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15F10" w14:textId="77777777" w:rsidR="00FC274A" w:rsidRPr="002A5152" w:rsidRDefault="00FC274A" w:rsidP="00FC274A">
      <w:pPr>
        <w:rPr>
          <w:rFonts w:cs="Arial"/>
        </w:rPr>
      </w:pPr>
    </w:p>
    <w:p w14:paraId="01BE8957" w14:textId="77777777" w:rsidR="00211289" w:rsidRPr="002A5152" w:rsidRDefault="00211289" w:rsidP="00FC274A">
      <w:pPr>
        <w:rPr>
          <w:rFonts w:cs="Arial"/>
        </w:rPr>
      </w:pPr>
    </w:p>
    <w:p w14:paraId="38F70AA0" w14:textId="77777777" w:rsidR="0038435A" w:rsidRPr="002A5152" w:rsidRDefault="0038435A" w:rsidP="00FC274A">
      <w:pPr>
        <w:rPr>
          <w:rFonts w:cs="Arial"/>
        </w:rPr>
      </w:pPr>
    </w:p>
    <w:p w14:paraId="46CB23A6" w14:textId="637DD75E" w:rsidR="00B21F64" w:rsidRPr="002A5152" w:rsidRDefault="00B21F64" w:rsidP="0038435A">
      <w:pPr>
        <w:pStyle w:val="Ttulo"/>
        <w:spacing w:line="360" w:lineRule="auto"/>
        <w:ind w:left="-141" w:right="4"/>
        <w:rPr>
          <w:rFonts w:cs="Arial"/>
          <w:b w:val="0"/>
          <w:bCs w:val="0"/>
          <w:sz w:val="24"/>
          <w:szCs w:val="24"/>
        </w:rPr>
      </w:pPr>
      <w:r w:rsidRPr="002A5152">
        <w:rPr>
          <w:rFonts w:cs="Arial"/>
          <w:b w:val="0"/>
          <w:bCs w:val="0"/>
          <w:sz w:val="24"/>
          <w:szCs w:val="24"/>
        </w:rPr>
        <w:fldChar w:fldCharType="begin"/>
      </w:r>
      <w:r w:rsidRPr="002A5152">
        <w:rPr>
          <w:rFonts w:cs="Arial"/>
          <w:b w:val="0"/>
          <w:bCs w:val="0"/>
          <w:sz w:val="24"/>
          <w:szCs w:val="24"/>
        </w:rPr>
        <w:instrText xml:space="preserve"> DOCPROPERTY  Author  \* MERGEFORMAT </w:instrText>
      </w:r>
      <w:r w:rsidRPr="002A5152">
        <w:rPr>
          <w:rFonts w:cs="Arial"/>
          <w:b w:val="0"/>
          <w:bCs w:val="0"/>
          <w:sz w:val="24"/>
          <w:szCs w:val="24"/>
        </w:rPr>
        <w:fldChar w:fldCharType="separate"/>
      </w:r>
      <w:r w:rsidRPr="002A5152">
        <w:rPr>
          <w:rFonts w:cs="Arial"/>
          <w:b w:val="0"/>
          <w:bCs w:val="0"/>
          <w:sz w:val="24"/>
          <w:szCs w:val="24"/>
        </w:rPr>
        <w:t>Brenno Ribeiro C</w:t>
      </w:r>
      <w:r w:rsidR="008415B6" w:rsidRPr="002A5152">
        <w:rPr>
          <w:rFonts w:cs="Arial"/>
          <w:b w:val="0"/>
          <w:bCs w:val="0"/>
          <w:sz w:val="24"/>
          <w:szCs w:val="24"/>
        </w:rPr>
        <w:t>ardos</w:t>
      </w:r>
      <w:r w:rsidR="00E30FDF" w:rsidRPr="002A5152">
        <w:rPr>
          <w:rFonts w:cs="Arial"/>
          <w:b w:val="0"/>
          <w:bCs w:val="0"/>
          <w:sz w:val="24"/>
          <w:szCs w:val="24"/>
        </w:rPr>
        <w:t>o</w:t>
      </w:r>
      <w:r w:rsidRPr="002A5152">
        <w:rPr>
          <w:rFonts w:cs="Arial"/>
          <w:b w:val="0"/>
          <w:bCs w:val="0"/>
          <w:sz w:val="24"/>
          <w:szCs w:val="24"/>
        </w:rPr>
        <w:t xml:space="preserve"> da Silva</w:t>
      </w:r>
      <w:r w:rsidRPr="002A5152">
        <w:rPr>
          <w:rFonts w:cs="Arial"/>
          <w:b w:val="0"/>
          <w:bCs w:val="0"/>
          <w:sz w:val="24"/>
          <w:szCs w:val="24"/>
        </w:rPr>
        <w:fldChar w:fldCharType="end"/>
      </w:r>
    </w:p>
    <w:p w14:paraId="7A2375C9" w14:textId="5ED62869" w:rsidR="00B21F64" w:rsidRPr="002A5152" w:rsidRDefault="00B21F64" w:rsidP="0038435A">
      <w:pPr>
        <w:spacing w:line="360" w:lineRule="auto"/>
        <w:ind w:left="4962" w:right="4" w:hanging="5103"/>
        <w:jc w:val="center"/>
        <w:rPr>
          <w:rFonts w:cs="Arial"/>
          <w:szCs w:val="24"/>
        </w:rPr>
      </w:pPr>
      <w:r w:rsidRPr="002A5152">
        <w:rPr>
          <w:rFonts w:cs="Arial"/>
          <w:szCs w:val="24"/>
        </w:rPr>
        <w:t>Felipe Domingues Nunes</w:t>
      </w:r>
    </w:p>
    <w:p w14:paraId="5CB8F273" w14:textId="2D568F1E" w:rsidR="00B21F64" w:rsidRPr="002A5152" w:rsidRDefault="00B21F64" w:rsidP="0038435A">
      <w:pPr>
        <w:spacing w:line="360" w:lineRule="auto"/>
        <w:ind w:left="4962" w:right="4" w:hanging="5103"/>
        <w:jc w:val="center"/>
        <w:rPr>
          <w:rFonts w:cs="Arial"/>
          <w:szCs w:val="24"/>
        </w:rPr>
      </w:pPr>
      <w:r w:rsidRPr="002A5152">
        <w:rPr>
          <w:rFonts w:cs="Arial"/>
          <w:szCs w:val="24"/>
        </w:rPr>
        <w:t>Gabriel Oliveira de Santana</w:t>
      </w:r>
    </w:p>
    <w:p w14:paraId="3ED95925" w14:textId="4F7C29EB" w:rsidR="00B21F64" w:rsidRPr="002A5152" w:rsidRDefault="00B21F64" w:rsidP="0038435A">
      <w:pPr>
        <w:spacing w:line="360" w:lineRule="auto"/>
        <w:ind w:left="4962" w:right="4" w:hanging="5103"/>
        <w:jc w:val="center"/>
        <w:rPr>
          <w:rFonts w:cs="Arial"/>
          <w:szCs w:val="24"/>
        </w:rPr>
      </w:pPr>
      <w:r w:rsidRPr="002A5152">
        <w:rPr>
          <w:rFonts w:cs="Arial"/>
          <w:szCs w:val="24"/>
        </w:rPr>
        <w:t>Matheus Favero Amorim</w:t>
      </w:r>
    </w:p>
    <w:p w14:paraId="333DC5E5" w14:textId="77777777" w:rsidR="00B21F64" w:rsidRPr="002A5152" w:rsidRDefault="00B21F64" w:rsidP="0038435A">
      <w:pPr>
        <w:pStyle w:val="Ttulo"/>
        <w:spacing w:line="360" w:lineRule="auto"/>
        <w:ind w:left="4962" w:right="4" w:hanging="5103"/>
        <w:rPr>
          <w:rFonts w:cs="Arial"/>
          <w:b w:val="0"/>
          <w:bCs w:val="0"/>
          <w:sz w:val="24"/>
          <w:szCs w:val="24"/>
        </w:rPr>
      </w:pPr>
      <w:r w:rsidRPr="002A5152">
        <w:rPr>
          <w:rFonts w:cs="Arial"/>
          <w:b w:val="0"/>
          <w:bCs w:val="0"/>
          <w:sz w:val="24"/>
          <w:szCs w:val="24"/>
        </w:rPr>
        <w:t>Matheus Oliveira da Silva</w:t>
      </w:r>
    </w:p>
    <w:p w14:paraId="22B4C2BF" w14:textId="0B9FE897" w:rsidR="003540BA" w:rsidRPr="002A5152" w:rsidRDefault="003540BA" w:rsidP="0038435A">
      <w:pPr>
        <w:spacing w:line="360" w:lineRule="auto"/>
        <w:ind w:left="5760"/>
        <w:jc w:val="center"/>
        <w:rPr>
          <w:rFonts w:cs="Arial"/>
          <w:sz w:val="28"/>
          <w:szCs w:val="28"/>
        </w:rPr>
      </w:pPr>
    </w:p>
    <w:p w14:paraId="10AA9C1C" w14:textId="7C339AEF" w:rsidR="003540BA" w:rsidRPr="002A5152" w:rsidRDefault="003540BA" w:rsidP="0038435A">
      <w:pPr>
        <w:spacing w:line="360" w:lineRule="auto"/>
        <w:ind w:left="5760"/>
        <w:rPr>
          <w:rFonts w:cs="Arial"/>
          <w:sz w:val="28"/>
          <w:szCs w:val="28"/>
        </w:rPr>
      </w:pPr>
    </w:p>
    <w:p w14:paraId="62CBCEF0" w14:textId="3FCEC0CD" w:rsidR="00811244" w:rsidRPr="002A5152" w:rsidRDefault="00811244" w:rsidP="0038435A">
      <w:pPr>
        <w:spacing w:line="360" w:lineRule="auto"/>
        <w:rPr>
          <w:rFonts w:cs="Arial"/>
          <w:sz w:val="28"/>
          <w:szCs w:val="28"/>
        </w:rPr>
      </w:pPr>
    </w:p>
    <w:p w14:paraId="03A68721" w14:textId="3EB2C186" w:rsidR="00F83DE7" w:rsidRPr="002A5152" w:rsidRDefault="00F83DE7" w:rsidP="0038435A">
      <w:pPr>
        <w:spacing w:line="360" w:lineRule="auto"/>
        <w:rPr>
          <w:rFonts w:cs="Arial"/>
        </w:rPr>
      </w:pPr>
    </w:p>
    <w:p w14:paraId="6BE8414D" w14:textId="77777777" w:rsidR="00B21F64" w:rsidRPr="002A5152" w:rsidRDefault="00B21F64" w:rsidP="0038435A">
      <w:pPr>
        <w:spacing w:line="360" w:lineRule="auto"/>
        <w:rPr>
          <w:rFonts w:cs="Arial"/>
          <w:sz w:val="28"/>
          <w:szCs w:val="28"/>
        </w:rPr>
      </w:pPr>
    </w:p>
    <w:p w14:paraId="0CB6AB10" w14:textId="77777777" w:rsidR="00B21F64" w:rsidRPr="002A5152" w:rsidRDefault="00B21F64" w:rsidP="0038435A">
      <w:pPr>
        <w:spacing w:line="360" w:lineRule="auto"/>
        <w:jc w:val="center"/>
        <w:rPr>
          <w:rFonts w:cs="Arial"/>
          <w:sz w:val="28"/>
          <w:szCs w:val="28"/>
        </w:rPr>
      </w:pPr>
    </w:p>
    <w:p w14:paraId="20A1E71E" w14:textId="7B2526C6" w:rsidR="00137562" w:rsidRPr="002A5152" w:rsidRDefault="00B21F64" w:rsidP="0038435A">
      <w:pPr>
        <w:spacing w:line="360" w:lineRule="auto"/>
        <w:jc w:val="center"/>
        <w:rPr>
          <w:rStyle w:val="ui-provider"/>
          <w:rFonts w:cs="Arial"/>
          <w:szCs w:val="24"/>
        </w:rPr>
      </w:pPr>
      <w:r w:rsidRPr="002A5152">
        <w:rPr>
          <w:rStyle w:val="ui-provider"/>
          <w:rFonts w:cs="Arial"/>
          <w:szCs w:val="24"/>
        </w:rPr>
        <w:t>Desenvolvimento de um sistema web para facilitar a conexão entre doadores de sangue e pontos de coleta em São Paulo</w:t>
      </w:r>
    </w:p>
    <w:p w14:paraId="0EE75D94" w14:textId="0968F503" w:rsidR="0FFD94B8" w:rsidRPr="002A5152" w:rsidRDefault="00137562" w:rsidP="0038435A">
      <w:pPr>
        <w:spacing w:line="360" w:lineRule="auto"/>
        <w:jc w:val="center"/>
        <w:rPr>
          <w:rFonts w:cs="Arial"/>
          <w:szCs w:val="24"/>
        </w:rPr>
      </w:pPr>
      <w:r w:rsidRPr="002A5152">
        <w:rPr>
          <w:rStyle w:val="ui-provider"/>
          <w:rFonts w:cs="Arial"/>
          <w:szCs w:val="24"/>
        </w:rPr>
        <w:t xml:space="preserve">Software:  </w:t>
      </w:r>
      <w:r w:rsidR="007C39C8" w:rsidRPr="002A5152">
        <w:rPr>
          <w:rStyle w:val="ui-provider"/>
          <w:rFonts w:cs="Arial"/>
          <w:szCs w:val="24"/>
        </w:rPr>
        <w:t>CONEX</w:t>
      </w:r>
      <w:r w:rsidR="00BC37D0" w:rsidRPr="002A5152">
        <w:rPr>
          <w:rStyle w:val="ui-provider"/>
          <w:rFonts w:cs="Arial"/>
          <w:szCs w:val="24"/>
        </w:rPr>
        <w:t>SP</w:t>
      </w:r>
    </w:p>
    <w:p w14:paraId="1A3F7A5C" w14:textId="1692E2BB" w:rsidR="761CACA0" w:rsidRPr="002A5152" w:rsidRDefault="761CACA0" w:rsidP="0038435A">
      <w:pPr>
        <w:spacing w:line="360" w:lineRule="auto"/>
        <w:rPr>
          <w:rFonts w:cs="Arial"/>
          <w:sz w:val="28"/>
          <w:szCs w:val="28"/>
        </w:rPr>
      </w:pPr>
    </w:p>
    <w:p w14:paraId="45DF2B8D" w14:textId="44CF7640" w:rsidR="7D9ACEB5" w:rsidRPr="002A5152" w:rsidRDefault="7D9ACEB5" w:rsidP="0038435A">
      <w:pPr>
        <w:spacing w:line="360" w:lineRule="auto"/>
        <w:rPr>
          <w:rFonts w:cs="Arial"/>
          <w:sz w:val="28"/>
          <w:szCs w:val="28"/>
        </w:rPr>
      </w:pPr>
    </w:p>
    <w:p w14:paraId="43D26533" w14:textId="7CEC597D" w:rsidR="2BACCCC3" w:rsidRPr="002A5152" w:rsidRDefault="2BACCCC3" w:rsidP="0038435A">
      <w:pPr>
        <w:spacing w:line="360" w:lineRule="auto"/>
        <w:rPr>
          <w:rFonts w:cs="Arial"/>
          <w:sz w:val="28"/>
          <w:szCs w:val="28"/>
        </w:rPr>
      </w:pPr>
    </w:p>
    <w:p w14:paraId="456F8FB2" w14:textId="63E87D2C" w:rsidR="00D34912" w:rsidRPr="002A5152" w:rsidRDefault="00D34912" w:rsidP="0038435A">
      <w:pPr>
        <w:spacing w:line="360" w:lineRule="auto"/>
        <w:rPr>
          <w:rFonts w:cs="Arial"/>
          <w:sz w:val="28"/>
          <w:szCs w:val="28"/>
        </w:rPr>
      </w:pPr>
    </w:p>
    <w:p w14:paraId="05AD7C94" w14:textId="77777777" w:rsidR="0038435A" w:rsidRPr="002A5152" w:rsidRDefault="0038435A" w:rsidP="0038435A">
      <w:pPr>
        <w:spacing w:line="360" w:lineRule="auto"/>
        <w:rPr>
          <w:rFonts w:cs="Arial"/>
          <w:sz w:val="28"/>
          <w:szCs w:val="28"/>
        </w:rPr>
      </w:pPr>
    </w:p>
    <w:p w14:paraId="5479F6B4" w14:textId="65FA325A" w:rsidR="00241F70" w:rsidRPr="002A5152" w:rsidRDefault="00241F70" w:rsidP="0038435A">
      <w:pPr>
        <w:spacing w:line="360" w:lineRule="auto"/>
        <w:rPr>
          <w:rFonts w:cs="Arial"/>
          <w:sz w:val="28"/>
          <w:szCs w:val="28"/>
        </w:rPr>
      </w:pPr>
    </w:p>
    <w:p w14:paraId="047BBFA4" w14:textId="77777777" w:rsidR="00BC0572" w:rsidRPr="002A5152" w:rsidRDefault="00BC0572" w:rsidP="0038435A">
      <w:pPr>
        <w:spacing w:line="360" w:lineRule="auto"/>
        <w:rPr>
          <w:rFonts w:cs="Arial"/>
          <w:sz w:val="28"/>
          <w:szCs w:val="28"/>
        </w:rPr>
      </w:pPr>
    </w:p>
    <w:p w14:paraId="631EA372" w14:textId="77777777" w:rsidR="00BC0572" w:rsidRPr="002A5152" w:rsidRDefault="00BC0572" w:rsidP="0038435A">
      <w:pPr>
        <w:spacing w:line="360" w:lineRule="auto"/>
        <w:rPr>
          <w:rFonts w:cs="Arial"/>
          <w:sz w:val="28"/>
          <w:szCs w:val="28"/>
        </w:rPr>
      </w:pPr>
    </w:p>
    <w:p w14:paraId="764B0C78" w14:textId="77777777" w:rsidR="00BC0572" w:rsidRPr="002A5152" w:rsidRDefault="00BC0572" w:rsidP="0038435A">
      <w:pPr>
        <w:spacing w:line="360" w:lineRule="auto"/>
        <w:rPr>
          <w:rFonts w:cs="Arial"/>
          <w:sz w:val="28"/>
          <w:szCs w:val="28"/>
        </w:rPr>
      </w:pPr>
    </w:p>
    <w:p w14:paraId="4B997D4E" w14:textId="77777777" w:rsidR="00BC0572" w:rsidRPr="002A5152" w:rsidRDefault="00BC0572" w:rsidP="0038435A">
      <w:pPr>
        <w:spacing w:line="360" w:lineRule="auto"/>
        <w:rPr>
          <w:rFonts w:cs="Arial"/>
          <w:sz w:val="28"/>
          <w:szCs w:val="28"/>
        </w:rPr>
      </w:pPr>
    </w:p>
    <w:p w14:paraId="4F986C48" w14:textId="77777777" w:rsidR="00131BAE" w:rsidRPr="002A5152" w:rsidRDefault="00131BAE" w:rsidP="0038435A">
      <w:pPr>
        <w:spacing w:line="360" w:lineRule="auto"/>
        <w:rPr>
          <w:rFonts w:cs="Arial"/>
          <w:sz w:val="28"/>
          <w:szCs w:val="28"/>
        </w:rPr>
      </w:pPr>
    </w:p>
    <w:p w14:paraId="147C98EB" w14:textId="24095F50" w:rsidR="00F83DE7" w:rsidRPr="002A5152" w:rsidRDefault="00F83DE7" w:rsidP="0038435A">
      <w:pPr>
        <w:spacing w:line="360" w:lineRule="auto"/>
        <w:jc w:val="center"/>
        <w:rPr>
          <w:rFonts w:cs="Arial"/>
          <w:szCs w:val="24"/>
        </w:rPr>
      </w:pPr>
      <w:bookmarkStart w:id="0" w:name="_Hlk104965194"/>
      <w:bookmarkEnd w:id="0"/>
      <w:r w:rsidRPr="002A5152">
        <w:rPr>
          <w:rFonts w:cs="Arial"/>
          <w:szCs w:val="24"/>
        </w:rPr>
        <w:t>Diadema</w:t>
      </w:r>
    </w:p>
    <w:p w14:paraId="69C48206" w14:textId="6136A8D7" w:rsidR="003540BA" w:rsidRPr="002A5152" w:rsidRDefault="00F83DE7" w:rsidP="0038435A">
      <w:pPr>
        <w:spacing w:line="360" w:lineRule="auto"/>
        <w:jc w:val="center"/>
        <w:rPr>
          <w:rFonts w:cs="Arial"/>
          <w:szCs w:val="24"/>
        </w:rPr>
      </w:pPr>
      <w:r w:rsidRPr="002A5152">
        <w:rPr>
          <w:rFonts w:cs="Arial"/>
          <w:szCs w:val="24"/>
        </w:rPr>
        <w:t>202</w:t>
      </w:r>
      <w:r w:rsidR="00993F5B" w:rsidRPr="002A5152">
        <w:rPr>
          <w:rFonts w:cs="Arial"/>
          <w:szCs w:val="24"/>
        </w:rPr>
        <w:t>4</w:t>
      </w:r>
    </w:p>
    <w:p w14:paraId="32BD0795" w14:textId="172B60C4" w:rsidR="003540BA" w:rsidRPr="002A5152" w:rsidRDefault="009A5E59" w:rsidP="0038435A">
      <w:pPr>
        <w:pStyle w:val="Ttulo"/>
        <w:spacing w:after="120" w:line="360" w:lineRule="auto"/>
        <w:ind w:left="5245"/>
        <w:jc w:val="left"/>
        <w:rPr>
          <w:rFonts w:cs="Arial"/>
          <w:b w:val="0"/>
          <w:bCs w:val="0"/>
          <w:sz w:val="24"/>
          <w:szCs w:val="24"/>
        </w:rPr>
      </w:pPr>
      <w:r w:rsidRPr="002A5152">
        <w:rPr>
          <w:rFonts w:cs="Arial"/>
          <w:b w:val="0"/>
          <w:bCs w:val="0"/>
          <w:sz w:val="24"/>
          <w:szCs w:val="24"/>
        </w:rPr>
        <w:lastRenderedPageBreak/>
        <w:t xml:space="preserve">Desenvolvimento de um sistema que visa </w:t>
      </w:r>
      <w:r w:rsidR="002C0773" w:rsidRPr="002A5152">
        <w:rPr>
          <w:rFonts w:cs="Arial"/>
          <w:b w:val="0"/>
          <w:bCs w:val="0"/>
          <w:sz w:val="24"/>
          <w:szCs w:val="24"/>
        </w:rPr>
        <w:t xml:space="preserve">facilitar a conexão entre </w:t>
      </w:r>
      <w:r w:rsidR="00C102C3" w:rsidRPr="002A5152">
        <w:rPr>
          <w:rFonts w:cs="Arial"/>
          <w:b w:val="0"/>
          <w:bCs w:val="0"/>
          <w:sz w:val="24"/>
          <w:szCs w:val="24"/>
        </w:rPr>
        <w:t xml:space="preserve">potenciais doadores de sangue / plaquetas </w:t>
      </w:r>
      <w:r w:rsidR="00087F0E" w:rsidRPr="002A5152">
        <w:rPr>
          <w:rFonts w:cs="Arial"/>
          <w:b w:val="0"/>
          <w:bCs w:val="0"/>
          <w:sz w:val="24"/>
          <w:szCs w:val="24"/>
        </w:rPr>
        <w:t>com hospitais / postos de coleta</w:t>
      </w:r>
      <w:r w:rsidR="005E1411" w:rsidRPr="002A5152">
        <w:rPr>
          <w:rFonts w:cs="Arial"/>
          <w:b w:val="0"/>
          <w:bCs w:val="0"/>
          <w:sz w:val="24"/>
          <w:szCs w:val="24"/>
        </w:rPr>
        <w:t>.</w:t>
      </w:r>
    </w:p>
    <w:p w14:paraId="109F1CA7" w14:textId="77777777" w:rsidR="005E1411" w:rsidRPr="002A5152" w:rsidRDefault="005E1411" w:rsidP="0038435A">
      <w:pPr>
        <w:spacing w:line="360" w:lineRule="auto"/>
        <w:ind w:left="5245"/>
        <w:rPr>
          <w:rFonts w:cs="Arial"/>
          <w:szCs w:val="24"/>
        </w:rPr>
      </w:pPr>
    </w:p>
    <w:p w14:paraId="5F902BEC" w14:textId="0F34E83B" w:rsidR="003540BA" w:rsidRPr="002A5152" w:rsidRDefault="00916AB6" w:rsidP="0038435A">
      <w:pPr>
        <w:pStyle w:val="Ttulo"/>
        <w:spacing w:after="120" w:line="360" w:lineRule="auto"/>
        <w:ind w:left="5245"/>
        <w:jc w:val="left"/>
        <w:rPr>
          <w:rFonts w:cs="Arial"/>
          <w:b w:val="0"/>
          <w:bCs w:val="0"/>
          <w:sz w:val="24"/>
          <w:szCs w:val="24"/>
        </w:rPr>
      </w:pPr>
      <w:r w:rsidRPr="002A5152">
        <w:rPr>
          <w:rFonts w:cs="Arial"/>
          <w:b w:val="0"/>
          <w:bCs w:val="0"/>
          <w:sz w:val="24"/>
          <w:szCs w:val="24"/>
        </w:rPr>
        <w:t xml:space="preserve">Software: </w:t>
      </w:r>
      <w:r w:rsidR="00D12C4E" w:rsidRPr="002A5152">
        <w:rPr>
          <w:rFonts w:cs="Arial"/>
          <w:b w:val="0"/>
          <w:bCs w:val="0"/>
          <w:sz w:val="24"/>
          <w:szCs w:val="24"/>
        </w:rPr>
        <w:t>CONEXSP</w:t>
      </w:r>
    </w:p>
    <w:p w14:paraId="7915F575" w14:textId="77777777" w:rsidR="005E1411" w:rsidRPr="002A5152" w:rsidRDefault="005E1411" w:rsidP="0038435A">
      <w:pPr>
        <w:spacing w:line="360" w:lineRule="auto"/>
        <w:ind w:left="5245"/>
        <w:rPr>
          <w:rFonts w:cs="Arial"/>
          <w:szCs w:val="24"/>
        </w:rPr>
      </w:pPr>
    </w:p>
    <w:p w14:paraId="38F1E556" w14:textId="6BA696AA" w:rsidR="003540BA" w:rsidRPr="002A5152" w:rsidRDefault="003540BA" w:rsidP="0038435A">
      <w:pPr>
        <w:pStyle w:val="Ttulo"/>
        <w:spacing w:line="360" w:lineRule="auto"/>
        <w:ind w:left="5245"/>
        <w:jc w:val="left"/>
        <w:rPr>
          <w:rFonts w:cs="Arial"/>
          <w:b w:val="0"/>
          <w:bCs w:val="0"/>
          <w:sz w:val="24"/>
          <w:szCs w:val="24"/>
        </w:rPr>
      </w:pPr>
      <w:r w:rsidRPr="002A5152">
        <w:rPr>
          <w:rFonts w:cs="Arial"/>
          <w:b w:val="0"/>
          <w:bCs w:val="0"/>
          <w:sz w:val="24"/>
          <w:szCs w:val="24"/>
        </w:rPr>
        <w:fldChar w:fldCharType="begin"/>
      </w:r>
      <w:r w:rsidRPr="002A5152">
        <w:rPr>
          <w:rFonts w:cs="Arial"/>
          <w:b w:val="0"/>
          <w:bCs w:val="0"/>
          <w:sz w:val="24"/>
          <w:szCs w:val="24"/>
        </w:rPr>
        <w:instrText xml:space="preserve"> DOCPROPERTY  Author  \* MERGEFORMAT </w:instrText>
      </w:r>
      <w:r w:rsidRPr="002A5152">
        <w:rPr>
          <w:rFonts w:cs="Arial"/>
          <w:b w:val="0"/>
          <w:bCs w:val="0"/>
          <w:sz w:val="24"/>
          <w:szCs w:val="24"/>
        </w:rPr>
        <w:fldChar w:fldCharType="separate"/>
      </w:r>
      <w:r w:rsidR="00B21F64" w:rsidRPr="002A5152">
        <w:rPr>
          <w:rFonts w:cs="Arial"/>
          <w:b w:val="0"/>
          <w:bCs w:val="0"/>
          <w:sz w:val="24"/>
          <w:szCs w:val="24"/>
        </w:rPr>
        <w:t>Brenno Ribeiro C</w:t>
      </w:r>
      <w:r w:rsidR="005E1411" w:rsidRPr="002A5152">
        <w:rPr>
          <w:rFonts w:cs="Arial"/>
          <w:b w:val="0"/>
          <w:bCs w:val="0"/>
          <w:sz w:val="24"/>
          <w:szCs w:val="24"/>
        </w:rPr>
        <w:t>ardoso</w:t>
      </w:r>
      <w:r w:rsidR="00B21F64" w:rsidRPr="002A5152">
        <w:rPr>
          <w:rFonts w:cs="Arial"/>
          <w:b w:val="0"/>
          <w:bCs w:val="0"/>
          <w:sz w:val="24"/>
          <w:szCs w:val="24"/>
        </w:rPr>
        <w:t xml:space="preserve"> da Silva</w:t>
      </w:r>
      <w:r w:rsidRPr="002A5152">
        <w:rPr>
          <w:rFonts w:cs="Arial"/>
          <w:b w:val="0"/>
          <w:bCs w:val="0"/>
          <w:sz w:val="24"/>
          <w:szCs w:val="24"/>
        </w:rPr>
        <w:fldChar w:fldCharType="end"/>
      </w:r>
    </w:p>
    <w:p w14:paraId="32F7DD99" w14:textId="0965C4A0" w:rsidR="003540BA" w:rsidRPr="002A5152" w:rsidRDefault="00B21F64" w:rsidP="0038435A">
      <w:pPr>
        <w:spacing w:line="360" w:lineRule="auto"/>
        <w:ind w:left="5245"/>
        <w:rPr>
          <w:rFonts w:cs="Arial"/>
          <w:szCs w:val="24"/>
        </w:rPr>
      </w:pPr>
      <w:r w:rsidRPr="002A5152">
        <w:rPr>
          <w:rFonts w:cs="Arial"/>
          <w:szCs w:val="24"/>
        </w:rPr>
        <w:t>Felipe Domingues Nunes</w:t>
      </w:r>
    </w:p>
    <w:p w14:paraId="69FD09C0" w14:textId="197F9098" w:rsidR="003540BA" w:rsidRPr="002A5152" w:rsidRDefault="00B21F64" w:rsidP="0038435A">
      <w:pPr>
        <w:spacing w:line="360" w:lineRule="auto"/>
        <w:ind w:left="5245"/>
        <w:rPr>
          <w:rFonts w:cs="Arial"/>
          <w:szCs w:val="24"/>
        </w:rPr>
      </w:pPr>
      <w:r w:rsidRPr="002A5152">
        <w:rPr>
          <w:rFonts w:cs="Arial"/>
          <w:szCs w:val="24"/>
        </w:rPr>
        <w:t>Gabriel Oliveira de Santana</w:t>
      </w:r>
    </w:p>
    <w:p w14:paraId="2B6BFC6B" w14:textId="6C785EDB" w:rsidR="003540BA" w:rsidRPr="002A5152" w:rsidRDefault="00B21F64" w:rsidP="0038435A">
      <w:pPr>
        <w:spacing w:line="360" w:lineRule="auto"/>
        <w:ind w:left="5245"/>
        <w:rPr>
          <w:rFonts w:cs="Arial"/>
          <w:szCs w:val="24"/>
        </w:rPr>
      </w:pPr>
      <w:r w:rsidRPr="002A5152">
        <w:rPr>
          <w:rFonts w:cs="Arial"/>
          <w:szCs w:val="24"/>
        </w:rPr>
        <w:t>Matheus Favero Amorim</w:t>
      </w:r>
    </w:p>
    <w:p w14:paraId="68BF5D66" w14:textId="494FBFC8" w:rsidR="003540BA" w:rsidRPr="002A5152" w:rsidRDefault="00B21F64" w:rsidP="0038435A">
      <w:pPr>
        <w:pStyle w:val="Ttulo"/>
        <w:spacing w:line="360" w:lineRule="auto"/>
        <w:ind w:left="5245"/>
        <w:jc w:val="left"/>
        <w:rPr>
          <w:rFonts w:cs="Arial"/>
          <w:b w:val="0"/>
          <w:bCs w:val="0"/>
          <w:sz w:val="24"/>
          <w:szCs w:val="24"/>
        </w:rPr>
      </w:pPr>
      <w:r w:rsidRPr="002A5152">
        <w:rPr>
          <w:rFonts w:cs="Arial"/>
          <w:b w:val="0"/>
          <w:bCs w:val="0"/>
          <w:sz w:val="24"/>
          <w:szCs w:val="24"/>
        </w:rPr>
        <w:t>Matheus Oliveira da Silva</w:t>
      </w:r>
    </w:p>
    <w:p w14:paraId="70C6950B" w14:textId="77777777" w:rsidR="003540BA" w:rsidRPr="002A5152" w:rsidRDefault="003540BA" w:rsidP="0038435A">
      <w:pPr>
        <w:spacing w:line="360" w:lineRule="auto"/>
        <w:rPr>
          <w:rFonts w:cs="Arial"/>
        </w:rPr>
      </w:pPr>
    </w:p>
    <w:p w14:paraId="0D50BC1D" w14:textId="77777777" w:rsidR="003540BA" w:rsidRPr="002A5152" w:rsidRDefault="003540BA" w:rsidP="0038435A">
      <w:pPr>
        <w:spacing w:line="360" w:lineRule="auto"/>
        <w:jc w:val="center"/>
        <w:rPr>
          <w:rFonts w:cs="Arial"/>
          <w:sz w:val="28"/>
          <w:szCs w:val="28"/>
        </w:rPr>
      </w:pPr>
    </w:p>
    <w:p w14:paraId="6D4D5469" w14:textId="6326D037" w:rsidR="003540BA" w:rsidRPr="002A5152" w:rsidRDefault="003540BA" w:rsidP="0038435A">
      <w:pPr>
        <w:spacing w:line="360" w:lineRule="auto"/>
        <w:jc w:val="center"/>
        <w:rPr>
          <w:rFonts w:cs="Arial"/>
          <w:sz w:val="28"/>
          <w:szCs w:val="28"/>
        </w:rPr>
      </w:pPr>
    </w:p>
    <w:p w14:paraId="630EB8C0" w14:textId="77777777" w:rsidR="003540BA" w:rsidRPr="002A5152" w:rsidRDefault="003540BA" w:rsidP="0038435A">
      <w:pPr>
        <w:spacing w:line="360" w:lineRule="auto"/>
        <w:jc w:val="center"/>
        <w:rPr>
          <w:rFonts w:cs="Arial"/>
          <w:sz w:val="28"/>
          <w:szCs w:val="28"/>
        </w:rPr>
      </w:pPr>
    </w:p>
    <w:p w14:paraId="4AAC42F8" w14:textId="35E5E625" w:rsidR="003540BA" w:rsidRPr="002A5152" w:rsidRDefault="003540BA" w:rsidP="0038435A">
      <w:pPr>
        <w:spacing w:line="360" w:lineRule="auto"/>
        <w:jc w:val="center"/>
        <w:rPr>
          <w:rFonts w:cs="Arial"/>
          <w:sz w:val="28"/>
          <w:szCs w:val="28"/>
        </w:rPr>
      </w:pPr>
    </w:p>
    <w:p w14:paraId="4FBAFA53" w14:textId="0D41AF12" w:rsidR="00AC13A7" w:rsidRPr="002A5152" w:rsidRDefault="00AC13A7" w:rsidP="0038435A">
      <w:pPr>
        <w:spacing w:line="360" w:lineRule="auto"/>
        <w:jc w:val="center"/>
        <w:rPr>
          <w:rFonts w:cs="Arial"/>
          <w:sz w:val="28"/>
          <w:szCs w:val="28"/>
        </w:rPr>
      </w:pPr>
    </w:p>
    <w:p w14:paraId="292E2FA5" w14:textId="77777777" w:rsidR="00336344" w:rsidRPr="002A5152" w:rsidRDefault="00336344" w:rsidP="0038435A">
      <w:pPr>
        <w:spacing w:line="360" w:lineRule="auto"/>
        <w:jc w:val="center"/>
        <w:rPr>
          <w:rFonts w:cs="Arial"/>
          <w:sz w:val="28"/>
          <w:szCs w:val="28"/>
        </w:rPr>
      </w:pPr>
    </w:p>
    <w:p w14:paraId="28B839A3" w14:textId="77777777" w:rsidR="00336344" w:rsidRPr="002A5152" w:rsidRDefault="00336344" w:rsidP="0038435A">
      <w:pPr>
        <w:spacing w:line="360" w:lineRule="auto"/>
        <w:jc w:val="center"/>
        <w:rPr>
          <w:rFonts w:cs="Arial"/>
          <w:sz w:val="28"/>
          <w:szCs w:val="28"/>
        </w:rPr>
      </w:pPr>
    </w:p>
    <w:p w14:paraId="2BE5F92B" w14:textId="30949FDE" w:rsidR="00AC13A7" w:rsidRPr="002A5152" w:rsidRDefault="00AC13A7" w:rsidP="0038435A">
      <w:pPr>
        <w:spacing w:line="360" w:lineRule="auto"/>
        <w:jc w:val="center"/>
        <w:rPr>
          <w:rFonts w:cs="Arial"/>
          <w:sz w:val="28"/>
          <w:szCs w:val="28"/>
        </w:rPr>
      </w:pPr>
    </w:p>
    <w:p w14:paraId="50C5D8CC" w14:textId="7BEB8514" w:rsidR="00AC13A7" w:rsidRPr="002A5152" w:rsidRDefault="00AC13A7" w:rsidP="0038435A">
      <w:pPr>
        <w:spacing w:line="360" w:lineRule="auto"/>
        <w:jc w:val="center"/>
        <w:rPr>
          <w:rFonts w:cs="Arial"/>
          <w:sz w:val="28"/>
          <w:szCs w:val="28"/>
        </w:rPr>
      </w:pPr>
    </w:p>
    <w:p w14:paraId="6687D07E" w14:textId="77777777" w:rsidR="00D12C4E" w:rsidRPr="002A5152" w:rsidRDefault="00D12C4E" w:rsidP="0038435A">
      <w:pPr>
        <w:spacing w:line="360" w:lineRule="auto"/>
        <w:rPr>
          <w:rFonts w:cs="Arial"/>
          <w:sz w:val="28"/>
          <w:szCs w:val="28"/>
        </w:rPr>
      </w:pPr>
    </w:p>
    <w:p w14:paraId="0E06E5B4" w14:textId="77777777" w:rsidR="00AC13A7" w:rsidRPr="002A5152" w:rsidRDefault="00AC13A7" w:rsidP="0038435A">
      <w:pPr>
        <w:spacing w:line="360" w:lineRule="auto"/>
        <w:jc w:val="center"/>
        <w:rPr>
          <w:rFonts w:cs="Arial"/>
          <w:sz w:val="28"/>
          <w:szCs w:val="28"/>
        </w:rPr>
      </w:pPr>
    </w:p>
    <w:p w14:paraId="4D9203A0" w14:textId="77777777" w:rsidR="003540BA" w:rsidRPr="002A5152" w:rsidRDefault="003540BA" w:rsidP="0038435A">
      <w:pPr>
        <w:spacing w:line="360" w:lineRule="auto"/>
        <w:jc w:val="center"/>
        <w:rPr>
          <w:rFonts w:cs="Arial"/>
          <w:szCs w:val="24"/>
        </w:rPr>
      </w:pPr>
      <w:r w:rsidRPr="002A5152">
        <w:rPr>
          <w:rFonts w:cs="Arial"/>
          <w:szCs w:val="24"/>
        </w:rPr>
        <w:t>Diadema</w:t>
      </w:r>
    </w:p>
    <w:p w14:paraId="39DFD90C" w14:textId="77777777" w:rsidR="00B1621A" w:rsidRPr="002A5152" w:rsidRDefault="003540BA" w:rsidP="0038435A">
      <w:pPr>
        <w:spacing w:line="360" w:lineRule="auto"/>
        <w:jc w:val="center"/>
        <w:rPr>
          <w:rFonts w:cs="Arial"/>
          <w:szCs w:val="24"/>
        </w:rPr>
        <w:sectPr w:rsidR="00B1621A" w:rsidRPr="002A5152" w:rsidSect="00CF5F37">
          <w:headerReference w:type="default" r:id="rId11"/>
          <w:footerReference w:type="default" r:id="rId12"/>
          <w:headerReference w:type="first" r:id="rId13"/>
          <w:pgSz w:w="12240" w:h="15840" w:code="1"/>
          <w:pgMar w:top="1417" w:right="1440" w:bottom="1417" w:left="1440" w:header="720" w:footer="720" w:gutter="0"/>
          <w:pgNumType w:start="1"/>
          <w:cols w:space="720"/>
          <w:titlePg/>
          <w:docGrid w:linePitch="326"/>
        </w:sectPr>
      </w:pPr>
      <w:r w:rsidRPr="002A5152">
        <w:rPr>
          <w:rFonts w:cs="Arial"/>
          <w:szCs w:val="24"/>
        </w:rPr>
        <w:t>202</w:t>
      </w:r>
      <w:r w:rsidR="4711C619" w:rsidRPr="002A5152">
        <w:rPr>
          <w:rFonts w:cs="Arial"/>
          <w:szCs w:val="24"/>
        </w:rPr>
        <w:t>4</w:t>
      </w:r>
    </w:p>
    <w:p w14:paraId="064EA5C0" w14:textId="0EFB1F36" w:rsidR="003540BA" w:rsidRPr="002A5152" w:rsidRDefault="003540BA" w:rsidP="0038435A">
      <w:pPr>
        <w:spacing w:line="360" w:lineRule="auto"/>
        <w:jc w:val="center"/>
        <w:rPr>
          <w:rFonts w:cs="Arial"/>
          <w:sz w:val="28"/>
          <w:szCs w:val="28"/>
        </w:rPr>
      </w:pPr>
    </w:p>
    <w:p w14:paraId="4A6CD594" w14:textId="4BA5AC14" w:rsidR="00372464" w:rsidRPr="002A5152" w:rsidRDefault="00372464" w:rsidP="0038435A">
      <w:pPr>
        <w:widowControl/>
        <w:autoSpaceDE/>
        <w:autoSpaceDN/>
        <w:spacing w:line="360" w:lineRule="auto"/>
        <w:ind w:firstLine="720"/>
        <w:jc w:val="center"/>
        <w:rPr>
          <w:rFonts w:cs="Arial"/>
        </w:rPr>
      </w:pPr>
      <w:r w:rsidRPr="002A5152">
        <w:rPr>
          <w:rFonts w:cs="Arial"/>
        </w:rPr>
        <w:t>Lista de Ilustrações</w:t>
      </w:r>
    </w:p>
    <w:p w14:paraId="600C3E68" w14:textId="77777777" w:rsidR="002C1E8B" w:rsidRPr="002A5152" w:rsidRDefault="002C1E8B" w:rsidP="0038435A">
      <w:pPr>
        <w:widowControl/>
        <w:autoSpaceDE/>
        <w:autoSpaceDN/>
        <w:spacing w:line="360" w:lineRule="auto"/>
        <w:jc w:val="center"/>
        <w:rPr>
          <w:rFonts w:cs="Arial"/>
        </w:rPr>
      </w:pPr>
    </w:p>
    <w:p w14:paraId="3D3FC20C" w14:textId="4E9BCECF" w:rsidR="00621FF0" w:rsidRDefault="002C1E8B">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r w:rsidRPr="002A5152">
        <w:rPr>
          <w:rFonts w:cs="Arial"/>
        </w:rPr>
        <w:fldChar w:fldCharType="begin"/>
      </w:r>
      <w:r w:rsidRPr="002A5152">
        <w:rPr>
          <w:rFonts w:cs="Arial"/>
        </w:rPr>
        <w:instrText xml:space="preserve"> TOC \h \z \c "Figura" </w:instrText>
      </w:r>
      <w:r w:rsidRPr="002A5152">
        <w:rPr>
          <w:rFonts w:cs="Arial"/>
        </w:rPr>
        <w:fldChar w:fldCharType="separate"/>
      </w:r>
      <w:hyperlink w:anchor="_Toc169196535" w:history="1">
        <w:r w:rsidR="00621FF0" w:rsidRPr="009E6B8E">
          <w:rPr>
            <w:rStyle w:val="Hyperlink"/>
            <w:rFonts w:cs="Arial"/>
            <w:noProof/>
          </w:rPr>
          <w:t>Figura 1 - IDEF0</w:t>
        </w:r>
        <w:r w:rsidR="00621FF0">
          <w:rPr>
            <w:noProof/>
            <w:webHidden/>
          </w:rPr>
          <w:tab/>
        </w:r>
        <w:r w:rsidR="00621FF0">
          <w:rPr>
            <w:noProof/>
            <w:webHidden/>
          </w:rPr>
          <w:fldChar w:fldCharType="begin"/>
        </w:r>
        <w:r w:rsidR="00621FF0">
          <w:rPr>
            <w:noProof/>
            <w:webHidden/>
          </w:rPr>
          <w:instrText xml:space="preserve"> PAGEREF _Toc169196535 \h </w:instrText>
        </w:r>
        <w:r w:rsidR="00621FF0">
          <w:rPr>
            <w:noProof/>
            <w:webHidden/>
          </w:rPr>
        </w:r>
        <w:r w:rsidR="00621FF0">
          <w:rPr>
            <w:noProof/>
            <w:webHidden/>
          </w:rPr>
          <w:fldChar w:fldCharType="separate"/>
        </w:r>
        <w:r w:rsidR="00621FF0">
          <w:rPr>
            <w:noProof/>
            <w:webHidden/>
          </w:rPr>
          <w:t>23</w:t>
        </w:r>
        <w:r w:rsidR="00621FF0">
          <w:rPr>
            <w:noProof/>
            <w:webHidden/>
          </w:rPr>
          <w:fldChar w:fldCharType="end"/>
        </w:r>
      </w:hyperlink>
    </w:p>
    <w:p w14:paraId="52042B70" w14:textId="1765597D"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36" w:history="1">
        <w:r w:rsidR="00621FF0" w:rsidRPr="009E6B8E">
          <w:rPr>
            <w:rStyle w:val="Hyperlink"/>
            <w:noProof/>
          </w:rPr>
          <w:t>Figura 2 BPMN</w:t>
        </w:r>
        <w:r w:rsidR="00621FF0">
          <w:rPr>
            <w:noProof/>
            <w:webHidden/>
          </w:rPr>
          <w:tab/>
        </w:r>
        <w:r w:rsidR="00621FF0">
          <w:rPr>
            <w:noProof/>
            <w:webHidden/>
          </w:rPr>
          <w:fldChar w:fldCharType="begin"/>
        </w:r>
        <w:r w:rsidR="00621FF0">
          <w:rPr>
            <w:noProof/>
            <w:webHidden/>
          </w:rPr>
          <w:instrText xml:space="preserve"> PAGEREF _Toc169196536 \h </w:instrText>
        </w:r>
        <w:r w:rsidR="00621FF0">
          <w:rPr>
            <w:noProof/>
            <w:webHidden/>
          </w:rPr>
        </w:r>
        <w:r w:rsidR="00621FF0">
          <w:rPr>
            <w:noProof/>
            <w:webHidden/>
          </w:rPr>
          <w:fldChar w:fldCharType="separate"/>
        </w:r>
        <w:r w:rsidR="00621FF0">
          <w:rPr>
            <w:noProof/>
            <w:webHidden/>
          </w:rPr>
          <w:t>25</w:t>
        </w:r>
        <w:r w:rsidR="00621FF0">
          <w:rPr>
            <w:noProof/>
            <w:webHidden/>
          </w:rPr>
          <w:fldChar w:fldCharType="end"/>
        </w:r>
      </w:hyperlink>
    </w:p>
    <w:p w14:paraId="050342CE" w14:textId="784D0AB2"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37" w:history="1">
        <w:r w:rsidR="00621FF0" w:rsidRPr="009E6B8E">
          <w:rPr>
            <w:rStyle w:val="Hyperlink"/>
            <w:noProof/>
          </w:rPr>
          <w:t>Figura 3 Estrutura Analítica do Projeto</w:t>
        </w:r>
        <w:r w:rsidR="00621FF0">
          <w:rPr>
            <w:noProof/>
            <w:webHidden/>
          </w:rPr>
          <w:tab/>
        </w:r>
        <w:r w:rsidR="00621FF0">
          <w:rPr>
            <w:noProof/>
            <w:webHidden/>
          </w:rPr>
          <w:fldChar w:fldCharType="begin"/>
        </w:r>
        <w:r w:rsidR="00621FF0">
          <w:rPr>
            <w:noProof/>
            <w:webHidden/>
          </w:rPr>
          <w:instrText xml:space="preserve"> PAGEREF _Toc169196537 \h </w:instrText>
        </w:r>
        <w:r w:rsidR="00621FF0">
          <w:rPr>
            <w:noProof/>
            <w:webHidden/>
          </w:rPr>
        </w:r>
        <w:r w:rsidR="00621FF0">
          <w:rPr>
            <w:noProof/>
            <w:webHidden/>
          </w:rPr>
          <w:fldChar w:fldCharType="separate"/>
        </w:r>
        <w:r w:rsidR="00621FF0">
          <w:rPr>
            <w:noProof/>
            <w:webHidden/>
          </w:rPr>
          <w:t>28</w:t>
        </w:r>
        <w:r w:rsidR="00621FF0">
          <w:rPr>
            <w:noProof/>
            <w:webHidden/>
          </w:rPr>
          <w:fldChar w:fldCharType="end"/>
        </w:r>
      </w:hyperlink>
    </w:p>
    <w:p w14:paraId="69268784" w14:textId="273381D8"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38" w:history="1">
        <w:r w:rsidR="00621FF0" w:rsidRPr="009E6B8E">
          <w:rPr>
            <w:rStyle w:val="Hyperlink"/>
            <w:noProof/>
          </w:rPr>
          <w:t>Figura 4 Modelo de Projeto CANVAS</w:t>
        </w:r>
        <w:r w:rsidR="00621FF0">
          <w:rPr>
            <w:noProof/>
            <w:webHidden/>
          </w:rPr>
          <w:tab/>
        </w:r>
        <w:r w:rsidR="00621FF0">
          <w:rPr>
            <w:noProof/>
            <w:webHidden/>
          </w:rPr>
          <w:fldChar w:fldCharType="begin"/>
        </w:r>
        <w:r w:rsidR="00621FF0">
          <w:rPr>
            <w:noProof/>
            <w:webHidden/>
          </w:rPr>
          <w:instrText xml:space="preserve"> PAGEREF _Toc169196538 \h </w:instrText>
        </w:r>
        <w:r w:rsidR="00621FF0">
          <w:rPr>
            <w:noProof/>
            <w:webHidden/>
          </w:rPr>
        </w:r>
        <w:r w:rsidR="00621FF0">
          <w:rPr>
            <w:noProof/>
            <w:webHidden/>
          </w:rPr>
          <w:fldChar w:fldCharType="separate"/>
        </w:r>
        <w:r w:rsidR="00621FF0">
          <w:rPr>
            <w:noProof/>
            <w:webHidden/>
          </w:rPr>
          <w:t>32</w:t>
        </w:r>
        <w:r w:rsidR="00621FF0">
          <w:rPr>
            <w:noProof/>
            <w:webHidden/>
          </w:rPr>
          <w:fldChar w:fldCharType="end"/>
        </w:r>
      </w:hyperlink>
    </w:p>
    <w:p w14:paraId="0629B304" w14:textId="5DDBEC7A"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39" w:history="1">
        <w:r w:rsidR="00621FF0" w:rsidRPr="009E6B8E">
          <w:rPr>
            <w:rStyle w:val="Hyperlink"/>
            <w:rFonts w:cs="Arial"/>
            <w:noProof/>
          </w:rPr>
          <w:t>Figura 5 - Diagrama de casos de uso</w:t>
        </w:r>
        <w:r w:rsidR="00621FF0">
          <w:rPr>
            <w:noProof/>
            <w:webHidden/>
          </w:rPr>
          <w:tab/>
        </w:r>
        <w:r w:rsidR="00621FF0">
          <w:rPr>
            <w:noProof/>
            <w:webHidden/>
          </w:rPr>
          <w:fldChar w:fldCharType="begin"/>
        </w:r>
        <w:r w:rsidR="00621FF0">
          <w:rPr>
            <w:noProof/>
            <w:webHidden/>
          </w:rPr>
          <w:instrText xml:space="preserve"> PAGEREF _Toc169196539 \h </w:instrText>
        </w:r>
        <w:r w:rsidR="00621FF0">
          <w:rPr>
            <w:noProof/>
            <w:webHidden/>
          </w:rPr>
        </w:r>
        <w:r w:rsidR="00621FF0">
          <w:rPr>
            <w:noProof/>
            <w:webHidden/>
          </w:rPr>
          <w:fldChar w:fldCharType="separate"/>
        </w:r>
        <w:r w:rsidR="00621FF0">
          <w:rPr>
            <w:noProof/>
            <w:webHidden/>
          </w:rPr>
          <w:t>39</w:t>
        </w:r>
        <w:r w:rsidR="00621FF0">
          <w:rPr>
            <w:noProof/>
            <w:webHidden/>
          </w:rPr>
          <w:fldChar w:fldCharType="end"/>
        </w:r>
      </w:hyperlink>
    </w:p>
    <w:p w14:paraId="08C54EB0" w14:textId="2E60A2FD"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0" w:history="1">
        <w:r w:rsidR="00621FF0" w:rsidRPr="009E6B8E">
          <w:rPr>
            <w:rStyle w:val="Hyperlink"/>
            <w:rFonts w:cs="Arial"/>
            <w:noProof/>
          </w:rPr>
          <w:t>Figura 6 Homepage do Software CONEXSP</w:t>
        </w:r>
        <w:r w:rsidR="00621FF0">
          <w:rPr>
            <w:noProof/>
            <w:webHidden/>
          </w:rPr>
          <w:tab/>
        </w:r>
        <w:r w:rsidR="00621FF0">
          <w:rPr>
            <w:noProof/>
            <w:webHidden/>
          </w:rPr>
          <w:fldChar w:fldCharType="begin"/>
        </w:r>
        <w:r w:rsidR="00621FF0">
          <w:rPr>
            <w:noProof/>
            <w:webHidden/>
          </w:rPr>
          <w:instrText xml:space="preserve"> PAGEREF _Toc169196540 \h </w:instrText>
        </w:r>
        <w:r w:rsidR="00621FF0">
          <w:rPr>
            <w:noProof/>
            <w:webHidden/>
          </w:rPr>
        </w:r>
        <w:r w:rsidR="00621FF0">
          <w:rPr>
            <w:noProof/>
            <w:webHidden/>
          </w:rPr>
          <w:fldChar w:fldCharType="separate"/>
        </w:r>
        <w:r w:rsidR="00621FF0">
          <w:rPr>
            <w:noProof/>
            <w:webHidden/>
          </w:rPr>
          <w:t>53</w:t>
        </w:r>
        <w:r w:rsidR="00621FF0">
          <w:rPr>
            <w:noProof/>
            <w:webHidden/>
          </w:rPr>
          <w:fldChar w:fldCharType="end"/>
        </w:r>
      </w:hyperlink>
    </w:p>
    <w:p w14:paraId="14686C30" w14:textId="3362FA2C"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1" w:history="1">
        <w:r w:rsidR="00621FF0" w:rsidRPr="009E6B8E">
          <w:rPr>
            <w:rStyle w:val="Hyperlink"/>
            <w:rFonts w:cs="Arial"/>
            <w:noProof/>
          </w:rPr>
          <w:t>Figura 7 Homepage do Software CONEXSP - Seção 2</w:t>
        </w:r>
        <w:r w:rsidR="00621FF0">
          <w:rPr>
            <w:noProof/>
            <w:webHidden/>
          </w:rPr>
          <w:tab/>
        </w:r>
        <w:r w:rsidR="00621FF0">
          <w:rPr>
            <w:noProof/>
            <w:webHidden/>
          </w:rPr>
          <w:fldChar w:fldCharType="begin"/>
        </w:r>
        <w:r w:rsidR="00621FF0">
          <w:rPr>
            <w:noProof/>
            <w:webHidden/>
          </w:rPr>
          <w:instrText xml:space="preserve"> PAGEREF _Toc169196541 \h </w:instrText>
        </w:r>
        <w:r w:rsidR="00621FF0">
          <w:rPr>
            <w:noProof/>
            <w:webHidden/>
          </w:rPr>
        </w:r>
        <w:r w:rsidR="00621FF0">
          <w:rPr>
            <w:noProof/>
            <w:webHidden/>
          </w:rPr>
          <w:fldChar w:fldCharType="separate"/>
        </w:r>
        <w:r w:rsidR="00621FF0">
          <w:rPr>
            <w:noProof/>
            <w:webHidden/>
          </w:rPr>
          <w:t>54</w:t>
        </w:r>
        <w:r w:rsidR="00621FF0">
          <w:rPr>
            <w:noProof/>
            <w:webHidden/>
          </w:rPr>
          <w:fldChar w:fldCharType="end"/>
        </w:r>
      </w:hyperlink>
    </w:p>
    <w:p w14:paraId="050B3466" w14:textId="5CE0AF61"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2" w:history="1">
        <w:r w:rsidR="00621FF0" w:rsidRPr="009E6B8E">
          <w:rPr>
            <w:rStyle w:val="Hyperlink"/>
            <w:rFonts w:cs="Arial"/>
            <w:noProof/>
          </w:rPr>
          <w:t>Figura 8 Tela de Cadastro do Software CONEXSP</w:t>
        </w:r>
        <w:r w:rsidR="00621FF0">
          <w:rPr>
            <w:noProof/>
            <w:webHidden/>
          </w:rPr>
          <w:tab/>
        </w:r>
        <w:r w:rsidR="00621FF0">
          <w:rPr>
            <w:noProof/>
            <w:webHidden/>
          </w:rPr>
          <w:fldChar w:fldCharType="begin"/>
        </w:r>
        <w:r w:rsidR="00621FF0">
          <w:rPr>
            <w:noProof/>
            <w:webHidden/>
          </w:rPr>
          <w:instrText xml:space="preserve"> PAGEREF _Toc169196542 \h </w:instrText>
        </w:r>
        <w:r w:rsidR="00621FF0">
          <w:rPr>
            <w:noProof/>
            <w:webHidden/>
          </w:rPr>
        </w:r>
        <w:r w:rsidR="00621FF0">
          <w:rPr>
            <w:noProof/>
            <w:webHidden/>
          </w:rPr>
          <w:fldChar w:fldCharType="separate"/>
        </w:r>
        <w:r w:rsidR="00621FF0">
          <w:rPr>
            <w:noProof/>
            <w:webHidden/>
          </w:rPr>
          <w:t>55</w:t>
        </w:r>
        <w:r w:rsidR="00621FF0">
          <w:rPr>
            <w:noProof/>
            <w:webHidden/>
          </w:rPr>
          <w:fldChar w:fldCharType="end"/>
        </w:r>
      </w:hyperlink>
    </w:p>
    <w:p w14:paraId="19E5E10F" w14:textId="00A82F35"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3" w:history="1">
        <w:r w:rsidR="00621FF0" w:rsidRPr="009E6B8E">
          <w:rPr>
            <w:rStyle w:val="Hyperlink"/>
            <w:rFonts w:cs="Arial"/>
            <w:noProof/>
          </w:rPr>
          <w:t>Figura 9 Área de Agendamento do Software CONEXSP</w:t>
        </w:r>
        <w:r w:rsidR="00621FF0">
          <w:rPr>
            <w:noProof/>
            <w:webHidden/>
          </w:rPr>
          <w:tab/>
        </w:r>
        <w:r w:rsidR="00621FF0">
          <w:rPr>
            <w:noProof/>
            <w:webHidden/>
          </w:rPr>
          <w:fldChar w:fldCharType="begin"/>
        </w:r>
        <w:r w:rsidR="00621FF0">
          <w:rPr>
            <w:noProof/>
            <w:webHidden/>
          </w:rPr>
          <w:instrText xml:space="preserve"> PAGEREF _Toc169196543 \h </w:instrText>
        </w:r>
        <w:r w:rsidR="00621FF0">
          <w:rPr>
            <w:noProof/>
            <w:webHidden/>
          </w:rPr>
        </w:r>
        <w:r w:rsidR="00621FF0">
          <w:rPr>
            <w:noProof/>
            <w:webHidden/>
          </w:rPr>
          <w:fldChar w:fldCharType="separate"/>
        </w:r>
        <w:r w:rsidR="00621FF0">
          <w:rPr>
            <w:noProof/>
            <w:webHidden/>
          </w:rPr>
          <w:t>56</w:t>
        </w:r>
        <w:r w:rsidR="00621FF0">
          <w:rPr>
            <w:noProof/>
            <w:webHidden/>
          </w:rPr>
          <w:fldChar w:fldCharType="end"/>
        </w:r>
      </w:hyperlink>
    </w:p>
    <w:p w14:paraId="22F7B22D" w14:textId="66F8F728"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4" w:history="1">
        <w:r w:rsidR="00621FF0" w:rsidRPr="009E6B8E">
          <w:rPr>
            <w:rStyle w:val="Hyperlink"/>
            <w:rFonts w:cs="Arial"/>
            <w:noProof/>
          </w:rPr>
          <w:t>Figura 10 Área de Login do Software CONEXSP</w:t>
        </w:r>
        <w:r w:rsidR="00621FF0">
          <w:rPr>
            <w:noProof/>
            <w:webHidden/>
          </w:rPr>
          <w:tab/>
        </w:r>
        <w:r w:rsidR="00621FF0">
          <w:rPr>
            <w:noProof/>
            <w:webHidden/>
          </w:rPr>
          <w:fldChar w:fldCharType="begin"/>
        </w:r>
        <w:r w:rsidR="00621FF0">
          <w:rPr>
            <w:noProof/>
            <w:webHidden/>
          </w:rPr>
          <w:instrText xml:space="preserve"> PAGEREF _Toc169196544 \h </w:instrText>
        </w:r>
        <w:r w:rsidR="00621FF0">
          <w:rPr>
            <w:noProof/>
            <w:webHidden/>
          </w:rPr>
        </w:r>
        <w:r w:rsidR="00621FF0">
          <w:rPr>
            <w:noProof/>
            <w:webHidden/>
          </w:rPr>
          <w:fldChar w:fldCharType="separate"/>
        </w:r>
        <w:r w:rsidR="00621FF0">
          <w:rPr>
            <w:noProof/>
            <w:webHidden/>
          </w:rPr>
          <w:t>57</w:t>
        </w:r>
        <w:r w:rsidR="00621FF0">
          <w:rPr>
            <w:noProof/>
            <w:webHidden/>
          </w:rPr>
          <w:fldChar w:fldCharType="end"/>
        </w:r>
      </w:hyperlink>
    </w:p>
    <w:p w14:paraId="137B24E5" w14:textId="71A2DC1F"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5" w:history="1">
        <w:r w:rsidR="00621FF0" w:rsidRPr="009E6B8E">
          <w:rPr>
            <w:rStyle w:val="Hyperlink"/>
            <w:rFonts w:cs="Arial"/>
            <w:noProof/>
          </w:rPr>
          <w:t>Figura 11 FAQ´s do Software CONEXSP</w:t>
        </w:r>
        <w:r w:rsidR="00621FF0">
          <w:rPr>
            <w:noProof/>
            <w:webHidden/>
          </w:rPr>
          <w:tab/>
        </w:r>
        <w:r w:rsidR="00621FF0">
          <w:rPr>
            <w:noProof/>
            <w:webHidden/>
          </w:rPr>
          <w:fldChar w:fldCharType="begin"/>
        </w:r>
        <w:r w:rsidR="00621FF0">
          <w:rPr>
            <w:noProof/>
            <w:webHidden/>
          </w:rPr>
          <w:instrText xml:space="preserve"> PAGEREF _Toc169196545 \h </w:instrText>
        </w:r>
        <w:r w:rsidR="00621FF0">
          <w:rPr>
            <w:noProof/>
            <w:webHidden/>
          </w:rPr>
        </w:r>
        <w:r w:rsidR="00621FF0">
          <w:rPr>
            <w:noProof/>
            <w:webHidden/>
          </w:rPr>
          <w:fldChar w:fldCharType="separate"/>
        </w:r>
        <w:r w:rsidR="00621FF0">
          <w:rPr>
            <w:noProof/>
            <w:webHidden/>
          </w:rPr>
          <w:t>58</w:t>
        </w:r>
        <w:r w:rsidR="00621FF0">
          <w:rPr>
            <w:noProof/>
            <w:webHidden/>
          </w:rPr>
          <w:fldChar w:fldCharType="end"/>
        </w:r>
      </w:hyperlink>
    </w:p>
    <w:p w14:paraId="76430FAC" w14:textId="1F07CA49"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6" w:history="1">
        <w:r w:rsidR="00621FF0" w:rsidRPr="009E6B8E">
          <w:rPr>
            <w:rStyle w:val="Hyperlink"/>
            <w:rFonts w:cs="Arial"/>
            <w:noProof/>
          </w:rPr>
          <w:t>Figura 12 Tela de Mitos e Curiosidades do Software CONEXSP</w:t>
        </w:r>
        <w:r w:rsidR="00621FF0">
          <w:rPr>
            <w:noProof/>
            <w:webHidden/>
          </w:rPr>
          <w:tab/>
        </w:r>
        <w:r w:rsidR="00621FF0">
          <w:rPr>
            <w:noProof/>
            <w:webHidden/>
          </w:rPr>
          <w:fldChar w:fldCharType="begin"/>
        </w:r>
        <w:r w:rsidR="00621FF0">
          <w:rPr>
            <w:noProof/>
            <w:webHidden/>
          </w:rPr>
          <w:instrText xml:space="preserve"> PAGEREF _Toc169196546 \h </w:instrText>
        </w:r>
        <w:r w:rsidR="00621FF0">
          <w:rPr>
            <w:noProof/>
            <w:webHidden/>
          </w:rPr>
        </w:r>
        <w:r w:rsidR="00621FF0">
          <w:rPr>
            <w:noProof/>
            <w:webHidden/>
          </w:rPr>
          <w:fldChar w:fldCharType="separate"/>
        </w:r>
        <w:r w:rsidR="00621FF0">
          <w:rPr>
            <w:noProof/>
            <w:webHidden/>
          </w:rPr>
          <w:t>59</w:t>
        </w:r>
        <w:r w:rsidR="00621FF0">
          <w:rPr>
            <w:noProof/>
            <w:webHidden/>
          </w:rPr>
          <w:fldChar w:fldCharType="end"/>
        </w:r>
      </w:hyperlink>
    </w:p>
    <w:p w14:paraId="05BD3951" w14:textId="363BCD3F"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7" w:history="1">
        <w:r w:rsidR="00621FF0" w:rsidRPr="009E6B8E">
          <w:rPr>
            <w:rStyle w:val="Hyperlink"/>
            <w:rFonts w:cs="Arial"/>
            <w:noProof/>
          </w:rPr>
          <w:t>Figura 13 Mitos e Curiosidades do Software CONEXSP - Seção 2</w:t>
        </w:r>
        <w:r w:rsidR="00621FF0">
          <w:rPr>
            <w:noProof/>
            <w:webHidden/>
          </w:rPr>
          <w:tab/>
        </w:r>
        <w:r w:rsidR="00621FF0">
          <w:rPr>
            <w:noProof/>
            <w:webHidden/>
          </w:rPr>
          <w:fldChar w:fldCharType="begin"/>
        </w:r>
        <w:r w:rsidR="00621FF0">
          <w:rPr>
            <w:noProof/>
            <w:webHidden/>
          </w:rPr>
          <w:instrText xml:space="preserve"> PAGEREF _Toc169196547 \h </w:instrText>
        </w:r>
        <w:r w:rsidR="00621FF0">
          <w:rPr>
            <w:noProof/>
            <w:webHidden/>
          </w:rPr>
        </w:r>
        <w:r w:rsidR="00621FF0">
          <w:rPr>
            <w:noProof/>
            <w:webHidden/>
          </w:rPr>
          <w:fldChar w:fldCharType="separate"/>
        </w:r>
        <w:r w:rsidR="00621FF0">
          <w:rPr>
            <w:noProof/>
            <w:webHidden/>
          </w:rPr>
          <w:t>60</w:t>
        </w:r>
        <w:r w:rsidR="00621FF0">
          <w:rPr>
            <w:noProof/>
            <w:webHidden/>
          </w:rPr>
          <w:fldChar w:fldCharType="end"/>
        </w:r>
      </w:hyperlink>
    </w:p>
    <w:p w14:paraId="474C8768" w14:textId="13B4D7A3"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8" w:history="1">
        <w:r w:rsidR="00621FF0" w:rsidRPr="009E6B8E">
          <w:rPr>
            <w:rStyle w:val="Hyperlink"/>
            <w:rFonts w:cs="Arial"/>
            <w:noProof/>
          </w:rPr>
          <w:t>Figura 14 Mitos e Curiosidades do Software CONEXSP  - Seção 3</w:t>
        </w:r>
        <w:r w:rsidR="00621FF0">
          <w:rPr>
            <w:noProof/>
            <w:webHidden/>
          </w:rPr>
          <w:tab/>
        </w:r>
        <w:r w:rsidR="00621FF0">
          <w:rPr>
            <w:noProof/>
            <w:webHidden/>
          </w:rPr>
          <w:fldChar w:fldCharType="begin"/>
        </w:r>
        <w:r w:rsidR="00621FF0">
          <w:rPr>
            <w:noProof/>
            <w:webHidden/>
          </w:rPr>
          <w:instrText xml:space="preserve"> PAGEREF _Toc169196548 \h </w:instrText>
        </w:r>
        <w:r w:rsidR="00621FF0">
          <w:rPr>
            <w:noProof/>
            <w:webHidden/>
          </w:rPr>
        </w:r>
        <w:r w:rsidR="00621FF0">
          <w:rPr>
            <w:noProof/>
            <w:webHidden/>
          </w:rPr>
          <w:fldChar w:fldCharType="separate"/>
        </w:r>
        <w:r w:rsidR="00621FF0">
          <w:rPr>
            <w:noProof/>
            <w:webHidden/>
          </w:rPr>
          <w:t>61</w:t>
        </w:r>
        <w:r w:rsidR="00621FF0">
          <w:rPr>
            <w:noProof/>
            <w:webHidden/>
          </w:rPr>
          <w:fldChar w:fldCharType="end"/>
        </w:r>
      </w:hyperlink>
    </w:p>
    <w:p w14:paraId="5DF37659" w14:textId="25E2957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49" w:history="1">
        <w:r w:rsidR="00621FF0" w:rsidRPr="009E6B8E">
          <w:rPr>
            <w:rStyle w:val="Hyperlink"/>
            <w:rFonts w:cs="Arial"/>
            <w:noProof/>
          </w:rPr>
          <w:t>Figura 15 Tela de Benefícios do Software CONEXSP</w:t>
        </w:r>
        <w:r w:rsidR="00621FF0">
          <w:rPr>
            <w:noProof/>
            <w:webHidden/>
          </w:rPr>
          <w:tab/>
        </w:r>
        <w:r w:rsidR="00621FF0">
          <w:rPr>
            <w:noProof/>
            <w:webHidden/>
          </w:rPr>
          <w:fldChar w:fldCharType="begin"/>
        </w:r>
        <w:r w:rsidR="00621FF0">
          <w:rPr>
            <w:noProof/>
            <w:webHidden/>
          </w:rPr>
          <w:instrText xml:space="preserve"> PAGEREF _Toc169196549 \h </w:instrText>
        </w:r>
        <w:r w:rsidR="00621FF0">
          <w:rPr>
            <w:noProof/>
            <w:webHidden/>
          </w:rPr>
        </w:r>
        <w:r w:rsidR="00621FF0">
          <w:rPr>
            <w:noProof/>
            <w:webHidden/>
          </w:rPr>
          <w:fldChar w:fldCharType="separate"/>
        </w:r>
        <w:r w:rsidR="00621FF0">
          <w:rPr>
            <w:noProof/>
            <w:webHidden/>
          </w:rPr>
          <w:t>62</w:t>
        </w:r>
        <w:r w:rsidR="00621FF0">
          <w:rPr>
            <w:noProof/>
            <w:webHidden/>
          </w:rPr>
          <w:fldChar w:fldCharType="end"/>
        </w:r>
      </w:hyperlink>
    </w:p>
    <w:p w14:paraId="60101ECE" w14:textId="7D801C26"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0" w:history="1">
        <w:r w:rsidR="00621FF0" w:rsidRPr="009E6B8E">
          <w:rPr>
            <w:rStyle w:val="Hyperlink"/>
            <w:rFonts w:cs="Arial"/>
            <w:noProof/>
          </w:rPr>
          <w:t>Figura 16 Tela de Benefícios do Software CONEXSP - Seção 2</w:t>
        </w:r>
        <w:r w:rsidR="00621FF0">
          <w:rPr>
            <w:noProof/>
            <w:webHidden/>
          </w:rPr>
          <w:tab/>
        </w:r>
        <w:r w:rsidR="00621FF0">
          <w:rPr>
            <w:noProof/>
            <w:webHidden/>
          </w:rPr>
          <w:fldChar w:fldCharType="begin"/>
        </w:r>
        <w:r w:rsidR="00621FF0">
          <w:rPr>
            <w:noProof/>
            <w:webHidden/>
          </w:rPr>
          <w:instrText xml:space="preserve"> PAGEREF _Toc169196550 \h </w:instrText>
        </w:r>
        <w:r w:rsidR="00621FF0">
          <w:rPr>
            <w:noProof/>
            <w:webHidden/>
          </w:rPr>
        </w:r>
        <w:r w:rsidR="00621FF0">
          <w:rPr>
            <w:noProof/>
            <w:webHidden/>
          </w:rPr>
          <w:fldChar w:fldCharType="separate"/>
        </w:r>
        <w:r w:rsidR="00621FF0">
          <w:rPr>
            <w:noProof/>
            <w:webHidden/>
          </w:rPr>
          <w:t>63</w:t>
        </w:r>
        <w:r w:rsidR="00621FF0">
          <w:rPr>
            <w:noProof/>
            <w:webHidden/>
          </w:rPr>
          <w:fldChar w:fldCharType="end"/>
        </w:r>
      </w:hyperlink>
    </w:p>
    <w:p w14:paraId="657AA2F2" w14:textId="01897DC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1" w:history="1">
        <w:r w:rsidR="00621FF0" w:rsidRPr="009E6B8E">
          <w:rPr>
            <w:rStyle w:val="Hyperlink"/>
            <w:rFonts w:cs="Arial"/>
            <w:noProof/>
          </w:rPr>
          <w:t>Figura 17 Tela de Benefícios do Software CONEXSP - Seção 3</w:t>
        </w:r>
        <w:r w:rsidR="00621FF0">
          <w:rPr>
            <w:noProof/>
            <w:webHidden/>
          </w:rPr>
          <w:tab/>
        </w:r>
        <w:r w:rsidR="00621FF0">
          <w:rPr>
            <w:noProof/>
            <w:webHidden/>
          </w:rPr>
          <w:fldChar w:fldCharType="begin"/>
        </w:r>
        <w:r w:rsidR="00621FF0">
          <w:rPr>
            <w:noProof/>
            <w:webHidden/>
          </w:rPr>
          <w:instrText xml:space="preserve"> PAGEREF _Toc169196551 \h </w:instrText>
        </w:r>
        <w:r w:rsidR="00621FF0">
          <w:rPr>
            <w:noProof/>
            <w:webHidden/>
          </w:rPr>
        </w:r>
        <w:r w:rsidR="00621FF0">
          <w:rPr>
            <w:noProof/>
            <w:webHidden/>
          </w:rPr>
          <w:fldChar w:fldCharType="separate"/>
        </w:r>
        <w:r w:rsidR="00621FF0">
          <w:rPr>
            <w:noProof/>
            <w:webHidden/>
          </w:rPr>
          <w:t>64</w:t>
        </w:r>
        <w:r w:rsidR="00621FF0">
          <w:rPr>
            <w:noProof/>
            <w:webHidden/>
          </w:rPr>
          <w:fldChar w:fldCharType="end"/>
        </w:r>
      </w:hyperlink>
    </w:p>
    <w:p w14:paraId="2CC9FD26" w14:textId="10F49B29"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2" w:history="1">
        <w:r w:rsidR="00621FF0" w:rsidRPr="009E6B8E">
          <w:rPr>
            <w:rStyle w:val="Hyperlink"/>
            <w:rFonts w:cs="Arial"/>
            <w:noProof/>
          </w:rPr>
          <w:t>Figura 18 Tela de Triagem Eletrônica do Software CONEXSP</w:t>
        </w:r>
        <w:r w:rsidR="00621FF0">
          <w:rPr>
            <w:noProof/>
            <w:webHidden/>
          </w:rPr>
          <w:tab/>
        </w:r>
        <w:r w:rsidR="00621FF0">
          <w:rPr>
            <w:noProof/>
            <w:webHidden/>
          </w:rPr>
          <w:fldChar w:fldCharType="begin"/>
        </w:r>
        <w:r w:rsidR="00621FF0">
          <w:rPr>
            <w:noProof/>
            <w:webHidden/>
          </w:rPr>
          <w:instrText xml:space="preserve"> PAGEREF _Toc169196552 \h </w:instrText>
        </w:r>
        <w:r w:rsidR="00621FF0">
          <w:rPr>
            <w:noProof/>
            <w:webHidden/>
          </w:rPr>
        </w:r>
        <w:r w:rsidR="00621FF0">
          <w:rPr>
            <w:noProof/>
            <w:webHidden/>
          </w:rPr>
          <w:fldChar w:fldCharType="separate"/>
        </w:r>
        <w:r w:rsidR="00621FF0">
          <w:rPr>
            <w:noProof/>
            <w:webHidden/>
          </w:rPr>
          <w:t>65</w:t>
        </w:r>
        <w:r w:rsidR="00621FF0">
          <w:rPr>
            <w:noProof/>
            <w:webHidden/>
          </w:rPr>
          <w:fldChar w:fldCharType="end"/>
        </w:r>
      </w:hyperlink>
    </w:p>
    <w:p w14:paraId="5C016F79" w14:textId="1CF63426"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3" w:history="1">
        <w:r w:rsidR="00621FF0" w:rsidRPr="009E6B8E">
          <w:rPr>
            <w:rStyle w:val="Hyperlink"/>
            <w:rFonts w:cs="Arial"/>
            <w:noProof/>
          </w:rPr>
          <w:t>Figura 19 Aba de Apoiadores do Software CONEXSP</w:t>
        </w:r>
        <w:r w:rsidR="00621FF0">
          <w:rPr>
            <w:noProof/>
            <w:webHidden/>
          </w:rPr>
          <w:tab/>
        </w:r>
        <w:r w:rsidR="00621FF0">
          <w:rPr>
            <w:noProof/>
            <w:webHidden/>
          </w:rPr>
          <w:fldChar w:fldCharType="begin"/>
        </w:r>
        <w:r w:rsidR="00621FF0">
          <w:rPr>
            <w:noProof/>
            <w:webHidden/>
          </w:rPr>
          <w:instrText xml:space="preserve"> PAGEREF _Toc169196553 \h </w:instrText>
        </w:r>
        <w:r w:rsidR="00621FF0">
          <w:rPr>
            <w:noProof/>
            <w:webHidden/>
          </w:rPr>
        </w:r>
        <w:r w:rsidR="00621FF0">
          <w:rPr>
            <w:noProof/>
            <w:webHidden/>
          </w:rPr>
          <w:fldChar w:fldCharType="separate"/>
        </w:r>
        <w:r w:rsidR="00621FF0">
          <w:rPr>
            <w:noProof/>
            <w:webHidden/>
          </w:rPr>
          <w:t>66</w:t>
        </w:r>
        <w:r w:rsidR="00621FF0">
          <w:rPr>
            <w:noProof/>
            <w:webHidden/>
          </w:rPr>
          <w:fldChar w:fldCharType="end"/>
        </w:r>
      </w:hyperlink>
    </w:p>
    <w:p w14:paraId="3E1E588A" w14:textId="3A1F96BC"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4" w:history="1">
        <w:r w:rsidR="00621FF0" w:rsidRPr="009E6B8E">
          <w:rPr>
            <w:rStyle w:val="Hyperlink"/>
            <w:rFonts w:cs="Arial"/>
            <w:noProof/>
          </w:rPr>
          <w:t>Figura 20 Histórico de Doações do Software CONEXSP</w:t>
        </w:r>
        <w:r w:rsidR="00621FF0">
          <w:rPr>
            <w:noProof/>
            <w:webHidden/>
          </w:rPr>
          <w:tab/>
        </w:r>
        <w:r w:rsidR="00621FF0">
          <w:rPr>
            <w:noProof/>
            <w:webHidden/>
          </w:rPr>
          <w:fldChar w:fldCharType="begin"/>
        </w:r>
        <w:r w:rsidR="00621FF0">
          <w:rPr>
            <w:noProof/>
            <w:webHidden/>
          </w:rPr>
          <w:instrText xml:space="preserve"> PAGEREF _Toc169196554 \h </w:instrText>
        </w:r>
        <w:r w:rsidR="00621FF0">
          <w:rPr>
            <w:noProof/>
            <w:webHidden/>
          </w:rPr>
        </w:r>
        <w:r w:rsidR="00621FF0">
          <w:rPr>
            <w:noProof/>
            <w:webHidden/>
          </w:rPr>
          <w:fldChar w:fldCharType="separate"/>
        </w:r>
        <w:r w:rsidR="00621FF0">
          <w:rPr>
            <w:noProof/>
            <w:webHidden/>
          </w:rPr>
          <w:t>67</w:t>
        </w:r>
        <w:r w:rsidR="00621FF0">
          <w:rPr>
            <w:noProof/>
            <w:webHidden/>
          </w:rPr>
          <w:fldChar w:fldCharType="end"/>
        </w:r>
      </w:hyperlink>
    </w:p>
    <w:p w14:paraId="2D3768F8" w14:textId="2D7009C3"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5" w:history="1">
        <w:r w:rsidR="00621FF0" w:rsidRPr="009E6B8E">
          <w:rPr>
            <w:rStyle w:val="Hyperlink"/>
            <w:rFonts w:cs="Arial"/>
            <w:noProof/>
          </w:rPr>
          <w:t>Figura 21 - Diagrama de navegação</w:t>
        </w:r>
        <w:r w:rsidR="00621FF0">
          <w:rPr>
            <w:noProof/>
            <w:webHidden/>
          </w:rPr>
          <w:tab/>
        </w:r>
        <w:r w:rsidR="00621FF0">
          <w:rPr>
            <w:noProof/>
            <w:webHidden/>
          </w:rPr>
          <w:fldChar w:fldCharType="begin"/>
        </w:r>
        <w:r w:rsidR="00621FF0">
          <w:rPr>
            <w:noProof/>
            <w:webHidden/>
          </w:rPr>
          <w:instrText xml:space="preserve"> PAGEREF _Toc169196555 \h </w:instrText>
        </w:r>
        <w:r w:rsidR="00621FF0">
          <w:rPr>
            <w:noProof/>
            <w:webHidden/>
          </w:rPr>
        </w:r>
        <w:r w:rsidR="00621FF0">
          <w:rPr>
            <w:noProof/>
            <w:webHidden/>
          </w:rPr>
          <w:fldChar w:fldCharType="separate"/>
        </w:r>
        <w:r w:rsidR="00621FF0">
          <w:rPr>
            <w:noProof/>
            <w:webHidden/>
          </w:rPr>
          <w:t>68</w:t>
        </w:r>
        <w:r w:rsidR="00621FF0">
          <w:rPr>
            <w:noProof/>
            <w:webHidden/>
          </w:rPr>
          <w:fldChar w:fldCharType="end"/>
        </w:r>
      </w:hyperlink>
    </w:p>
    <w:p w14:paraId="45AEAEC3" w14:textId="41C2CCD5" w:rsidR="009C6119" w:rsidRPr="002A5152" w:rsidRDefault="002C1E8B" w:rsidP="0038435A">
      <w:pPr>
        <w:widowControl/>
        <w:autoSpaceDE/>
        <w:autoSpaceDN/>
        <w:spacing w:line="360" w:lineRule="auto"/>
        <w:rPr>
          <w:rFonts w:cs="Arial"/>
        </w:rPr>
      </w:pPr>
      <w:r w:rsidRPr="002A5152">
        <w:rPr>
          <w:rFonts w:cs="Arial"/>
        </w:rPr>
        <w:fldChar w:fldCharType="end"/>
      </w:r>
      <w:r w:rsidR="009C6119" w:rsidRPr="002A5152">
        <w:rPr>
          <w:rFonts w:cs="Arial"/>
        </w:rPr>
        <w:br w:type="page"/>
      </w:r>
    </w:p>
    <w:p w14:paraId="02B29133" w14:textId="77777777" w:rsidR="00372464" w:rsidRPr="002A5152" w:rsidRDefault="00372464" w:rsidP="0038435A">
      <w:pPr>
        <w:widowControl/>
        <w:autoSpaceDE/>
        <w:autoSpaceDN/>
        <w:spacing w:line="360" w:lineRule="auto"/>
        <w:rPr>
          <w:rFonts w:cs="Arial"/>
        </w:rPr>
      </w:pPr>
    </w:p>
    <w:p w14:paraId="3A1FA4FA" w14:textId="77777777" w:rsidR="009C6119" w:rsidRPr="002A5152" w:rsidRDefault="009C6119" w:rsidP="0038435A">
      <w:pPr>
        <w:widowControl/>
        <w:autoSpaceDE/>
        <w:autoSpaceDN/>
        <w:spacing w:line="360" w:lineRule="auto"/>
        <w:jc w:val="center"/>
        <w:rPr>
          <w:rFonts w:cs="Arial"/>
        </w:rPr>
      </w:pPr>
      <w:r w:rsidRPr="002A5152">
        <w:rPr>
          <w:rFonts w:cs="Arial"/>
        </w:rPr>
        <w:t>Lista de Quadros</w:t>
      </w:r>
    </w:p>
    <w:p w14:paraId="16046899" w14:textId="422D6157" w:rsidR="009C6119" w:rsidRPr="002A5152" w:rsidRDefault="009C6119" w:rsidP="0038435A">
      <w:pPr>
        <w:widowControl/>
        <w:autoSpaceDE/>
        <w:autoSpaceDN/>
        <w:spacing w:line="360" w:lineRule="auto"/>
        <w:rPr>
          <w:rFonts w:cs="Arial"/>
        </w:rPr>
      </w:pPr>
    </w:p>
    <w:p w14:paraId="21FA5418" w14:textId="3C27451A" w:rsidR="00621FF0" w:rsidRDefault="009C6119">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r w:rsidRPr="002A5152">
        <w:rPr>
          <w:rFonts w:cs="Arial"/>
        </w:rPr>
        <w:fldChar w:fldCharType="begin"/>
      </w:r>
      <w:r w:rsidRPr="002A5152">
        <w:rPr>
          <w:rFonts w:cs="Arial"/>
        </w:rPr>
        <w:instrText xml:space="preserve"> TOC \h \z \c "Quadro" </w:instrText>
      </w:r>
      <w:r w:rsidRPr="002A5152">
        <w:rPr>
          <w:rFonts w:cs="Arial"/>
        </w:rPr>
        <w:fldChar w:fldCharType="separate"/>
      </w:r>
      <w:hyperlink w:anchor="_Toc169196556" w:history="1">
        <w:r w:rsidR="00621FF0" w:rsidRPr="009943BD">
          <w:rPr>
            <w:rStyle w:val="Hyperlink"/>
            <w:rFonts w:cs="Arial"/>
            <w:noProof/>
          </w:rPr>
          <w:t>Quadro 1 - Softwares Similares</w:t>
        </w:r>
        <w:r w:rsidR="00621FF0">
          <w:rPr>
            <w:noProof/>
            <w:webHidden/>
          </w:rPr>
          <w:tab/>
        </w:r>
        <w:r w:rsidR="00621FF0">
          <w:rPr>
            <w:noProof/>
            <w:webHidden/>
          </w:rPr>
          <w:fldChar w:fldCharType="begin"/>
        </w:r>
        <w:r w:rsidR="00621FF0">
          <w:rPr>
            <w:noProof/>
            <w:webHidden/>
          </w:rPr>
          <w:instrText xml:space="preserve"> PAGEREF _Toc169196556 \h </w:instrText>
        </w:r>
        <w:r w:rsidR="00621FF0">
          <w:rPr>
            <w:noProof/>
            <w:webHidden/>
          </w:rPr>
        </w:r>
        <w:r w:rsidR="00621FF0">
          <w:rPr>
            <w:noProof/>
            <w:webHidden/>
          </w:rPr>
          <w:fldChar w:fldCharType="separate"/>
        </w:r>
        <w:r w:rsidR="00621FF0">
          <w:rPr>
            <w:noProof/>
            <w:webHidden/>
          </w:rPr>
          <w:t>18</w:t>
        </w:r>
        <w:r w:rsidR="00621FF0">
          <w:rPr>
            <w:noProof/>
            <w:webHidden/>
          </w:rPr>
          <w:fldChar w:fldCharType="end"/>
        </w:r>
      </w:hyperlink>
    </w:p>
    <w:p w14:paraId="1B78DE5C" w14:textId="3D9763E9"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7" w:history="1">
        <w:r w:rsidR="00621FF0" w:rsidRPr="009943BD">
          <w:rPr>
            <w:rStyle w:val="Hyperlink"/>
            <w:rFonts w:cs="Arial"/>
            <w:noProof/>
          </w:rPr>
          <w:t>Quadro 2 Documentos utilizados pelos usuários</w:t>
        </w:r>
        <w:r w:rsidR="00621FF0">
          <w:rPr>
            <w:noProof/>
            <w:webHidden/>
          </w:rPr>
          <w:tab/>
        </w:r>
        <w:r w:rsidR="00621FF0">
          <w:rPr>
            <w:noProof/>
            <w:webHidden/>
          </w:rPr>
          <w:fldChar w:fldCharType="begin"/>
        </w:r>
        <w:r w:rsidR="00621FF0">
          <w:rPr>
            <w:noProof/>
            <w:webHidden/>
          </w:rPr>
          <w:instrText xml:space="preserve"> PAGEREF _Toc169196557 \h </w:instrText>
        </w:r>
        <w:r w:rsidR="00621FF0">
          <w:rPr>
            <w:noProof/>
            <w:webHidden/>
          </w:rPr>
        </w:r>
        <w:r w:rsidR="00621FF0">
          <w:rPr>
            <w:noProof/>
            <w:webHidden/>
          </w:rPr>
          <w:fldChar w:fldCharType="separate"/>
        </w:r>
        <w:r w:rsidR="00621FF0">
          <w:rPr>
            <w:noProof/>
            <w:webHidden/>
          </w:rPr>
          <w:t>25</w:t>
        </w:r>
        <w:r w:rsidR="00621FF0">
          <w:rPr>
            <w:noProof/>
            <w:webHidden/>
          </w:rPr>
          <w:fldChar w:fldCharType="end"/>
        </w:r>
      </w:hyperlink>
    </w:p>
    <w:p w14:paraId="06F72766" w14:textId="61D63BDA"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8" w:history="1">
        <w:r w:rsidR="00621FF0" w:rsidRPr="009943BD">
          <w:rPr>
            <w:rStyle w:val="Hyperlink"/>
            <w:rFonts w:cs="Arial"/>
            <w:noProof/>
          </w:rPr>
          <w:t>Quadro 3 Estimativa de custo com recursos humanos</w:t>
        </w:r>
        <w:r w:rsidR="00621FF0">
          <w:rPr>
            <w:noProof/>
            <w:webHidden/>
          </w:rPr>
          <w:tab/>
        </w:r>
        <w:r w:rsidR="00621FF0">
          <w:rPr>
            <w:noProof/>
            <w:webHidden/>
          </w:rPr>
          <w:fldChar w:fldCharType="begin"/>
        </w:r>
        <w:r w:rsidR="00621FF0">
          <w:rPr>
            <w:noProof/>
            <w:webHidden/>
          </w:rPr>
          <w:instrText xml:space="preserve"> PAGEREF _Toc169196558 \h </w:instrText>
        </w:r>
        <w:r w:rsidR="00621FF0">
          <w:rPr>
            <w:noProof/>
            <w:webHidden/>
          </w:rPr>
        </w:r>
        <w:r w:rsidR="00621FF0">
          <w:rPr>
            <w:noProof/>
            <w:webHidden/>
          </w:rPr>
          <w:fldChar w:fldCharType="separate"/>
        </w:r>
        <w:r w:rsidR="00621FF0">
          <w:rPr>
            <w:noProof/>
            <w:webHidden/>
          </w:rPr>
          <w:t>29</w:t>
        </w:r>
        <w:r w:rsidR="00621FF0">
          <w:rPr>
            <w:noProof/>
            <w:webHidden/>
          </w:rPr>
          <w:fldChar w:fldCharType="end"/>
        </w:r>
      </w:hyperlink>
    </w:p>
    <w:p w14:paraId="52AF1B77" w14:textId="31AD988C"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59" w:history="1">
        <w:r w:rsidR="00621FF0" w:rsidRPr="009943BD">
          <w:rPr>
            <w:rStyle w:val="Hyperlink"/>
            <w:rFonts w:cs="Arial"/>
            <w:noProof/>
          </w:rPr>
          <w:t>Quadro 4 Estimativa de depreciação de equipamentos</w:t>
        </w:r>
        <w:r w:rsidR="00621FF0">
          <w:rPr>
            <w:noProof/>
            <w:webHidden/>
          </w:rPr>
          <w:tab/>
        </w:r>
        <w:r w:rsidR="00621FF0">
          <w:rPr>
            <w:noProof/>
            <w:webHidden/>
          </w:rPr>
          <w:fldChar w:fldCharType="begin"/>
        </w:r>
        <w:r w:rsidR="00621FF0">
          <w:rPr>
            <w:noProof/>
            <w:webHidden/>
          </w:rPr>
          <w:instrText xml:space="preserve"> PAGEREF _Toc169196559 \h </w:instrText>
        </w:r>
        <w:r w:rsidR="00621FF0">
          <w:rPr>
            <w:noProof/>
            <w:webHidden/>
          </w:rPr>
        </w:r>
        <w:r w:rsidR="00621FF0">
          <w:rPr>
            <w:noProof/>
            <w:webHidden/>
          </w:rPr>
          <w:fldChar w:fldCharType="separate"/>
        </w:r>
        <w:r w:rsidR="00621FF0">
          <w:rPr>
            <w:noProof/>
            <w:webHidden/>
          </w:rPr>
          <w:t>29</w:t>
        </w:r>
        <w:r w:rsidR="00621FF0">
          <w:rPr>
            <w:noProof/>
            <w:webHidden/>
          </w:rPr>
          <w:fldChar w:fldCharType="end"/>
        </w:r>
      </w:hyperlink>
    </w:p>
    <w:p w14:paraId="22BD92E7" w14:textId="233DE0D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0" w:history="1">
        <w:r w:rsidR="00621FF0" w:rsidRPr="009943BD">
          <w:rPr>
            <w:rStyle w:val="Hyperlink"/>
            <w:rFonts w:cs="Arial"/>
            <w:noProof/>
          </w:rPr>
          <w:t>Quadro 5 Estimativa de despesas</w:t>
        </w:r>
        <w:r w:rsidR="00621FF0">
          <w:rPr>
            <w:noProof/>
            <w:webHidden/>
          </w:rPr>
          <w:tab/>
        </w:r>
        <w:r w:rsidR="00621FF0">
          <w:rPr>
            <w:noProof/>
            <w:webHidden/>
          </w:rPr>
          <w:fldChar w:fldCharType="begin"/>
        </w:r>
        <w:r w:rsidR="00621FF0">
          <w:rPr>
            <w:noProof/>
            <w:webHidden/>
          </w:rPr>
          <w:instrText xml:space="preserve"> PAGEREF _Toc169196560 \h </w:instrText>
        </w:r>
        <w:r w:rsidR="00621FF0">
          <w:rPr>
            <w:noProof/>
            <w:webHidden/>
          </w:rPr>
        </w:r>
        <w:r w:rsidR="00621FF0">
          <w:rPr>
            <w:noProof/>
            <w:webHidden/>
          </w:rPr>
          <w:fldChar w:fldCharType="separate"/>
        </w:r>
        <w:r w:rsidR="00621FF0">
          <w:rPr>
            <w:noProof/>
            <w:webHidden/>
          </w:rPr>
          <w:t>29</w:t>
        </w:r>
        <w:r w:rsidR="00621FF0">
          <w:rPr>
            <w:noProof/>
            <w:webHidden/>
          </w:rPr>
          <w:fldChar w:fldCharType="end"/>
        </w:r>
      </w:hyperlink>
    </w:p>
    <w:p w14:paraId="5DB96642" w14:textId="77496684"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1" w:history="1">
        <w:r w:rsidR="00621FF0" w:rsidRPr="009943BD">
          <w:rPr>
            <w:rStyle w:val="Hyperlink"/>
            <w:rFonts w:cs="Arial"/>
            <w:noProof/>
          </w:rPr>
          <w:t>Quadro 6 Análise de viabilidade</w:t>
        </w:r>
        <w:r w:rsidR="00621FF0">
          <w:rPr>
            <w:noProof/>
            <w:webHidden/>
          </w:rPr>
          <w:tab/>
        </w:r>
        <w:r w:rsidR="00621FF0">
          <w:rPr>
            <w:noProof/>
            <w:webHidden/>
          </w:rPr>
          <w:fldChar w:fldCharType="begin"/>
        </w:r>
        <w:r w:rsidR="00621FF0">
          <w:rPr>
            <w:noProof/>
            <w:webHidden/>
          </w:rPr>
          <w:instrText xml:space="preserve"> PAGEREF _Toc169196561 \h </w:instrText>
        </w:r>
        <w:r w:rsidR="00621FF0">
          <w:rPr>
            <w:noProof/>
            <w:webHidden/>
          </w:rPr>
        </w:r>
        <w:r w:rsidR="00621FF0">
          <w:rPr>
            <w:noProof/>
            <w:webHidden/>
          </w:rPr>
          <w:fldChar w:fldCharType="separate"/>
        </w:r>
        <w:r w:rsidR="00621FF0">
          <w:rPr>
            <w:noProof/>
            <w:webHidden/>
          </w:rPr>
          <w:t>30</w:t>
        </w:r>
        <w:r w:rsidR="00621FF0">
          <w:rPr>
            <w:noProof/>
            <w:webHidden/>
          </w:rPr>
          <w:fldChar w:fldCharType="end"/>
        </w:r>
      </w:hyperlink>
    </w:p>
    <w:p w14:paraId="2C94D09D" w14:textId="6D8FDFFD"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2" w:history="1">
        <w:r w:rsidR="00621FF0" w:rsidRPr="009943BD">
          <w:rPr>
            <w:rStyle w:val="Hyperlink"/>
            <w:rFonts w:cs="Arial"/>
            <w:noProof/>
          </w:rPr>
          <w:t>Quadro 7 – Requisitos Funcionais</w:t>
        </w:r>
        <w:r w:rsidR="00621FF0">
          <w:rPr>
            <w:noProof/>
            <w:webHidden/>
          </w:rPr>
          <w:tab/>
        </w:r>
        <w:r w:rsidR="00621FF0">
          <w:rPr>
            <w:noProof/>
            <w:webHidden/>
          </w:rPr>
          <w:fldChar w:fldCharType="begin"/>
        </w:r>
        <w:r w:rsidR="00621FF0">
          <w:rPr>
            <w:noProof/>
            <w:webHidden/>
          </w:rPr>
          <w:instrText xml:space="preserve"> PAGEREF _Toc169196562 \h </w:instrText>
        </w:r>
        <w:r w:rsidR="00621FF0">
          <w:rPr>
            <w:noProof/>
            <w:webHidden/>
          </w:rPr>
        </w:r>
        <w:r w:rsidR="00621FF0">
          <w:rPr>
            <w:noProof/>
            <w:webHidden/>
          </w:rPr>
          <w:fldChar w:fldCharType="separate"/>
        </w:r>
        <w:r w:rsidR="00621FF0">
          <w:rPr>
            <w:noProof/>
            <w:webHidden/>
          </w:rPr>
          <w:t>33</w:t>
        </w:r>
        <w:r w:rsidR="00621FF0">
          <w:rPr>
            <w:noProof/>
            <w:webHidden/>
          </w:rPr>
          <w:fldChar w:fldCharType="end"/>
        </w:r>
      </w:hyperlink>
    </w:p>
    <w:p w14:paraId="6413DA52" w14:textId="1A9DC9B3"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3" w:history="1">
        <w:r w:rsidR="00621FF0" w:rsidRPr="009943BD">
          <w:rPr>
            <w:rStyle w:val="Hyperlink"/>
            <w:rFonts w:cs="Arial"/>
            <w:noProof/>
          </w:rPr>
          <w:t>Quadro 8 - Requisitos não funcionais do Sistema</w:t>
        </w:r>
        <w:r w:rsidR="00621FF0">
          <w:rPr>
            <w:noProof/>
            <w:webHidden/>
          </w:rPr>
          <w:tab/>
        </w:r>
        <w:r w:rsidR="00621FF0">
          <w:rPr>
            <w:noProof/>
            <w:webHidden/>
          </w:rPr>
          <w:fldChar w:fldCharType="begin"/>
        </w:r>
        <w:r w:rsidR="00621FF0">
          <w:rPr>
            <w:noProof/>
            <w:webHidden/>
          </w:rPr>
          <w:instrText xml:space="preserve"> PAGEREF _Toc169196563 \h </w:instrText>
        </w:r>
        <w:r w:rsidR="00621FF0">
          <w:rPr>
            <w:noProof/>
            <w:webHidden/>
          </w:rPr>
        </w:r>
        <w:r w:rsidR="00621FF0">
          <w:rPr>
            <w:noProof/>
            <w:webHidden/>
          </w:rPr>
          <w:fldChar w:fldCharType="separate"/>
        </w:r>
        <w:r w:rsidR="00621FF0">
          <w:rPr>
            <w:noProof/>
            <w:webHidden/>
          </w:rPr>
          <w:t>35</w:t>
        </w:r>
        <w:r w:rsidR="00621FF0">
          <w:rPr>
            <w:noProof/>
            <w:webHidden/>
          </w:rPr>
          <w:fldChar w:fldCharType="end"/>
        </w:r>
      </w:hyperlink>
    </w:p>
    <w:p w14:paraId="68AB59F9" w14:textId="0AE0EE12"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4" w:history="1">
        <w:r w:rsidR="00621FF0" w:rsidRPr="009943BD">
          <w:rPr>
            <w:rStyle w:val="Hyperlink"/>
            <w:rFonts w:cs="Arial"/>
            <w:noProof/>
          </w:rPr>
          <w:t>Quadro 9 Regras de Negócio</w:t>
        </w:r>
        <w:r w:rsidR="00621FF0">
          <w:rPr>
            <w:noProof/>
            <w:webHidden/>
          </w:rPr>
          <w:tab/>
        </w:r>
        <w:r w:rsidR="00621FF0">
          <w:rPr>
            <w:noProof/>
            <w:webHidden/>
          </w:rPr>
          <w:fldChar w:fldCharType="begin"/>
        </w:r>
        <w:r w:rsidR="00621FF0">
          <w:rPr>
            <w:noProof/>
            <w:webHidden/>
          </w:rPr>
          <w:instrText xml:space="preserve"> PAGEREF _Toc169196564 \h </w:instrText>
        </w:r>
        <w:r w:rsidR="00621FF0">
          <w:rPr>
            <w:noProof/>
            <w:webHidden/>
          </w:rPr>
        </w:r>
        <w:r w:rsidR="00621FF0">
          <w:rPr>
            <w:noProof/>
            <w:webHidden/>
          </w:rPr>
          <w:fldChar w:fldCharType="separate"/>
        </w:r>
        <w:r w:rsidR="00621FF0">
          <w:rPr>
            <w:noProof/>
            <w:webHidden/>
          </w:rPr>
          <w:t>36</w:t>
        </w:r>
        <w:r w:rsidR="00621FF0">
          <w:rPr>
            <w:noProof/>
            <w:webHidden/>
          </w:rPr>
          <w:fldChar w:fldCharType="end"/>
        </w:r>
      </w:hyperlink>
    </w:p>
    <w:p w14:paraId="10A78BAA" w14:textId="5BB02E95"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5" w:history="1">
        <w:r w:rsidR="00621FF0" w:rsidRPr="009943BD">
          <w:rPr>
            <w:rStyle w:val="Hyperlink"/>
            <w:rFonts w:cs="Arial"/>
            <w:noProof/>
          </w:rPr>
          <w:t>Quadro 10 Lista de membros</w:t>
        </w:r>
        <w:r w:rsidR="00621FF0">
          <w:rPr>
            <w:noProof/>
            <w:webHidden/>
          </w:rPr>
          <w:tab/>
        </w:r>
        <w:r w:rsidR="00621FF0">
          <w:rPr>
            <w:noProof/>
            <w:webHidden/>
          </w:rPr>
          <w:fldChar w:fldCharType="begin"/>
        </w:r>
        <w:r w:rsidR="00621FF0">
          <w:rPr>
            <w:noProof/>
            <w:webHidden/>
          </w:rPr>
          <w:instrText xml:space="preserve"> PAGEREF _Toc169196565 \h </w:instrText>
        </w:r>
        <w:r w:rsidR="00621FF0">
          <w:rPr>
            <w:noProof/>
            <w:webHidden/>
          </w:rPr>
        </w:r>
        <w:r w:rsidR="00621FF0">
          <w:rPr>
            <w:noProof/>
            <w:webHidden/>
          </w:rPr>
          <w:fldChar w:fldCharType="separate"/>
        </w:r>
        <w:r w:rsidR="00621FF0">
          <w:rPr>
            <w:noProof/>
            <w:webHidden/>
          </w:rPr>
          <w:t>73</w:t>
        </w:r>
        <w:r w:rsidR="00621FF0">
          <w:rPr>
            <w:noProof/>
            <w:webHidden/>
          </w:rPr>
          <w:fldChar w:fldCharType="end"/>
        </w:r>
      </w:hyperlink>
    </w:p>
    <w:p w14:paraId="06A5A2F2" w14:textId="5CC615C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6" w:history="1">
        <w:r w:rsidR="00621FF0" w:rsidRPr="009943BD">
          <w:rPr>
            <w:rStyle w:val="Hyperlink"/>
            <w:rFonts w:cs="Arial"/>
            <w:noProof/>
          </w:rPr>
          <w:t>Quadro 11 Lista de repositórios com os documentos e artefatos do projeto</w:t>
        </w:r>
        <w:r w:rsidR="00621FF0">
          <w:rPr>
            <w:noProof/>
            <w:webHidden/>
          </w:rPr>
          <w:tab/>
        </w:r>
        <w:r w:rsidR="00621FF0">
          <w:rPr>
            <w:noProof/>
            <w:webHidden/>
          </w:rPr>
          <w:fldChar w:fldCharType="begin"/>
        </w:r>
        <w:r w:rsidR="00621FF0">
          <w:rPr>
            <w:noProof/>
            <w:webHidden/>
          </w:rPr>
          <w:instrText xml:space="preserve"> PAGEREF _Toc169196566 \h </w:instrText>
        </w:r>
        <w:r w:rsidR="00621FF0">
          <w:rPr>
            <w:noProof/>
            <w:webHidden/>
          </w:rPr>
        </w:r>
        <w:r w:rsidR="00621FF0">
          <w:rPr>
            <w:noProof/>
            <w:webHidden/>
          </w:rPr>
          <w:fldChar w:fldCharType="separate"/>
        </w:r>
        <w:r w:rsidR="00621FF0">
          <w:rPr>
            <w:noProof/>
            <w:webHidden/>
          </w:rPr>
          <w:t>73</w:t>
        </w:r>
        <w:r w:rsidR="00621FF0">
          <w:rPr>
            <w:noProof/>
            <w:webHidden/>
          </w:rPr>
          <w:fldChar w:fldCharType="end"/>
        </w:r>
      </w:hyperlink>
    </w:p>
    <w:p w14:paraId="1B68DB82" w14:textId="6C6F41A0"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7" w:history="1">
        <w:r w:rsidR="00621FF0" w:rsidRPr="009943BD">
          <w:rPr>
            <w:rStyle w:val="Hyperlink"/>
            <w:rFonts w:cs="Arial"/>
            <w:noProof/>
          </w:rPr>
          <w:t>Quadro 12 Ferramentas para elaboração de portfólio</w:t>
        </w:r>
        <w:r w:rsidR="00621FF0">
          <w:rPr>
            <w:noProof/>
            <w:webHidden/>
          </w:rPr>
          <w:tab/>
        </w:r>
        <w:r w:rsidR="00621FF0">
          <w:rPr>
            <w:noProof/>
            <w:webHidden/>
          </w:rPr>
          <w:fldChar w:fldCharType="begin"/>
        </w:r>
        <w:r w:rsidR="00621FF0">
          <w:rPr>
            <w:noProof/>
            <w:webHidden/>
          </w:rPr>
          <w:instrText xml:space="preserve"> PAGEREF _Toc169196567 \h </w:instrText>
        </w:r>
        <w:r w:rsidR="00621FF0">
          <w:rPr>
            <w:noProof/>
            <w:webHidden/>
          </w:rPr>
        </w:r>
        <w:r w:rsidR="00621FF0">
          <w:rPr>
            <w:noProof/>
            <w:webHidden/>
          </w:rPr>
          <w:fldChar w:fldCharType="separate"/>
        </w:r>
        <w:r w:rsidR="00621FF0">
          <w:rPr>
            <w:noProof/>
            <w:webHidden/>
          </w:rPr>
          <w:t>74</w:t>
        </w:r>
        <w:r w:rsidR="00621FF0">
          <w:rPr>
            <w:noProof/>
            <w:webHidden/>
          </w:rPr>
          <w:fldChar w:fldCharType="end"/>
        </w:r>
      </w:hyperlink>
    </w:p>
    <w:p w14:paraId="20B9C98B" w14:textId="7F8A435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8" w:history="1">
        <w:r w:rsidR="00621FF0" w:rsidRPr="009943BD">
          <w:rPr>
            <w:rStyle w:val="Hyperlink"/>
            <w:rFonts w:cs="Arial"/>
            <w:noProof/>
          </w:rPr>
          <w:t>Quadro 13 Lista com as ferramentas utilizadas para a elaboração dos artefatos</w:t>
        </w:r>
        <w:r w:rsidR="00621FF0">
          <w:rPr>
            <w:noProof/>
            <w:webHidden/>
          </w:rPr>
          <w:tab/>
        </w:r>
        <w:r w:rsidR="00621FF0">
          <w:rPr>
            <w:noProof/>
            <w:webHidden/>
          </w:rPr>
          <w:fldChar w:fldCharType="begin"/>
        </w:r>
        <w:r w:rsidR="00621FF0">
          <w:rPr>
            <w:noProof/>
            <w:webHidden/>
          </w:rPr>
          <w:instrText xml:space="preserve"> PAGEREF _Toc169196568 \h </w:instrText>
        </w:r>
        <w:r w:rsidR="00621FF0">
          <w:rPr>
            <w:noProof/>
            <w:webHidden/>
          </w:rPr>
        </w:r>
        <w:r w:rsidR="00621FF0">
          <w:rPr>
            <w:noProof/>
            <w:webHidden/>
          </w:rPr>
          <w:fldChar w:fldCharType="separate"/>
        </w:r>
        <w:r w:rsidR="00621FF0">
          <w:rPr>
            <w:noProof/>
            <w:webHidden/>
          </w:rPr>
          <w:t>74</w:t>
        </w:r>
        <w:r w:rsidR="00621FF0">
          <w:rPr>
            <w:noProof/>
            <w:webHidden/>
          </w:rPr>
          <w:fldChar w:fldCharType="end"/>
        </w:r>
      </w:hyperlink>
    </w:p>
    <w:p w14:paraId="12759FA2" w14:textId="7B981AF3"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69" w:history="1">
        <w:r w:rsidR="00621FF0" w:rsidRPr="009943BD">
          <w:rPr>
            <w:rStyle w:val="Hyperlink"/>
            <w:rFonts w:cs="Arial"/>
            <w:noProof/>
          </w:rPr>
          <w:t>Quadro 14 Cronograma do projeto para o semestre atual</w:t>
        </w:r>
        <w:r w:rsidR="00621FF0">
          <w:rPr>
            <w:noProof/>
            <w:webHidden/>
          </w:rPr>
          <w:tab/>
        </w:r>
        <w:r w:rsidR="00621FF0">
          <w:rPr>
            <w:noProof/>
            <w:webHidden/>
          </w:rPr>
          <w:fldChar w:fldCharType="begin"/>
        </w:r>
        <w:r w:rsidR="00621FF0">
          <w:rPr>
            <w:noProof/>
            <w:webHidden/>
          </w:rPr>
          <w:instrText xml:space="preserve"> PAGEREF _Toc169196569 \h </w:instrText>
        </w:r>
        <w:r w:rsidR="00621FF0">
          <w:rPr>
            <w:noProof/>
            <w:webHidden/>
          </w:rPr>
        </w:r>
        <w:r w:rsidR="00621FF0">
          <w:rPr>
            <w:noProof/>
            <w:webHidden/>
          </w:rPr>
          <w:fldChar w:fldCharType="separate"/>
        </w:r>
        <w:r w:rsidR="00621FF0">
          <w:rPr>
            <w:noProof/>
            <w:webHidden/>
          </w:rPr>
          <w:t>75</w:t>
        </w:r>
        <w:r w:rsidR="00621FF0">
          <w:rPr>
            <w:noProof/>
            <w:webHidden/>
          </w:rPr>
          <w:fldChar w:fldCharType="end"/>
        </w:r>
      </w:hyperlink>
    </w:p>
    <w:p w14:paraId="4579BDED" w14:textId="2506FCEA"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0" w:history="1">
        <w:r w:rsidR="00621FF0" w:rsidRPr="009943BD">
          <w:rPr>
            <w:rStyle w:val="Hyperlink"/>
            <w:rFonts w:cs="Arial"/>
            <w:noProof/>
          </w:rPr>
          <w:t>Quadro 15 Atribuição das responsabilidades para os membros da equipe</w:t>
        </w:r>
        <w:r w:rsidR="00621FF0">
          <w:rPr>
            <w:noProof/>
            <w:webHidden/>
          </w:rPr>
          <w:tab/>
        </w:r>
        <w:r w:rsidR="00621FF0">
          <w:rPr>
            <w:noProof/>
            <w:webHidden/>
          </w:rPr>
          <w:fldChar w:fldCharType="begin"/>
        </w:r>
        <w:r w:rsidR="00621FF0">
          <w:rPr>
            <w:noProof/>
            <w:webHidden/>
          </w:rPr>
          <w:instrText xml:space="preserve"> PAGEREF _Toc169196570 \h </w:instrText>
        </w:r>
        <w:r w:rsidR="00621FF0">
          <w:rPr>
            <w:noProof/>
            <w:webHidden/>
          </w:rPr>
        </w:r>
        <w:r w:rsidR="00621FF0">
          <w:rPr>
            <w:noProof/>
            <w:webHidden/>
          </w:rPr>
          <w:fldChar w:fldCharType="separate"/>
        </w:r>
        <w:r w:rsidR="00621FF0">
          <w:rPr>
            <w:noProof/>
            <w:webHidden/>
          </w:rPr>
          <w:t>76</w:t>
        </w:r>
        <w:r w:rsidR="00621FF0">
          <w:rPr>
            <w:noProof/>
            <w:webHidden/>
          </w:rPr>
          <w:fldChar w:fldCharType="end"/>
        </w:r>
      </w:hyperlink>
    </w:p>
    <w:p w14:paraId="6A781027" w14:textId="2CE4A4E8"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1" w:history="1">
        <w:r w:rsidR="00621FF0" w:rsidRPr="009943BD">
          <w:rPr>
            <w:rStyle w:val="Hyperlink"/>
            <w:rFonts w:cs="Arial"/>
            <w:noProof/>
          </w:rPr>
          <w:t>Quadro 16 Rubrica para avaliação individual da entrega parcial</w:t>
        </w:r>
        <w:r w:rsidR="00621FF0">
          <w:rPr>
            <w:noProof/>
            <w:webHidden/>
          </w:rPr>
          <w:tab/>
        </w:r>
        <w:r w:rsidR="00621FF0">
          <w:rPr>
            <w:noProof/>
            <w:webHidden/>
          </w:rPr>
          <w:fldChar w:fldCharType="begin"/>
        </w:r>
        <w:r w:rsidR="00621FF0">
          <w:rPr>
            <w:noProof/>
            <w:webHidden/>
          </w:rPr>
          <w:instrText xml:space="preserve"> PAGEREF _Toc169196571 \h </w:instrText>
        </w:r>
        <w:r w:rsidR="00621FF0">
          <w:rPr>
            <w:noProof/>
            <w:webHidden/>
          </w:rPr>
        </w:r>
        <w:r w:rsidR="00621FF0">
          <w:rPr>
            <w:noProof/>
            <w:webHidden/>
          </w:rPr>
          <w:fldChar w:fldCharType="separate"/>
        </w:r>
        <w:r w:rsidR="00621FF0">
          <w:rPr>
            <w:noProof/>
            <w:webHidden/>
          </w:rPr>
          <w:t>79</w:t>
        </w:r>
        <w:r w:rsidR="00621FF0">
          <w:rPr>
            <w:noProof/>
            <w:webHidden/>
          </w:rPr>
          <w:fldChar w:fldCharType="end"/>
        </w:r>
      </w:hyperlink>
    </w:p>
    <w:p w14:paraId="1B1086F4" w14:textId="42955270"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2" w:history="1">
        <w:r w:rsidR="00621FF0" w:rsidRPr="009943BD">
          <w:rPr>
            <w:rStyle w:val="Hyperlink"/>
            <w:rFonts w:cs="Arial"/>
            <w:noProof/>
          </w:rPr>
          <w:t>Quadro 17 Rubrica da avaliação em grupo da solução proposta</w:t>
        </w:r>
        <w:r w:rsidR="00621FF0">
          <w:rPr>
            <w:noProof/>
            <w:webHidden/>
          </w:rPr>
          <w:tab/>
        </w:r>
        <w:r w:rsidR="00621FF0">
          <w:rPr>
            <w:noProof/>
            <w:webHidden/>
          </w:rPr>
          <w:fldChar w:fldCharType="begin"/>
        </w:r>
        <w:r w:rsidR="00621FF0">
          <w:rPr>
            <w:noProof/>
            <w:webHidden/>
          </w:rPr>
          <w:instrText xml:space="preserve"> PAGEREF _Toc169196572 \h </w:instrText>
        </w:r>
        <w:r w:rsidR="00621FF0">
          <w:rPr>
            <w:noProof/>
            <w:webHidden/>
          </w:rPr>
        </w:r>
        <w:r w:rsidR="00621FF0">
          <w:rPr>
            <w:noProof/>
            <w:webHidden/>
          </w:rPr>
          <w:fldChar w:fldCharType="separate"/>
        </w:r>
        <w:r w:rsidR="00621FF0">
          <w:rPr>
            <w:noProof/>
            <w:webHidden/>
          </w:rPr>
          <w:t>80</w:t>
        </w:r>
        <w:r w:rsidR="00621FF0">
          <w:rPr>
            <w:noProof/>
            <w:webHidden/>
          </w:rPr>
          <w:fldChar w:fldCharType="end"/>
        </w:r>
      </w:hyperlink>
    </w:p>
    <w:p w14:paraId="64160FDC" w14:textId="2F2E5224"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3" w:history="1">
        <w:r w:rsidR="00621FF0" w:rsidRPr="009943BD">
          <w:rPr>
            <w:rStyle w:val="Hyperlink"/>
            <w:rFonts w:cs="Arial"/>
            <w:noProof/>
          </w:rPr>
          <w:t>Quadro 18 Rubrica de avaliação em grupo da documentação entregue</w:t>
        </w:r>
        <w:r w:rsidR="00621FF0">
          <w:rPr>
            <w:noProof/>
            <w:webHidden/>
          </w:rPr>
          <w:tab/>
        </w:r>
        <w:r w:rsidR="00621FF0">
          <w:rPr>
            <w:noProof/>
            <w:webHidden/>
          </w:rPr>
          <w:fldChar w:fldCharType="begin"/>
        </w:r>
        <w:r w:rsidR="00621FF0">
          <w:rPr>
            <w:noProof/>
            <w:webHidden/>
          </w:rPr>
          <w:instrText xml:space="preserve"> PAGEREF _Toc169196573 \h </w:instrText>
        </w:r>
        <w:r w:rsidR="00621FF0">
          <w:rPr>
            <w:noProof/>
            <w:webHidden/>
          </w:rPr>
        </w:r>
        <w:r w:rsidR="00621FF0">
          <w:rPr>
            <w:noProof/>
            <w:webHidden/>
          </w:rPr>
          <w:fldChar w:fldCharType="separate"/>
        </w:r>
        <w:r w:rsidR="00621FF0">
          <w:rPr>
            <w:noProof/>
            <w:webHidden/>
          </w:rPr>
          <w:t>80</w:t>
        </w:r>
        <w:r w:rsidR="00621FF0">
          <w:rPr>
            <w:noProof/>
            <w:webHidden/>
          </w:rPr>
          <w:fldChar w:fldCharType="end"/>
        </w:r>
      </w:hyperlink>
    </w:p>
    <w:p w14:paraId="3D6B673A" w14:textId="64361B9B"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4" w:history="1">
        <w:r w:rsidR="00621FF0" w:rsidRPr="009943BD">
          <w:rPr>
            <w:rStyle w:val="Hyperlink"/>
            <w:rFonts w:cs="Arial"/>
            <w:noProof/>
          </w:rPr>
          <w:t>Quadro 19 Rubrica da avaliação em grupo para a apresentação do projeto</w:t>
        </w:r>
        <w:r w:rsidR="00621FF0">
          <w:rPr>
            <w:noProof/>
            <w:webHidden/>
          </w:rPr>
          <w:tab/>
        </w:r>
        <w:r w:rsidR="00621FF0">
          <w:rPr>
            <w:noProof/>
            <w:webHidden/>
          </w:rPr>
          <w:fldChar w:fldCharType="begin"/>
        </w:r>
        <w:r w:rsidR="00621FF0">
          <w:rPr>
            <w:noProof/>
            <w:webHidden/>
          </w:rPr>
          <w:instrText xml:space="preserve"> PAGEREF _Toc169196574 \h </w:instrText>
        </w:r>
        <w:r w:rsidR="00621FF0">
          <w:rPr>
            <w:noProof/>
            <w:webHidden/>
          </w:rPr>
        </w:r>
        <w:r w:rsidR="00621FF0">
          <w:rPr>
            <w:noProof/>
            <w:webHidden/>
          </w:rPr>
          <w:fldChar w:fldCharType="separate"/>
        </w:r>
        <w:r w:rsidR="00621FF0">
          <w:rPr>
            <w:noProof/>
            <w:webHidden/>
          </w:rPr>
          <w:t>81</w:t>
        </w:r>
        <w:r w:rsidR="00621FF0">
          <w:rPr>
            <w:noProof/>
            <w:webHidden/>
          </w:rPr>
          <w:fldChar w:fldCharType="end"/>
        </w:r>
      </w:hyperlink>
    </w:p>
    <w:p w14:paraId="5C640305" w14:textId="7BBC42D5"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5" w:history="1">
        <w:r w:rsidR="00621FF0" w:rsidRPr="009943BD">
          <w:rPr>
            <w:rStyle w:val="Hyperlink"/>
            <w:rFonts w:cs="Arial"/>
            <w:noProof/>
          </w:rPr>
          <w:t>Quadro 20 Rubrica da avaliação individual para portfólio, pitch e apresentação do projeto</w:t>
        </w:r>
        <w:r w:rsidR="00621FF0">
          <w:rPr>
            <w:noProof/>
            <w:webHidden/>
          </w:rPr>
          <w:tab/>
        </w:r>
        <w:r w:rsidR="00621FF0">
          <w:rPr>
            <w:noProof/>
            <w:webHidden/>
          </w:rPr>
          <w:fldChar w:fldCharType="begin"/>
        </w:r>
        <w:r w:rsidR="00621FF0">
          <w:rPr>
            <w:noProof/>
            <w:webHidden/>
          </w:rPr>
          <w:instrText xml:space="preserve"> PAGEREF _Toc169196575 \h </w:instrText>
        </w:r>
        <w:r w:rsidR="00621FF0">
          <w:rPr>
            <w:noProof/>
            <w:webHidden/>
          </w:rPr>
        </w:r>
        <w:r w:rsidR="00621FF0">
          <w:rPr>
            <w:noProof/>
            <w:webHidden/>
          </w:rPr>
          <w:fldChar w:fldCharType="separate"/>
        </w:r>
        <w:r w:rsidR="00621FF0">
          <w:rPr>
            <w:noProof/>
            <w:webHidden/>
          </w:rPr>
          <w:t>81</w:t>
        </w:r>
        <w:r w:rsidR="00621FF0">
          <w:rPr>
            <w:noProof/>
            <w:webHidden/>
          </w:rPr>
          <w:fldChar w:fldCharType="end"/>
        </w:r>
      </w:hyperlink>
    </w:p>
    <w:p w14:paraId="03D4C6B0" w14:textId="5DCD3E70"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6" w:history="1">
        <w:r w:rsidR="00621FF0" w:rsidRPr="009943BD">
          <w:rPr>
            <w:rStyle w:val="Hyperlink"/>
            <w:rFonts w:cs="Arial"/>
            <w:noProof/>
          </w:rPr>
          <w:t>Quadro 21 Rubrica da avaliação 360o.</w:t>
        </w:r>
        <w:r w:rsidR="00621FF0">
          <w:rPr>
            <w:noProof/>
            <w:webHidden/>
          </w:rPr>
          <w:tab/>
        </w:r>
        <w:r w:rsidR="00621FF0">
          <w:rPr>
            <w:noProof/>
            <w:webHidden/>
          </w:rPr>
          <w:fldChar w:fldCharType="begin"/>
        </w:r>
        <w:r w:rsidR="00621FF0">
          <w:rPr>
            <w:noProof/>
            <w:webHidden/>
          </w:rPr>
          <w:instrText xml:space="preserve"> PAGEREF _Toc169196576 \h </w:instrText>
        </w:r>
        <w:r w:rsidR="00621FF0">
          <w:rPr>
            <w:noProof/>
            <w:webHidden/>
          </w:rPr>
        </w:r>
        <w:r w:rsidR="00621FF0">
          <w:rPr>
            <w:noProof/>
            <w:webHidden/>
          </w:rPr>
          <w:fldChar w:fldCharType="separate"/>
        </w:r>
        <w:r w:rsidR="00621FF0">
          <w:rPr>
            <w:noProof/>
            <w:webHidden/>
          </w:rPr>
          <w:t>82</w:t>
        </w:r>
        <w:r w:rsidR="00621FF0">
          <w:rPr>
            <w:noProof/>
            <w:webHidden/>
          </w:rPr>
          <w:fldChar w:fldCharType="end"/>
        </w:r>
      </w:hyperlink>
    </w:p>
    <w:p w14:paraId="14D708AF" w14:textId="666F56CD"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7" w:history="1">
        <w:r w:rsidR="00621FF0" w:rsidRPr="009943BD">
          <w:rPr>
            <w:rStyle w:val="Hyperlink"/>
            <w:rFonts w:cs="Arial"/>
            <w:noProof/>
          </w:rPr>
          <w:t>Quadro 22 Rubrica de autoavaliação</w:t>
        </w:r>
        <w:r w:rsidR="00621FF0">
          <w:rPr>
            <w:noProof/>
            <w:webHidden/>
          </w:rPr>
          <w:tab/>
        </w:r>
        <w:r w:rsidR="00621FF0">
          <w:rPr>
            <w:noProof/>
            <w:webHidden/>
          </w:rPr>
          <w:fldChar w:fldCharType="begin"/>
        </w:r>
        <w:r w:rsidR="00621FF0">
          <w:rPr>
            <w:noProof/>
            <w:webHidden/>
          </w:rPr>
          <w:instrText xml:space="preserve"> PAGEREF _Toc169196577 \h </w:instrText>
        </w:r>
        <w:r w:rsidR="00621FF0">
          <w:rPr>
            <w:noProof/>
            <w:webHidden/>
          </w:rPr>
        </w:r>
        <w:r w:rsidR="00621FF0">
          <w:rPr>
            <w:noProof/>
            <w:webHidden/>
          </w:rPr>
          <w:fldChar w:fldCharType="separate"/>
        </w:r>
        <w:r w:rsidR="00621FF0">
          <w:rPr>
            <w:noProof/>
            <w:webHidden/>
          </w:rPr>
          <w:t>83</w:t>
        </w:r>
        <w:r w:rsidR="00621FF0">
          <w:rPr>
            <w:noProof/>
            <w:webHidden/>
          </w:rPr>
          <w:fldChar w:fldCharType="end"/>
        </w:r>
      </w:hyperlink>
    </w:p>
    <w:p w14:paraId="1874E4A3" w14:textId="16440419" w:rsidR="00621FF0" w:rsidRDefault="005F2CBC">
      <w:pPr>
        <w:pStyle w:val="ndicedeilustraes"/>
        <w:tabs>
          <w:tab w:val="right" w:leader="dot" w:pos="9350"/>
        </w:tabs>
        <w:rPr>
          <w:rFonts w:asciiTheme="minorHAnsi" w:eastAsiaTheme="minorEastAsia" w:hAnsiTheme="minorHAnsi" w:cstheme="minorBidi"/>
          <w:noProof/>
          <w:snapToGrid/>
          <w:kern w:val="2"/>
          <w:szCs w:val="24"/>
          <w:lang w:eastAsia="pt-BR"/>
          <w14:ligatures w14:val="standardContextual"/>
        </w:rPr>
      </w:pPr>
      <w:hyperlink w:anchor="_Toc169196578" w:history="1">
        <w:r w:rsidR="00621FF0" w:rsidRPr="009943BD">
          <w:rPr>
            <w:rStyle w:val="Hyperlink"/>
            <w:rFonts w:cs="Arial"/>
            <w:noProof/>
          </w:rPr>
          <w:t>Quadro 23 Rubrica de autoavaliação - Comprometimento</w:t>
        </w:r>
        <w:r w:rsidR="00621FF0">
          <w:rPr>
            <w:noProof/>
            <w:webHidden/>
          </w:rPr>
          <w:tab/>
        </w:r>
        <w:r w:rsidR="00621FF0">
          <w:rPr>
            <w:noProof/>
            <w:webHidden/>
          </w:rPr>
          <w:fldChar w:fldCharType="begin"/>
        </w:r>
        <w:r w:rsidR="00621FF0">
          <w:rPr>
            <w:noProof/>
            <w:webHidden/>
          </w:rPr>
          <w:instrText xml:space="preserve"> PAGEREF _Toc169196578 \h </w:instrText>
        </w:r>
        <w:r w:rsidR="00621FF0">
          <w:rPr>
            <w:noProof/>
            <w:webHidden/>
          </w:rPr>
        </w:r>
        <w:r w:rsidR="00621FF0">
          <w:rPr>
            <w:noProof/>
            <w:webHidden/>
          </w:rPr>
          <w:fldChar w:fldCharType="separate"/>
        </w:r>
        <w:r w:rsidR="00621FF0">
          <w:rPr>
            <w:noProof/>
            <w:webHidden/>
          </w:rPr>
          <w:t>84</w:t>
        </w:r>
        <w:r w:rsidR="00621FF0">
          <w:rPr>
            <w:noProof/>
            <w:webHidden/>
          </w:rPr>
          <w:fldChar w:fldCharType="end"/>
        </w:r>
      </w:hyperlink>
    </w:p>
    <w:p w14:paraId="61D1A730" w14:textId="57740A7E" w:rsidR="00372464" w:rsidRPr="002A5152" w:rsidRDefault="009C6119" w:rsidP="0038435A">
      <w:pPr>
        <w:widowControl/>
        <w:autoSpaceDE/>
        <w:autoSpaceDN/>
        <w:spacing w:line="360" w:lineRule="auto"/>
        <w:rPr>
          <w:rFonts w:cs="Arial"/>
        </w:rPr>
      </w:pPr>
      <w:r w:rsidRPr="002A5152">
        <w:rPr>
          <w:rFonts w:cs="Arial"/>
        </w:rPr>
        <w:fldChar w:fldCharType="end"/>
      </w:r>
    </w:p>
    <w:p w14:paraId="0E864C05" w14:textId="77777777" w:rsidR="00372464" w:rsidRPr="002A5152" w:rsidRDefault="00372464" w:rsidP="0038435A">
      <w:pPr>
        <w:widowControl/>
        <w:autoSpaceDE/>
        <w:autoSpaceDN/>
        <w:spacing w:line="360" w:lineRule="auto"/>
        <w:rPr>
          <w:rFonts w:cs="Arial"/>
        </w:rPr>
      </w:pPr>
    </w:p>
    <w:p w14:paraId="4EEFDFAD" w14:textId="6364C7E3" w:rsidR="00372464" w:rsidRPr="002A5152" w:rsidRDefault="00372464" w:rsidP="0038435A">
      <w:pPr>
        <w:widowControl/>
        <w:autoSpaceDE/>
        <w:autoSpaceDN/>
        <w:spacing w:line="360" w:lineRule="auto"/>
        <w:rPr>
          <w:rFonts w:cs="Arial"/>
        </w:rPr>
      </w:pPr>
    </w:p>
    <w:p w14:paraId="319F272C" w14:textId="44D73AB6" w:rsidR="00372464" w:rsidRPr="002A5152" w:rsidRDefault="00372464" w:rsidP="0038435A">
      <w:pPr>
        <w:widowControl/>
        <w:autoSpaceDE/>
        <w:autoSpaceDN/>
        <w:spacing w:line="360" w:lineRule="auto"/>
        <w:rPr>
          <w:rFonts w:cs="Arial"/>
        </w:rPr>
      </w:pPr>
      <w:r w:rsidRPr="002A5152">
        <w:rPr>
          <w:rFonts w:cs="Arial"/>
        </w:rPr>
        <w:br w:type="page"/>
      </w:r>
    </w:p>
    <w:p w14:paraId="6C673691" w14:textId="77777777" w:rsidR="003540BA" w:rsidRPr="002A5152" w:rsidRDefault="003540BA" w:rsidP="0038435A">
      <w:pPr>
        <w:spacing w:line="360" w:lineRule="auto"/>
        <w:rPr>
          <w:rFonts w:cs="Arial"/>
        </w:rPr>
      </w:pPr>
    </w:p>
    <w:p w14:paraId="6BB751FC" w14:textId="77777777" w:rsidR="006D0164" w:rsidRPr="002A5152" w:rsidRDefault="005A599C" w:rsidP="0038435A">
      <w:pPr>
        <w:pStyle w:val="Ttulo"/>
        <w:spacing w:line="360" w:lineRule="auto"/>
        <w:rPr>
          <w:rFonts w:cs="Arial"/>
        </w:rPr>
      </w:pPr>
      <w:r w:rsidRPr="002A5152">
        <w:rPr>
          <w:rFonts w:cs="Arial"/>
        </w:rPr>
        <w:t>Histórico da Revisão</w:t>
      </w:r>
    </w:p>
    <w:tbl>
      <w:tblPr>
        <w:tblW w:w="950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93"/>
        <w:gridCol w:w="1134"/>
        <w:gridCol w:w="3402"/>
        <w:gridCol w:w="3275"/>
      </w:tblGrid>
      <w:tr w:rsidR="00BB5EB9" w:rsidRPr="002A5152" w14:paraId="50D06CA3"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72D1164C" w14:textId="77777777" w:rsidR="006D0164" w:rsidRPr="002A5152" w:rsidRDefault="005A599C" w:rsidP="0038435A">
            <w:pPr>
              <w:pStyle w:val="Tabletext"/>
              <w:spacing w:line="360" w:lineRule="auto"/>
              <w:jc w:val="center"/>
              <w:rPr>
                <w:rFonts w:cs="Arial"/>
                <w:b/>
                <w:bCs/>
              </w:rPr>
            </w:pPr>
            <w:r w:rsidRPr="002A5152">
              <w:rPr>
                <w:rFonts w:cs="Arial"/>
                <w:b/>
                <w:bCs/>
              </w:rPr>
              <w:t>Data</w:t>
            </w:r>
          </w:p>
        </w:tc>
        <w:tc>
          <w:tcPr>
            <w:tcW w:w="1134" w:type="dxa"/>
            <w:tcBorders>
              <w:top w:val="single" w:sz="6" w:space="0" w:color="auto"/>
              <w:left w:val="single" w:sz="6" w:space="0" w:color="auto"/>
              <w:bottom w:val="single" w:sz="6" w:space="0" w:color="auto"/>
              <w:right w:val="single" w:sz="6" w:space="0" w:color="auto"/>
            </w:tcBorders>
          </w:tcPr>
          <w:p w14:paraId="5A515539" w14:textId="77777777" w:rsidR="006D0164" w:rsidRPr="002A5152" w:rsidRDefault="005A599C" w:rsidP="0038435A">
            <w:pPr>
              <w:pStyle w:val="Tabletext"/>
              <w:spacing w:line="360" w:lineRule="auto"/>
              <w:jc w:val="center"/>
              <w:rPr>
                <w:rFonts w:cs="Arial"/>
                <w:b/>
                <w:bCs/>
              </w:rPr>
            </w:pPr>
            <w:r w:rsidRPr="002A5152">
              <w:rPr>
                <w:rFonts w:cs="Arial"/>
                <w:b/>
                <w:bCs/>
              </w:rPr>
              <w:t>Versão</w:t>
            </w:r>
          </w:p>
        </w:tc>
        <w:tc>
          <w:tcPr>
            <w:tcW w:w="3402" w:type="dxa"/>
            <w:tcBorders>
              <w:top w:val="single" w:sz="6" w:space="0" w:color="auto"/>
              <w:left w:val="single" w:sz="6" w:space="0" w:color="auto"/>
              <w:bottom w:val="single" w:sz="6" w:space="0" w:color="auto"/>
              <w:right w:val="single" w:sz="6" w:space="0" w:color="auto"/>
            </w:tcBorders>
          </w:tcPr>
          <w:p w14:paraId="7D3F5008" w14:textId="77777777" w:rsidR="006D0164" w:rsidRPr="002A5152" w:rsidRDefault="005A599C" w:rsidP="0038435A">
            <w:pPr>
              <w:pStyle w:val="Tabletext"/>
              <w:spacing w:line="360" w:lineRule="auto"/>
              <w:jc w:val="center"/>
              <w:rPr>
                <w:rFonts w:cs="Arial"/>
                <w:b/>
                <w:bCs/>
              </w:rPr>
            </w:pPr>
            <w:r w:rsidRPr="002A5152">
              <w:rPr>
                <w:rFonts w:cs="Arial"/>
                <w:b/>
                <w:bCs/>
              </w:rPr>
              <w:t>Descrição</w:t>
            </w:r>
          </w:p>
        </w:tc>
        <w:tc>
          <w:tcPr>
            <w:tcW w:w="3275" w:type="dxa"/>
            <w:tcBorders>
              <w:top w:val="single" w:sz="6" w:space="0" w:color="auto"/>
              <w:left w:val="single" w:sz="6" w:space="0" w:color="auto"/>
              <w:bottom w:val="single" w:sz="6" w:space="0" w:color="auto"/>
              <w:right w:val="single" w:sz="6" w:space="0" w:color="auto"/>
            </w:tcBorders>
          </w:tcPr>
          <w:p w14:paraId="00EE4B6E" w14:textId="77777777" w:rsidR="006D0164" w:rsidRPr="002A5152" w:rsidRDefault="005A599C" w:rsidP="0038435A">
            <w:pPr>
              <w:pStyle w:val="Tabletext"/>
              <w:spacing w:line="360" w:lineRule="auto"/>
              <w:jc w:val="center"/>
              <w:rPr>
                <w:rFonts w:cs="Arial"/>
                <w:b/>
                <w:bCs/>
              </w:rPr>
            </w:pPr>
            <w:r w:rsidRPr="002A5152">
              <w:rPr>
                <w:rFonts w:cs="Arial"/>
                <w:b/>
                <w:bCs/>
              </w:rPr>
              <w:t>Autor</w:t>
            </w:r>
          </w:p>
        </w:tc>
      </w:tr>
      <w:tr w:rsidR="006332BA" w:rsidRPr="002A5152" w14:paraId="4A103FBD" w14:textId="77777777" w:rsidTr="00BB5EB9">
        <w:trPr>
          <w:trHeight w:val="439"/>
          <w:jc w:val="center"/>
        </w:trPr>
        <w:tc>
          <w:tcPr>
            <w:tcW w:w="1693" w:type="dxa"/>
            <w:tcBorders>
              <w:top w:val="single" w:sz="6" w:space="0" w:color="auto"/>
              <w:left w:val="single" w:sz="6" w:space="0" w:color="auto"/>
              <w:bottom w:val="single" w:sz="6" w:space="0" w:color="auto"/>
              <w:right w:val="single" w:sz="6" w:space="0" w:color="auto"/>
            </w:tcBorders>
          </w:tcPr>
          <w:p w14:paraId="749A4C08" w14:textId="27085028" w:rsidR="0000798F" w:rsidRPr="002A5152" w:rsidRDefault="00EC55E7" w:rsidP="0038435A">
            <w:pPr>
              <w:pStyle w:val="Tabletext"/>
              <w:spacing w:line="360" w:lineRule="auto"/>
              <w:rPr>
                <w:rFonts w:cs="Arial"/>
                <w:b/>
                <w:bCs/>
              </w:rPr>
            </w:pPr>
            <w:r w:rsidRPr="002A5152">
              <w:rPr>
                <w:rFonts w:cs="Arial"/>
              </w:rPr>
              <w:t>19</w:t>
            </w:r>
            <w:r w:rsidR="0000798F" w:rsidRPr="002A5152">
              <w:rPr>
                <w:rFonts w:cs="Arial"/>
              </w:rPr>
              <w:t>/02/2024</w:t>
            </w:r>
          </w:p>
        </w:tc>
        <w:tc>
          <w:tcPr>
            <w:tcW w:w="1134" w:type="dxa"/>
            <w:tcBorders>
              <w:top w:val="single" w:sz="6" w:space="0" w:color="auto"/>
              <w:left w:val="single" w:sz="6" w:space="0" w:color="auto"/>
              <w:bottom w:val="single" w:sz="6" w:space="0" w:color="auto"/>
              <w:right w:val="single" w:sz="6" w:space="0" w:color="auto"/>
            </w:tcBorders>
          </w:tcPr>
          <w:p w14:paraId="5E63BF26" w14:textId="67F1DF63" w:rsidR="0000798F" w:rsidRPr="002A5152" w:rsidRDefault="0000798F" w:rsidP="0038435A">
            <w:pPr>
              <w:pStyle w:val="Tabletext"/>
              <w:spacing w:line="360" w:lineRule="auto"/>
              <w:rPr>
                <w:rFonts w:cs="Arial"/>
                <w:b/>
                <w:bCs/>
              </w:rPr>
            </w:pPr>
            <w:r w:rsidRPr="002A5152">
              <w:rPr>
                <w:rFonts w:cs="Arial"/>
              </w:rPr>
              <w:t>0.1</w:t>
            </w:r>
          </w:p>
        </w:tc>
        <w:tc>
          <w:tcPr>
            <w:tcW w:w="3402" w:type="dxa"/>
            <w:tcBorders>
              <w:top w:val="single" w:sz="6" w:space="0" w:color="auto"/>
              <w:left w:val="single" w:sz="6" w:space="0" w:color="auto"/>
              <w:bottom w:val="single" w:sz="6" w:space="0" w:color="auto"/>
              <w:right w:val="single" w:sz="6" w:space="0" w:color="auto"/>
            </w:tcBorders>
          </w:tcPr>
          <w:p w14:paraId="33A8F28B" w14:textId="6BC03300" w:rsidR="0000798F" w:rsidRPr="002A5152" w:rsidRDefault="00990CA3" w:rsidP="0038435A">
            <w:pPr>
              <w:pStyle w:val="Tabletext"/>
              <w:spacing w:line="360" w:lineRule="auto"/>
              <w:rPr>
                <w:rFonts w:cs="Arial"/>
              </w:rPr>
            </w:pPr>
            <w:r w:rsidRPr="002A5152">
              <w:rPr>
                <w:rFonts w:cs="Arial"/>
              </w:rPr>
              <w:t xml:space="preserve">Elaboração da </w:t>
            </w:r>
            <w:r w:rsidR="001B774A" w:rsidRPr="002A5152">
              <w:rPr>
                <w:rFonts w:cs="Arial"/>
              </w:rPr>
              <w:t>ideia</w:t>
            </w:r>
          </w:p>
        </w:tc>
        <w:tc>
          <w:tcPr>
            <w:tcW w:w="3275" w:type="dxa"/>
            <w:tcBorders>
              <w:top w:val="single" w:sz="6" w:space="0" w:color="auto"/>
              <w:left w:val="single" w:sz="6" w:space="0" w:color="auto"/>
              <w:bottom w:val="single" w:sz="6" w:space="0" w:color="auto"/>
              <w:right w:val="single" w:sz="6" w:space="0" w:color="auto"/>
            </w:tcBorders>
          </w:tcPr>
          <w:p w14:paraId="736D7AE3" w14:textId="62BDD6C5" w:rsidR="0000798F" w:rsidRPr="002A5152" w:rsidRDefault="0000798F" w:rsidP="0038435A">
            <w:pPr>
              <w:pStyle w:val="Tabletext"/>
              <w:tabs>
                <w:tab w:val="left" w:pos="420"/>
              </w:tabs>
              <w:spacing w:line="360" w:lineRule="auto"/>
              <w:rPr>
                <w:rFonts w:cs="Arial"/>
                <w:b/>
                <w:bCs/>
              </w:rPr>
            </w:pPr>
            <w:r w:rsidRPr="002A5152">
              <w:rPr>
                <w:rFonts w:cs="Arial"/>
              </w:rPr>
              <w:t>Todos os integrantes</w:t>
            </w:r>
          </w:p>
        </w:tc>
      </w:tr>
      <w:tr w:rsidR="00BB5EB9" w:rsidRPr="002A5152" w14:paraId="5CF3A2F4" w14:textId="77777777" w:rsidTr="00BB5EB9">
        <w:trPr>
          <w:trHeight w:val="615"/>
          <w:jc w:val="center"/>
        </w:trPr>
        <w:tc>
          <w:tcPr>
            <w:tcW w:w="1693" w:type="dxa"/>
            <w:tcBorders>
              <w:top w:val="single" w:sz="6" w:space="0" w:color="auto"/>
              <w:left w:val="single" w:sz="6" w:space="0" w:color="auto"/>
              <w:bottom w:val="single" w:sz="6" w:space="0" w:color="auto"/>
              <w:right w:val="single" w:sz="6" w:space="0" w:color="auto"/>
            </w:tcBorders>
          </w:tcPr>
          <w:p w14:paraId="4D3174E1" w14:textId="3BF00D67" w:rsidR="00A9699A" w:rsidRPr="002A5152" w:rsidRDefault="00685A4E" w:rsidP="0038435A">
            <w:pPr>
              <w:pStyle w:val="Tabletext"/>
              <w:spacing w:line="360" w:lineRule="auto"/>
              <w:rPr>
                <w:rFonts w:cs="Arial"/>
              </w:rPr>
            </w:pPr>
            <w:r w:rsidRPr="002A5152">
              <w:rPr>
                <w:rFonts w:cs="Arial"/>
              </w:rPr>
              <w:t>2</w:t>
            </w:r>
            <w:r w:rsidR="10E548A9" w:rsidRPr="002A5152">
              <w:rPr>
                <w:rFonts w:cs="Arial"/>
              </w:rPr>
              <w:t>2</w:t>
            </w:r>
            <w:r w:rsidRPr="002A5152">
              <w:rPr>
                <w:rFonts w:cs="Arial"/>
              </w:rPr>
              <w:t>/02/2024</w:t>
            </w:r>
          </w:p>
        </w:tc>
        <w:tc>
          <w:tcPr>
            <w:tcW w:w="1134" w:type="dxa"/>
            <w:tcBorders>
              <w:top w:val="single" w:sz="6" w:space="0" w:color="auto"/>
              <w:left w:val="single" w:sz="6" w:space="0" w:color="auto"/>
              <w:bottom w:val="single" w:sz="6" w:space="0" w:color="auto"/>
              <w:right w:val="single" w:sz="6" w:space="0" w:color="auto"/>
            </w:tcBorders>
          </w:tcPr>
          <w:p w14:paraId="7D5DC5AF" w14:textId="0E4AD506" w:rsidR="00A9699A" w:rsidRPr="002A5152" w:rsidRDefault="00A9699A" w:rsidP="0038435A">
            <w:pPr>
              <w:pStyle w:val="Tabletext"/>
              <w:spacing w:line="360" w:lineRule="auto"/>
              <w:rPr>
                <w:rFonts w:cs="Arial"/>
              </w:rPr>
            </w:pPr>
            <w:r w:rsidRPr="002A5152">
              <w:rPr>
                <w:rFonts w:cs="Arial"/>
              </w:rPr>
              <w:t>0.2</w:t>
            </w:r>
          </w:p>
        </w:tc>
        <w:tc>
          <w:tcPr>
            <w:tcW w:w="3402" w:type="dxa"/>
            <w:tcBorders>
              <w:top w:val="single" w:sz="6" w:space="0" w:color="auto"/>
              <w:left w:val="single" w:sz="6" w:space="0" w:color="auto"/>
              <w:bottom w:val="single" w:sz="6" w:space="0" w:color="auto"/>
              <w:right w:val="single" w:sz="6" w:space="0" w:color="auto"/>
            </w:tcBorders>
          </w:tcPr>
          <w:p w14:paraId="1175C4A3" w14:textId="1D41D95F" w:rsidR="00A9699A" w:rsidRPr="002A5152" w:rsidRDefault="00A9699A" w:rsidP="0038435A">
            <w:pPr>
              <w:pStyle w:val="Tabletext"/>
              <w:spacing w:line="360" w:lineRule="auto"/>
              <w:rPr>
                <w:rFonts w:cs="Arial"/>
              </w:rPr>
            </w:pPr>
            <w:r w:rsidRPr="002A5152">
              <w:rPr>
                <w:rFonts w:cs="Arial"/>
              </w:rPr>
              <w:t xml:space="preserve">Construção de materiais e preparação para a apresentação do </w:t>
            </w:r>
            <w:r w:rsidR="003614A3" w:rsidRPr="002A5152">
              <w:rPr>
                <w:rFonts w:cs="Arial"/>
              </w:rPr>
              <w:t>primeiro Pi</w:t>
            </w:r>
            <w:r w:rsidRPr="002A5152">
              <w:rPr>
                <w:rFonts w:cs="Arial"/>
              </w:rPr>
              <w:t>tch</w:t>
            </w:r>
          </w:p>
        </w:tc>
        <w:tc>
          <w:tcPr>
            <w:tcW w:w="3275" w:type="dxa"/>
            <w:tcBorders>
              <w:top w:val="single" w:sz="6" w:space="0" w:color="auto"/>
              <w:left w:val="single" w:sz="6" w:space="0" w:color="auto"/>
              <w:bottom w:val="single" w:sz="6" w:space="0" w:color="auto"/>
              <w:right w:val="single" w:sz="6" w:space="0" w:color="auto"/>
            </w:tcBorders>
          </w:tcPr>
          <w:p w14:paraId="6E0550A4" w14:textId="07A40C23" w:rsidR="00A9699A" w:rsidRPr="002A5152" w:rsidRDefault="00A9699A" w:rsidP="0038435A">
            <w:pPr>
              <w:pStyle w:val="Tabletext"/>
              <w:tabs>
                <w:tab w:val="left" w:pos="420"/>
              </w:tabs>
              <w:spacing w:line="360" w:lineRule="auto"/>
              <w:rPr>
                <w:rFonts w:cs="Arial"/>
              </w:rPr>
            </w:pPr>
            <w:r w:rsidRPr="002A5152">
              <w:rPr>
                <w:rFonts w:cs="Arial"/>
              </w:rPr>
              <w:t>Todos os integrantes</w:t>
            </w:r>
          </w:p>
        </w:tc>
      </w:tr>
      <w:tr w:rsidR="006332BA" w:rsidRPr="002A5152" w14:paraId="6E921BF5" w14:textId="77777777" w:rsidTr="00BB5EB9">
        <w:trPr>
          <w:trHeight w:val="300"/>
          <w:jc w:val="center"/>
        </w:trPr>
        <w:tc>
          <w:tcPr>
            <w:tcW w:w="1693" w:type="dxa"/>
            <w:tcBorders>
              <w:top w:val="single" w:sz="6" w:space="0" w:color="auto"/>
              <w:left w:val="single" w:sz="6" w:space="0" w:color="auto"/>
              <w:bottom w:val="single" w:sz="6" w:space="0" w:color="auto"/>
              <w:right w:val="single" w:sz="6" w:space="0" w:color="auto"/>
            </w:tcBorders>
          </w:tcPr>
          <w:p w14:paraId="66E49376" w14:textId="7F61BCB0" w:rsidR="0000798F" w:rsidRPr="002A5152" w:rsidRDefault="0000798F" w:rsidP="0038435A">
            <w:pPr>
              <w:pStyle w:val="Tabletext"/>
              <w:spacing w:line="360" w:lineRule="auto"/>
              <w:rPr>
                <w:rFonts w:cs="Arial"/>
              </w:rPr>
            </w:pPr>
            <w:r w:rsidRPr="002A5152">
              <w:rPr>
                <w:rFonts w:cs="Arial"/>
              </w:rPr>
              <w:t>26/02/2024</w:t>
            </w:r>
          </w:p>
        </w:tc>
        <w:tc>
          <w:tcPr>
            <w:tcW w:w="1134" w:type="dxa"/>
            <w:tcBorders>
              <w:top w:val="single" w:sz="6" w:space="0" w:color="auto"/>
              <w:left w:val="single" w:sz="6" w:space="0" w:color="auto"/>
              <w:bottom w:val="single" w:sz="6" w:space="0" w:color="auto"/>
              <w:right w:val="single" w:sz="6" w:space="0" w:color="auto"/>
            </w:tcBorders>
          </w:tcPr>
          <w:p w14:paraId="69FA10E6" w14:textId="58D4396C" w:rsidR="0000798F" w:rsidRPr="002A5152" w:rsidRDefault="0000798F" w:rsidP="0038435A">
            <w:pPr>
              <w:pStyle w:val="Tabletext"/>
              <w:spacing w:line="360" w:lineRule="auto"/>
              <w:rPr>
                <w:rFonts w:cs="Arial"/>
              </w:rPr>
            </w:pPr>
            <w:r w:rsidRPr="002A5152">
              <w:rPr>
                <w:rFonts w:cs="Arial"/>
              </w:rPr>
              <w:t>0.</w:t>
            </w:r>
            <w:r w:rsidR="00A9699A" w:rsidRPr="002A5152">
              <w:rPr>
                <w:rFonts w:cs="Arial"/>
              </w:rPr>
              <w:t>3</w:t>
            </w:r>
          </w:p>
        </w:tc>
        <w:tc>
          <w:tcPr>
            <w:tcW w:w="3402" w:type="dxa"/>
            <w:tcBorders>
              <w:top w:val="single" w:sz="6" w:space="0" w:color="auto"/>
              <w:left w:val="single" w:sz="6" w:space="0" w:color="auto"/>
              <w:bottom w:val="single" w:sz="6" w:space="0" w:color="auto"/>
              <w:right w:val="single" w:sz="6" w:space="0" w:color="auto"/>
            </w:tcBorders>
          </w:tcPr>
          <w:p w14:paraId="39672B23" w14:textId="2F424B03" w:rsidR="0000798F" w:rsidRPr="002A5152" w:rsidRDefault="0000798F" w:rsidP="0038435A">
            <w:pPr>
              <w:pStyle w:val="Tabletext"/>
              <w:spacing w:line="360" w:lineRule="auto"/>
              <w:rPr>
                <w:rFonts w:cs="Arial"/>
              </w:rPr>
            </w:pPr>
            <w:r w:rsidRPr="002A5152">
              <w:rPr>
                <w:rFonts w:cs="Arial"/>
              </w:rPr>
              <w:t xml:space="preserve">Apresentação </w:t>
            </w:r>
            <w:r w:rsidR="005E0949" w:rsidRPr="002A5152">
              <w:rPr>
                <w:rFonts w:cs="Arial"/>
              </w:rPr>
              <w:t xml:space="preserve">de </w:t>
            </w:r>
            <w:r w:rsidR="003614A3" w:rsidRPr="002A5152">
              <w:rPr>
                <w:rFonts w:cs="Arial"/>
              </w:rPr>
              <w:t>primeiro P</w:t>
            </w:r>
            <w:r w:rsidR="00D826E6" w:rsidRPr="002A5152">
              <w:rPr>
                <w:rFonts w:cs="Arial"/>
              </w:rPr>
              <w:t>itch</w:t>
            </w:r>
          </w:p>
        </w:tc>
        <w:tc>
          <w:tcPr>
            <w:tcW w:w="3275" w:type="dxa"/>
            <w:tcBorders>
              <w:top w:val="single" w:sz="6" w:space="0" w:color="auto"/>
              <w:left w:val="single" w:sz="6" w:space="0" w:color="auto"/>
              <w:bottom w:val="single" w:sz="6" w:space="0" w:color="auto"/>
              <w:right w:val="single" w:sz="6" w:space="0" w:color="auto"/>
            </w:tcBorders>
          </w:tcPr>
          <w:p w14:paraId="45EEA08D" w14:textId="2B6CA17C" w:rsidR="0000798F" w:rsidRPr="002A5152" w:rsidRDefault="0000798F" w:rsidP="0038435A">
            <w:pPr>
              <w:pStyle w:val="Tabletext"/>
              <w:spacing w:line="360" w:lineRule="auto"/>
              <w:rPr>
                <w:rFonts w:cs="Arial"/>
              </w:rPr>
            </w:pPr>
            <w:r w:rsidRPr="002A5152">
              <w:rPr>
                <w:rFonts w:cs="Arial"/>
              </w:rPr>
              <w:t>Todos os integrantes</w:t>
            </w:r>
          </w:p>
        </w:tc>
      </w:tr>
      <w:tr w:rsidR="00635077" w:rsidRPr="002A5152" w14:paraId="328C53C6" w14:textId="77777777" w:rsidTr="00BB5EB9">
        <w:trPr>
          <w:trHeight w:val="300"/>
          <w:jc w:val="center"/>
        </w:trPr>
        <w:tc>
          <w:tcPr>
            <w:tcW w:w="1693" w:type="dxa"/>
            <w:tcBorders>
              <w:top w:val="single" w:sz="6" w:space="0" w:color="auto"/>
              <w:left w:val="single" w:sz="6" w:space="0" w:color="auto"/>
              <w:bottom w:val="single" w:sz="6" w:space="0" w:color="auto"/>
              <w:right w:val="single" w:sz="6" w:space="0" w:color="auto"/>
            </w:tcBorders>
          </w:tcPr>
          <w:p w14:paraId="28DE0503" w14:textId="1358E1E8" w:rsidR="00635077" w:rsidRPr="002A5152" w:rsidRDefault="00635077" w:rsidP="0038435A">
            <w:pPr>
              <w:pStyle w:val="Tabletext"/>
              <w:spacing w:line="360" w:lineRule="auto"/>
              <w:jc w:val="both"/>
              <w:rPr>
                <w:rFonts w:cs="Arial"/>
              </w:rPr>
            </w:pPr>
            <w:r w:rsidRPr="002A5152">
              <w:rPr>
                <w:rFonts w:cs="Arial"/>
              </w:rPr>
              <w:t>2</w:t>
            </w:r>
            <w:r w:rsidR="003614A3" w:rsidRPr="002A5152">
              <w:rPr>
                <w:rFonts w:cs="Arial"/>
              </w:rPr>
              <w:t>0</w:t>
            </w:r>
            <w:r w:rsidRPr="002A5152">
              <w:rPr>
                <w:rFonts w:cs="Arial"/>
              </w:rPr>
              <w:t>/04/2024</w:t>
            </w:r>
          </w:p>
        </w:tc>
        <w:tc>
          <w:tcPr>
            <w:tcW w:w="1134" w:type="dxa"/>
            <w:tcBorders>
              <w:top w:val="single" w:sz="6" w:space="0" w:color="auto"/>
              <w:left w:val="single" w:sz="6" w:space="0" w:color="auto"/>
              <w:bottom w:val="single" w:sz="6" w:space="0" w:color="auto"/>
              <w:right w:val="single" w:sz="6" w:space="0" w:color="auto"/>
            </w:tcBorders>
          </w:tcPr>
          <w:p w14:paraId="6872FB63" w14:textId="7B0581CE" w:rsidR="00635077" w:rsidRPr="002A5152" w:rsidRDefault="000D40AD" w:rsidP="0038435A">
            <w:pPr>
              <w:pStyle w:val="Tabletext"/>
              <w:spacing w:line="360" w:lineRule="auto"/>
              <w:rPr>
                <w:rFonts w:cs="Arial"/>
              </w:rPr>
            </w:pPr>
            <w:r w:rsidRPr="002A5152">
              <w:rPr>
                <w:rFonts w:cs="Arial"/>
              </w:rPr>
              <w:t>0.4</w:t>
            </w:r>
          </w:p>
        </w:tc>
        <w:tc>
          <w:tcPr>
            <w:tcW w:w="3402" w:type="dxa"/>
            <w:tcBorders>
              <w:top w:val="single" w:sz="6" w:space="0" w:color="auto"/>
              <w:left w:val="single" w:sz="6" w:space="0" w:color="auto"/>
              <w:bottom w:val="single" w:sz="6" w:space="0" w:color="auto"/>
              <w:right w:val="single" w:sz="6" w:space="0" w:color="auto"/>
            </w:tcBorders>
          </w:tcPr>
          <w:p w14:paraId="1E22E0C1" w14:textId="1192830B" w:rsidR="00635077" w:rsidRPr="002A5152" w:rsidRDefault="00EF383D" w:rsidP="0038435A">
            <w:pPr>
              <w:pStyle w:val="Tabletext"/>
              <w:spacing w:line="360" w:lineRule="auto"/>
              <w:rPr>
                <w:rFonts w:cs="Arial"/>
              </w:rPr>
            </w:pPr>
            <w:r w:rsidRPr="002A5152">
              <w:rPr>
                <w:rFonts w:cs="Arial"/>
              </w:rPr>
              <w:t xml:space="preserve">Elaboração de material escrito para entrega </w:t>
            </w:r>
            <w:r w:rsidR="00401556" w:rsidRPr="002A5152">
              <w:rPr>
                <w:rFonts w:cs="Arial"/>
              </w:rPr>
              <w:t xml:space="preserve">parcial do </w:t>
            </w:r>
            <w:r w:rsidR="002636BD" w:rsidRPr="002A5152">
              <w:rPr>
                <w:rFonts w:cs="Arial"/>
              </w:rPr>
              <w:t>P.I</w:t>
            </w:r>
          </w:p>
        </w:tc>
        <w:tc>
          <w:tcPr>
            <w:tcW w:w="3275" w:type="dxa"/>
            <w:tcBorders>
              <w:top w:val="single" w:sz="6" w:space="0" w:color="auto"/>
              <w:left w:val="single" w:sz="6" w:space="0" w:color="auto"/>
              <w:bottom w:val="single" w:sz="6" w:space="0" w:color="auto"/>
              <w:right w:val="single" w:sz="6" w:space="0" w:color="auto"/>
            </w:tcBorders>
          </w:tcPr>
          <w:p w14:paraId="3B151325" w14:textId="301033E3" w:rsidR="00635077" w:rsidRPr="002A5152" w:rsidRDefault="000D40AD" w:rsidP="0038435A">
            <w:pPr>
              <w:pStyle w:val="Tabletext"/>
              <w:spacing w:line="360" w:lineRule="auto"/>
              <w:rPr>
                <w:rFonts w:cs="Arial"/>
              </w:rPr>
            </w:pPr>
            <w:r w:rsidRPr="002A5152">
              <w:rPr>
                <w:rFonts w:cs="Arial"/>
              </w:rPr>
              <w:t>Todos os integrantes</w:t>
            </w:r>
          </w:p>
        </w:tc>
      </w:tr>
      <w:tr w:rsidR="006332BA" w:rsidRPr="002A5152" w14:paraId="5508EFFD"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764784EE" w14:textId="70D21E96" w:rsidR="0000798F" w:rsidRPr="002A5152" w:rsidRDefault="00C23445" w:rsidP="0038435A">
            <w:pPr>
              <w:pStyle w:val="Tabletext"/>
              <w:spacing w:line="360" w:lineRule="auto"/>
              <w:rPr>
                <w:rFonts w:cs="Arial"/>
              </w:rPr>
            </w:pPr>
            <w:r w:rsidRPr="002A5152">
              <w:rPr>
                <w:rFonts w:cs="Arial"/>
              </w:rPr>
              <w:t>2</w:t>
            </w:r>
            <w:r w:rsidR="00093035" w:rsidRPr="002A5152">
              <w:rPr>
                <w:rFonts w:cs="Arial"/>
              </w:rPr>
              <w:t>5</w:t>
            </w:r>
            <w:r w:rsidR="0000798F" w:rsidRPr="002A5152">
              <w:rPr>
                <w:rFonts w:cs="Arial"/>
              </w:rPr>
              <w:t>/0</w:t>
            </w:r>
            <w:r w:rsidRPr="002A5152">
              <w:rPr>
                <w:rFonts w:cs="Arial"/>
              </w:rPr>
              <w:t>4</w:t>
            </w:r>
            <w:r w:rsidR="0000798F" w:rsidRPr="002A5152">
              <w:rPr>
                <w:rFonts w:cs="Arial"/>
              </w:rPr>
              <w:t>/2024</w:t>
            </w:r>
          </w:p>
        </w:tc>
        <w:tc>
          <w:tcPr>
            <w:tcW w:w="1134" w:type="dxa"/>
            <w:tcBorders>
              <w:top w:val="single" w:sz="6" w:space="0" w:color="auto"/>
              <w:left w:val="single" w:sz="6" w:space="0" w:color="auto"/>
              <w:bottom w:val="single" w:sz="6" w:space="0" w:color="auto"/>
              <w:right w:val="single" w:sz="6" w:space="0" w:color="auto"/>
            </w:tcBorders>
          </w:tcPr>
          <w:p w14:paraId="30C39347" w14:textId="350EC71D" w:rsidR="0000798F" w:rsidRPr="002A5152" w:rsidRDefault="0000798F" w:rsidP="0038435A">
            <w:pPr>
              <w:pStyle w:val="Tabletext"/>
              <w:spacing w:line="360" w:lineRule="auto"/>
              <w:rPr>
                <w:rFonts w:cs="Arial"/>
              </w:rPr>
            </w:pPr>
            <w:r w:rsidRPr="002A5152">
              <w:rPr>
                <w:rFonts w:cs="Arial"/>
              </w:rPr>
              <w:t>0.</w:t>
            </w:r>
            <w:r w:rsidR="003614A3" w:rsidRPr="002A5152">
              <w:rPr>
                <w:rFonts w:cs="Arial"/>
              </w:rPr>
              <w:t>5</w:t>
            </w:r>
          </w:p>
        </w:tc>
        <w:tc>
          <w:tcPr>
            <w:tcW w:w="3402" w:type="dxa"/>
            <w:tcBorders>
              <w:top w:val="single" w:sz="6" w:space="0" w:color="auto"/>
              <w:left w:val="single" w:sz="6" w:space="0" w:color="auto"/>
              <w:bottom w:val="single" w:sz="6" w:space="0" w:color="auto"/>
              <w:right w:val="single" w:sz="6" w:space="0" w:color="auto"/>
            </w:tcBorders>
          </w:tcPr>
          <w:p w14:paraId="59F5C529" w14:textId="146D2A29" w:rsidR="0000798F" w:rsidRPr="002A5152" w:rsidRDefault="278874CC" w:rsidP="0038435A">
            <w:pPr>
              <w:pStyle w:val="Tabletext"/>
              <w:spacing w:line="360" w:lineRule="auto"/>
              <w:rPr>
                <w:rFonts w:cs="Arial"/>
              </w:rPr>
            </w:pPr>
            <w:r w:rsidRPr="002A5152">
              <w:rPr>
                <w:rFonts w:cs="Arial"/>
              </w:rPr>
              <w:t xml:space="preserve">Elaboração de um rascunho com os apontamentos do </w:t>
            </w:r>
            <w:r w:rsidR="43362A8D" w:rsidRPr="002A5152">
              <w:rPr>
                <w:rFonts w:cs="Arial"/>
              </w:rPr>
              <w:t>1º</w:t>
            </w:r>
            <w:r w:rsidRPr="002A5152">
              <w:rPr>
                <w:rFonts w:cs="Arial"/>
              </w:rPr>
              <w:t xml:space="preserve"> pitch</w:t>
            </w:r>
          </w:p>
        </w:tc>
        <w:tc>
          <w:tcPr>
            <w:tcW w:w="3275" w:type="dxa"/>
            <w:tcBorders>
              <w:top w:val="single" w:sz="6" w:space="0" w:color="auto"/>
              <w:left w:val="single" w:sz="6" w:space="0" w:color="auto"/>
              <w:bottom w:val="single" w:sz="6" w:space="0" w:color="auto"/>
              <w:right w:val="single" w:sz="6" w:space="0" w:color="auto"/>
            </w:tcBorders>
          </w:tcPr>
          <w:p w14:paraId="4499A2D7" w14:textId="2A663F1C" w:rsidR="0000798F" w:rsidRPr="002A5152" w:rsidRDefault="0000798F" w:rsidP="0038435A">
            <w:pPr>
              <w:pStyle w:val="Tabletext"/>
              <w:spacing w:line="360" w:lineRule="auto"/>
              <w:rPr>
                <w:rFonts w:cs="Arial"/>
              </w:rPr>
            </w:pPr>
            <w:r w:rsidRPr="002A5152">
              <w:rPr>
                <w:rFonts w:cs="Arial"/>
              </w:rPr>
              <w:t>Todos os integrantes</w:t>
            </w:r>
          </w:p>
        </w:tc>
      </w:tr>
      <w:tr w:rsidR="006332BA" w:rsidRPr="002A5152" w14:paraId="39F23911"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52EBAD9A" w14:textId="12E4B3EA" w:rsidR="0000798F" w:rsidRPr="002A5152" w:rsidRDefault="0000798F" w:rsidP="0038435A">
            <w:pPr>
              <w:pStyle w:val="Tabletext"/>
              <w:spacing w:line="360" w:lineRule="auto"/>
              <w:rPr>
                <w:rFonts w:cs="Arial"/>
              </w:rPr>
            </w:pPr>
            <w:r w:rsidRPr="002A5152">
              <w:rPr>
                <w:rFonts w:cs="Arial"/>
              </w:rPr>
              <w:t>06/05/2024</w:t>
            </w:r>
          </w:p>
        </w:tc>
        <w:tc>
          <w:tcPr>
            <w:tcW w:w="1134" w:type="dxa"/>
            <w:tcBorders>
              <w:top w:val="single" w:sz="6" w:space="0" w:color="auto"/>
              <w:left w:val="single" w:sz="6" w:space="0" w:color="auto"/>
              <w:bottom w:val="single" w:sz="6" w:space="0" w:color="auto"/>
              <w:right w:val="single" w:sz="6" w:space="0" w:color="auto"/>
            </w:tcBorders>
          </w:tcPr>
          <w:p w14:paraId="366FCDFA" w14:textId="507D52E6" w:rsidR="0000798F" w:rsidRPr="002A5152" w:rsidRDefault="0000798F" w:rsidP="0038435A">
            <w:pPr>
              <w:pStyle w:val="Tabletext"/>
              <w:spacing w:line="360" w:lineRule="auto"/>
              <w:rPr>
                <w:rFonts w:cs="Arial"/>
              </w:rPr>
            </w:pPr>
            <w:r w:rsidRPr="002A5152">
              <w:rPr>
                <w:rFonts w:cs="Arial"/>
              </w:rPr>
              <w:t>0.</w:t>
            </w:r>
            <w:r w:rsidR="00093035" w:rsidRPr="002A5152">
              <w:rPr>
                <w:rFonts w:cs="Arial"/>
              </w:rPr>
              <w:t>6</w:t>
            </w:r>
          </w:p>
        </w:tc>
        <w:tc>
          <w:tcPr>
            <w:tcW w:w="3402" w:type="dxa"/>
            <w:tcBorders>
              <w:top w:val="single" w:sz="6" w:space="0" w:color="auto"/>
              <w:left w:val="single" w:sz="6" w:space="0" w:color="auto"/>
              <w:bottom w:val="single" w:sz="6" w:space="0" w:color="auto"/>
              <w:right w:val="single" w:sz="6" w:space="0" w:color="auto"/>
            </w:tcBorders>
          </w:tcPr>
          <w:p w14:paraId="7A3DD246" w14:textId="328B4CC7" w:rsidR="0000798F" w:rsidRPr="002A5152" w:rsidRDefault="0000798F" w:rsidP="0038435A">
            <w:pPr>
              <w:pStyle w:val="Tabletext"/>
              <w:spacing w:line="360" w:lineRule="auto"/>
              <w:rPr>
                <w:rFonts w:cs="Arial"/>
              </w:rPr>
            </w:pPr>
            <w:r w:rsidRPr="002A5152">
              <w:rPr>
                <w:rFonts w:cs="Arial"/>
              </w:rPr>
              <w:t>Fechamento do primeiro capítulo</w:t>
            </w:r>
            <w:r w:rsidR="0003641B" w:rsidRPr="002A5152">
              <w:rPr>
                <w:rFonts w:cs="Arial"/>
              </w:rPr>
              <w:t xml:space="preserve"> e entrega</w:t>
            </w:r>
            <w:r w:rsidR="002B045A" w:rsidRPr="002A5152">
              <w:rPr>
                <w:rFonts w:cs="Arial"/>
              </w:rPr>
              <w:t xml:space="preserve"> do P.I parcial</w:t>
            </w:r>
          </w:p>
        </w:tc>
        <w:tc>
          <w:tcPr>
            <w:tcW w:w="3275" w:type="dxa"/>
            <w:tcBorders>
              <w:top w:val="single" w:sz="6" w:space="0" w:color="auto"/>
              <w:left w:val="single" w:sz="6" w:space="0" w:color="auto"/>
              <w:bottom w:val="single" w:sz="6" w:space="0" w:color="auto"/>
              <w:right w:val="single" w:sz="6" w:space="0" w:color="auto"/>
            </w:tcBorders>
          </w:tcPr>
          <w:p w14:paraId="30B8BB32" w14:textId="2559EBCF" w:rsidR="0000798F" w:rsidRPr="002A5152" w:rsidRDefault="0000798F" w:rsidP="0038435A">
            <w:pPr>
              <w:pStyle w:val="Tabletext"/>
              <w:spacing w:line="360" w:lineRule="auto"/>
              <w:rPr>
                <w:rFonts w:cs="Arial"/>
              </w:rPr>
            </w:pPr>
            <w:r w:rsidRPr="002A5152">
              <w:rPr>
                <w:rFonts w:cs="Arial"/>
              </w:rPr>
              <w:t>Todos os integrantes</w:t>
            </w:r>
          </w:p>
        </w:tc>
      </w:tr>
      <w:tr w:rsidR="006332BA" w:rsidRPr="002A5152" w14:paraId="582DD068"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1C841B18" w14:textId="701AAD27" w:rsidR="0000798F" w:rsidRPr="002A5152" w:rsidRDefault="0000798F" w:rsidP="0038435A">
            <w:pPr>
              <w:pStyle w:val="Tabletext"/>
              <w:spacing w:line="360" w:lineRule="auto"/>
              <w:rPr>
                <w:rFonts w:cs="Arial"/>
              </w:rPr>
            </w:pPr>
            <w:r w:rsidRPr="002A5152">
              <w:rPr>
                <w:rFonts w:cs="Arial"/>
              </w:rPr>
              <w:t>11/05/2024</w:t>
            </w:r>
          </w:p>
        </w:tc>
        <w:tc>
          <w:tcPr>
            <w:tcW w:w="1134" w:type="dxa"/>
            <w:tcBorders>
              <w:top w:val="single" w:sz="6" w:space="0" w:color="auto"/>
              <w:left w:val="single" w:sz="6" w:space="0" w:color="auto"/>
              <w:bottom w:val="single" w:sz="6" w:space="0" w:color="auto"/>
              <w:right w:val="single" w:sz="6" w:space="0" w:color="auto"/>
            </w:tcBorders>
          </w:tcPr>
          <w:p w14:paraId="13101A00" w14:textId="1B708386" w:rsidR="0000798F" w:rsidRPr="002A5152" w:rsidRDefault="0000798F" w:rsidP="0038435A">
            <w:pPr>
              <w:pStyle w:val="Tabletext"/>
              <w:spacing w:line="360" w:lineRule="auto"/>
              <w:rPr>
                <w:rFonts w:cs="Arial"/>
              </w:rPr>
            </w:pPr>
            <w:r w:rsidRPr="002A5152">
              <w:rPr>
                <w:rFonts w:cs="Arial"/>
              </w:rPr>
              <w:t>0.</w:t>
            </w:r>
            <w:r w:rsidR="00D967C9" w:rsidRPr="002A5152">
              <w:rPr>
                <w:rFonts w:cs="Arial"/>
              </w:rPr>
              <w:t>7</w:t>
            </w:r>
          </w:p>
        </w:tc>
        <w:tc>
          <w:tcPr>
            <w:tcW w:w="3402" w:type="dxa"/>
            <w:tcBorders>
              <w:top w:val="single" w:sz="6" w:space="0" w:color="auto"/>
              <w:left w:val="single" w:sz="6" w:space="0" w:color="auto"/>
              <w:bottom w:val="single" w:sz="6" w:space="0" w:color="auto"/>
              <w:right w:val="single" w:sz="6" w:space="0" w:color="auto"/>
            </w:tcBorders>
          </w:tcPr>
          <w:p w14:paraId="6BC220E7" w14:textId="03E5463E" w:rsidR="0000798F" w:rsidRPr="002A5152" w:rsidRDefault="0000798F" w:rsidP="0038435A">
            <w:pPr>
              <w:pStyle w:val="Tabletext"/>
              <w:spacing w:line="360" w:lineRule="auto"/>
              <w:rPr>
                <w:rFonts w:cs="Arial"/>
              </w:rPr>
            </w:pPr>
            <w:r w:rsidRPr="002A5152">
              <w:rPr>
                <w:rFonts w:cs="Arial"/>
              </w:rPr>
              <w:t>Alterações realizadas em alguns capítulos, além da inserção do campo “Introdução”</w:t>
            </w:r>
          </w:p>
        </w:tc>
        <w:tc>
          <w:tcPr>
            <w:tcW w:w="3275" w:type="dxa"/>
            <w:tcBorders>
              <w:top w:val="single" w:sz="6" w:space="0" w:color="auto"/>
              <w:left w:val="single" w:sz="6" w:space="0" w:color="auto"/>
              <w:bottom w:val="single" w:sz="6" w:space="0" w:color="auto"/>
              <w:right w:val="single" w:sz="6" w:space="0" w:color="auto"/>
            </w:tcBorders>
          </w:tcPr>
          <w:p w14:paraId="117532E2" w14:textId="357AD372" w:rsidR="0000798F" w:rsidRPr="002A5152" w:rsidRDefault="0000798F" w:rsidP="0038435A">
            <w:pPr>
              <w:pStyle w:val="Tabletext"/>
              <w:spacing w:line="360" w:lineRule="auto"/>
              <w:rPr>
                <w:rFonts w:cs="Arial"/>
              </w:rPr>
            </w:pPr>
            <w:r w:rsidRPr="002A5152">
              <w:rPr>
                <w:rFonts w:cs="Arial"/>
              </w:rPr>
              <w:t>Gabriel Oliveira de Santana / Matheus Favero Amorim</w:t>
            </w:r>
          </w:p>
        </w:tc>
      </w:tr>
      <w:tr w:rsidR="00A44D64" w:rsidRPr="002A5152" w14:paraId="3A7AEA87"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451AA88D" w14:textId="1BF12EB5" w:rsidR="00A44D64" w:rsidRPr="002A5152" w:rsidRDefault="00D967C9" w:rsidP="0038435A">
            <w:pPr>
              <w:pStyle w:val="Tabletext"/>
              <w:spacing w:line="360" w:lineRule="auto"/>
              <w:rPr>
                <w:rFonts w:cs="Arial"/>
              </w:rPr>
            </w:pPr>
            <w:r w:rsidRPr="002A5152">
              <w:rPr>
                <w:rFonts w:cs="Arial"/>
              </w:rPr>
              <w:t>13/05/2024</w:t>
            </w:r>
          </w:p>
        </w:tc>
        <w:tc>
          <w:tcPr>
            <w:tcW w:w="1134" w:type="dxa"/>
            <w:tcBorders>
              <w:top w:val="single" w:sz="6" w:space="0" w:color="auto"/>
              <w:left w:val="single" w:sz="6" w:space="0" w:color="auto"/>
              <w:bottom w:val="single" w:sz="6" w:space="0" w:color="auto"/>
              <w:right w:val="single" w:sz="6" w:space="0" w:color="auto"/>
            </w:tcBorders>
          </w:tcPr>
          <w:p w14:paraId="2AC108D5" w14:textId="0AFF7399" w:rsidR="00A44D64" w:rsidRPr="002A5152" w:rsidRDefault="00D967C9" w:rsidP="0038435A">
            <w:pPr>
              <w:pStyle w:val="Tabletext"/>
              <w:spacing w:line="360" w:lineRule="auto"/>
              <w:rPr>
                <w:rFonts w:cs="Arial"/>
              </w:rPr>
            </w:pPr>
            <w:r w:rsidRPr="002A5152">
              <w:rPr>
                <w:rFonts w:cs="Arial"/>
              </w:rPr>
              <w:t>0.8</w:t>
            </w:r>
          </w:p>
        </w:tc>
        <w:tc>
          <w:tcPr>
            <w:tcW w:w="3402" w:type="dxa"/>
            <w:tcBorders>
              <w:top w:val="single" w:sz="6" w:space="0" w:color="auto"/>
              <w:left w:val="single" w:sz="6" w:space="0" w:color="auto"/>
              <w:bottom w:val="single" w:sz="6" w:space="0" w:color="auto"/>
              <w:right w:val="single" w:sz="6" w:space="0" w:color="auto"/>
            </w:tcBorders>
          </w:tcPr>
          <w:p w14:paraId="4A7CA487" w14:textId="164515A0" w:rsidR="00A44D64" w:rsidRPr="002A5152" w:rsidRDefault="009B0721" w:rsidP="0038435A">
            <w:pPr>
              <w:pStyle w:val="Tabletext"/>
              <w:spacing w:line="360" w:lineRule="auto"/>
              <w:rPr>
                <w:rFonts w:cs="Arial"/>
              </w:rPr>
            </w:pPr>
            <w:r w:rsidRPr="002A5152">
              <w:rPr>
                <w:rFonts w:cs="Arial"/>
              </w:rPr>
              <w:t xml:space="preserve">Separação </w:t>
            </w:r>
            <w:r w:rsidR="00B534E9" w:rsidRPr="002A5152">
              <w:rPr>
                <w:rFonts w:cs="Arial"/>
              </w:rPr>
              <w:t xml:space="preserve">e </w:t>
            </w:r>
            <w:r w:rsidR="00471DDA" w:rsidRPr="002A5152">
              <w:rPr>
                <w:rFonts w:cs="Arial"/>
              </w:rPr>
              <w:t xml:space="preserve">ensaio para apresentar o </w:t>
            </w:r>
            <w:r w:rsidR="004344B0" w:rsidRPr="002A5152">
              <w:rPr>
                <w:rFonts w:cs="Arial"/>
              </w:rPr>
              <w:t xml:space="preserve">segundo </w:t>
            </w:r>
            <w:r w:rsidR="006E4E3E" w:rsidRPr="002A5152">
              <w:rPr>
                <w:rFonts w:cs="Arial"/>
              </w:rPr>
              <w:t>Pitch</w:t>
            </w:r>
          </w:p>
        </w:tc>
        <w:tc>
          <w:tcPr>
            <w:tcW w:w="3275" w:type="dxa"/>
            <w:tcBorders>
              <w:top w:val="single" w:sz="6" w:space="0" w:color="auto"/>
              <w:left w:val="single" w:sz="6" w:space="0" w:color="auto"/>
              <w:bottom w:val="single" w:sz="6" w:space="0" w:color="auto"/>
              <w:right w:val="single" w:sz="6" w:space="0" w:color="auto"/>
            </w:tcBorders>
          </w:tcPr>
          <w:p w14:paraId="2AC09E05" w14:textId="44542F24" w:rsidR="00A44D64" w:rsidRPr="002A5152" w:rsidRDefault="00DB44EB" w:rsidP="0038435A">
            <w:pPr>
              <w:pStyle w:val="Tabletext"/>
              <w:spacing w:line="360" w:lineRule="auto"/>
              <w:rPr>
                <w:rFonts w:cs="Arial"/>
              </w:rPr>
            </w:pPr>
            <w:r w:rsidRPr="002A5152">
              <w:rPr>
                <w:rFonts w:cs="Arial"/>
              </w:rPr>
              <w:t>Todos os integrantes</w:t>
            </w:r>
          </w:p>
        </w:tc>
      </w:tr>
      <w:tr w:rsidR="00E96927" w:rsidRPr="002A5152" w14:paraId="19C04220"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6109FA9C" w14:textId="54C36633" w:rsidR="00E96927" w:rsidRPr="002A5152" w:rsidRDefault="00E96927" w:rsidP="0038435A">
            <w:pPr>
              <w:pStyle w:val="Tabletext"/>
              <w:spacing w:line="360" w:lineRule="auto"/>
              <w:rPr>
                <w:rFonts w:cs="Arial"/>
              </w:rPr>
            </w:pPr>
            <w:r w:rsidRPr="002A5152">
              <w:rPr>
                <w:rFonts w:cs="Arial"/>
              </w:rPr>
              <w:t>15/05/2024</w:t>
            </w:r>
          </w:p>
        </w:tc>
        <w:tc>
          <w:tcPr>
            <w:tcW w:w="1134" w:type="dxa"/>
            <w:tcBorders>
              <w:top w:val="single" w:sz="6" w:space="0" w:color="auto"/>
              <w:left w:val="single" w:sz="6" w:space="0" w:color="auto"/>
              <w:bottom w:val="single" w:sz="6" w:space="0" w:color="auto"/>
              <w:right w:val="single" w:sz="6" w:space="0" w:color="auto"/>
            </w:tcBorders>
          </w:tcPr>
          <w:p w14:paraId="56E02A08" w14:textId="30164A83" w:rsidR="00E96927" w:rsidRPr="002A5152" w:rsidRDefault="00E96927" w:rsidP="0038435A">
            <w:pPr>
              <w:pStyle w:val="Tabletext"/>
              <w:spacing w:line="360" w:lineRule="auto"/>
              <w:rPr>
                <w:rFonts w:cs="Arial"/>
              </w:rPr>
            </w:pPr>
            <w:r w:rsidRPr="002A5152">
              <w:rPr>
                <w:rFonts w:cs="Arial"/>
              </w:rPr>
              <w:t>0</w:t>
            </w:r>
            <w:r w:rsidR="00FB025E" w:rsidRPr="002A5152">
              <w:rPr>
                <w:rFonts w:cs="Arial"/>
              </w:rPr>
              <w:t>.9</w:t>
            </w:r>
          </w:p>
        </w:tc>
        <w:tc>
          <w:tcPr>
            <w:tcW w:w="3402" w:type="dxa"/>
            <w:tcBorders>
              <w:top w:val="single" w:sz="6" w:space="0" w:color="auto"/>
              <w:left w:val="single" w:sz="6" w:space="0" w:color="auto"/>
              <w:bottom w:val="single" w:sz="6" w:space="0" w:color="auto"/>
              <w:right w:val="single" w:sz="6" w:space="0" w:color="auto"/>
            </w:tcBorders>
          </w:tcPr>
          <w:p w14:paraId="70B95C4E" w14:textId="1C7145D9" w:rsidR="00E96927" w:rsidRPr="002A5152" w:rsidRDefault="00E96927" w:rsidP="0038435A">
            <w:pPr>
              <w:pStyle w:val="Tabletext"/>
              <w:spacing w:line="360" w:lineRule="auto"/>
              <w:rPr>
                <w:rFonts w:cs="Arial"/>
              </w:rPr>
            </w:pPr>
            <w:r w:rsidRPr="002A5152">
              <w:rPr>
                <w:rFonts w:cs="Arial"/>
              </w:rPr>
              <w:t>Criação de ID</w:t>
            </w:r>
            <w:r w:rsidR="00A237C6" w:rsidRPr="002A5152">
              <w:rPr>
                <w:rFonts w:cs="Arial"/>
              </w:rPr>
              <w:t>E</w:t>
            </w:r>
            <w:r w:rsidRPr="002A5152">
              <w:rPr>
                <w:rFonts w:cs="Arial"/>
              </w:rPr>
              <w:t>F0</w:t>
            </w:r>
          </w:p>
        </w:tc>
        <w:tc>
          <w:tcPr>
            <w:tcW w:w="3275" w:type="dxa"/>
            <w:tcBorders>
              <w:top w:val="single" w:sz="6" w:space="0" w:color="auto"/>
              <w:left w:val="single" w:sz="6" w:space="0" w:color="auto"/>
              <w:bottom w:val="single" w:sz="6" w:space="0" w:color="auto"/>
              <w:right w:val="single" w:sz="6" w:space="0" w:color="auto"/>
            </w:tcBorders>
          </w:tcPr>
          <w:p w14:paraId="12170FA7" w14:textId="60FBFFEB" w:rsidR="00E96927" w:rsidRPr="002A5152" w:rsidRDefault="00E96927" w:rsidP="0038435A">
            <w:pPr>
              <w:pStyle w:val="Tabletext"/>
              <w:spacing w:line="360" w:lineRule="auto"/>
              <w:rPr>
                <w:rFonts w:cs="Arial"/>
              </w:rPr>
            </w:pPr>
            <w:r w:rsidRPr="002A5152">
              <w:rPr>
                <w:rFonts w:cs="Arial"/>
              </w:rPr>
              <w:t>Matheus Favero Amorim</w:t>
            </w:r>
          </w:p>
        </w:tc>
      </w:tr>
      <w:tr w:rsidR="00BB5EB9" w:rsidRPr="002A5152" w14:paraId="77A0B9E6"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3FB29BC8" w14:textId="2BDDEACF" w:rsidR="00EC5090" w:rsidRPr="002A5152" w:rsidRDefault="00EC5090" w:rsidP="0038435A">
            <w:pPr>
              <w:pStyle w:val="Tabletext"/>
              <w:spacing w:line="360" w:lineRule="auto"/>
              <w:rPr>
                <w:rFonts w:cs="Arial"/>
              </w:rPr>
            </w:pPr>
            <w:r w:rsidRPr="002A5152">
              <w:rPr>
                <w:rFonts w:cs="Arial"/>
              </w:rPr>
              <w:lastRenderedPageBreak/>
              <w:t>1</w:t>
            </w:r>
            <w:r w:rsidR="00D6512B" w:rsidRPr="002A5152">
              <w:rPr>
                <w:rFonts w:cs="Arial"/>
              </w:rPr>
              <w:t>5</w:t>
            </w:r>
            <w:r w:rsidRPr="002A5152">
              <w:rPr>
                <w:rFonts w:cs="Arial"/>
              </w:rPr>
              <w:t>/05/2024</w:t>
            </w:r>
          </w:p>
        </w:tc>
        <w:tc>
          <w:tcPr>
            <w:tcW w:w="1134" w:type="dxa"/>
            <w:tcBorders>
              <w:top w:val="single" w:sz="6" w:space="0" w:color="auto"/>
              <w:left w:val="single" w:sz="6" w:space="0" w:color="auto"/>
              <w:bottom w:val="single" w:sz="6" w:space="0" w:color="auto"/>
              <w:right w:val="single" w:sz="6" w:space="0" w:color="auto"/>
            </w:tcBorders>
          </w:tcPr>
          <w:p w14:paraId="420F2CE2" w14:textId="098028BA" w:rsidR="00EC5090" w:rsidRPr="002A5152" w:rsidRDefault="008E4A6A" w:rsidP="0038435A">
            <w:pPr>
              <w:pStyle w:val="Tabletext"/>
              <w:spacing w:line="360" w:lineRule="auto"/>
              <w:rPr>
                <w:rFonts w:cs="Arial"/>
              </w:rPr>
            </w:pPr>
            <w:r w:rsidRPr="002A5152">
              <w:rPr>
                <w:rFonts w:cs="Arial"/>
              </w:rPr>
              <w:t>0.</w:t>
            </w:r>
            <w:r w:rsidR="00FB025E" w:rsidRPr="002A5152">
              <w:rPr>
                <w:rFonts w:cs="Arial"/>
              </w:rPr>
              <w:t>10</w:t>
            </w:r>
          </w:p>
        </w:tc>
        <w:tc>
          <w:tcPr>
            <w:tcW w:w="3402" w:type="dxa"/>
            <w:tcBorders>
              <w:top w:val="single" w:sz="6" w:space="0" w:color="auto"/>
              <w:left w:val="single" w:sz="6" w:space="0" w:color="auto"/>
              <w:bottom w:val="single" w:sz="6" w:space="0" w:color="auto"/>
              <w:right w:val="single" w:sz="6" w:space="0" w:color="auto"/>
            </w:tcBorders>
          </w:tcPr>
          <w:p w14:paraId="5B39C326" w14:textId="44B13A6A" w:rsidR="00EC5090" w:rsidRPr="002A5152" w:rsidRDefault="00696A88" w:rsidP="0038435A">
            <w:pPr>
              <w:pStyle w:val="Tabletext"/>
              <w:spacing w:line="360" w:lineRule="auto"/>
              <w:rPr>
                <w:rFonts w:cs="Arial"/>
              </w:rPr>
            </w:pPr>
            <w:r w:rsidRPr="002A5152">
              <w:rPr>
                <w:rFonts w:cs="Arial"/>
              </w:rPr>
              <w:t xml:space="preserve">Construção </w:t>
            </w:r>
            <w:r w:rsidR="006C0565" w:rsidRPr="002A5152">
              <w:rPr>
                <w:rFonts w:cs="Arial"/>
              </w:rPr>
              <w:t xml:space="preserve">de </w:t>
            </w:r>
            <w:r w:rsidR="006332BA" w:rsidRPr="002A5152">
              <w:rPr>
                <w:rFonts w:cs="Arial"/>
              </w:rPr>
              <w:t xml:space="preserve">Slide </w:t>
            </w:r>
            <w:r w:rsidR="0067722D" w:rsidRPr="002A5152">
              <w:rPr>
                <w:rFonts w:cs="Arial"/>
              </w:rPr>
              <w:t>para</w:t>
            </w:r>
            <w:r w:rsidR="00716961" w:rsidRPr="002A5152">
              <w:rPr>
                <w:rFonts w:cs="Arial"/>
              </w:rPr>
              <w:t xml:space="preserve"> </w:t>
            </w:r>
            <w:r w:rsidR="00001FE6" w:rsidRPr="002A5152">
              <w:rPr>
                <w:rFonts w:cs="Arial"/>
              </w:rPr>
              <w:t xml:space="preserve">apresentar segundo </w:t>
            </w:r>
            <w:r w:rsidR="006E4E3E" w:rsidRPr="002A5152">
              <w:rPr>
                <w:rFonts w:cs="Arial"/>
              </w:rPr>
              <w:t>P</w:t>
            </w:r>
            <w:r w:rsidR="00001FE6" w:rsidRPr="002A5152">
              <w:rPr>
                <w:rFonts w:cs="Arial"/>
              </w:rPr>
              <w:t>itch</w:t>
            </w:r>
          </w:p>
        </w:tc>
        <w:tc>
          <w:tcPr>
            <w:tcW w:w="3275" w:type="dxa"/>
            <w:tcBorders>
              <w:top w:val="single" w:sz="6" w:space="0" w:color="auto"/>
              <w:left w:val="single" w:sz="6" w:space="0" w:color="auto"/>
              <w:bottom w:val="single" w:sz="6" w:space="0" w:color="auto"/>
              <w:right w:val="single" w:sz="6" w:space="0" w:color="auto"/>
            </w:tcBorders>
          </w:tcPr>
          <w:p w14:paraId="52007BF8" w14:textId="7295F60C" w:rsidR="00EC5090" w:rsidRPr="002A5152" w:rsidRDefault="004C2067" w:rsidP="0038435A">
            <w:pPr>
              <w:pStyle w:val="Tabletext"/>
              <w:spacing w:line="360" w:lineRule="auto"/>
              <w:rPr>
                <w:rFonts w:cs="Arial"/>
              </w:rPr>
            </w:pPr>
            <w:r w:rsidRPr="002A5152">
              <w:rPr>
                <w:rFonts w:cs="Arial"/>
              </w:rPr>
              <w:t>Gabriel Oliveira de Santana</w:t>
            </w:r>
          </w:p>
        </w:tc>
      </w:tr>
      <w:tr w:rsidR="006332BA" w:rsidRPr="002A5152" w14:paraId="32A5707E" w14:textId="77777777" w:rsidTr="00BB5EB9">
        <w:trPr>
          <w:jc w:val="center"/>
        </w:trPr>
        <w:tc>
          <w:tcPr>
            <w:tcW w:w="1693" w:type="dxa"/>
            <w:tcBorders>
              <w:top w:val="single" w:sz="6" w:space="0" w:color="auto"/>
              <w:left w:val="single" w:sz="6" w:space="0" w:color="auto"/>
              <w:bottom w:val="single" w:sz="6" w:space="0" w:color="auto"/>
              <w:right w:val="single" w:sz="6" w:space="0" w:color="auto"/>
            </w:tcBorders>
          </w:tcPr>
          <w:p w14:paraId="23D065FC" w14:textId="347F38E9" w:rsidR="006332BA" w:rsidRPr="002A5152" w:rsidRDefault="00824C3D" w:rsidP="0038435A">
            <w:pPr>
              <w:pStyle w:val="Tabletext"/>
              <w:spacing w:line="360" w:lineRule="auto"/>
              <w:rPr>
                <w:rFonts w:cs="Arial"/>
              </w:rPr>
            </w:pPr>
            <w:r w:rsidRPr="002A5152">
              <w:rPr>
                <w:rFonts w:cs="Arial"/>
              </w:rPr>
              <w:t>16/05/2024</w:t>
            </w:r>
          </w:p>
        </w:tc>
        <w:tc>
          <w:tcPr>
            <w:tcW w:w="1134" w:type="dxa"/>
            <w:tcBorders>
              <w:top w:val="single" w:sz="6" w:space="0" w:color="auto"/>
              <w:left w:val="single" w:sz="6" w:space="0" w:color="auto"/>
              <w:bottom w:val="single" w:sz="6" w:space="0" w:color="auto"/>
              <w:right w:val="single" w:sz="6" w:space="0" w:color="auto"/>
            </w:tcBorders>
          </w:tcPr>
          <w:p w14:paraId="0CE52CBF" w14:textId="2C2D7D6F" w:rsidR="006332BA" w:rsidRPr="002A5152" w:rsidRDefault="00824C3D" w:rsidP="0038435A">
            <w:pPr>
              <w:pStyle w:val="Tabletext"/>
              <w:spacing w:line="360" w:lineRule="auto"/>
              <w:rPr>
                <w:rFonts w:cs="Arial"/>
              </w:rPr>
            </w:pPr>
            <w:r w:rsidRPr="002A5152">
              <w:rPr>
                <w:rFonts w:cs="Arial"/>
              </w:rPr>
              <w:t>0.11</w:t>
            </w:r>
          </w:p>
        </w:tc>
        <w:tc>
          <w:tcPr>
            <w:tcW w:w="3402" w:type="dxa"/>
            <w:tcBorders>
              <w:top w:val="single" w:sz="6" w:space="0" w:color="auto"/>
              <w:left w:val="single" w:sz="6" w:space="0" w:color="auto"/>
              <w:bottom w:val="single" w:sz="6" w:space="0" w:color="auto"/>
              <w:right w:val="single" w:sz="6" w:space="0" w:color="auto"/>
            </w:tcBorders>
          </w:tcPr>
          <w:p w14:paraId="4EF257B4" w14:textId="29C699AE" w:rsidR="006332BA" w:rsidRPr="002A5152" w:rsidRDefault="00824C3D" w:rsidP="0038435A">
            <w:pPr>
              <w:pStyle w:val="Tabletext"/>
              <w:spacing w:line="360" w:lineRule="auto"/>
              <w:rPr>
                <w:rFonts w:cs="Arial"/>
              </w:rPr>
            </w:pPr>
            <w:r w:rsidRPr="002A5152">
              <w:rPr>
                <w:rFonts w:cs="Arial"/>
              </w:rPr>
              <w:t>Apresentação de segundo Pitch</w:t>
            </w:r>
          </w:p>
        </w:tc>
        <w:tc>
          <w:tcPr>
            <w:tcW w:w="3275" w:type="dxa"/>
            <w:tcBorders>
              <w:top w:val="single" w:sz="6" w:space="0" w:color="auto"/>
              <w:left w:val="single" w:sz="6" w:space="0" w:color="auto"/>
              <w:bottom w:val="single" w:sz="6" w:space="0" w:color="auto"/>
              <w:right w:val="single" w:sz="6" w:space="0" w:color="auto"/>
            </w:tcBorders>
          </w:tcPr>
          <w:p w14:paraId="421B76B2" w14:textId="101B165A" w:rsidR="006332BA" w:rsidRPr="002A5152" w:rsidRDefault="00824C3D" w:rsidP="0038435A">
            <w:pPr>
              <w:pStyle w:val="Tabletext"/>
              <w:spacing w:line="360" w:lineRule="auto"/>
              <w:rPr>
                <w:rFonts w:cs="Arial"/>
              </w:rPr>
            </w:pPr>
            <w:r w:rsidRPr="002A5152">
              <w:rPr>
                <w:rFonts w:cs="Arial"/>
              </w:rPr>
              <w:t>Todos os integrantes</w:t>
            </w:r>
          </w:p>
        </w:tc>
      </w:tr>
      <w:tr w:rsidR="00743A0E" w:rsidRPr="002A5152" w14:paraId="3CCFF58A"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7072C973" w14:textId="7D77FF74" w:rsidR="00743A0E" w:rsidRPr="002A5152" w:rsidRDefault="000C1550" w:rsidP="0038435A">
            <w:pPr>
              <w:pStyle w:val="Tabletext"/>
              <w:spacing w:line="360" w:lineRule="auto"/>
              <w:rPr>
                <w:rFonts w:cs="Arial"/>
              </w:rPr>
            </w:pPr>
            <w:r w:rsidRPr="002A5152">
              <w:rPr>
                <w:rFonts w:cs="Arial"/>
              </w:rPr>
              <w:t>19/05/2024</w:t>
            </w:r>
          </w:p>
        </w:tc>
        <w:tc>
          <w:tcPr>
            <w:tcW w:w="1134" w:type="dxa"/>
            <w:tcBorders>
              <w:top w:val="single" w:sz="6" w:space="0" w:color="auto"/>
              <w:left w:val="single" w:sz="6" w:space="0" w:color="auto"/>
              <w:bottom w:val="single" w:sz="6" w:space="0" w:color="auto"/>
              <w:right w:val="single" w:sz="6" w:space="0" w:color="auto"/>
            </w:tcBorders>
          </w:tcPr>
          <w:p w14:paraId="7EA73E81" w14:textId="18E9F485" w:rsidR="00743A0E" w:rsidRPr="002A5152" w:rsidRDefault="00BB5EB9" w:rsidP="0038435A">
            <w:pPr>
              <w:pStyle w:val="Tabletext"/>
              <w:spacing w:line="360" w:lineRule="auto"/>
              <w:rPr>
                <w:rFonts w:cs="Arial"/>
              </w:rPr>
            </w:pPr>
            <w:r w:rsidRPr="002A5152">
              <w:rPr>
                <w:rFonts w:cs="Arial"/>
              </w:rPr>
              <w:t>0.12</w:t>
            </w:r>
          </w:p>
        </w:tc>
        <w:tc>
          <w:tcPr>
            <w:tcW w:w="3402" w:type="dxa"/>
            <w:tcBorders>
              <w:top w:val="single" w:sz="6" w:space="0" w:color="auto"/>
              <w:left w:val="single" w:sz="6" w:space="0" w:color="auto"/>
              <w:bottom w:val="single" w:sz="6" w:space="0" w:color="auto"/>
              <w:right w:val="single" w:sz="6" w:space="0" w:color="auto"/>
            </w:tcBorders>
          </w:tcPr>
          <w:p w14:paraId="7115D345" w14:textId="67AABF14" w:rsidR="00743A0E" w:rsidRPr="002A5152" w:rsidRDefault="000C1550" w:rsidP="0038435A">
            <w:pPr>
              <w:pStyle w:val="Tabletext"/>
              <w:spacing w:line="360" w:lineRule="auto"/>
              <w:rPr>
                <w:rFonts w:cs="Arial"/>
              </w:rPr>
            </w:pPr>
            <w:r w:rsidRPr="002A5152">
              <w:rPr>
                <w:rFonts w:cs="Arial"/>
              </w:rPr>
              <w:t>Entrega</w:t>
            </w:r>
            <w:r w:rsidR="0078796D" w:rsidRPr="002A5152">
              <w:rPr>
                <w:rFonts w:cs="Arial"/>
              </w:rPr>
              <w:t xml:space="preserve"> do P.I parcial</w:t>
            </w:r>
            <w:r w:rsidR="00824C3D" w:rsidRPr="002A5152">
              <w:rPr>
                <w:rFonts w:cs="Arial"/>
              </w:rPr>
              <w:t xml:space="preserve"> + ID</w:t>
            </w:r>
            <w:r w:rsidR="00A237C6" w:rsidRPr="002A5152">
              <w:rPr>
                <w:rFonts w:cs="Arial"/>
              </w:rPr>
              <w:t>E</w:t>
            </w:r>
            <w:r w:rsidR="00824C3D" w:rsidRPr="002A5152">
              <w:rPr>
                <w:rFonts w:cs="Arial"/>
              </w:rPr>
              <w:t>F0</w:t>
            </w:r>
          </w:p>
        </w:tc>
        <w:tc>
          <w:tcPr>
            <w:tcW w:w="3275" w:type="dxa"/>
            <w:tcBorders>
              <w:top w:val="single" w:sz="6" w:space="0" w:color="auto"/>
              <w:left w:val="single" w:sz="6" w:space="0" w:color="auto"/>
              <w:bottom w:val="single" w:sz="6" w:space="0" w:color="auto"/>
              <w:right w:val="single" w:sz="6" w:space="0" w:color="auto"/>
            </w:tcBorders>
          </w:tcPr>
          <w:p w14:paraId="6D56FA5F" w14:textId="63D8A174" w:rsidR="00743A0E" w:rsidRPr="002A5152" w:rsidRDefault="00BB5EB9" w:rsidP="0038435A">
            <w:pPr>
              <w:pStyle w:val="Tabletext"/>
              <w:spacing w:line="360" w:lineRule="auto"/>
              <w:rPr>
                <w:rFonts w:cs="Arial"/>
              </w:rPr>
            </w:pPr>
            <w:r w:rsidRPr="002A5152">
              <w:rPr>
                <w:rFonts w:cs="Arial"/>
              </w:rPr>
              <w:t>Gabriel Oliveira de Santana</w:t>
            </w:r>
          </w:p>
        </w:tc>
      </w:tr>
      <w:tr w:rsidR="00EE7D0C" w:rsidRPr="002A5152" w14:paraId="576B39AA"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04D6F707" w14:textId="487029F3" w:rsidR="00EE7D0C" w:rsidRPr="002A5152" w:rsidRDefault="00512453" w:rsidP="0038435A">
            <w:pPr>
              <w:pStyle w:val="Tabletext"/>
              <w:spacing w:line="360" w:lineRule="auto"/>
              <w:rPr>
                <w:rFonts w:cs="Arial"/>
              </w:rPr>
            </w:pPr>
            <w:r w:rsidRPr="002A5152">
              <w:rPr>
                <w:rFonts w:cs="Arial"/>
              </w:rPr>
              <w:t>21/05/2024</w:t>
            </w:r>
          </w:p>
        </w:tc>
        <w:tc>
          <w:tcPr>
            <w:tcW w:w="1134" w:type="dxa"/>
            <w:tcBorders>
              <w:top w:val="single" w:sz="6" w:space="0" w:color="auto"/>
              <w:left w:val="single" w:sz="6" w:space="0" w:color="auto"/>
              <w:bottom w:val="single" w:sz="6" w:space="0" w:color="auto"/>
              <w:right w:val="single" w:sz="6" w:space="0" w:color="auto"/>
            </w:tcBorders>
          </w:tcPr>
          <w:p w14:paraId="45CF74BA" w14:textId="7B924BD6" w:rsidR="00EE7D0C" w:rsidRPr="002A5152" w:rsidRDefault="00512453" w:rsidP="0038435A">
            <w:pPr>
              <w:pStyle w:val="Tabletext"/>
              <w:spacing w:line="360" w:lineRule="auto"/>
              <w:rPr>
                <w:rFonts w:cs="Arial"/>
              </w:rPr>
            </w:pPr>
            <w:r w:rsidRPr="002A5152">
              <w:rPr>
                <w:rFonts w:cs="Arial"/>
              </w:rPr>
              <w:t>0.13</w:t>
            </w:r>
          </w:p>
        </w:tc>
        <w:tc>
          <w:tcPr>
            <w:tcW w:w="3402" w:type="dxa"/>
            <w:tcBorders>
              <w:top w:val="single" w:sz="6" w:space="0" w:color="auto"/>
              <w:left w:val="single" w:sz="6" w:space="0" w:color="auto"/>
              <w:bottom w:val="single" w:sz="6" w:space="0" w:color="auto"/>
              <w:right w:val="single" w:sz="6" w:space="0" w:color="auto"/>
            </w:tcBorders>
          </w:tcPr>
          <w:p w14:paraId="42BDCB5A" w14:textId="57EA172D" w:rsidR="00EE7D0C" w:rsidRPr="002A5152" w:rsidRDefault="00512453" w:rsidP="0038435A">
            <w:pPr>
              <w:pStyle w:val="Tabletext"/>
              <w:spacing w:line="360" w:lineRule="auto"/>
              <w:rPr>
                <w:rFonts w:cs="Arial"/>
              </w:rPr>
            </w:pPr>
            <w:r w:rsidRPr="002A5152">
              <w:rPr>
                <w:rFonts w:cs="Arial"/>
              </w:rPr>
              <w:t>Especificação dos requisitos funcionais do sistema</w:t>
            </w:r>
          </w:p>
        </w:tc>
        <w:tc>
          <w:tcPr>
            <w:tcW w:w="3275" w:type="dxa"/>
            <w:tcBorders>
              <w:top w:val="single" w:sz="6" w:space="0" w:color="auto"/>
              <w:left w:val="single" w:sz="6" w:space="0" w:color="auto"/>
              <w:bottom w:val="single" w:sz="6" w:space="0" w:color="auto"/>
              <w:right w:val="single" w:sz="6" w:space="0" w:color="auto"/>
            </w:tcBorders>
          </w:tcPr>
          <w:p w14:paraId="062F15FD" w14:textId="08220119" w:rsidR="00EE7D0C" w:rsidRPr="002A5152" w:rsidRDefault="00512453" w:rsidP="0038435A">
            <w:pPr>
              <w:pStyle w:val="Tabletext"/>
              <w:spacing w:line="360" w:lineRule="auto"/>
              <w:rPr>
                <w:rFonts w:cs="Arial"/>
              </w:rPr>
            </w:pPr>
            <w:r w:rsidRPr="002A5152">
              <w:rPr>
                <w:rFonts w:cs="Arial"/>
              </w:rPr>
              <w:t>Felipe Nunes Domingues / Gabriel Oliveira de Santana</w:t>
            </w:r>
          </w:p>
        </w:tc>
      </w:tr>
      <w:tr w:rsidR="00EE7D0C" w:rsidRPr="002A5152" w14:paraId="5B901AD1"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05235374" w14:textId="52B68B74" w:rsidR="00EE7D0C" w:rsidRPr="002A5152" w:rsidRDefault="004D0CA4" w:rsidP="0038435A">
            <w:pPr>
              <w:pStyle w:val="Tabletext"/>
              <w:spacing w:line="360" w:lineRule="auto"/>
              <w:rPr>
                <w:rFonts w:cs="Arial"/>
              </w:rPr>
            </w:pPr>
            <w:r w:rsidRPr="002A5152">
              <w:rPr>
                <w:rFonts w:cs="Arial"/>
              </w:rPr>
              <w:t>22/05/2024</w:t>
            </w:r>
          </w:p>
        </w:tc>
        <w:tc>
          <w:tcPr>
            <w:tcW w:w="1134" w:type="dxa"/>
            <w:tcBorders>
              <w:top w:val="single" w:sz="6" w:space="0" w:color="auto"/>
              <w:left w:val="single" w:sz="6" w:space="0" w:color="auto"/>
              <w:bottom w:val="single" w:sz="6" w:space="0" w:color="auto"/>
              <w:right w:val="single" w:sz="6" w:space="0" w:color="auto"/>
            </w:tcBorders>
          </w:tcPr>
          <w:p w14:paraId="374536B3" w14:textId="1887E30A" w:rsidR="00EE7D0C" w:rsidRPr="002A5152" w:rsidRDefault="004D0CA4" w:rsidP="0038435A">
            <w:pPr>
              <w:pStyle w:val="Tabletext"/>
              <w:spacing w:line="360" w:lineRule="auto"/>
              <w:rPr>
                <w:rFonts w:cs="Arial"/>
              </w:rPr>
            </w:pPr>
            <w:r w:rsidRPr="002A5152">
              <w:rPr>
                <w:rFonts w:cs="Arial"/>
              </w:rPr>
              <w:t>0.14</w:t>
            </w:r>
          </w:p>
        </w:tc>
        <w:tc>
          <w:tcPr>
            <w:tcW w:w="3402" w:type="dxa"/>
            <w:tcBorders>
              <w:top w:val="single" w:sz="6" w:space="0" w:color="auto"/>
              <w:left w:val="single" w:sz="6" w:space="0" w:color="auto"/>
              <w:bottom w:val="single" w:sz="6" w:space="0" w:color="auto"/>
              <w:right w:val="single" w:sz="6" w:space="0" w:color="auto"/>
            </w:tcBorders>
          </w:tcPr>
          <w:p w14:paraId="75503549" w14:textId="561A8261" w:rsidR="00EE7D0C" w:rsidRPr="002A5152" w:rsidRDefault="004D0CA4" w:rsidP="0038435A">
            <w:pPr>
              <w:pStyle w:val="Tabletext"/>
              <w:spacing w:line="360" w:lineRule="auto"/>
              <w:rPr>
                <w:rFonts w:cs="Arial"/>
              </w:rPr>
            </w:pPr>
            <w:r w:rsidRPr="002A5152">
              <w:rPr>
                <w:rFonts w:cs="Arial"/>
              </w:rPr>
              <w:t>Especificação dos requisitos não funcionais do sistema</w:t>
            </w:r>
          </w:p>
        </w:tc>
        <w:tc>
          <w:tcPr>
            <w:tcW w:w="3275" w:type="dxa"/>
            <w:tcBorders>
              <w:top w:val="single" w:sz="6" w:space="0" w:color="auto"/>
              <w:left w:val="single" w:sz="6" w:space="0" w:color="auto"/>
              <w:bottom w:val="single" w:sz="6" w:space="0" w:color="auto"/>
              <w:right w:val="single" w:sz="6" w:space="0" w:color="auto"/>
            </w:tcBorders>
          </w:tcPr>
          <w:p w14:paraId="21191D91" w14:textId="40339029" w:rsidR="00EE7D0C" w:rsidRPr="002A5152" w:rsidRDefault="004D0CA4" w:rsidP="0038435A">
            <w:pPr>
              <w:pStyle w:val="Tabletext"/>
              <w:spacing w:line="360" w:lineRule="auto"/>
              <w:rPr>
                <w:rFonts w:cs="Arial"/>
              </w:rPr>
            </w:pPr>
            <w:r w:rsidRPr="002A5152">
              <w:rPr>
                <w:rFonts w:cs="Arial"/>
              </w:rPr>
              <w:t>Matheus Oliveira d</w:t>
            </w:r>
            <w:r w:rsidR="00DC0AE3" w:rsidRPr="002A5152">
              <w:rPr>
                <w:rFonts w:cs="Arial"/>
              </w:rPr>
              <w:t>a Silva</w:t>
            </w:r>
          </w:p>
        </w:tc>
      </w:tr>
      <w:tr w:rsidR="00EE7D0C" w:rsidRPr="002A5152" w14:paraId="43D2C32C"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5DFA885F" w14:textId="0F03A18A" w:rsidR="00EE7D0C" w:rsidRPr="002A5152" w:rsidRDefault="00BD3AC6" w:rsidP="0038435A">
            <w:pPr>
              <w:pStyle w:val="Tabletext"/>
              <w:spacing w:line="360" w:lineRule="auto"/>
              <w:rPr>
                <w:rFonts w:cs="Arial"/>
              </w:rPr>
            </w:pPr>
            <w:r w:rsidRPr="002A5152">
              <w:rPr>
                <w:rFonts w:cs="Arial"/>
              </w:rPr>
              <w:t>23/05/2024</w:t>
            </w:r>
          </w:p>
        </w:tc>
        <w:tc>
          <w:tcPr>
            <w:tcW w:w="1134" w:type="dxa"/>
            <w:tcBorders>
              <w:top w:val="single" w:sz="6" w:space="0" w:color="auto"/>
              <w:left w:val="single" w:sz="6" w:space="0" w:color="auto"/>
              <w:bottom w:val="single" w:sz="6" w:space="0" w:color="auto"/>
              <w:right w:val="single" w:sz="6" w:space="0" w:color="auto"/>
            </w:tcBorders>
          </w:tcPr>
          <w:p w14:paraId="6F4E9607" w14:textId="20911DF6" w:rsidR="00EE7D0C" w:rsidRPr="002A5152" w:rsidRDefault="00BD3AC6" w:rsidP="0038435A">
            <w:pPr>
              <w:pStyle w:val="Tabletext"/>
              <w:spacing w:line="360" w:lineRule="auto"/>
              <w:rPr>
                <w:rFonts w:cs="Arial"/>
              </w:rPr>
            </w:pPr>
            <w:r w:rsidRPr="002A5152">
              <w:rPr>
                <w:rFonts w:cs="Arial"/>
              </w:rPr>
              <w:t>0.15</w:t>
            </w:r>
          </w:p>
        </w:tc>
        <w:tc>
          <w:tcPr>
            <w:tcW w:w="3402" w:type="dxa"/>
            <w:tcBorders>
              <w:top w:val="single" w:sz="6" w:space="0" w:color="auto"/>
              <w:left w:val="single" w:sz="6" w:space="0" w:color="auto"/>
              <w:bottom w:val="single" w:sz="6" w:space="0" w:color="auto"/>
              <w:right w:val="single" w:sz="6" w:space="0" w:color="auto"/>
            </w:tcBorders>
          </w:tcPr>
          <w:p w14:paraId="34DE6B80" w14:textId="3A10F580" w:rsidR="00EE7D0C" w:rsidRPr="002A5152" w:rsidRDefault="00BD3AC6" w:rsidP="0038435A">
            <w:pPr>
              <w:pStyle w:val="Tabletext"/>
              <w:spacing w:line="360" w:lineRule="auto"/>
              <w:rPr>
                <w:rFonts w:cs="Arial"/>
              </w:rPr>
            </w:pPr>
            <w:r w:rsidRPr="002A5152">
              <w:rPr>
                <w:rFonts w:cs="Arial"/>
              </w:rPr>
              <w:t>Especificação das Normas, Processos e Formulários Utilizados no Processo de Negócio</w:t>
            </w:r>
          </w:p>
        </w:tc>
        <w:tc>
          <w:tcPr>
            <w:tcW w:w="3275" w:type="dxa"/>
            <w:tcBorders>
              <w:top w:val="single" w:sz="6" w:space="0" w:color="auto"/>
              <w:left w:val="single" w:sz="6" w:space="0" w:color="auto"/>
              <w:bottom w:val="single" w:sz="6" w:space="0" w:color="auto"/>
              <w:right w:val="single" w:sz="6" w:space="0" w:color="auto"/>
            </w:tcBorders>
          </w:tcPr>
          <w:p w14:paraId="53CEE923" w14:textId="497CD315" w:rsidR="00EE7D0C" w:rsidRPr="002A5152" w:rsidRDefault="00797741" w:rsidP="0038435A">
            <w:pPr>
              <w:pStyle w:val="Tabletext"/>
              <w:spacing w:line="360" w:lineRule="auto"/>
              <w:rPr>
                <w:rFonts w:cs="Arial"/>
              </w:rPr>
            </w:pPr>
            <w:r w:rsidRPr="002A5152">
              <w:rPr>
                <w:rFonts w:cs="Arial"/>
              </w:rPr>
              <w:t>Gabriel Oliveira de Santana</w:t>
            </w:r>
          </w:p>
        </w:tc>
      </w:tr>
      <w:tr w:rsidR="00EE7D0C" w:rsidRPr="002A5152" w14:paraId="035683FA"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4697D36C" w14:textId="5CEE2F4D" w:rsidR="00EE7D0C" w:rsidRPr="002A5152" w:rsidRDefault="00E80F58" w:rsidP="0038435A">
            <w:pPr>
              <w:pStyle w:val="Tabletext"/>
              <w:spacing w:line="360" w:lineRule="auto"/>
              <w:rPr>
                <w:rFonts w:cs="Arial"/>
              </w:rPr>
            </w:pPr>
            <w:r w:rsidRPr="002A5152">
              <w:rPr>
                <w:rFonts w:cs="Arial"/>
              </w:rPr>
              <w:t>23/05/2024</w:t>
            </w:r>
          </w:p>
        </w:tc>
        <w:tc>
          <w:tcPr>
            <w:tcW w:w="1134" w:type="dxa"/>
            <w:tcBorders>
              <w:top w:val="single" w:sz="6" w:space="0" w:color="auto"/>
              <w:left w:val="single" w:sz="6" w:space="0" w:color="auto"/>
              <w:bottom w:val="single" w:sz="6" w:space="0" w:color="auto"/>
              <w:right w:val="single" w:sz="6" w:space="0" w:color="auto"/>
            </w:tcBorders>
          </w:tcPr>
          <w:p w14:paraId="4996B013" w14:textId="06F66911" w:rsidR="00EE7D0C" w:rsidRPr="002A5152" w:rsidRDefault="00E80F58" w:rsidP="0038435A">
            <w:pPr>
              <w:pStyle w:val="Tabletext"/>
              <w:spacing w:line="360" w:lineRule="auto"/>
              <w:rPr>
                <w:rFonts w:cs="Arial"/>
              </w:rPr>
            </w:pPr>
            <w:r w:rsidRPr="002A5152">
              <w:rPr>
                <w:rFonts w:cs="Arial"/>
              </w:rPr>
              <w:t>0.1</w:t>
            </w:r>
            <w:r w:rsidR="0072245C" w:rsidRPr="002A5152">
              <w:rPr>
                <w:rFonts w:cs="Arial"/>
              </w:rPr>
              <w:t>6</w:t>
            </w:r>
          </w:p>
        </w:tc>
        <w:tc>
          <w:tcPr>
            <w:tcW w:w="3402" w:type="dxa"/>
            <w:tcBorders>
              <w:top w:val="single" w:sz="6" w:space="0" w:color="auto"/>
              <w:left w:val="single" w:sz="6" w:space="0" w:color="auto"/>
              <w:bottom w:val="single" w:sz="6" w:space="0" w:color="auto"/>
              <w:right w:val="single" w:sz="6" w:space="0" w:color="auto"/>
            </w:tcBorders>
          </w:tcPr>
          <w:p w14:paraId="34ED9A93" w14:textId="0579656C" w:rsidR="00EE7D0C" w:rsidRPr="002A5152" w:rsidRDefault="0072245C" w:rsidP="0038435A">
            <w:pPr>
              <w:pStyle w:val="Tabletext"/>
              <w:spacing w:line="360" w:lineRule="auto"/>
              <w:rPr>
                <w:rFonts w:cs="Arial"/>
              </w:rPr>
            </w:pPr>
            <w:r w:rsidRPr="002A5152">
              <w:rPr>
                <w:rFonts w:cs="Arial"/>
              </w:rPr>
              <w:t>Iniciada a criação da tela de cadastro</w:t>
            </w:r>
          </w:p>
        </w:tc>
        <w:tc>
          <w:tcPr>
            <w:tcW w:w="3275" w:type="dxa"/>
            <w:tcBorders>
              <w:top w:val="single" w:sz="6" w:space="0" w:color="auto"/>
              <w:left w:val="single" w:sz="6" w:space="0" w:color="auto"/>
              <w:bottom w:val="single" w:sz="6" w:space="0" w:color="auto"/>
              <w:right w:val="single" w:sz="6" w:space="0" w:color="auto"/>
            </w:tcBorders>
          </w:tcPr>
          <w:p w14:paraId="1A4FD2CB" w14:textId="6B195775" w:rsidR="00EE7D0C" w:rsidRPr="002A5152" w:rsidRDefault="00E80F58" w:rsidP="0038435A">
            <w:pPr>
              <w:pStyle w:val="Tabletext"/>
              <w:spacing w:line="360" w:lineRule="auto"/>
              <w:rPr>
                <w:rFonts w:cs="Arial"/>
              </w:rPr>
            </w:pPr>
            <w:r w:rsidRPr="002A5152">
              <w:rPr>
                <w:rFonts w:cs="Arial"/>
              </w:rPr>
              <w:t>Matheus Favero e Brenno</w:t>
            </w:r>
          </w:p>
        </w:tc>
      </w:tr>
      <w:tr w:rsidR="00EE7D0C" w:rsidRPr="002A5152" w14:paraId="50A04129"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352D8509" w14:textId="538AEF74" w:rsidR="00EE7D0C" w:rsidRPr="002A5152" w:rsidRDefault="003159BC" w:rsidP="0038435A">
            <w:pPr>
              <w:pStyle w:val="Tabletext"/>
              <w:spacing w:line="360" w:lineRule="auto"/>
              <w:rPr>
                <w:rFonts w:cs="Arial"/>
              </w:rPr>
            </w:pPr>
            <w:r w:rsidRPr="002A5152">
              <w:rPr>
                <w:rFonts w:cs="Arial"/>
              </w:rPr>
              <w:t>30/05/2024</w:t>
            </w:r>
          </w:p>
        </w:tc>
        <w:tc>
          <w:tcPr>
            <w:tcW w:w="1134" w:type="dxa"/>
            <w:tcBorders>
              <w:top w:val="single" w:sz="6" w:space="0" w:color="auto"/>
              <w:left w:val="single" w:sz="6" w:space="0" w:color="auto"/>
              <w:bottom w:val="single" w:sz="6" w:space="0" w:color="auto"/>
              <w:right w:val="single" w:sz="6" w:space="0" w:color="auto"/>
            </w:tcBorders>
          </w:tcPr>
          <w:p w14:paraId="2E55847C" w14:textId="7F40E2B4" w:rsidR="00EE7D0C" w:rsidRPr="002A5152" w:rsidRDefault="003159BC" w:rsidP="0038435A">
            <w:pPr>
              <w:pStyle w:val="Tabletext"/>
              <w:spacing w:line="360" w:lineRule="auto"/>
              <w:rPr>
                <w:rFonts w:cs="Arial"/>
              </w:rPr>
            </w:pPr>
            <w:r w:rsidRPr="002A5152">
              <w:rPr>
                <w:rFonts w:cs="Arial"/>
              </w:rPr>
              <w:t>0.17</w:t>
            </w:r>
          </w:p>
        </w:tc>
        <w:tc>
          <w:tcPr>
            <w:tcW w:w="3402" w:type="dxa"/>
            <w:tcBorders>
              <w:top w:val="single" w:sz="6" w:space="0" w:color="auto"/>
              <w:left w:val="single" w:sz="6" w:space="0" w:color="auto"/>
              <w:bottom w:val="single" w:sz="6" w:space="0" w:color="auto"/>
              <w:right w:val="single" w:sz="6" w:space="0" w:color="auto"/>
            </w:tcBorders>
          </w:tcPr>
          <w:p w14:paraId="21C85733" w14:textId="5B684021" w:rsidR="00EE7D0C" w:rsidRPr="002A5152" w:rsidRDefault="000C0D3C" w:rsidP="0038435A">
            <w:pPr>
              <w:pStyle w:val="Tabletext"/>
              <w:spacing w:line="360" w:lineRule="auto"/>
              <w:rPr>
                <w:rFonts w:cs="Arial"/>
              </w:rPr>
            </w:pPr>
            <w:r w:rsidRPr="002A5152">
              <w:rPr>
                <w:rFonts w:cs="Arial"/>
              </w:rPr>
              <w:t>Iniciado</w:t>
            </w:r>
            <w:r w:rsidR="00483A05" w:rsidRPr="002A5152">
              <w:rPr>
                <w:rFonts w:cs="Arial"/>
              </w:rPr>
              <w:t>s</w:t>
            </w:r>
            <w:r w:rsidRPr="002A5152">
              <w:rPr>
                <w:rFonts w:cs="Arial"/>
              </w:rPr>
              <w:t xml:space="preserve"> capítulos </w:t>
            </w:r>
            <w:r w:rsidR="002C0B26" w:rsidRPr="002A5152">
              <w:rPr>
                <w:rFonts w:cs="Arial"/>
              </w:rPr>
              <w:t xml:space="preserve">2.1 – 2.3 </w:t>
            </w:r>
            <w:r w:rsidR="00075F54" w:rsidRPr="002A5152">
              <w:rPr>
                <w:rFonts w:cs="Arial"/>
              </w:rPr>
              <w:t xml:space="preserve">4.1 </w:t>
            </w:r>
            <w:r w:rsidR="00513675" w:rsidRPr="002A5152">
              <w:rPr>
                <w:rFonts w:cs="Arial"/>
              </w:rPr>
              <w:t>e</w:t>
            </w:r>
            <w:r w:rsidR="00075F54" w:rsidRPr="002A5152">
              <w:rPr>
                <w:rFonts w:cs="Arial"/>
              </w:rPr>
              <w:t xml:space="preserve"> 4.2 </w:t>
            </w:r>
          </w:p>
        </w:tc>
        <w:tc>
          <w:tcPr>
            <w:tcW w:w="3275" w:type="dxa"/>
            <w:tcBorders>
              <w:top w:val="single" w:sz="6" w:space="0" w:color="auto"/>
              <w:left w:val="single" w:sz="6" w:space="0" w:color="auto"/>
              <w:bottom w:val="single" w:sz="6" w:space="0" w:color="auto"/>
              <w:right w:val="single" w:sz="6" w:space="0" w:color="auto"/>
            </w:tcBorders>
          </w:tcPr>
          <w:p w14:paraId="1DC60450" w14:textId="64F0C783" w:rsidR="00EE7D0C" w:rsidRPr="002A5152" w:rsidRDefault="00513675" w:rsidP="0038435A">
            <w:pPr>
              <w:pStyle w:val="Tabletext"/>
              <w:spacing w:line="360" w:lineRule="auto"/>
              <w:rPr>
                <w:rFonts w:cs="Arial"/>
              </w:rPr>
            </w:pPr>
            <w:r w:rsidRPr="002A5152">
              <w:rPr>
                <w:rFonts w:cs="Arial"/>
              </w:rPr>
              <w:t>Gabriel Oliveira de Santana</w:t>
            </w:r>
          </w:p>
        </w:tc>
      </w:tr>
      <w:tr w:rsidR="00EE7D0C" w:rsidRPr="002A5152" w14:paraId="484DF593"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08B0FAD2" w14:textId="5C992C30" w:rsidR="00EE7D0C" w:rsidRPr="002A5152" w:rsidRDefault="002C0B26" w:rsidP="0038435A">
            <w:pPr>
              <w:pStyle w:val="Tabletext"/>
              <w:spacing w:line="360" w:lineRule="auto"/>
              <w:rPr>
                <w:rFonts w:cs="Arial"/>
              </w:rPr>
            </w:pPr>
            <w:r w:rsidRPr="002A5152">
              <w:rPr>
                <w:rFonts w:cs="Arial"/>
              </w:rPr>
              <w:t>31</w:t>
            </w:r>
            <w:r w:rsidR="00483A05" w:rsidRPr="002A5152">
              <w:rPr>
                <w:rFonts w:cs="Arial"/>
              </w:rPr>
              <w:t>/05/2024</w:t>
            </w:r>
          </w:p>
        </w:tc>
        <w:tc>
          <w:tcPr>
            <w:tcW w:w="1134" w:type="dxa"/>
            <w:tcBorders>
              <w:top w:val="single" w:sz="6" w:space="0" w:color="auto"/>
              <w:left w:val="single" w:sz="6" w:space="0" w:color="auto"/>
              <w:bottom w:val="single" w:sz="6" w:space="0" w:color="auto"/>
              <w:right w:val="single" w:sz="6" w:space="0" w:color="auto"/>
            </w:tcBorders>
          </w:tcPr>
          <w:p w14:paraId="08930C28" w14:textId="2F463BF8" w:rsidR="00EE7D0C" w:rsidRPr="002A5152" w:rsidRDefault="00483A05" w:rsidP="0038435A">
            <w:pPr>
              <w:pStyle w:val="Tabletext"/>
              <w:spacing w:line="360" w:lineRule="auto"/>
              <w:rPr>
                <w:rFonts w:cs="Arial"/>
              </w:rPr>
            </w:pPr>
            <w:r w:rsidRPr="002A5152">
              <w:rPr>
                <w:rFonts w:cs="Arial"/>
              </w:rPr>
              <w:t>0.18</w:t>
            </w:r>
          </w:p>
        </w:tc>
        <w:tc>
          <w:tcPr>
            <w:tcW w:w="3402" w:type="dxa"/>
            <w:tcBorders>
              <w:top w:val="single" w:sz="6" w:space="0" w:color="auto"/>
              <w:left w:val="single" w:sz="6" w:space="0" w:color="auto"/>
              <w:bottom w:val="single" w:sz="6" w:space="0" w:color="auto"/>
              <w:right w:val="single" w:sz="6" w:space="0" w:color="auto"/>
            </w:tcBorders>
          </w:tcPr>
          <w:p w14:paraId="0C460C8D" w14:textId="02706E88" w:rsidR="00EE7D0C" w:rsidRPr="002A5152" w:rsidRDefault="00483A05" w:rsidP="0038435A">
            <w:pPr>
              <w:pStyle w:val="Tabletext"/>
              <w:spacing w:line="360" w:lineRule="auto"/>
              <w:rPr>
                <w:rFonts w:cs="Arial"/>
              </w:rPr>
            </w:pPr>
            <w:r w:rsidRPr="002A5152">
              <w:rPr>
                <w:rFonts w:cs="Arial"/>
              </w:rPr>
              <w:t>Continuação de capítulos 2.1</w:t>
            </w:r>
            <w:r w:rsidR="009B366A" w:rsidRPr="002A5152">
              <w:rPr>
                <w:rFonts w:cs="Arial"/>
              </w:rPr>
              <w:t xml:space="preserve"> – 2.3 – 2.4 – 2.5 – 4.1 </w:t>
            </w:r>
            <w:r w:rsidR="00513675" w:rsidRPr="002A5152">
              <w:rPr>
                <w:rFonts w:cs="Arial"/>
              </w:rPr>
              <w:t>e</w:t>
            </w:r>
            <w:r w:rsidR="009B366A" w:rsidRPr="002A5152">
              <w:rPr>
                <w:rFonts w:cs="Arial"/>
              </w:rPr>
              <w:t xml:space="preserve"> 4.2 </w:t>
            </w:r>
          </w:p>
        </w:tc>
        <w:tc>
          <w:tcPr>
            <w:tcW w:w="3275" w:type="dxa"/>
            <w:tcBorders>
              <w:top w:val="single" w:sz="6" w:space="0" w:color="auto"/>
              <w:left w:val="single" w:sz="6" w:space="0" w:color="auto"/>
              <w:bottom w:val="single" w:sz="6" w:space="0" w:color="auto"/>
              <w:right w:val="single" w:sz="6" w:space="0" w:color="auto"/>
            </w:tcBorders>
          </w:tcPr>
          <w:p w14:paraId="765C26EB" w14:textId="3E61924E" w:rsidR="00EE7D0C" w:rsidRPr="002A5152" w:rsidRDefault="00513675" w:rsidP="0038435A">
            <w:pPr>
              <w:pStyle w:val="Tabletext"/>
              <w:spacing w:line="360" w:lineRule="auto"/>
              <w:rPr>
                <w:rFonts w:cs="Arial"/>
              </w:rPr>
            </w:pPr>
            <w:r w:rsidRPr="002A5152">
              <w:rPr>
                <w:rFonts w:cs="Arial"/>
              </w:rPr>
              <w:t>Gabriel Oliveira de Santana</w:t>
            </w:r>
          </w:p>
        </w:tc>
      </w:tr>
      <w:tr w:rsidR="00EE7D0C" w:rsidRPr="002A5152" w14:paraId="5602783B"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2A103BA3" w14:textId="467E4FD6" w:rsidR="00EE7D0C" w:rsidRPr="002A5152" w:rsidRDefault="009B366A" w:rsidP="0038435A">
            <w:pPr>
              <w:pStyle w:val="Tabletext"/>
              <w:spacing w:line="360" w:lineRule="auto"/>
              <w:rPr>
                <w:rFonts w:cs="Arial"/>
              </w:rPr>
            </w:pPr>
            <w:r w:rsidRPr="002A5152">
              <w:rPr>
                <w:rFonts w:cs="Arial"/>
              </w:rPr>
              <w:t>01/06/2024</w:t>
            </w:r>
          </w:p>
        </w:tc>
        <w:tc>
          <w:tcPr>
            <w:tcW w:w="1134" w:type="dxa"/>
            <w:tcBorders>
              <w:top w:val="single" w:sz="6" w:space="0" w:color="auto"/>
              <w:left w:val="single" w:sz="6" w:space="0" w:color="auto"/>
              <w:bottom w:val="single" w:sz="6" w:space="0" w:color="auto"/>
              <w:right w:val="single" w:sz="6" w:space="0" w:color="auto"/>
            </w:tcBorders>
          </w:tcPr>
          <w:p w14:paraId="4BCCAF89" w14:textId="6F5FEDA6" w:rsidR="00EE7D0C" w:rsidRPr="002A5152" w:rsidRDefault="009B366A" w:rsidP="0038435A">
            <w:pPr>
              <w:pStyle w:val="Tabletext"/>
              <w:spacing w:line="360" w:lineRule="auto"/>
              <w:rPr>
                <w:rFonts w:cs="Arial"/>
              </w:rPr>
            </w:pPr>
            <w:r w:rsidRPr="002A5152">
              <w:rPr>
                <w:rFonts w:cs="Arial"/>
              </w:rPr>
              <w:t>0.19</w:t>
            </w:r>
          </w:p>
        </w:tc>
        <w:tc>
          <w:tcPr>
            <w:tcW w:w="3402" w:type="dxa"/>
            <w:tcBorders>
              <w:top w:val="single" w:sz="6" w:space="0" w:color="auto"/>
              <w:left w:val="single" w:sz="6" w:space="0" w:color="auto"/>
              <w:bottom w:val="single" w:sz="6" w:space="0" w:color="auto"/>
              <w:right w:val="single" w:sz="6" w:space="0" w:color="auto"/>
            </w:tcBorders>
          </w:tcPr>
          <w:p w14:paraId="0676F403" w14:textId="6544B063" w:rsidR="00EE7D0C" w:rsidRPr="002A5152" w:rsidRDefault="009B366A" w:rsidP="0038435A">
            <w:pPr>
              <w:pStyle w:val="Tabletext"/>
              <w:spacing w:line="360" w:lineRule="auto"/>
              <w:rPr>
                <w:rFonts w:cs="Arial"/>
              </w:rPr>
            </w:pPr>
            <w:r w:rsidRPr="002A5152">
              <w:rPr>
                <w:rFonts w:cs="Arial"/>
              </w:rPr>
              <w:t>Finalizados capítulos 2.1 – 2.3 – 2.4 – 2.4.1 – 2.4.2 – 2.5 – 2.6 – 2.7 –</w:t>
            </w:r>
            <w:r w:rsidR="007F1CC9" w:rsidRPr="002A5152">
              <w:rPr>
                <w:rFonts w:cs="Arial"/>
              </w:rPr>
              <w:t>2.8</w:t>
            </w:r>
            <w:r w:rsidRPr="002A5152">
              <w:rPr>
                <w:rFonts w:cs="Arial"/>
              </w:rPr>
              <w:t xml:space="preserve"> 4.1 – 4.2 </w:t>
            </w:r>
            <w:r w:rsidR="00513675" w:rsidRPr="002A5152">
              <w:rPr>
                <w:rFonts w:cs="Arial"/>
              </w:rPr>
              <w:t>(até 4.2.1</w:t>
            </w:r>
            <w:r w:rsidR="001517A5" w:rsidRPr="002A5152">
              <w:rPr>
                <w:rFonts w:cs="Arial"/>
              </w:rPr>
              <w:t>7</w:t>
            </w:r>
            <w:r w:rsidR="00513675" w:rsidRPr="002A5152">
              <w:rPr>
                <w:rFonts w:cs="Arial"/>
              </w:rPr>
              <w:t xml:space="preserve">) </w:t>
            </w:r>
            <w:r w:rsidR="000C2495" w:rsidRPr="002A5152">
              <w:rPr>
                <w:rFonts w:cs="Arial"/>
              </w:rPr>
              <w:t xml:space="preserve">– 5.1 – 5.2 </w:t>
            </w:r>
            <w:r w:rsidR="00513675" w:rsidRPr="002A5152">
              <w:rPr>
                <w:rFonts w:cs="Arial"/>
              </w:rPr>
              <w:t xml:space="preserve">e </w:t>
            </w:r>
            <w:r w:rsidR="000C2495" w:rsidRPr="002A5152">
              <w:rPr>
                <w:rFonts w:cs="Arial"/>
              </w:rPr>
              <w:t>5.3</w:t>
            </w:r>
          </w:p>
        </w:tc>
        <w:tc>
          <w:tcPr>
            <w:tcW w:w="3275" w:type="dxa"/>
            <w:tcBorders>
              <w:top w:val="single" w:sz="6" w:space="0" w:color="auto"/>
              <w:left w:val="single" w:sz="6" w:space="0" w:color="auto"/>
              <w:bottom w:val="single" w:sz="6" w:space="0" w:color="auto"/>
              <w:right w:val="single" w:sz="6" w:space="0" w:color="auto"/>
            </w:tcBorders>
          </w:tcPr>
          <w:p w14:paraId="1C7BD761" w14:textId="5BDB0E0F" w:rsidR="00EE7D0C" w:rsidRPr="002A5152" w:rsidRDefault="00513675" w:rsidP="0038435A">
            <w:pPr>
              <w:pStyle w:val="Tabletext"/>
              <w:spacing w:line="360" w:lineRule="auto"/>
              <w:rPr>
                <w:rFonts w:cs="Arial"/>
              </w:rPr>
            </w:pPr>
            <w:r w:rsidRPr="002A5152">
              <w:rPr>
                <w:rFonts w:cs="Arial"/>
              </w:rPr>
              <w:t>Gabriel Oliveira de Santana</w:t>
            </w:r>
          </w:p>
        </w:tc>
      </w:tr>
      <w:tr w:rsidR="00EE7D0C" w:rsidRPr="002A5152" w14:paraId="00B4BF43"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62F9AB11" w14:textId="4976D3A1" w:rsidR="00EE7D0C" w:rsidRPr="002A5152" w:rsidRDefault="00EC1680" w:rsidP="0038435A">
            <w:pPr>
              <w:pStyle w:val="Tabletext"/>
              <w:spacing w:line="360" w:lineRule="auto"/>
              <w:rPr>
                <w:rFonts w:cs="Arial"/>
              </w:rPr>
            </w:pPr>
            <w:r w:rsidRPr="002A5152">
              <w:rPr>
                <w:rFonts w:cs="Arial"/>
              </w:rPr>
              <w:t>04/06/2024</w:t>
            </w:r>
          </w:p>
        </w:tc>
        <w:tc>
          <w:tcPr>
            <w:tcW w:w="1134" w:type="dxa"/>
            <w:tcBorders>
              <w:top w:val="single" w:sz="6" w:space="0" w:color="auto"/>
              <w:left w:val="single" w:sz="6" w:space="0" w:color="auto"/>
              <w:bottom w:val="single" w:sz="6" w:space="0" w:color="auto"/>
              <w:right w:val="single" w:sz="6" w:space="0" w:color="auto"/>
            </w:tcBorders>
          </w:tcPr>
          <w:p w14:paraId="1F2494C1" w14:textId="6186CE67" w:rsidR="00EE7D0C" w:rsidRPr="002A5152" w:rsidRDefault="00EC1680" w:rsidP="0038435A">
            <w:pPr>
              <w:pStyle w:val="Tabletext"/>
              <w:spacing w:line="360" w:lineRule="auto"/>
              <w:rPr>
                <w:rFonts w:cs="Arial"/>
              </w:rPr>
            </w:pPr>
            <w:r w:rsidRPr="002A5152">
              <w:rPr>
                <w:rFonts w:cs="Arial"/>
              </w:rPr>
              <w:t>0.20</w:t>
            </w:r>
          </w:p>
        </w:tc>
        <w:tc>
          <w:tcPr>
            <w:tcW w:w="3402" w:type="dxa"/>
            <w:tcBorders>
              <w:top w:val="single" w:sz="6" w:space="0" w:color="auto"/>
              <w:left w:val="single" w:sz="6" w:space="0" w:color="auto"/>
              <w:bottom w:val="single" w:sz="6" w:space="0" w:color="auto"/>
              <w:right w:val="single" w:sz="6" w:space="0" w:color="auto"/>
            </w:tcBorders>
          </w:tcPr>
          <w:p w14:paraId="596B60F7" w14:textId="55CADF08" w:rsidR="00EE7D0C" w:rsidRPr="002A5152" w:rsidRDefault="003136EC" w:rsidP="0038435A">
            <w:pPr>
              <w:pStyle w:val="Tabletext"/>
              <w:spacing w:line="360" w:lineRule="auto"/>
              <w:rPr>
                <w:rFonts w:cs="Arial"/>
              </w:rPr>
            </w:pPr>
            <w:r w:rsidRPr="002A5152">
              <w:rPr>
                <w:rFonts w:cs="Arial"/>
              </w:rPr>
              <w:t>Elaboração do protótipo da página d</w:t>
            </w:r>
            <w:r w:rsidR="004B1FDA" w:rsidRPr="002A5152">
              <w:rPr>
                <w:rFonts w:cs="Arial"/>
              </w:rPr>
              <w:t>o apoiador e da página de triagem eletrônica</w:t>
            </w:r>
          </w:p>
        </w:tc>
        <w:tc>
          <w:tcPr>
            <w:tcW w:w="3275" w:type="dxa"/>
            <w:tcBorders>
              <w:top w:val="single" w:sz="6" w:space="0" w:color="auto"/>
              <w:left w:val="single" w:sz="6" w:space="0" w:color="auto"/>
              <w:bottom w:val="single" w:sz="6" w:space="0" w:color="auto"/>
              <w:right w:val="single" w:sz="6" w:space="0" w:color="auto"/>
            </w:tcBorders>
          </w:tcPr>
          <w:p w14:paraId="0773CE0F" w14:textId="335F268C" w:rsidR="00EE7D0C" w:rsidRPr="002A5152" w:rsidRDefault="004B1FDA" w:rsidP="0038435A">
            <w:pPr>
              <w:pStyle w:val="Tabletext"/>
              <w:spacing w:line="360" w:lineRule="auto"/>
              <w:rPr>
                <w:rFonts w:cs="Arial"/>
              </w:rPr>
            </w:pPr>
            <w:r w:rsidRPr="002A5152">
              <w:rPr>
                <w:rFonts w:cs="Arial"/>
              </w:rPr>
              <w:t>Gabriel Oliveira de Santana</w:t>
            </w:r>
          </w:p>
        </w:tc>
      </w:tr>
      <w:tr w:rsidR="00EE7D0C" w:rsidRPr="002A5152" w14:paraId="5A10FDA1"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21646147" w14:textId="3D81BE47" w:rsidR="00EE7D0C" w:rsidRPr="002A5152" w:rsidRDefault="006011B9" w:rsidP="0038435A">
            <w:pPr>
              <w:pStyle w:val="Tabletext"/>
              <w:spacing w:line="360" w:lineRule="auto"/>
              <w:rPr>
                <w:rFonts w:cs="Arial"/>
              </w:rPr>
            </w:pPr>
            <w:r w:rsidRPr="002A5152">
              <w:rPr>
                <w:rFonts w:cs="Arial"/>
              </w:rPr>
              <w:lastRenderedPageBreak/>
              <w:t>05/06/2024</w:t>
            </w:r>
          </w:p>
        </w:tc>
        <w:tc>
          <w:tcPr>
            <w:tcW w:w="1134" w:type="dxa"/>
            <w:tcBorders>
              <w:top w:val="single" w:sz="6" w:space="0" w:color="auto"/>
              <w:left w:val="single" w:sz="6" w:space="0" w:color="auto"/>
              <w:bottom w:val="single" w:sz="6" w:space="0" w:color="auto"/>
              <w:right w:val="single" w:sz="6" w:space="0" w:color="auto"/>
            </w:tcBorders>
          </w:tcPr>
          <w:p w14:paraId="22F49BEA" w14:textId="4055925B" w:rsidR="00EE7D0C" w:rsidRPr="002A5152" w:rsidRDefault="006011B9" w:rsidP="0038435A">
            <w:pPr>
              <w:pStyle w:val="Tabletext"/>
              <w:spacing w:line="360" w:lineRule="auto"/>
              <w:rPr>
                <w:rFonts w:cs="Arial"/>
              </w:rPr>
            </w:pPr>
            <w:r w:rsidRPr="002A5152">
              <w:rPr>
                <w:rFonts w:cs="Arial"/>
              </w:rPr>
              <w:t>0.21</w:t>
            </w:r>
          </w:p>
        </w:tc>
        <w:tc>
          <w:tcPr>
            <w:tcW w:w="3402" w:type="dxa"/>
            <w:tcBorders>
              <w:top w:val="single" w:sz="6" w:space="0" w:color="auto"/>
              <w:left w:val="single" w:sz="6" w:space="0" w:color="auto"/>
              <w:bottom w:val="single" w:sz="6" w:space="0" w:color="auto"/>
              <w:right w:val="single" w:sz="6" w:space="0" w:color="auto"/>
            </w:tcBorders>
          </w:tcPr>
          <w:p w14:paraId="1D0E1F8D" w14:textId="2882C999" w:rsidR="00EE7D0C" w:rsidRPr="002A5152" w:rsidRDefault="006011B9" w:rsidP="0038435A">
            <w:pPr>
              <w:pStyle w:val="Tabletext"/>
              <w:spacing w:line="360" w:lineRule="auto"/>
              <w:rPr>
                <w:rFonts w:cs="Arial"/>
              </w:rPr>
            </w:pPr>
            <w:r w:rsidRPr="002A5152">
              <w:rPr>
                <w:rFonts w:cs="Arial"/>
              </w:rPr>
              <w:t>Criação do código da página de triagem eletrônica</w:t>
            </w:r>
          </w:p>
        </w:tc>
        <w:tc>
          <w:tcPr>
            <w:tcW w:w="3275" w:type="dxa"/>
            <w:tcBorders>
              <w:top w:val="single" w:sz="6" w:space="0" w:color="auto"/>
              <w:left w:val="single" w:sz="6" w:space="0" w:color="auto"/>
              <w:bottom w:val="single" w:sz="6" w:space="0" w:color="auto"/>
              <w:right w:val="single" w:sz="6" w:space="0" w:color="auto"/>
            </w:tcBorders>
          </w:tcPr>
          <w:p w14:paraId="41DD18E6" w14:textId="42D50DA2" w:rsidR="00EE7D0C" w:rsidRPr="002A5152" w:rsidRDefault="006011B9" w:rsidP="0038435A">
            <w:pPr>
              <w:pStyle w:val="Tabletext"/>
              <w:spacing w:line="360" w:lineRule="auto"/>
              <w:rPr>
                <w:rFonts w:cs="Arial"/>
              </w:rPr>
            </w:pPr>
            <w:r w:rsidRPr="002A5152">
              <w:rPr>
                <w:rFonts w:cs="Arial"/>
              </w:rPr>
              <w:t xml:space="preserve">Brenno Ribeiro </w:t>
            </w:r>
            <w:r w:rsidR="00C833AF" w:rsidRPr="002A5152">
              <w:rPr>
                <w:rFonts w:cs="Arial"/>
              </w:rPr>
              <w:t>Cardoso da Silva</w:t>
            </w:r>
          </w:p>
        </w:tc>
      </w:tr>
      <w:tr w:rsidR="00EE7D0C" w:rsidRPr="002A5152" w14:paraId="71B88193"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897E161" w14:textId="3B965EA8" w:rsidR="00EE7D0C" w:rsidRPr="002A5152" w:rsidRDefault="00C833AF" w:rsidP="0038435A">
            <w:pPr>
              <w:pStyle w:val="Tabletext"/>
              <w:spacing w:line="360" w:lineRule="auto"/>
              <w:rPr>
                <w:rFonts w:cs="Arial"/>
              </w:rPr>
            </w:pPr>
            <w:r w:rsidRPr="002A5152">
              <w:rPr>
                <w:rFonts w:cs="Arial"/>
              </w:rPr>
              <w:t>06/06/2024</w:t>
            </w:r>
          </w:p>
        </w:tc>
        <w:tc>
          <w:tcPr>
            <w:tcW w:w="1134" w:type="dxa"/>
            <w:tcBorders>
              <w:top w:val="single" w:sz="6" w:space="0" w:color="auto"/>
              <w:left w:val="single" w:sz="6" w:space="0" w:color="auto"/>
              <w:bottom w:val="single" w:sz="6" w:space="0" w:color="auto"/>
              <w:right w:val="single" w:sz="6" w:space="0" w:color="auto"/>
            </w:tcBorders>
          </w:tcPr>
          <w:p w14:paraId="15AE0495" w14:textId="5CDBDAD2" w:rsidR="00EE7D0C" w:rsidRPr="002A5152" w:rsidRDefault="00C833AF" w:rsidP="0038435A">
            <w:pPr>
              <w:pStyle w:val="Tabletext"/>
              <w:spacing w:line="360" w:lineRule="auto"/>
              <w:rPr>
                <w:rFonts w:cs="Arial"/>
              </w:rPr>
            </w:pPr>
            <w:r w:rsidRPr="002A5152">
              <w:rPr>
                <w:rFonts w:cs="Arial"/>
              </w:rPr>
              <w:t>0.22</w:t>
            </w:r>
          </w:p>
        </w:tc>
        <w:tc>
          <w:tcPr>
            <w:tcW w:w="3402" w:type="dxa"/>
            <w:tcBorders>
              <w:top w:val="single" w:sz="6" w:space="0" w:color="auto"/>
              <w:left w:val="single" w:sz="6" w:space="0" w:color="auto"/>
              <w:bottom w:val="single" w:sz="6" w:space="0" w:color="auto"/>
              <w:right w:val="single" w:sz="6" w:space="0" w:color="auto"/>
            </w:tcBorders>
          </w:tcPr>
          <w:p w14:paraId="4FF28066" w14:textId="19673DAD" w:rsidR="00EE7D0C" w:rsidRPr="002A5152" w:rsidRDefault="00C833AF" w:rsidP="0038435A">
            <w:pPr>
              <w:pStyle w:val="Tabletext"/>
              <w:spacing w:line="360" w:lineRule="auto"/>
              <w:rPr>
                <w:rFonts w:cs="Arial"/>
              </w:rPr>
            </w:pPr>
            <w:r w:rsidRPr="002A5152">
              <w:rPr>
                <w:rFonts w:cs="Arial"/>
              </w:rPr>
              <w:t>Criação do código da página do apoiador</w:t>
            </w:r>
          </w:p>
        </w:tc>
        <w:tc>
          <w:tcPr>
            <w:tcW w:w="3275" w:type="dxa"/>
            <w:tcBorders>
              <w:top w:val="single" w:sz="6" w:space="0" w:color="auto"/>
              <w:left w:val="single" w:sz="6" w:space="0" w:color="auto"/>
              <w:bottom w:val="single" w:sz="6" w:space="0" w:color="auto"/>
              <w:right w:val="single" w:sz="6" w:space="0" w:color="auto"/>
            </w:tcBorders>
          </w:tcPr>
          <w:p w14:paraId="2534B2B5" w14:textId="51B86062" w:rsidR="00EE7D0C" w:rsidRPr="002A5152" w:rsidRDefault="00C833AF" w:rsidP="0038435A">
            <w:pPr>
              <w:pStyle w:val="Tabletext"/>
              <w:spacing w:line="360" w:lineRule="auto"/>
              <w:rPr>
                <w:rFonts w:cs="Arial"/>
              </w:rPr>
            </w:pPr>
            <w:r w:rsidRPr="002A5152">
              <w:rPr>
                <w:rFonts w:cs="Arial"/>
              </w:rPr>
              <w:t>Felipe Domingues Nunes</w:t>
            </w:r>
          </w:p>
        </w:tc>
      </w:tr>
      <w:tr w:rsidR="00C833AF" w:rsidRPr="002A5152" w14:paraId="03A9473E"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5108C806" w14:textId="53D5A8B6" w:rsidR="00C833AF" w:rsidRPr="002A5152" w:rsidRDefault="00C833AF" w:rsidP="0038435A">
            <w:pPr>
              <w:pStyle w:val="Tabletext"/>
              <w:spacing w:line="360" w:lineRule="auto"/>
              <w:rPr>
                <w:rFonts w:cs="Arial"/>
              </w:rPr>
            </w:pPr>
            <w:r w:rsidRPr="002A5152">
              <w:rPr>
                <w:rFonts w:cs="Arial"/>
              </w:rPr>
              <w:t>06/06/2024</w:t>
            </w:r>
          </w:p>
        </w:tc>
        <w:tc>
          <w:tcPr>
            <w:tcW w:w="1134" w:type="dxa"/>
            <w:tcBorders>
              <w:top w:val="single" w:sz="6" w:space="0" w:color="auto"/>
              <w:left w:val="single" w:sz="6" w:space="0" w:color="auto"/>
              <w:bottom w:val="single" w:sz="6" w:space="0" w:color="auto"/>
              <w:right w:val="single" w:sz="6" w:space="0" w:color="auto"/>
            </w:tcBorders>
          </w:tcPr>
          <w:p w14:paraId="58EE665E" w14:textId="1146AC46" w:rsidR="00C833AF" w:rsidRPr="002A5152" w:rsidRDefault="00C833AF" w:rsidP="0038435A">
            <w:pPr>
              <w:pStyle w:val="Tabletext"/>
              <w:spacing w:line="360" w:lineRule="auto"/>
              <w:rPr>
                <w:rFonts w:cs="Arial"/>
              </w:rPr>
            </w:pPr>
            <w:r w:rsidRPr="002A5152">
              <w:rPr>
                <w:rFonts w:cs="Arial"/>
              </w:rPr>
              <w:t>0.23</w:t>
            </w:r>
          </w:p>
        </w:tc>
        <w:tc>
          <w:tcPr>
            <w:tcW w:w="3402" w:type="dxa"/>
            <w:tcBorders>
              <w:top w:val="single" w:sz="6" w:space="0" w:color="auto"/>
              <w:left w:val="single" w:sz="6" w:space="0" w:color="auto"/>
              <w:bottom w:val="single" w:sz="6" w:space="0" w:color="auto"/>
              <w:right w:val="single" w:sz="6" w:space="0" w:color="auto"/>
            </w:tcBorders>
          </w:tcPr>
          <w:p w14:paraId="4CDA1C55" w14:textId="452D6043" w:rsidR="00C833AF" w:rsidRPr="002A5152" w:rsidRDefault="00C833AF" w:rsidP="0038435A">
            <w:pPr>
              <w:pStyle w:val="Tabletext"/>
              <w:spacing w:line="360" w:lineRule="auto"/>
              <w:rPr>
                <w:rFonts w:cs="Arial"/>
              </w:rPr>
            </w:pPr>
            <w:r w:rsidRPr="002A5152">
              <w:rPr>
                <w:rFonts w:cs="Arial"/>
              </w:rPr>
              <w:t xml:space="preserve">Criação do projeto </w:t>
            </w:r>
            <w:r w:rsidR="007F1CC9" w:rsidRPr="002A5152">
              <w:rPr>
                <w:rFonts w:cs="Arial"/>
              </w:rPr>
              <w:t>CANVAS</w:t>
            </w:r>
          </w:p>
        </w:tc>
        <w:tc>
          <w:tcPr>
            <w:tcW w:w="3275" w:type="dxa"/>
            <w:tcBorders>
              <w:top w:val="single" w:sz="6" w:space="0" w:color="auto"/>
              <w:left w:val="single" w:sz="6" w:space="0" w:color="auto"/>
              <w:bottom w:val="single" w:sz="6" w:space="0" w:color="auto"/>
              <w:right w:val="single" w:sz="6" w:space="0" w:color="auto"/>
            </w:tcBorders>
          </w:tcPr>
          <w:p w14:paraId="667DD034" w14:textId="445BC759" w:rsidR="00D337B8" w:rsidRPr="002A5152" w:rsidRDefault="00D337B8" w:rsidP="0038435A">
            <w:pPr>
              <w:pStyle w:val="Tabletext"/>
              <w:spacing w:line="360" w:lineRule="auto"/>
              <w:rPr>
                <w:rFonts w:cs="Arial"/>
              </w:rPr>
            </w:pPr>
            <w:r w:rsidRPr="002A5152">
              <w:rPr>
                <w:rFonts w:cs="Arial"/>
              </w:rPr>
              <w:t>Gabriel Oliveira de Santana</w:t>
            </w:r>
          </w:p>
        </w:tc>
      </w:tr>
      <w:tr w:rsidR="00C96C10" w:rsidRPr="002A5152" w14:paraId="563877D1"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50462716" w14:textId="0E9EE372" w:rsidR="00C96C10" w:rsidRPr="002A5152" w:rsidRDefault="009D087D" w:rsidP="0038435A">
            <w:pPr>
              <w:pStyle w:val="Tabletext"/>
              <w:spacing w:line="360" w:lineRule="auto"/>
              <w:rPr>
                <w:rFonts w:cs="Arial"/>
              </w:rPr>
            </w:pPr>
            <w:r w:rsidRPr="002A5152">
              <w:rPr>
                <w:rFonts w:cs="Arial"/>
              </w:rPr>
              <w:t>06/06/2024</w:t>
            </w:r>
          </w:p>
        </w:tc>
        <w:tc>
          <w:tcPr>
            <w:tcW w:w="1134" w:type="dxa"/>
            <w:tcBorders>
              <w:top w:val="single" w:sz="6" w:space="0" w:color="auto"/>
              <w:left w:val="single" w:sz="6" w:space="0" w:color="auto"/>
              <w:bottom w:val="single" w:sz="6" w:space="0" w:color="auto"/>
              <w:right w:val="single" w:sz="6" w:space="0" w:color="auto"/>
            </w:tcBorders>
          </w:tcPr>
          <w:p w14:paraId="2E566297" w14:textId="69643A0E" w:rsidR="00C96C10" w:rsidRPr="002A5152" w:rsidRDefault="009D087D" w:rsidP="0038435A">
            <w:pPr>
              <w:pStyle w:val="Tabletext"/>
              <w:spacing w:line="360" w:lineRule="auto"/>
              <w:rPr>
                <w:rFonts w:cs="Arial"/>
              </w:rPr>
            </w:pPr>
            <w:r w:rsidRPr="002A5152">
              <w:rPr>
                <w:rFonts w:cs="Arial"/>
              </w:rPr>
              <w:t>0.24</w:t>
            </w:r>
          </w:p>
        </w:tc>
        <w:tc>
          <w:tcPr>
            <w:tcW w:w="3402" w:type="dxa"/>
            <w:tcBorders>
              <w:top w:val="single" w:sz="6" w:space="0" w:color="auto"/>
              <w:left w:val="single" w:sz="6" w:space="0" w:color="auto"/>
              <w:bottom w:val="single" w:sz="6" w:space="0" w:color="auto"/>
              <w:right w:val="single" w:sz="6" w:space="0" w:color="auto"/>
            </w:tcBorders>
          </w:tcPr>
          <w:p w14:paraId="43110E67" w14:textId="333A2A78" w:rsidR="00C96C10" w:rsidRPr="002A5152" w:rsidRDefault="009D087D" w:rsidP="0038435A">
            <w:pPr>
              <w:pStyle w:val="Tabletext"/>
              <w:spacing w:line="360" w:lineRule="auto"/>
              <w:rPr>
                <w:rFonts w:cs="Arial"/>
              </w:rPr>
            </w:pPr>
            <w:r w:rsidRPr="002A5152">
              <w:rPr>
                <w:rFonts w:cs="Arial"/>
              </w:rPr>
              <w:t>Finalização de Design System</w:t>
            </w:r>
          </w:p>
        </w:tc>
        <w:tc>
          <w:tcPr>
            <w:tcW w:w="3275" w:type="dxa"/>
            <w:tcBorders>
              <w:top w:val="single" w:sz="6" w:space="0" w:color="auto"/>
              <w:left w:val="single" w:sz="6" w:space="0" w:color="auto"/>
              <w:bottom w:val="single" w:sz="6" w:space="0" w:color="auto"/>
              <w:right w:val="single" w:sz="6" w:space="0" w:color="auto"/>
            </w:tcBorders>
          </w:tcPr>
          <w:p w14:paraId="00624D34" w14:textId="4EF982A7" w:rsidR="00C96C10" w:rsidRPr="002A5152" w:rsidRDefault="00BC3F2D" w:rsidP="0038435A">
            <w:pPr>
              <w:pStyle w:val="Tabletext"/>
              <w:spacing w:line="360" w:lineRule="auto"/>
              <w:rPr>
                <w:rFonts w:cs="Arial"/>
              </w:rPr>
            </w:pPr>
            <w:r w:rsidRPr="002A5152">
              <w:rPr>
                <w:rFonts w:cs="Arial"/>
              </w:rPr>
              <w:t>Matheus Oliveira da Silva / Felipe Domingues Nunes</w:t>
            </w:r>
          </w:p>
        </w:tc>
      </w:tr>
      <w:tr w:rsidR="00C833AF" w:rsidRPr="002A5152" w14:paraId="6FEB93A8"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307FA805" w14:textId="2844CEB8" w:rsidR="00C833AF" w:rsidRPr="002A5152" w:rsidRDefault="00D337B8" w:rsidP="0038435A">
            <w:pPr>
              <w:pStyle w:val="Tabletext"/>
              <w:spacing w:line="360" w:lineRule="auto"/>
              <w:rPr>
                <w:rFonts w:cs="Arial"/>
              </w:rPr>
            </w:pPr>
            <w:r w:rsidRPr="002A5152">
              <w:rPr>
                <w:rFonts w:cs="Arial"/>
              </w:rPr>
              <w:t>06/06/2024</w:t>
            </w:r>
          </w:p>
        </w:tc>
        <w:tc>
          <w:tcPr>
            <w:tcW w:w="1134" w:type="dxa"/>
            <w:tcBorders>
              <w:top w:val="single" w:sz="6" w:space="0" w:color="auto"/>
              <w:left w:val="single" w:sz="6" w:space="0" w:color="auto"/>
              <w:bottom w:val="single" w:sz="6" w:space="0" w:color="auto"/>
              <w:right w:val="single" w:sz="6" w:space="0" w:color="auto"/>
            </w:tcBorders>
          </w:tcPr>
          <w:p w14:paraId="2C5D9BAA" w14:textId="294BA220" w:rsidR="00C833AF" w:rsidRPr="002A5152" w:rsidRDefault="00D337B8" w:rsidP="0038435A">
            <w:pPr>
              <w:pStyle w:val="Tabletext"/>
              <w:spacing w:line="360" w:lineRule="auto"/>
              <w:rPr>
                <w:rFonts w:cs="Arial"/>
              </w:rPr>
            </w:pPr>
            <w:r w:rsidRPr="002A5152">
              <w:rPr>
                <w:rFonts w:cs="Arial"/>
              </w:rPr>
              <w:t>0.2</w:t>
            </w:r>
            <w:r w:rsidR="009D087D" w:rsidRPr="002A5152">
              <w:rPr>
                <w:rFonts w:cs="Arial"/>
              </w:rPr>
              <w:t>5</w:t>
            </w:r>
          </w:p>
        </w:tc>
        <w:tc>
          <w:tcPr>
            <w:tcW w:w="3402" w:type="dxa"/>
            <w:tcBorders>
              <w:top w:val="single" w:sz="6" w:space="0" w:color="auto"/>
              <w:left w:val="single" w:sz="6" w:space="0" w:color="auto"/>
              <w:bottom w:val="single" w:sz="6" w:space="0" w:color="auto"/>
              <w:right w:val="single" w:sz="6" w:space="0" w:color="auto"/>
            </w:tcBorders>
          </w:tcPr>
          <w:p w14:paraId="1E29860D" w14:textId="75FE9421" w:rsidR="00C833AF" w:rsidRPr="002A5152" w:rsidRDefault="00D337B8" w:rsidP="0038435A">
            <w:pPr>
              <w:pStyle w:val="Tabletext"/>
              <w:spacing w:line="360" w:lineRule="auto"/>
              <w:rPr>
                <w:rFonts w:cs="Arial"/>
              </w:rPr>
            </w:pPr>
            <w:r w:rsidRPr="002A5152">
              <w:rPr>
                <w:rFonts w:cs="Arial"/>
              </w:rPr>
              <w:t>Formatação completa</w:t>
            </w:r>
            <w:r w:rsidR="00EF7E85" w:rsidRPr="002A5152">
              <w:rPr>
                <w:rFonts w:cs="Arial"/>
              </w:rPr>
              <w:t xml:space="preserve"> da documentação</w:t>
            </w:r>
          </w:p>
        </w:tc>
        <w:tc>
          <w:tcPr>
            <w:tcW w:w="3275" w:type="dxa"/>
            <w:tcBorders>
              <w:top w:val="single" w:sz="6" w:space="0" w:color="auto"/>
              <w:left w:val="single" w:sz="6" w:space="0" w:color="auto"/>
              <w:bottom w:val="single" w:sz="6" w:space="0" w:color="auto"/>
              <w:right w:val="single" w:sz="6" w:space="0" w:color="auto"/>
            </w:tcBorders>
          </w:tcPr>
          <w:p w14:paraId="3A086A87" w14:textId="2EAAEB72" w:rsidR="00C833AF" w:rsidRPr="002A5152" w:rsidRDefault="00EF7E85" w:rsidP="0038435A">
            <w:pPr>
              <w:pStyle w:val="Tabletext"/>
              <w:spacing w:line="360" w:lineRule="auto"/>
              <w:rPr>
                <w:rFonts w:cs="Arial"/>
              </w:rPr>
            </w:pPr>
            <w:r w:rsidRPr="002A5152">
              <w:rPr>
                <w:rFonts w:cs="Arial"/>
              </w:rPr>
              <w:t>Gabriel Oliveira de Santana</w:t>
            </w:r>
          </w:p>
        </w:tc>
      </w:tr>
      <w:tr w:rsidR="00B620A6" w:rsidRPr="002A5152" w14:paraId="77D76AA3"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559F2607" w14:textId="183D16B2" w:rsidR="00B620A6" w:rsidRPr="002A5152" w:rsidRDefault="00B620A6" w:rsidP="0038435A">
            <w:pPr>
              <w:pStyle w:val="Tabletext"/>
              <w:spacing w:line="360" w:lineRule="auto"/>
              <w:rPr>
                <w:rFonts w:cs="Arial"/>
              </w:rPr>
            </w:pPr>
            <w:r w:rsidRPr="002A5152">
              <w:rPr>
                <w:rFonts w:cs="Arial"/>
              </w:rPr>
              <w:t>06/06/2024</w:t>
            </w:r>
          </w:p>
        </w:tc>
        <w:tc>
          <w:tcPr>
            <w:tcW w:w="1134" w:type="dxa"/>
            <w:tcBorders>
              <w:top w:val="single" w:sz="6" w:space="0" w:color="auto"/>
              <w:left w:val="single" w:sz="6" w:space="0" w:color="auto"/>
              <w:bottom w:val="single" w:sz="6" w:space="0" w:color="auto"/>
              <w:right w:val="single" w:sz="6" w:space="0" w:color="auto"/>
            </w:tcBorders>
          </w:tcPr>
          <w:p w14:paraId="5582B7C1" w14:textId="2AB7E6D1" w:rsidR="00B620A6" w:rsidRPr="002A5152" w:rsidRDefault="00B620A6" w:rsidP="0038435A">
            <w:pPr>
              <w:pStyle w:val="Tabletext"/>
              <w:spacing w:line="360" w:lineRule="auto"/>
              <w:rPr>
                <w:rFonts w:cs="Arial"/>
              </w:rPr>
            </w:pPr>
            <w:r w:rsidRPr="002A5152">
              <w:rPr>
                <w:rFonts w:cs="Arial"/>
              </w:rPr>
              <w:t>0.2</w:t>
            </w:r>
            <w:r w:rsidR="009D087D" w:rsidRPr="002A5152">
              <w:rPr>
                <w:rFonts w:cs="Arial"/>
              </w:rPr>
              <w:t>6</w:t>
            </w:r>
          </w:p>
        </w:tc>
        <w:tc>
          <w:tcPr>
            <w:tcW w:w="3402" w:type="dxa"/>
            <w:tcBorders>
              <w:top w:val="single" w:sz="6" w:space="0" w:color="auto"/>
              <w:left w:val="single" w:sz="6" w:space="0" w:color="auto"/>
              <w:bottom w:val="single" w:sz="6" w:space="0" w:color="auto"/>
              <w:right w:val="single" w:sz="6" w:space="0" w:color="auto"/>
            </w:tcBorders>
          </w:tcPr>
          <w:p w14:paraId="12D03F75" w14:textId="568F9BB3" w:rsidR="00B620A6" w:rsidRPr="002A5152" w:rsidRDefault="008D644B" w:rsidP="0038435A">
            <w:pPr>
              <w:pStyle w:val="Tabletext"/>
              <w:spacing w:line="360" w:lineRule="auto"/>
              <w:rPr>
                <w:rFonts w:cs="Arial"/>
              </w:rPr>
            </w:pPr>
            <w:r w:rsidRPr="002A5152">
              <w:rPr>
                <w:rFonts w:cs="Arial"/>
              </w:rPr>
              <w:t>Elaboração do protótipo da página de histórico de doações</w:t>
            </w:r>
          </w:p>
        </w:tc>
        <w:tc>
          <w:tcPr>
            <w:tcW w:w="3275" w:type="dxa"/>
            <w:tcBorders>
              <w:top w:val="single" w:sz="6" w:space="0" w:color="auto"/>
              <w:left w:val="single" w:sz="6" w:space="0" w:color="auto"/>
              <w:bottom w:val="single" w:sz="6" w:space="0" w:color="auto"/>
              <w:right w:val="single" w:sz="6" w:space="0" w:color="auto"/>
            </w:tcBorders>
          </w:tcPr>
          <w:p w14:paraId="5A1F24E6" w14:textId="2D0FB53A" w:rsidR="00B620A6" w:rsidRPr="002A5152" w:rsidRDefault="008D644B" w:rsidP="0038435A">
            <w:pPr>
              <w:pStyle w:val="Tabletext"/>
              <w:spacing w:line="360" w:lineRule="auto"/>
              <w:rPr>
                <w:rFonts w:cs="Arial"/>
              </w:rPr>
            </w:pPr>
            <w:r w:rsidRPr="002A5152">
              <w:rPr>
                <w:rFonts w:cs="Arial"/>
              </w:rPr>
              <w:t>Gabriel Oliveira de Santana</w:t>
            </w:r>
          </w:p>
        </w:tc>
      </w:tr>
      <w:tr w:rsidR="000C2CCB" w:rsidRPr="002A5152" w14:paraId="5F7C7A85"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5C77E6AA" w14:textId="04C2B20D" w:rsidR="000C2CCB" w:rsidRPr="002A5152" w:rsidRDefault="00B2451A" w:rsidP="0038435A">
            <w:pPr>
              <w:pStyle w:val="Tabletext"/>
              <w:spacing w:line="360" w:lineRule="auto"/>
              <w:rPr>
                <w:rFonts w:cs="Arial"/>
              </w:rPr>
            </w:pPr>
            <w:r w:rsidRPr="002A5152">
              <w:rPr>
                <w:rFonts w:cs="Arial"/>
              </w:rPr>
              <w:t>08/06/2024</w:t>
            </w:r>
          </w:p>
        </w:tc>
        <w:tc>
          <w:tcPr>
            <w:tcW w:w="1134" w:type="dxa"/>
            <w:tcBorders>
              <w:top w:val="single" w:sz="6" w:space="0" w:color="auto"/>
              <w:left w:val="single" w:sz="6" w:space="0" w:color="auto"/>
              <w:bottom w:val="single" w:sz="6" w:space="0" w:color="auto"/>
              <w:right w:val="single" w:sz="6" w:space="0" w:color="auto"/>
            </w:tcBorders>
          </w:tcPr>
          <w:p w14:paraId="7ED8F8E5" w14:textId="50BB9D7C" w:rsidR="000C2CCB" w:rsidRPr="002A5152" w:rsidRDefault="00B2451A" w:rsidP="0038435A">
            <w:pPr>
              <w:pStyle w:val="Tabletext"/>
              <w:spacing w:line="360" w:lineRule="auto"/>
              <w:rPr>
                <w:rFonts w:cs="Arial"/>
              </w:rPr>
            </w:pPr>
            <w:r w:rsidRPr="002A5152">
              <w:rPr>
                <w:rFonts w:cs="Arial"/>
              </w:rPr>
              <w:t>0.27</w:t>
            </w:r>
          </w:p>
        </w:tc>
        <w:tc>
          <w:tcPr>
            <w:tcW w:w="3402" w:type="dxa"/>
            <w:tcBorders>
              <w:top w:val="single" w:sz="6" w:space="0" w:color="auto"/>
              <w:left w:val="single" w:sz="6" w:space="0" w:color="auto"/>
              <w:bottom w:val="single" w:sz="6" w:space="0" w:color="auto"/>
              <w:right w:val="single" w:sz="6" w:space="0" w:color="auto"/>
            </w:tcBorders>
          </w:tcPr>
          <w:p w14:paraId="64D17408" w14:textId="4D035A6E" w:rsidR="000C2CCB" w:rsidRPr="002A5152" w:rsidRDefault="00B2451A" w:rsidP="0038435A">
            <w:pPr>
              <w:pStyle w:val="Tabletext"/>
              <w:spacing w:line="360" w:lineRule="auto"/>
              <w:rPr>
                <w:rFonts w:cs="Arial"/>
              </w:rPr>
            </w:pPr>
            <w:r w:rsidRPr="002A5152">
              <w:rPr>
                <w:rFonts w:cs="Arial"/>
              </w:rPr>
              <w:t>Criação do BPMN</w:t>
            </w:r>
          </w:p>
        </w:tc>
        <w:tc>
          <w:tcPr>
            <w:tcW w:w="3275" w:type="dxa"/>
            <w:tcBorders>
              <w:top w:val="single" w:sz="6" w:space="0" w:color="auto"/>
              <w:left w:val="single" w:sz="6" w:space="0" w:color="auto"/>
              <w:bottom w:val="single" w:sz="6" w:space="0" w:color="auto"/>
              <w:right w:val="single" w:sz="6" w:space="0" w:color="auto"/>
            </w:tcBorders>
          </w:tcPr>
          <w:p w14:paraId="525D4713" w14:textId="28A035EF" w:rsidR="000C2CCB" w:rsidRPr="002A5152" w:rsidRDefault="00B2451A" w:rsidP="0038435A">
            <w:pPr>
              <w:pStyle w:val="Tabletext"/>
              <w:spacing w:line="360" w:lineRule="auto"/>
              <w:rPr>
                <w:rFonts w:cs="Arial"/>
              </w:rPr>
            </w:pPr>
            <w:r w:rsidRPr="002A5152">
              <w:rPr>
                <w:rFonts w:cs="Arial"/>
              </w:rPr>
              <w:t>Gabriel Oliveira de Santana</w:t>
            </w:r>
          </w:p>
        </w:tc>
      </w:tr>
      <w:tr w:rsidR="000C2CCB" w:rsidRPr="002A5152" w14:paraId="399B8236"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3BEAA8ED" w14:textId="61B2121D" w:rsidR="000C2CCB" w:rsidRPr="002A5152" w:rsidRDefault="00006C9A" w:rsidP="0038435A">
            <w:pPr>
              <w:pStyle w:val="Tabletext"/>
              <w:spacing w:line="360" w:lineRule="auto"/>
              <w:rPr>
                <w:rFonts w:cs="Arial"/>
              </w:rPr>
            </w:pPr>
            <w:r w:rsidRPr="002A5152">
              <w:rPr>
                <w:rFonts w:cs="Arial"/>
              </w:rPr>
              <w:t>08</w:t>
            </w:r>
            <w:r w:rsidR="00CA575A" w:rsidRPr="002A5152">
              <w:rPr>
                <w:rFonts w:cs="Arial"/>
              </w:rPr>
              <w:t>/06/2024</w:t>
            </w:r>
          </w:p>
        </w:tc>
        <w:tc>
          <w:tcPr>
            <w:tcW w:w="1134" w:type="dxa"/>
            <w:tcBorders>
              <w:top w:val="single" w:sz="6" w:space="0" w:color="auto"/>
              <w:left w:val="single" w:sz="6" w:space="0" w:color="auto"/>
              <w:bottom w:val="single" w:sz="6" w:space="0" w:color="auto"/>
              <w:right w:val="single" w:sz="6" w:space="0" w:color="auto"/>
            </w:tcBorders>
          </w:tcPr>
          <w:p w14:paraId="345F693C" w14:textId="3F9EE7F8" w:rsidR="000C2CCB" w:rsidRPr="002A5152" w:rsidRDefault="00CA575A" w:rsidP="0038435A">
            <w:pPr>
              <w:pStyle w:val="Tabletext"/>
              <w:spacing w:line="360" w:lineRule="auto"/>
              <w:rPr>
                <w:rFonts w:cs="Arial"/>
              </w:rPr>
            </w:pPr>
            <w:r w:rsidRPr="002A5152">
              <w:rPr>
                <w:rFonts w:cs="Arial"/>
              </w:rPr>
              <w:t>0.28</w:t>
            </w:r>
          </w:p>
        </w:tc>
        <w:tc>
          <w:tcPr>
            <w:tcW w:w="3402" w:type="dxa"/>
            <w:tcBorders>
              <w:top w:val="single" w:sz="6" w:space="0" w:color="auto"/>
              <w:left w:val="single" w:sz="6" w:space="0" w:color="auto"/>
              <w:bottom w:val="single" w:sz="6" w:space="0" w:color="auto"/>
              <w:right w:val="single" w:sz="6" w:space="0" w:color="auto"/>
            </w:tcBorders>
          </w:tcPr>
          <w:p w14:paraId="4B54F42B" w14:textId="30B9F9C3" w:rsidR="000C2CCB" w:rsidRPr="002A5152" w:rsidRDefault="00006C9A" w:rsidP="0038435A">
            <w:pPr>
              <w:pStyle w:val="Tabletext"/>
              <w:spacing w:line="360" w:lineRule="auto"/>
              <w:rPr>
                <w:rFonts w:cs="Arial"/>
              </w:rPr>
            </w:pPr>
            <w:r w:rsidRPr="002A5152">
              <w:rPr>
                <w:rFonts w:cs="Arial"/>
              </w:rPr>
              <w:t>Revisão da página de Mitos</w:t>
            </w:r>
          </w:p>
        </w:tc>
        <w:tc>
          <w:tcPr>
            <w:tcW w:w="3275" w:type="dxa"/>
            <w:tcBorders>
              <w:top w:val="single" w:sz="6" w:space="0" w:color="auto"/>
              <w:left w:val="single" w:sz="6" w:space="0" w:color="auto"/>
              <w:bottom w:val="single" w:sz="6" w:space="0" w:color="auto"/>
              <w:right w:val="single" w:sz="6" w:space="0" w:color="auto"/>
            </w:tcBorders>
          </w:tcPr>
          <w:p w14:paraId="1527F981" w14:textId="4DC7AFF1" w:rsidR="000C2CCB" w:rsidRPr="002A5152" w:rsidRDefault="00006C9A" w:rsidP="0038435A">
            <w:pPr>
              <w:pStyle w:val="Tabletext"/>
              <w:spacing w:line="360" w:lineRule="auto"/>
              <w:rPr>
                <w:rFonts w:cs="Arial"/>
              </w:rPr>
            </w:pPr>
            <w:r w:rsidRPr="002A5152">
              <w:rPr>
                <w:rFonts w:cs="Arial"/>
              </w:rPr>
              <w:t>Matheus Favero Amorim</w:t>
            </w:r>
          </w:p>
        </w:tc>
      </w:tr>
      <w:tr w:rsidR="000C2CCB" w:rsidRPr="002A5152" w14:paraId="7F421B0E"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0C73DF78" w14:textId="43C57B7E" w:rsidR="000C2CCB" w:rsidRPr="002A5152" w:rsidRDefault="00006C9A" w:rsidP="0038435A">
            <w:pPr>
              <w:pStyle w:val="Tabletext"/>
              <w:spacing w:line="360" w:lineRule="auto"/>
              <w:rPr>
                <w:rFonts w:cs="Arial"/>
              </w:rPr>
            </w:pPr>
            <w:r w:rsidRPr="002A5152">
              <w:rPr>
                <w:rFonts w:cs="Arial"/>
              </w:rPr>
              <w:t>09/06/2024</w:t>
            </w:r>
          </w:p>
        </w:tc>
        <w:tc>
          <w:tcPr>
            <w:tcW w:w="1134" w:type="dxa"/>
            <w:tcBorders>
              <w:top w:val="single" w:sz="6" w:space="0" w:color="auto"/>
              <w:left w:val="single" w:sz="6" w:space="0" w:color="auto"/>
              <w:bottom w:val="single" w:sz="6" w:space="0" w:color="auto"/>
              <w:right w:val="single" w:sz="6" w:space="0" w:color="auto"/>
            </w:tcBorders>
          </w:tcPr>
          <w:p w14:paraId="5450BFC8" w14:textId="00D7F8D4" w:rsidR="000C2CCB" w:rsidRPr="002A5152" w:rsidRDefault="00006C9A" w:rsidP="0038435A">
            <w:pPr>
              <w:pStyle w:val="Tabletext"/>
              <w:spacing w:line="360" w:lineRule="auto"/>
              <w:rPr>
                <w:rFonts w:cs="Arial"/>
              </w:rPr>
            </w:pPr>
            <w:r w:rsidRPr="002A5152">
              <w:rPr>
                <w:rFonts w:cs="Arial"/>
              </w:rPr>
              <w:t>0.29</w:t>
            </w:r>
          </w:p>
        </w:tc>
        <w:tc>
          <w:tcPr>
            <w:tcW w:w="3402" w:type="dxa"/>
            <w:tcBorders>
              <w:top w:val="single" w:sz="6" w:space="0" w:color="auto"/>
              <w:left w:val="single" w:sz="6" w:space="0" w:color="auto"/>
              <w:bottom w:val="single" w:sz="6" w:space="0" w:color="auto"/>
              <w:right w:val="single" w:sz="6" w:space="0" w:color="auto"/>
            </w:tcBorders>
          </w:tcPr>
          <w:p w14:paraId="38DA368C" w14:textId="31721134" w:rsidR="000C2CCB" w:rsidRPr="002A5152" w:rsidRDefault="00006C9A" w:rsidP="0038435A">
            <w:pPr>
              <w:pStyle w:val="Tabletext"/>
              <w:spacing w:line="360" w:lineRule="auto"/>
              <w:rPr>
                <w:rFonts w:cs="Arial"/>
              </w:rPr>
            </w:pPr>
            <w:r w:rsidRPr="002A5152">
              <w:rPr>
                <w:rFonts w:cs="Arial"/>
              </w:rPr>
              <w:t xml:space="preserve">Codificação da página de </w:t>
            </w:r>
            <w:r w:rsidR="005B5070" w:rsidRPr="002A5152">
              <w:rPr>
                <w:rFonts w:cs="Arial"/>
              </w:rPr>
              <w:t>histórico de doações</w:t>
            </w:r>
          </w:p>
        </w:tc>
        <w:tc>
          <w:tcPr>
            <w:tcW w:w="3275" w:type="dxa"/>
            <w:tcBorders>
              <w:top w:val="single" w:sz="6" w:space="0" w:color="auto"/>
              <w:left w:val="single" w:sz="6" w:space="0" w:color="auto"/>
              <w:bottom w:val="single" w:sz="6" w:space="0" w:color="auto"/>
              <w:right w:val="single" w:sz="6" w:space="0" w:color="auto"/>
            </w:tcBorders>
          </w:tcPr>
          <w:p w14:paraId="266B5900" w14:textId="0BFE5824" w:rsidR="000C2CCB" w:rsidRPr="002A5152" w:rsidRDefault="005B5070" w:rsidP="0038435A">
            <w:pPr>
              <w:pStyle w:val="Tabletext"/>
              <w:spacing w:line="360" w:lineRule="auto"/>
              <w:rPr>
                <w:rFonts w:cs="Arial"/>
              </w:rPr>
            </w:pPr>
            <w:r w:rsidRPr="002A5152">
              <w:rPr>
                <w:rFonts w:cs="Arial"/>
              </w:rPr>
              <w:t>Matheus Favero Amorim</w:t>
            </w:r>
          </w:p>
        </w:tc>
      </w:tr>
      <w:tr w:rsidR="00D54F7B" w:rsidRPr="002A5152" w14:paraId="00930920"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08EBAB5D" w14:textId="10F7998E" w:rsidR="00D54F7B" w:rsidRPr="002A5152" w:rsidRDefault="00D54F7B" w:rsidP="0038435A">
            <w:pPr>
              <w:pStyle w:val="Tabletext"/>
              <w:spacing w:line="360" w:lineRule="auto"/>
              <w:rPr>
                <w:rFonts w:cs="Arial"/>
              </w:rPr>
            </w:pPr>
            <w:r w:rsidRPr="002A5152">
              <w:rPr>
                <w:rFonts w:cs="Arial"/>
              </w:rPr>
              <w:t>10/06/2024</w:t>
            </w:r>
          </w:p>
        </w:tc>
        <w:tc>
          <w:tcPr>
            <w:tcW w:w="1134" w:type="dxa"/>
            <w:tcBorders>
              <w:top w:val="single" w:sz="6" w:space="0" w:color="auto"/>
              <w:left w:val="single" w:sz="6" w:space="0" w:color="auto"/>
              <w:bottom w:val="single" w:sz="6" w:space="0" w:color="auto"/>
              <w:right w:val="single" w:sz="6" w:space="0" w:color="auto"/>
            </w:tcBorders>
          </w:tcPr>
          <w:p w14:paraId="5419C602" w14:textId="1ECA19C2" w:rsidR="00D54F7B" w:rsidRPr="002A5152" w:rsidRDefault="00D54F7B" w:rsidP="0038435A">
            <w:pPr>
              <w:pStyle w:val="Tabletext"/>
              <w:spacing w:line="360" w:lineRule="auto"/>
              <w:rPr>
                <w:rFonts w:cs="Arial"/>
              </w:rPr>
            </w:pPr>
            <w:r w:rsidRPr="002A5152">
              <w:rPr>
                <w:rFonts w:cs="Arial"/>
              </w:rPr>
              <w:t>0.30</w:t>
            </w:r>
          </w:p>
        </w:tc>
        <w:tc>
          <w:tcPr>
            <w:tcW w:w="3402" w:type="dxa"/>
            <w:tcBorders>
              <w:top w:val="single" w:sz="6" w:space="0" w:color="auto"/>
              <w:left w:val="single" w:sz="6" w:space="0" w:color="auto"/>
              <w:bottom w:val="single" w:sz="6" w:space="0" w:color="auto"/>
              <w:right w:val="single" w:sz="6" w:space="0" w:color="auto"/>
            </w:tcBorders>
          </w:tcPr>
          <w:p w14:paraId="7BCE0F8B" w14:textId="1C1DE8C3" w:rsidR="00D54F7B" w:rsidRPr="002A5152" w:rsidRDefault="00D54F7B" w:rsidP="0038435A">
            <w:pPr>
              <w:pStyle w:val="Tabletext"/>
              <w:spacing w:line="360" w:lineRule="auto"/>
              <w:rPr>
                <w:rFonts w:cs="Arial"/>
              </w:rPr>
            </w:pPr>
            <w:r w:rsidRPr="002A5152">
              <w:rPr>
                <w:rFonts w:cs="Arial"/>
              </w:rPr>
              <w:t>Criação d</w:t>
            </w:r>
            <w:r w:rsidR="001369E4" w:rsidRPr="002A5152">
              <w:rPr>
                <w:rFonts w:cs="Arial"/>
              </w:rPr>
              <w:t>os slides para apresentação final</w:t>
            </w:r>
          </w:p>
        </w:tc>
        <w:tc>
          <w:tcPr>
            <w:tcW w:w="3275" w:type="dxa"/>
            <w:tcBorders>
              <w:top w:val="single" w:sz="6" w:space="0" w:color="auto"/>
              <w:left w:val="single" w:sz="6" w:space="0" w:color="auto"/>
              <w:bottom w:val="single" w:sz="6" w:space="0" w:color="auto"/>
              <w:right w:val="single" w:sz="6" w:space="0" w:color="auto"/>
            </w:tcBorders>
          </w:tcPr>
          <w:p w14:paraId="2B373904" w14:textId="17DA053D" w:rsidR="00D54F7B" w:rsidRPr="002A5152" w:rsidRDefault="001369E4" w:rsidP="0038435A">
            <w:pPr>
              <w:pStyle w:val="Tabletext"/>
              <w:spacing w:line="360" w:lineRule="auto"/>
              <w:rPr>
                <w:rFonts w:cs="Arial"/>
              </w:rPr>
            </w:pPr>
            <w:r w:rsidRPr="002A5152">
              <w:rPr>
                <w:rFonts w:cs="Arial"/>
              </w:rPr>
              <w:t>Gabriel Oliveira de Santana</w:t>
            </w:r>
            <w:r w:rsidR="007D0C41" w:rsidRPr="002A5152">
              <w:rPr>
                <w:rFonts w:cs="Arial"/>
              </w:rPr>
              <w:t xml:space="preserve"> / Matheus </w:t>
            </w:r>
            <w:r w:rsidR="00FA4CC8" w:rsidRPr="002A5152">
              <w:rPr>
                <w:rFonts w:cs="Arial"/>
              </w:rPr>
              <w:t>Oliveira da Silva</w:t>
            </w:r>
          </w:p>
        </w:tc>
      </w:tr>
      <w:tr w:rsidR="000C2CCB" w:rsidRPr="002A5152" w14:paraId="3C3057FF"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24CD728" w14:textId="57D2748F" w:rsidR="000C2CCB" w:rsidRPr="002A5152" w:rsidRDefault="0069021D" w:rsidP="0038435A">
            <w:pPr>
              <w:pStyle w:val="Tabletext"/>
              <w:spacing w:line="360" w:lineRule="auto"/>
              <w:rPr>
                <w:rFonts w:cs="Arial"/>
              </w:rPr>
            </w:pPr>
            <w:r w:rsidRPr="002A5152">
              <w:rPr>
                <w:rFonts w:cs="Arial"/>
              </w:rPr>
              <w:t>12/06/2024</w:t>
            </w:r>
          </w:p>
        </w:tc>
        <w:tc>
          <w:tcPr>
            <w:tcW w:w="1134" w:type="dxa"/>
            <w:tcBorders>
              <w:top w:val="single" w:sz="6" w:space="0" w:color="auto"/>
              <w:left w:val="single" w:sz="6" w:space="0" w:color="auto"/>
              <w:bottom w:val="single" w:sz="6" w:space="0" w:color="auto"/>
              <w:right w:val="single" w:sz="6" w:space="0" w:color="auto"/>
            </w:tcBorders>
          </w:tcPr>
          <w:p w14:paraId="28E6D134" w14:textId="14118505" w:rsidR="000C2CCB" w:rsidRPr="002A5152" w:rsidRDefault="00E0514B" w:rsidP="0038435A">
            <w:pPr>
              <w:pStyle w:val="Tabletext"/>
              <w:spacing w:line="360" w:lineRule="auto"/>
              <w:rPr>
                <w:rFonts w:cs="Arial"/>
              </w:rPr>
            </w:pPr>
            <w:r w:rsidRPr="002A5152">
              <w:rPr>
                <w:rFonts w:cs="Arial"/>
              </w:rPr>
              <w:t>0.31</w:t>
            </w:r>
          </w:p>
        </w:tc>
        <w:tc>
          <w:tcPr>
            <w:tcW w:w="3402" w:type="dxa"/>
            <w:tcBorders>
              <w:top w:val="single" w:sz="6" w:space="0" w:color="auto"/>
              <w:left w:val="single" w:sz="6" w:space="0" w:color="auto"/>
              <w:bottom w:val="single" w:sz="6" w:space="0" w:color="auto"/>
              <w:right w:val="single" w:sz="6" w:space="0" w:color="auto"/>
            </w:tcBorders>
          </w:tcPr>
          <w:p w14:paraId="39F49028" w14:textId="41D6858A" w:rsidR="000C2CCB" w:rsidRPr="002A5152" w:rsidRDefault="0069021D" w:rsidP="0038435A">
            <w:pPr>
              <w:pStyle w:val="Tabletext"/>
              <w:spacing w:line="360" w:lineRule="auto"/>
              <w:rPr>
                <w:rFonts w:cs="Arial"/>
              </w:rPr>
            </w:pPr>
            <w:r w:rsidRPr="002A5152">
              <w:rPr>
                <w:rFonts w:cs="Arial"/>
              </w:rPr>
              <w:t xml:space="preserve">Criação </w:t>
            </w:r>
            <w:r w:rsidR="00CB12F5" w:rsidRPr="002A5152">
              <w:rPr>
                <w:rFonts w:cs="Arial"/>
              </w:rPr>
              <w:t>e implementação da API de localização do Google Maps</w:t>
            </w:r>
          </w:p>
        </w:tc>
        <w:tc>
          <w:tcPr>
            <w:tcW w:w="3275" w:type="dxa"/>
            <w:tcBorders>
              <w:top w:val="single" w:sz="6" w:space="0" w:color="auto"/>
              <w:left w:val="single" w:sz="6" w:space="0" w:color="auto"/>
              <w:bottom w:val="single" w:sz="6" w:space="0" w:color="auto"/>
              <w:right w:val="single" w:sz="6" w:space="0" w:color="auto"/>
            </w:tcBorders>
          </w:tcPr>
          <w:p w14:paraId="764B2751" w14:textId="325EB5D3" w:rsidR="000C2CCB" w:rsidRPr="002A5152" w:rsidRDefault="00CB12F5" w:rsidP="0038435A">
            <w:pPr>
              <w:pStyle w:val="Tabletext"/>
              <w:spacing w:line="360" w:lineRule="auto"/>
              <w:rPr>
                <w:rFonts w:cs="Arial"/>
              </w:rPr>
            </w:pPr>
            <w:r w:rsidRPr="002A5152">
              <w:rPr>
                <w:rFonts w:cs="Arial"/>
              </w:rPr>
              <w:t>Matheus Oliveira da Silva</w:t>
            </w:r>
          </w:p>
        </w:tc>
      </w:tr>
      <w:tr w:rsidR="00ED6FCD" w:rsidRPr="002A5152" w14:paraId="427E8319"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605FFC8" w14:textId="5695C171" w:rsidR="00ED6FCD" w:rsidRPr="002A5152" w:rsidRDefault="00E526EA" w:rsidP="0038435A">
            <w:pPr>
              <w:pStyle w:val="Tabletext"/>
              <w:spacing w:line="360" w:lineRule="auto"/>
              <w:rPr>
                <w:rFonts w:cs="Arial"/>
              </w:rPr>
            </w:pPr>
            <w:r w:rsidRPr="002A5152">
              <w:rPr>
                <w:rFonts w:cs="Arial"/>
              </w:rPr>
              <w:t>12/06/2024</w:t>
            </w:r>
          </w:p>
        </w:tc>
        <w:tc>
          <w:tcPr>
            <w:tcW w:w="1134" w:type="dxa"/>
            <w:tcBorders>
              <w:top w:val="single" w:sz="6" w:space="0" w:color="auto"/>
              <w:left w:val="single" w:sz="6" w:space="0" w:color="auto"/>
              <w:bottom w:val="single" w:sz="6" w:space="0" w:color="auto"/>
              <w:right w:val="single" w:sz="6" w:space="0" w:color="auto"/>
            </w:tcBorders>
          </w:tcPr>
          <w:p w14:paraId="7F326B27" w14:textId="2E303D99" w:rsidR="00ED6FCD" w:rsidRPr="002A5152" w:rsidRDefault="00E0514B" w:rsidP="0038435A">
            <w:pPr>
              <w:pStyle w:val="Tabletext"/>
              <w:spacing w:line="360" w:lineRule="auto"/>
              <w:rPr>
                <w:rFonts w:cs="Arial"/>
              </w:rPr>
            </w:pPr>
            <w:r w:rsidRPr="002A5152">
              <w:rPr>
                <w:rFonts w:cs="Arial"/>
              </w:rPr>
              <w:t>0.32</w:t>
            </w:r>
          </w:p>
        </w:tc>
        <w:tc>
          <w:tcPr>
            <w:tcW w:w="3402" w:type="dxa"/>
            <w:tcBorders>
              <w:top w:val="single" w:sz="6" w:space="0" w:color="auto"/>
              <w:left w:val="single" w:sz="6" w:space="0" w:color="auto"/>
              <w:bottom w:val="single" w:sz="6" w:space="0" w:color="auto"/>
              <w:right w:val="single" w:sz="6" w:space="0" w:color="auto"/>
            </w:tcBorders>
          </w:tcPr>
          <w:p w14:paraId="4C45ACA8" w14:textId="3426C096" w:rsidR="00ED6FCD" w:rsidRPr="002A5152" w:rsidRDefault="00E526EA" w:rsidP="0038435A">
            <w:pPr>
              <w:pStyle w:val="Tabletext"/>
              <w:spacing w:line="360" w:lineRule="auto"/>
              <w:rPr>
                <w:rFonts w:cs="Arial"/>
              </w:rPr>
            </w:pPr>
            <w:r w:rsidRPr="002A5152">
              <w:rPr>
                <w:rFonts w:cs="Arial"/>
              </w:rPr>
              <w:t>Revisão e correção da documentação</w:t>
            </w:r>
          </w:p>
        </w:tc>
        <w:tc>
          <w:tcPr>
            <w:tcW w:w="3275" w:type="dxa"/>
            <w:tcBorders>
              <w:top w:val="single" w:sz="6" w:space="0" w:color="auto"/>
              <w:left w:val="single" w:sz="6" w:space="0" w:color="auto"/>
              <w:bottom w:val="single" w:sz="6" w:space="0" w:color="auto"/>
              <w:right w:val="single" w:sz="6" w:space="0" w:color="auto"/>
            </w:tcBorders>
          </w:tcPr>
          <w:p w14:paraId="27FD7BAE" w14:textId="52BFEE1E" w:rsidR="00ED6FCD" w:rsidRPr="002A5152" w:rsidRDefault="00E526EA" w:rsidP="0038435A">
            <w:pPr>
              <w:pStyle w:val="Tabletext"/>
              <w:spacing w:line="360" w:lineRule="auto"/>
              <w:rPr>
                <w:rFonts w:cs="Arial"/>
              </w:rPr>
            </w:pPr>
            <w:r w:rsidRPr="002A5152">
              <w:rPr>
                <w:rFonts w:cs="Arial"/>
              </w:rPr>
              <w:t>Gabriel Oliveira de Santana</w:t>
            </w:r>
          </w:p>
        </w:tc>
      </w:tr>
      <w:tr w:rsidR="00E526EA" w:rsidRPr="002A5152" w14:paraId="1DAD1171"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0D74762" w14:textId="29A33BD3" w:rsidR="00E526EA" w:rsidRPr="002A5152" w:rsidRDefault="00E526EA" w:rsidP="0038435A">
            <w:pPr>
              <w:pStyle w:val="Tabletext"/>
              <w:spacing w:line="360" w:lineRule="auto"/>
              <w:rPr>
                <w:rFonts w:cs="Arial"/>
              </w:rPr>
            </w:pPr>
            <w:r w:rsidRPr="002A5152">
              <w:rPr>
                <w:rFonts w:cs="Arial"/>
              </w:rPr>
              <w:t>12/06/2024</w:t>
            </w:r>
          </w:p>
        </w:tc>
        <w:tc>
          <w:tcPr>
            <w:tcW w:w="1134" w:type="dxa"/>
            <w:tcBorders>
              <w:top w:val="single" w:sz="6" w:space="0" w:color="auto"/>
              <w:left w:val="single" w:sz="6" w:space="0" w:color="auto"/>
              <w:bottom w:val="single" w:sz="6" w:space="0" w:color="auto"/>
              <w:right w:val="single" w:sz="6" w:space="0" w:color="auto"/>
            </w:tcBorders>
          </w:tcPr>
          <w:p w14:paraId="2DDA3F9D" w14:textId="1EC3A867" w:rsidR="00E526EA" w:rsidRPr="002A5152" w:rsidRDefault="00E0514B" w:rsidP="0038435A">
            <w:pPr>
              <w:pStyle w:val="Tabletext"/>
              <w:spacing w:line="360" w:lineRule="auto"/>
              <w:rPr>
                <w:rFonts w:cs="Arial"/>
              </w:rPr>
            </w:pPr>
            <w:r w:rsidRPr="002A5152">
              <w:rPr>
                <w:rFonts w:cs="Arial"/>
              </w:rPr>
              <w:t>0.33</w:t>
            </w:r>
          </w:p>
        </w:tc>
        <w:tc>
          <w:tcPr>
            <w:tcW w:w="3402" w:type="dxa"/>
            <w:tcBorders>
              <w:top w:val="single" w:sz="6" w:space="0" w:color="auto"/>
              <w:left w:val="single" w:sz="6" w:space="0" w:color="auto"/>
              <w:bottom w:val="single" w:sz="6" w:space="0" w:color="auto"/>
              <w:right w:val="single" w:sz="6" w:space="0" w:color="auto"/>
            </w:tcBorders>
          </w:tcPr>
          <w:p w14:paraId="28C728AD" w14:textId="3858C0F4" w:rsidR="00E526EA" w:rsidRPr="002A5152" w:rsidRDefault="00E526EA" w:rsidP="0038435A">
            <w:pPr>
              <w:pStyle w:val="Tabletext"/>
              <w:spacing w:line="360" w:lineRule="auto"/>
              <w:rPr>
                <w:rFonts w:cs="Arial"/>
              </w:rPr>
            </w:pPr>
            <w:r w:rsidRPr="002A5152">
              <w:rPr>
                <w:rFonts w:cs="Arial"/>
              </w:rPr>
              <w:t>Elaboração de v</w:t>
            </w:r>
            <w:r w:rsidR="008649D8">
              <w:rPr>
                <w:rFonts w:cs="Arial"/>
              </w:rPr>
              <w:t>í</w:t>
            </w:r>
            <w:r w:rsidRPr="002A5152">
              <w:rPr>
                <w:rFonts w:cs="Arial"/>
              </w:rPr>
              <w:t>deo-pitch</w:t>
            </w:r>
          </w:p>
        </w:tc>
        <w:tc>
          <w:tcPr>
            <w:tcW w:w="3275" w:type="dxa"/>
            <w:tcBorders>
              <w:top w:val="single" w:sz="6" w:space="0" w:color="auto"/>
              <w:left w:val="single" w:sz="6" w:space="0" w:color="auto"/>
              <w:bottom w:val="single" w:sz="6" w:space="0" w:color="auto"/>
              <w:right w:val="single" w:sz="6" w:space="0" w:color="auto"/>
            </w:tcBorders>
          </w:tcPr>
          <w:p w14:paraId="7B7048FD" w14:textId="2ADE6216" w:rsidR="00E526EA" w:rsidRPr="002A5152" w:rsidRDefault="00E526EA" w:rsidP="0038435A">
            <w:pPr>
              <w:pStyle w:val="Tabletext"/>
              <w:spacing w:line="360" w:lineRule="auto"/>
              <w:rPr>
                <w:rFonts w:cs="Arial"/>
              </w:rPr>
            </w:pPr>
            <w:r w:rsidRPr="002A5152">
              <w:rPr>
                <w:rFonts w:cs="Arial"/>
              </w:rPr>
              <w:t>Matheus Favero Amorim</w:t>
            </w:r>
          </w:p>
        </w:tc>
      </w:tr>
      <w:tr w:rsidR="008649D8" w:rsidRPr="002A5152" w14:paraId="77D23CF3"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BF9D49D" w14:textId="3BB651C7" w:rsidR="008649D8" w:rsidRPr="002A5152" w:rsidRDefault="008649D8" w:rsidP="0038435A">
            <w:pPr>
              <w:pStyle w:val="Tabletext"/>
              <w:spacing w:line="360" w:lineRule="auto"/>
              <w:rPr>
                <w:rFonts w:cs="Arial"/>
              </w:rPr>
            </w:pPr>
            <w:r>
              <w:rPr>
                <w:rFonts w:cs="Arial"/>
              </w:rPr>
              <w:lastRenderedPageBreak/>
              <w:t>13/06/2024</w:t>
            </w:r>
          </w:p>
        </w:tc>
        <w:tc>
          <w:tcPr>
            <w:tcW w:w="1134" w:type="dxa"/>
            <w:tcBorders>
              <w:top w:val="single" w:sz="6" w:space="0" w:color="auto"/>
              <w:left w:val="single" w:sz="6" w:space="0" w:color="auto"/>
              <w:bottom w:val="single" w:sz="6" w:space="0" w:color="auto"/>
              <w:right w:val="single" w:sz="6" w:space="0" w:color="auto"/>
            </w:tcBorders>
          </w:tcPr>
          <w:p w14:paraId="5A5E4A93" w14:textId="3D1E590B" w:rsidR="008649D8" w:rsidRPr="002A5152" w:rsidRDefault="008649D8" w:rsidP="0038435A">
            <w:pPr>
              <w:pStyle w:val="Tabletext"/>
              <w:spacing w:line="360" w:lineRule="auto"/>
              <w:rPr>
                <w:rFonts w:cs="Arial"/>
              </w:rPr>
            </w:pPr>
            <w:r>
              <w:rPr>
                <w:rFonts w:cs="Arial"/>
              </w:rPr>
              <w:t>0.34</w:t>
            </w:r>
          </w:p>
        </w:tc>
        <w:tc>
          <w:tcPr>
            <w:tcW w:w="3402" w:type="dxa"/>
            <w:tcBorders>
              <w:top w:val="single" w:sz="6" w:space="0" w:color="auto"/>
              <w:left w:val="single" w:sz="6" w:space="0" w:color="auto"/>
              <w:bottom w:val="single" w:sz="6" w:space="0" w:color="auto"/>
              <w:right w:val="single" w:sz="6" w:space="0" w:color="auto"/>
            </w:tcBorders>
          </w:tcPr>
          <w:p w14:paraId="6E5FC470" w14:textId="6A077419" w:rsidR="008649D8" w:rsidRPr="002A5152" w:rsidRDefault="008649D8" w:rsidP="0038435A">
            <w:pPr>
              <w:pStyle w:val="Tabletext"/>
              <w:spacing w:line="360" w:lineRule="auto"/>
              <w:rPr>
                <w:rFonts w:cs="Arial"/>
              </w:rPr>
            </w:pPr>
            <w:r>
              <w:rPr>
                <w:rFonts w:cs="Arial"/>
              </w:rPr>
              <w:t>Apresentação final do projeto</w:t>
            </w:r>
          </w:p>
        </w:tc>
        <w:tc>
          <w:tcPr>
            <w:tcW w:w="3275" w:type="dxa"/>
            <w:tcBorders>
              <w:top w:val="single" w:sz="6" w:space="0" w:color="auto"/>
              <w:left w:val="single" w:sz="6" w:space="0" w:color="auto"/>
              <w:bottom w:val="single" w:sz="6" w:space="0" w:color="auto"/>
              <w:right w:val="single" w:sz="6" w:space="0" w:color="auto"/>
            </w:tcBorders>
          </w:tcPr>
          <w:p w14:paraId="6AFFF120" w14:textId="6128C40C" w:rsidR="008649D8" w:rsidRPr="002A5152" w:rsidRDefault="008649D8" w:rsidP="0038435A">
            <w:pPr>
              <w:pStyle w:val="Tabletext"/>
              <w:spacing w:line="360" w:lineRule="auto"/>
              <w:rPr>
                <w:rFonts w:cs="Arial"/>
              </w:rPr>
            </w:pPr>
            <w:r>
              <w:rPr>
                <w:rFonts w:cs="Arial"/>
              </w:rPr>
              <w:t>Todos os integrantes</w:t>
            </w:r>
          </w:p>
        </w:tc>
      </w:tr>
      <w:tr w:rsidR="00DC57D9" w:rsidRPr="002A5152" w14:paraId="71929A4E" w14:textId="77777777" w:rsidTr="00BB5EB9">
        <w:trPr>
          <w:trHeight w:val="855"/>
          <w:jc w:val="center"/>
        </w:trPr>
        <w:tc>
          <w:tcPr>
            <w:tcW w:w="1693" w:type="dxa"/>
            <w:tcBorders>
              <w:top w:val="single" w:sz="6" w:space="0" w:color="auto"/>
              <w:left w:val="single" w:sz="6" w:space="0" w:color="auto"/>
              <w:bottom w:val="single" w:sz="6" w:space="0" w:color="auto"/>
              <w:right w:val="single" w:sz="6" w:space="0" w:color="auto"/>
            </w:tcBorders>
          </w:tcPr>
          <w:p w14:paraId="1C18347B" w14:textId="65CD7ECC" w:rsidR="00DC57D9" w:rsidRDefault="00DC57D9" w:rsidP="0038435A">
            <w:pPr>
              <w:pStyle w:val="Tabletext"/>
              <w:spacing w:line="360" w:lineRule="auto"/>
              <w:rPr>
                <w:rFonts w:cs="Arial"/>
              </w:rPr>
            </w:pPr>
            <w:r>
              <w:rPr>
                <w:rFonts w:cs="Arial"/>
              </w:rPr>
              <w:t>17/06/2024</w:t>
            </w:r>
          </w:p>
        </w:tc>
        <w:tc>
          <w:tcPr>
            <w:tcW w:w="1134" w:type="dxa"/>
            <w:tcBorders>
              <w:top w:val="single" w:sz="6" w:space="0" w:color="auto"/>
              <w:left w:val="single" w:sz="6" w:space="0" w:color="auto"/>
              <w:bottom w:val="single" w:sz="6" w:space="0" w:color="auto"/>
              <w:right w:val="single" w:sz="6" w:space="0" w:color="auto"/>
            </w:tcBorders>
          </w:tcPr>
          <w:p w14:paraId="67A20914" w14:textId="3A691CD0" w:rsidR="00DC57D9" w:rsidRDefault="00DC57D9" w:rsidP="0038435A">
            <w:pPr>
              <w:pStyle w:val="Tabletext"/>
              <w:spacing w:line="360" w:lineRule="auto"/>
              <w:rPr>
                <w:rFonts w:cs="Arial"/>
              </w:rPr>
            </w:pPr>
            <w:r>
              <w:rPr>
                <w:rFonts w:cs="Arial"/>
              </w:rPr>
              <w:t>0.35</w:t>
            </w:r>
          </w:p>
        </w:tc>
        <w:tc>
          <w:tcPr>
            <w:tcW w:w="3402" w:type="dxa"/>
            <w:tcBorders>
              <w:top w:val="single" w:sz="6" w:space="0" w:color="auto"/>
              <w:left w:val="single" w:sz="6" w:space="0" w:color="auto"/>
              <w:bottom w:val="single" w:sz="6" w:space="0" w:color="auto"/>
              <w:right w:val="single" w:sz="6" w:space="0" w:color="auto"/>
            </w:tcBorders>
          </w:tcPr>
          <w:p w14:paraId="4E433F86" w14:textId="4B911EB3" w:rsidR="00DC57D9" w:rsidRDefault="00DC57D9" w:rsidP="0038435A">
            <w:pPr>
              <w:pStyle w:val="Tabletext"/>
              <w:spacing w:line="360" w:lineRule="auto"/>
              <w:rPr>
                <w:rFonts w:cs="Arial"/>
              </w:rPr>
            </w:pPr>
            <w:r>
              <w:rPr>
                <w:rFonts w:cs="Arial"/>
              </w:rPr>
              <w:t xml:space="preserve">Revisão de documentação e </w:t>
            </w:r>
            <w:r w:rsidR="00773FF7">
              <w:rPr>
                <w:rFonts w:cs="Arial"/>
              </w:rPr>
              <w:t>slides</w:t>
            </w:r>
          </w:p>
        </w:tc>
        <w:tc>
          <w:tcPr>
            <w:tcW w:w="3275" w:type="dxa"/>
            <w:tcBorders>
              <w:top w:val="single" w:sz="6" w:space="0" w:color="auto"/>
              <w:left w:val="single" w:sz="6" w:space="0" w:color="auto"/>
              <w:bottom w:val="single" w:sz="6" w:space="0" w:color="auto"/>
              <w:right w:val="single" w:sz="6" w:space="0" w:color="auto"/>
            </w:tcBorders>
          </w:tcPr>
          <w:p w14:paraId="04E8C9CE" w14:textId="7F8B3520" w:rsidR="00DC57D9" w:rsidRDefault="00773FF7" w:rsidP="0038435A">
            <w:pPr>
              <w:pStyle w:val="Tabletext"/>
              <w:spacing w:line="360" w:lineRule="auto"/>
              <w:rPr>
                <w:rFonts w:cs="Arial"/>
              </w:rPr>
            </w:pPr>
            <w:r>
              <w:rPr>
                <w:rFonts w:cs="Arial"/>
              </w:rPr>
              <w:t>G</w:t>
            </w:r>
            <w:r w:rsidRPr="00773FF7">
              <w:rPr>
                <w:rFonts w:cs="Arial"/>
              </w:rPr>
              <w:t xml:space="preserve">abriel </w:t>
            </w:r>
            <w:r>
              <w:rPr>
                <w:rFonts w:cs="Arial"/>
              </w:rPr>
              <w:t>O</w:t>
            </w:r>
            <w:r w:rsidRPr="00773FF7">
              <w:rPr>
                <w:rFonts w:cs="Arial"/>
              </w:rPr>
              <w:t xml:space="preserve">liveira de </w:t>
            </w:r>
            <w:r>
              <w:rPr>
                <w:rFonts w:cs="Arial"/>
              </w:rPr>
              <w:t>S</w:t>
            </w:r>
            <w:r w:rsidRPr="00773FF7">
              <w:rPr>
                <w:rFonts w:cs="Arial"/>
              </w:rPr>
              <w:t>antana</w:t>
            </w:r>
          </w:p>
        </w:tc>
      </w:tr>
    </w:tbl>
    <w:p w14:paraId="3F0D95AA" w14:textId="0FF44298" w:rsidR="00CA1172" w:rsidRPr="002A5152" w:rsidRDefault="005A599C" w:rsidP="0038435A">
      <w:pPr>
        <w:widowControl/>
        <w:autoSpaceDE/>
        <w:autoSpaceDN/>
        <w:spacing w:line="360" w:lineRule="auto"/>
        <w:rPr>
          <w:rFonts w:cs="Arial"/>
          <w:b/>
          <w:bCs/>
          <w:sz w:val="36"/>
          <w:szCs w:val="36"/>
        </w:rPr>
      </w:pPr>
      <w:r w:rsidRPr="002A5152">
        <w:rPr>
          <w:rFonts w:cs="Arial"/>
        </w:rPr>
        <w:br w:type="page"/>
      </w:r>
    </w:p>
    <w:sdt>
      <w:sdtPr>
        <w:rPr>
          <w:rFonts w:ascii="Arial" w:eastAsia="Times New Roman" w:hAnsi="Arial" w:cs="Arial"/>
          <w:snapToGrid w:val="0"/>
          <w:color w:val="auto"/>
          <w:sz w:val="24"/>
          <w:szCs w:val="20"/>
          <w:lang w:eastAsia="en-US"/>
        </w:rPr>
        <w:id w:val="-238939281"/>
        <w:docPartObj>
          <w:docPartGallery w:val="Table of Contents"/>
          <w:docPartUnique/>
        </w:docPartObj>
      </w:sdtPr>
      <w:sdtEndPr>
        <w:rPr>
          <w:b/>
          <w:bCs/>
        </w:rPr>
      </w:sdtEndPr>
      <w:sdtContent>
        <w:p w14:paraId="07336FCE" w14:textId="3C9658F9" w:rsidR="00CA1172" w:rsidRPr="002A5152" w:rsidRDefault="00CA1172" w:rsidP="0038435A">
          <w:pPr>
            <w:pStyle w:val="CabealhodoSumrio"/>
            <w:spacing w:line="360" w:lineRule="auto"/>
            <w:jc w:val="center"/>
            <w:rPr>
              <w:rFonts w:ascii="Arial" w:hAnsi="Arial" w:cs="Arial"/>
              <w:b/>
              <w:bCs/>
              <w:color w:val="auto"/>
            </w:rPr>
          </w:pPr>
          <w:r w:rsidRPr="002A5152">
            <w:rPr>
              <w:rFonts w:ascii="Arial" w:hAnsi="Arial" w:cs="Arial"/>
              <w:b/>
              <w:bCs/>
              <w:color w:val="auto"/>
            </w:rPr>
            <w:t>Sumário</w:t>
          </w:r>
        </w:p>
        <w:p w14:paraId="239046A9" w14:textId="7EEDA8FB" w:rsidR="00B471A4" w:rsidRDefault="00CA1172">
          <w:pPr>
            <w:pStyle w:val="Sumrio1"/>
            <w:tabs>
              <w:tab w:val="left" w:pos="480"/>
              <w:tab w:val="right" w:leader="dot" w:pos="9350"/>
            </w:tabs>
            <w:rPr>
              <w:rFonts w:asciiTheme="minorHAnsi" w:eastAsiaTheme="minorEastAsia" w:hAnsiTheme="minorHAnsi" w:cstheme="minorBidi"/>
              <w:b w:val="0"/>
              <w:bCs w:val="0"/>
              <w:caps w:val="0"/>
              <w:noProof/>
              <w:snapToGrid/>
              <w:kern w:val="2"/>
              <w:lang w:eastAsia="pt-BR"/>
              <w14:ligatures w14:val="standardContextual"/>
            </w:rPr>
          </w:pPr>
          <w:r w:rsidRPr="002A5152">
            <w:rPr>
              <w:rFonts w:ascii="Arial" w:hAnsi="Arial" w:cs="Arial"/>
              <w:b w:val="0"/>
              <w:bCs w:val="0"/>
              <w:caps w:val="0"/>
            </w:rPr>
            <w:fldChar w:fldCharType="begin"/>
          </w:r>
          <w:r w:rsidRPr="002A5152">
            <w:rPr>
              <w:rFonts w:ascii="Arial" w:hAnsi="Arial" w:cs="Arial"/>
              <w:b w:val="0"/>
              <w:bCs w:val="0"/>
              <w:caps w:val="0"/>
            </w:rPr>
            <w:instrText xml:space="preserve"> TOC \o "1-3" \h \z \u </w:instrText>
          </w:r>
          <w:r w:rsidRPr="002A5152">
            <w:rPr>
              <w:rFonts w:ascii="Arial" w:hAnsi="Arial" w:cs="Arial"/>
              <w:b w:val="0"/>
              <w:bCs w:val="0"/>
              <w:caps w:val="0"/>
            </w:rPr>
            <w:fldChar w:fldCharType="separate"/>
          </w:r>
          <w:hyperlink w:anchor="_Toc169195278" w:history="1">
            <w:r w:rsidR="00B471A4" w:rsidRPr="002A5348">
              <w:rPr>
                <w:rStyle w:val="Hyperlink"/>
                <w:rFonts w:cs="Arial"/>
                <w:noProof/>
              </w:rPr>
              <w:t>1.</w:t>
            </w:r>
            <w:r w:rsidR="00B471A4">
              <w:rPr>
                <w:rFonts w:asciiTheme="minorHAnsi" w:eastAsiaTheme="minorEastAsia" w:hAnsiTheme="minorHAnsi" w:cstheme="minorBidi"/>
                <w:b w:val="0"/>
                <w:bCs w:val="0"/>
                <w:caps w:val="0"/>
                <w:noProof/>
                <w:snapToGrid/>
                <w:kern w:val="2"/>
                <w:lang w:eastAsia="pt-BR"/>
                <w14:ligatures w14:val="standardContextual"/>
              </w:rPr>
              <w:tab/>
            </w:r>
            <w:r w:rsidR="00B471A4" w:rsidRPr="002A5348">
              <w:rPr>
                <w:rStyle w:val="Hyperlink"/>
                <w:rFonts w:cs="Arial"/>
                <w:noProof/>
              </w:rPr>
              <w:t>Introdução</w:t>
            </w:r>
            <w:r w:rsidR="00B471A4">
              <w:rPr>
                <w:noProof/>
                <w:webHidden/>
              </w:rPr>
              <w:tab/>
            </w:r>
            <w:r w:rsidR="00B471A4">
              <w:rPr>
                <w:noProof/>
                <w:webHidden/>
              </w:rPr>
              <w:fldChar w:fldCharType="begin"/>
            </w:r>
            <w:r w:rsidR="00B471A4">
              <w:rPr>
                <w:noProof/>
                <w:webHidden/>
              </w:rPr>
              <w:instrText xml:space="preserve"> PAGEREF _Toc169195278 \h </w:instrText>
            </w:r>
            <w:r w:rsidR="00B471A4">
              <w:rPr>
                <w:noProof/>
                <w:webHidden/>
              </w:rPr>
            </w:r>
            <w:r w:rsidR="00B471A4">
              <w:rPr>
                <w:noProof/>
                <w:webHidden/>
              </w:rPr>
              <w:fldChar w:fldCharType="separate"/>
            </w:r>
            <w:r w:rsidR="00B471A4">
              <w:rPr>
                <w:noProof/>
                <w:webHidden/>
              </w:rPr>
              <w:t>9</w:t>
            </w:r>
            <w:r w:rsidR="00B471A4">
              <w:rPr>
                <w:noProof/>
                <w:webHidden/>
              </w:rPr>
              <w:fldChar w:fldCharType="end"/>
            </w:r>
          </w:hyperlink>
        </w:p>
        <w:p w14:paraId="70F3995C" w14:textId="5C9EFDF2"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79" w:history="1">
            <w:r w:rsidR="00B471A4" w:rsidRPr="002A5348">
              <w:rPr>
                <w:rStyle w:val="Hyperlink"/>
                <w:rFonts w:cs="Arial"/>
                <w:noProof/>
              </w:rPr>
              <w:t>1.1</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Problema</w:t>
            </w:r>
            <w:r w:rsidR="00B471A4">
              <w:rPr>
                <w:noProof/>
                <w:webHidden/>
              </w:rPr>
              <w:tab/>
            </w:r>
            <w:r w:rsidR="00B471A4">
              <w:rPr>
                <w:noProof/>
                <w:webHidden/>
              </w:rPr>
              <w:fldChar w:fldCharType="begin"/>
            </w:r>
            <w:r w:rsidR="00B471A4">
              <w:rPr>
                <w:noProof/>
                <w:webHidden/>
              </w:rPr>
              <w:instrText xml:space="preserve"> PAGEREF _Toc169195279 \h </w:instrText>
            </w:r>
            <w:r w:rsidR="00B471A4">
              <w:rPr>
                <w:noProof/>
                <w:webHidden/>
              </w:rPr>
            </w:r>
            <w:r w:rsidR="00B471A4">
              <w:rPr>
                <w:noProof/>
                <w:webHidden/>
              </w:rPr>
              <w:fldChar w:fldCharType="separate"/>
            </w:r>
            <w:r w:rsidR="00B471A4">
              <w:rPr>
                <w:noProof/>
                <w:webHidden/>
              </w:rPr>
              <w:t>9</w:t>
            </w:r>
            <w:r w:rsidR="00B471A4">
              <w:rPr>
                <w:noProof/>
                <w:webHidden/>
              </w:rPr>
              <w:fldChar w:fldCharType="end"/>
            </w:r>
          </w:hyperlink>
        </w:p>
        <w:p w14:paraId="4C4F41B4" w14:textId="7FA0CBBA"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0" w:history="1">
            <w:r w:rsidR="00B471A4" w:rsidRPr="002A5348">
              <w:rPr>
                <w:rStyle w:val="Hyperlink"/>
                <w:rFonts w:cs="Arial"/>
                <w:noProof/>
              </w:rPr>
              <w:t>1.2</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Contexto</w:t>
            </w:r>
            <w:r w:rsidR="00B471A4">
              <w:rPr>
                <w:noProof/>
                <w:webHidden/>
              </w:rPr>
              <w:tab/>
            </w:r>
            <w:r w:rsidR="00B471A4">
              <w:rPr>
                <w:noProof/>
                <w:webHidden/>
              </w:rPr>
              <w:fldChar w:fldCharType="begin"/>
            </w:r>
            <w:r w:rsidR="00B471A4">
              <w:rPr>
                <w:noProof/>
                <w:webHidden/>
              </w:rPr>
              <w:instrText xml:space="preserve"> PAGEREF _Toc169195280 \h </w:instrText>
            </w:r>
            <w:r w:rsidR="00B471A4">
              <w:rPr>
                <w:noProof/>
                <w:webHidden/>
              </w:rPr>
            </w:r>
            <w:r w:rsidR="00B471A4">
              <w:rPr>
                <w:noProof/>
                <w:webHidden/>
              </w:rPr>
              <w:fldChar w:fldCharType="separate"/>
            </w:r>
            <w:r w:rsidR="00B471A4">
              <w:rPr>
                <w:noProof/>
                <w:webHidden/>
              </w:rPr>
              <w:t>9</w:t>
            </w:r>
            <w:r w:rsidR="00B471A4">
              <w:rPr>
                <w:noProof/>
                <w:webHidden/>
              </w:rPr>
              <w:fldChar w:fldCharType="end"/>
            </w:r>
          </w:hyperlink>
        </w:p>
        <w:p w14:paraId="179863CB" w14:textId="67D9FCD6"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1" w:history="1">
            <w:r w:rsidR="00B471A4" w:rsidRPr="002A5348">
              <w:rPr>
                <w:rStyle w:val="Hyperlink"/>
                <w:rFonts w:cs="Arial"/>
                <w:noProof/>
              </w:rPr>
              <w:t>1.3</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Objetivos</w:t>
            </w:r>
            <w:r w:rsidR="00B471A4">
              <w:rPr>
                <w:noProof/>
                <w:webHidden/>
              </w:rPr>
              <w:tab/>
            </w:r>
            <w:r w:rsidR="00B471A4">
              <w:rPr>
                <w:noProof/>
                <w:webHidden/>
              </w:rPr>
              <w:fldChar w:fldCharType="begin"/>
            </w:r>
            <w:r w:rsidR="00B471A4">
              <w:rPr>
                <w:noProof/>
                <w:webHidden/>
              </w:rPr>
              <w:instrText xml:space="preserve"> PAGEREF _Toc169195281 \h </w:instrText>
            </w:r>
            <w:r w:rsidR="00B471A4">
              <w:rPr>
                <w:noProof/>
                <w:webHidden/>
              </w:rPr>
            </w:r>
            <w:r w:rsidR="00B471A4">
              <w:rPr>
                <w:noProof/>
                <w:webHidden/>
              </w:rPr>
              <w:fldChar w:fldCharType="separate"/>
            </w:r>
            <w:r w:rsidR="00B471A4">
              <w:rPr>
                <w:noProof/>
                <w:webHidden/>
              </w:rPr>
              <w:t>12</w:t>
            </w:r>
            <w:r w:rsidR="00B471A4">
              <w:rPr>
                <w:noProof/>
                <w:webHidden/>
              </w:rPr>
              <w:fldChar w:fldCharType="end"/>
            </w:r>
          </w:hyperlink>
        </w:p>
        <w:p w14:paraId="4C392E93" w14:textId="104D6F6A"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2" w:history="1">
            <w:r w:rsidR="00B471A4" w:rsidRPr="002A5348">
              <w:rPr>
                <w:rStyle w:val="Hyperlink"/>
                <w:rFonts w:cs="Arial"/>
                <w:noProof/>
              </w:rPr>
              <w:t>1.4</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Metodologia</w:t>
            </w:r>
            <w:r w:rsidR="00B471A4">
              <w:rPr>
                <w:noProof/>
                <w:webHidden/>
              </w:rPr>
              <w:tab/>
            </w:r>
            <w:r w:rsidR="00B471A4">
              <w:rPr>
                <w:noProof/>
                <w:webHidden/>
              </w:rPr>
              <w:fldChar w:fldCharType="begin"/>
            </w:r>
            <w:r w:rsidR="00B471A4">
              <w:rPr>
                <w:noProof/>
                <w:webHidden/>
              </w:rPr>
              <w:instrText xml:space="preserve"> PAGEREF _Toc169195282 \h </w:instrText>
            </w:r>
            <w:r w:rsidR="00B471A4">
              <w:rPr>
                <w:noProof/>
                <w:webHidden/>
              </w:rPr>
            </w:r>
            <w:r w:rsidR="00B471A4">
              <w:rPr>
                <w:noProof/>
                <w:webHidden/>
              </w:rPr>
              <w:fldChar w:fldCharType="separate"/>
            </w:r>
            <w:r w:rsidR="00B471A4">
              <w:rPr>
                <w:noProof/>
                <w:webHidden/>
              </w:rPr>
              <w:t>13</w:t>
            </w:r>
            <w:r w:rsidR="00B471A4">
              <w:rPr>
                <w:noProof/>
                <w:webHidden/>
              </w:rPr>
              <w:fldChar w:fldCharType="end"/>
            </w:r>
          </w:hyperlink>
        </w:p>
        <w:p w14:paraId="48BC9059" w14:textId="7B313D5A"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3" w:history="1">
            <w:r w:rsidR="00B471A4" w:rsidRPr="002A5348">
              <w:rPr>
                <w:rStyle w:val="Hyperlink"/>
                <w:rFonts w:cs="Arial"/>
                <w:noProof/>
              </w:rPr>
              <w:t>1.5</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Partes Interessadas (Stakeholders)</w:t>
            </w:r>
            <w:r w:rsidR="00B471A4">
              <w:rPr>
                <w:noProof/>
                <w:webHidden/>
              </w:rPr>
              <w:tab/>
            </w:r>
            <w:r w:rsidR="00B471A4">
              <w:rPr>
                <w:noProof/>
                <w:webHidden/>
              </w:rPr>
              <w:fldChar w:fldCharType="begin"/>
            </w:r>
            <w:r w:rsidR="00B471A4">
              <w:rPr>
                <w:noProof/>
                <w:webHidden/>
              </w:rPr>
              <w:instrText xml:space="preserve"> PAGEREF _Toc169195283 \h </w:instrText>
            </w:r>
            <w:r w:rsidR="00B471A4">
              <w:rPr>
                <w:noProof/>
                <w:webHidden/>
              </w:rPr>
            </w:r>
            <w:r w:rsidR="00B471A4">
              <w:rPr>
                <w:noProof/>
                <w:webHidden/>
              </w:rPr>
              <w:fldChar w:fldCharType="separate"/>
            </w:r>
            <w:r w:rsidR="00B471A4">
              <w:rPr>
                <w:noProof/>
                <w:webHidden/>
              </w:rPr>
              <w:t>17</w:t>
            </w:r>
            <w:r w:rsidR="00B471A4">
              <w:rPr>
                <w:noProof/>
                <w:webHidden/>
              </w:rPr>
              <w:fldChar w:fldCharType="end"/>
            </w:r>
          </w:hyperlink>
        </w:p>
        <w:p w14:paraId="04FA8319" w14:textId="39A79852"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4" w:history="1">
            <w:r w:rsidR="00B471A4" w:rsidRPr="002A5348">
              <w:rPr>
                <w:rStyle w:val="Hyperlink"/>
                <w:rFonts w:cs="Arial"/>
                <w:noProof/>
              </w:rPr>
              <w:t>1.6</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Softwares Similares ou Concorrentes</w:t>
            </w:r>
            <w:r w:rsidR="00B471A4">
              <w:rPr>
                <w:noProof/>
                <w:webHidden/>
              </w:rPr>
              <w:tab/>
            </w:r>
            <w:r w:rsidR="00B471A4">
              <w:rPr>
                <w:noProof/>
                <w:webHidden/>
              </w:rPr>
              <w:fldChar w:fldCharType="begin"/>
            </w:r>
            <w:r w:rsidR="00B471A4">
              <w:rPr>
                <w:noProof/>
                <w:webHidden/>
              </w:rPr>
              <w:instrText xml:space="preserve"> PAGEREF _Toc169195284 \h </w:instrText>
            </w:r>
            <w:r w:rsidR="00B471A4">
              <w:rPr>
                <w:noProof/>
                <w:webHidden/>
              </w:rPr>
            </w:r>
            <w:r w:rsidR="00B471A4">
              <w:rPr>
                <w:noProof/>
                <w:webHidden/>
              </w:rPr>
              <w:fldChar w:fldCharType="separate"/>
            </w:r>
            <w:r w:rsidR="00B471A4">
              <w:rPr>
                <w:noProof/>
                <w:webHidden/>
              </w:rPr>
              <w:t>17</w:t>
            </w:r>
            <w:r w:rsidR="00B471A4">
              <w:rPr>
                <w:noProof/>
                <w:webHidden/>
              </w:rPr>
              <w:fldChar w:fldCharType="end"/>
            </w:r>
          </w:hyperlink>
        </w:p>
        <w:p w14:paraId="1984049D" w14:textId="6A38362F" w:rsidR="00B471A4" w:rsidRDefault="005F2CBC">
          <w:pPr>
            <w:pStyle w:val="Sumrio1"/>
            <w:tabs>
              <w:tab w:val="left" w:pos="480"/>
              <w:tab w:val="right" w:leader="dot" w:pos="9350"/>
            </w:tabs>
            <w:rPr>
              <w:rFonts w:asciiTheme="minorHAnsi" w:eastAsiaTheme="minorEastAsia" w:hAnsiTheme="minorHAnsi" w:cstheme="minorBidi"/>
              <w:b w:val="0"/>
              <w:bCs w:val="0"/>
              <w:caps w:val="0"/>
              <w:noProof/>
              <w:snapToGrid/>
              <w:kern w:val="2"/>
              <w:lang w:eastAsia="pt-BR"/>
              <w14:ligatures w14:val="standardContextual"/>
            </w:rPr>
          </w:pPr>
          <w:hyperlink w:anchor="_Toc169195285" w:history="1">
            <w:r w:rsidR="00B471A4" w:rsidRPr="002A5348">
              <w:rPr>
                <w:rStyle w:val="Hyperlink"/>
                <w:rFonts w:cs="Arial"/>
                <w:noProof/>
              </w:rPr>
              <w:t>2.</w:t>
            </w:r>
            <w:r w:rsidR="00B471A4">
              <w:rPr>
                <w:rFonts w:asciiTheme="minorHAnsi" w:eastAsiaTheme="minorEastAsia" w:hAnsiTheme="minorHAnsi" w:cstheme="minorBidi"/>
                <w:b w:val="0"/>
                <w:bCs w:val="0"/>
                <w:caps w:val="0"/>
                <w:noProof/>
                <w:snapToGrid/>
                <w:kern w:val="2"/>
                <w:lang w:eastAsia="pt-BR"/>
                <w14:ligatures w14:val="standardContextual"/>
              </w:rPr>
              <w:tab/>
            </w:r>
            <w:r w:rsidR="00B471A4" w:rsidRPr="002A5348">
              <w:rPr>
                <w:rStyle w:val="Hyperlink"/>
                <w:rFonts w:cs="Arial"/>
                <w:noProof/>
              </w:rPr>
              <w:t>Levantamento dos Requisitos</w:t>
            </w:r>
            <w:r w:rsidR="00B471A4">
              <w:rPr>
                <w:noProof/>
                <w:webHidden/>
              </w:rPr>
              <w:tab/>
            </w:r>
            <w:r w:rsidR="00B471A4">
              <w:rPr>
                <w:noProof/>
                <w:webHidden/>
              </w:rPr>
              <w:fldChar w:fldCharType="begin"/>
            </w:r>
            <w:r w:rsidR="00B471A4">
              <w:rPr>
                <w:noProof/>
                <w:webHidden/>
              </w:rPr>
              <w:instrText xml:space="preserve"> PAGEREF _Toc169195285 \h </w:instrText>
            </w:r>
            <w:r w:rsidR="00B471A4">
              <w:rPr>
                <w:noProof/>
                <w:webHidden/>
              </w:rPr>
            </w:r>
            <w:r w:rsidR="00B471A4">
              <w:rPr>
                <w:noProof/>
                <w:webHidden/>
              </w:rPr>
              <w:fldChar w:fldCharType="separate"/>
            </w:r>
            <w:r w:rsidR="00B471A4">
              <w:rPr>
                <w:noProof/>
                <w:webHidden/>
              </w:rPr>
              <w:t>22</w:t>
            </w:r>
            <w:r w:rsidR="00B471A4">
              <w:rPr>
                <w:noProof/>
                <w:webHidden/>
              </w:rPr>
              <w:fldChar w:fldCharType="end"/>
            </w:r>
          </w:hyperlink>
        </w:p>
        <w:p w14:paraId="78B1CD27" w14:textId="60DD30F8"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6" w:history="1">
            <w:r w:rsidR="00B471A4" w:rsidRPr="002A5348">
              <w:rPr>
                <w:rStyle w:val="Hyperlink"/>
                <w:rFonts w:cs="Arial"/>
                <w:noProof/>
              </w:rPr>
              <w:t>2.1</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Escopo</w:t>
            </w:r>
            <w:r w:rsidR="00B471A4">
              <w:rPr>
                <w:noProof/>
                <w:webHidden/>
              </w:rPr>
              <w:tab/>
            </w:r>
            <w:r w:rsidR="00B471A4">
              <w:rPr>
                <w:noProof/>
                <w:webHidden/>
              </w:rPr>
              <w:fldChar w:fldCharType="begin"/>
            </w:r>
            <w:r w:rsidR="00B471A4">
              <w:rPr>
                <w:noProof/>
                <w:webHidden/>
              </w:rPr>
              <w:instrText xml:space="preserve"> PAGEREF _Toc169195286 \h </w:instrText>
            </w:r>
            <w:r w:rsidR="00B471A4">
              <w:rPr>
                <w:noProof/>
                <w:webHidden/>
              </w:rPr>
            </w:r>
            <w:r w:rsidR="00B471A4">
              <w:rPr>
                <w:noProof/>
                <w:webHidden/>
              </w:rPr>
              <w:fldChar w:fldCharType="separate"/>
            </w:r>
            <w:r w:rsidR="00B471A4">
              <w:rPr>
                <w:noProof/>
                <w:webHidden/>
              </w:rPr>
              <w:t>22</w:t>
            </w:r>
            <w:r w:rsidR="00B471A4">
              <w:rPr>
                <w:noProof/>
                <w:webHidden/>
              </w:rPr>
              <w:fldChar w:fldCharType="end"/>
            </w:r>
          </w:hyperlink>
        </w:p>
        <w:p w14:paraId="5818545E" w14:textId="498CD348"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7" w:history="1">
            <w:r w:rsidR="00B471A4" w:rsidRPr="002A5348">
              <w:rPr>
                <w:rStyle w:val="Hyperlink"/>
                <w:rFonts w:cs="Arial"/>
                <w:noProof/>
              </w:rPr>
              <w:t>2.2</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Modelagem do Processo de Negócio</w:t>
            </w:r>
            <w:r w:rsidR="00B471A4">
              <w:rPr>
                <w:noProof/>
                <w:webHidden/>
              </w:rPr>
              <w:tab/>
            </w:r>
            <w:r w:rsidR="00B471A4">
              <w:rPr>
                <w:noProof/>
                <w:webHidden/>
              </w:rPr>
              <w:fldChar w:fldCharType="begin"/>
            </w:r>
            <w:r w:rsidR="00B471A4">
              <w:rPr>
                <w:noProof/>
                <w:webHidden/>
              </w:rPr>
              <w:instrText xml:space="preserve"> PAGEREF _Toc169195287 \h </w:instrText>
            </w:r>
            <w:r w:rsidR="00B471A4">
              <w:rPr>
                <w:noProof/>
                <w:webHidden/>
              </w:rPr>
            </w:r>
            <w:r w:rsidR="00B471A4">
              <w:rPr>
                <w:noProof/>
                <w:webHidden/>
              </w:rPr>
              <w:fldChar w:fldCharType="separate"/>
            </w:r>
            <w:r w:rsidR="00B471A4">
              <w:rPr>
                <w:noProof/>
                <w:webHidden/>
              </w:rPr>
              <w:t>24</w:t>
            </w:r>
            <w:r w:rsidR="00B471A4">
              <w:rPr>
                <w:noProof/>
                <w:webHidden/>
              </w:rPr>
              <w:fldChar w:fldCharType="end"/>
            </w:r>
          </w:hyperlink>
        </w:p>
        <w:p w14:paraId="38697616" w14:textId="03E6CCCE"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8" w:history="1">
            <w:r w:rsidR="00B471A4" w:rsidRPr="002A5348">
              <w:rPr>
                <w:rStyle w:val="Hyperlink"/>
                <w:rFonts w:cs="Arial"/>
                <w:noProof/>
              </w:rPr>
              <w:t>2.3</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Normas, Processos e Formulários Utilizados no Processo de Negócio</w:t>
            </w:r>
            <w:r w:rsidR="00B471A4">
              <w:rPr>
                <w:noProof/>
                <w:webHidden/>
              </w:rPr>
              <w:tab/>
            </w:r>
            <w:r w:rsidR="00B471A4">
              <w:rPr>
                <w:noProof/>
                <w:webHidden/>
              </w:rPr>
              <w:fldChar w:fldCharType="begin"/>
            </w:r>
            <w:r w:rsidR="00B471A4">
              <w:rPr>
                <w:noProof/>
                <w:webHidden/>
              </w:rPr>
              <w:instrText xml:space="preserve"> PAGEREF _Toc169195288 \h </w:instrText>
            </w:r>
            <w:r w:rsidR="00B471A4">
              <w:rPr>
                <w:noProof/>
                <w:webHidden/>
              </w:rPr>
            </w:r>
            <w:r w:rsidR="00B471A4">
              <w:rPr>
                <w:noProof/>
                <w:webHidden/>
              </w:rPr>
              <w:fldChar w:fldCharType="separate"/>
            </w:r>
            <w:r w:rsidR="00B471A4">
              <w:rPr>
                <w:noProof/>
                <w:webHidden/>
              </w:rPr>
              <w:t>25</w:t>
            </w:r>
            <w:r w:rsidR="00B471A4">
              <w:rPr>
                <w:noProof/>
                <w:webHidden/>
              </w:rPr>
              <w:fldChar w:fldCharType="end"/>
            </w:r>
          </w:hyperlink>
        </w:p>
        <w:p w14:paraId="40E3FEF6" w14:textId="7B465226"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89" w:history="1">
            <w:r w:rsidR="00B471A4" w:rsidRPr="002A5348">
              <w:rPr>
                <w:rStyle w:val="Hyperlink"/>
                <w:rFonts w:cs="Arial"/>
                <w:noProof/>
              </w:rPr>
              <w:t>2.4</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Descrição dos requisitos de usuário.</w:t>
            </w:r>
            <w:r w:rsidR="00B471A4">
              <w:rPr>
                <w:noProof/>
                <w:webHidden/>
              </w:rPr>
              <w:tab/>
            </w:r>
            <w:r w:rsidR="00B471A4">
              <w:rPr>
                <w:noProof/>
                <w:webHidden/>
              </w:rPr>
              <w:fldChar w:fldCharType="begin"/>
            </w:r>
            <w:r w:rsidR="00B471A4">
              <w:rPr>
                <w:noProof/>
                <w:webHidden/>
              </w:rPr>
              <w:instrText xml:space="preserve"> PAGEREF _Toc169195289 \h </w:instrText>
            </w:r>
            <w:r w:rsidR="00B471A4">
              <w:rPr>
                <w:noProof/>
                <w:webHidden/>
              </w:rPr>
            </w:r>
            <w:r w:rsidR="00B471A4">
              <w:rPr>
                <w:noProof/>
                <w:webHidden/>
              </w:rPr>
              <w:fldChar w:fldCharType="separate"/>
            </w:r>
            <w:r w:rsidR="00B471A4">
              <w:rPr>
                <w:noProof/>
                <w:webHidden/>
              </w:rPr>
              <w:t>26</w:t>
            </w:r>
            <w:r w:rsidR="00B471A4">
              <w:rPr>
                <w:noProof/>
                <w:webHidden/>
              </w:rPr>
              <w:fldChar w:fldCharType="end"/>
            </w:r>
          </w:hyperlink>
        </w:p>
        <w:p w14:paraId="05B8FC76" w14:textId="6C4B0979"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290" w:history="1">
            <w:r w:rsidR="00B471A4" w:rsidRPr="002A5348">
              <w:rPr>
                <w:rStyle w:val="Hyperlink"/>
                <w:rFonts w:cs="Arial"/>
                <w:noProof/>
              </w:rPr>
              <w:t>2.4.1</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Lista de Requisitos do Usuário</w:t>
            </w:r>
            <w:r w:rsidR="00B471A4">
              <w:rPr>
                <w:noProof/>
                <w:webHidden/>
              </w:rPr>
              <w:tab/>
            </w:r>
            <w:r w:rsidR="00B471A4">
              <w:rPr>
                <w:noProof/>
                <w:webHidden/>
              </w:rPr>
              <w:fldChar w:fldCharType="begin"/>
            </w:r>
            <w:r w:rsidR="00B471A4">
              <w:rPr>
                <w:noProof/>
                <w:webHidden/>
              </w:rPr>
              <w:instrText xml:space="preserve"> PAGEREF _Toc169195290 \h </w:instrText>
            </w:r>
            <w:r w:rsidR="00B471A4">
              <w:rPr>
                <w:noProof/>
                <w:webHidden/>
              </w:rPr>
            </w:r>
            <w:r w:rsidR="00B471A4">
              <w:rPr>
                <w:noProof/>
                <w:webHidden/>
              </w:rPr>
              <w:fldChar w:fldCharType="separate"/>
            </w:r>
            <w:r w:rsidR="00B471A4">
              <w:rPr>
                <w:noProof/>
                <w:webHidden/>
              </w:rPr>
              <w:t>26</w:t>
            </w:r>
            <w:r w:rsidR="00B471A4">
              <w:rPr>
                <w:noProof/>
                <w:webHidden/>
              </w:rPr>
              <w:fldChar w:fldCharType="end"/>
            </w:r>
          </w:hyperlink>
        </w:p>
        <w:p w14:paraId="24B9ED39" w14:textId="3E6D1E65"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291" w:history="1">
            <w:r w:rsidR="00B471A4" w:rsidRPr="002A5348">
              <w:rPr>
                <w:rStyle w:val="Hyperlink"/>
                <w:rFonts w:cs="Arial"/>
                <w:noProof/>
              </w:rPr>
              <w:t>2.4.2</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Descrição dos Atores</w:t>
            </w:r>
            <w:r w:rsidR="00B471A4">
              <w:rPr>
                <w:noProof/>
                <w:webHidden/>
              </w:rPr>
              <w:tab/>
            </w:r>
            <w:r w:rsidR="00B471A4">
              <w:rPr>
                <w:noProof/>
                <w:webHidden/>
              </w:rPr>
              <w:fldChar w:fldCharType="begin"/>
            </w:r>
            <w:r w:rsidR="00B471A4">
              <w:rPr>
                <w:noProof/>
                <w:webHidden/>
              </w:rPr>
              <w:instrText xml:space="preserve"> PAGEREF _Toc169195291 \h </w:instrText>
            </w:r>
            <w:r w:rsidR="00B471A4">
              <w:rPr>
                <w:noProof/>
                <w:webHidden/>
              </w:rPr>
            </w:r>
            <w:r w:rsidR="00B471A4">
              <w:rPr>
                <w:noProof/>
                <w:webHidden/>
              </w:rPr>
              <w:fldChar w:fldCharType="separate"/>
            </w:r>
            <w:r w:rsidR="00B471A4">
              <w:rPr>
                <w:noProof/>
                <w:webHidden/>
              </w:rPr>
              <w:t>27</w:t>
            </w:r>
            <w:r w:rsidR="00B471A4">
              <w:rPr>
                <w:noProof/>
                <w:webHidden/>
              </w:rPr>
              <w:fldChar w:fldCharType="end"/>
            </w:r>
          </w:hyperlink>
        </w:p>
        <w:p w14:paraId="0BCE5996" w14:textId="2B2B701C"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2" w:history="1">
            <w:r w:rsidR="00B471A4" w:rsidRPr="002A5348">
              <w:rPr>
                <w:rStyle w:val="Hyperlink"/>
                <w:rFonts w:cs="Arial"/>
                <w:noProof/>
              </w:rPr>
              <w:t>2.5</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Estrutura Analítica do Projeto</w:t>
            </w:r>
            <w:r w:rsidR="00B471A4">
              <w:rPr>
                <w:noProof/>
                <w:webHidden/>
              </w:rPr>
              <w:tab/>
            </w:r>
            <w:r w:rsidR="00B471A4">
              <w:rPr>
                <w:noProof/>
                <w:webHidden/>
              </w:rPr>
              <w:fldChar w:fldCharType="begin"/>
            </w:r>
            <w:r w:rsidR="00B471A4">
              <w:rPr>
                <w:noProof/>
                <w:webHidden/>
              </w:rPr>
              <w:instrText xml:space="preserve"> PAGEREF _Toc169195292 \h </w:instrText>
            </w:r>
            <w:r w:rsidR="00B471A4">
              <w:rPr>
                <w:noProof/>
                <w:webHidden/>
              </w:rPr>
            </w:r>
            <w:r w:rsidR="00B471A4">
              <w:rPr>
                <w:noProof/>
                <w:webHidden/>
              </w:rPr>
              <w:fldChar w:fldCharType="separate"/>
            </w:r>
            <w:r w:rsidR="00B471A4">
              <w:rPr>
                <w:noProof/>
                <w:webHidden/>
              </w:rPr>
              <w:t>28</w:t>
            </w:r>
            <w:r w:rsidR="00B471A4">
              <w:rPr>
                <w:noProof/>
                <w:webHidden/>
              </w:rPr>
              <w:fldChar w:fldCharType="end"/>
            </w:r>
          </w:hyperlink>
        </w:p>
        <w:p w14:paraId="064F739D" w14:textId="5C4BDC67"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3" w:history="1">
            <w:r w:rsidR="00B471A4" w:rsidRPr="002A5348">
              <w:rPr>
                <w:rStyle w:val="Hyperlink"/>
                <w:rFonts w:cs="Arial"/>
                <w:noProof/>
              </w:rPr>
              <w:t>2.6</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Estimativa de Custo do Projeto</w:t>
            </w:r>
            <w:r w:rsidR="00B471A4">
              <w:rPr>
                <w:noProof/>
                <w:webHidden/>
              </w:rPr>
              <w:tab/>
            </w:r>
            <w:r w:rsidR="00B471A4">
              <w:rPr>
                <w:noProof/>
                <w:webHidden/>
              </w:rPr>
              <w:fldChar w:fldCharType="begin"/>
            </w:r>
            <w:r w:rsidR="00B471A4">
              <w:rPr>
                <w:noProof/>
                <w:webHidden/>
              </w:rPr>
              <w:instrText xml:space="preserve"> PAGEREF _Toc169195293 \h </w:instrText>
            </w:r>
            <w:r w:rsidR="00B471A4">
              <w:rPr>
                <w:noProof/>
                <w:webHidden/>
              </w:rPr>
            </w:r>
            <w:r w:rsidR="00B471A4">
              <w:rPr>
                <w:noProof/>
                <w:webHidden/>
              </w:rPr>
              <w:fldChar w:fldCharType="separate"/>
            </w:r>
            <w:r w:rsidR="00B471A4">
              <w:rPr>
                <w:noProof/>
                <w:webHidden/>
              </w:rPr>
              <w:t>29</w:t>
            </w:r>
            <w:r w:rsidR="00B471A4">
              <w:rPr>
                <w:noProof/>
                <w:webHidden/>
              </w:rPr>
              <w:fldChar w:fldCharType="end"/>
            </w:r>
          </w:hyperlink>
        </w:p>
        <w:p w14:paraId="3112F047" w14:textId="76395D81"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4" w:history="1">
            <w:r w:rsidR="00B471A4" w:rsidRPr="002A5348">
              <w:rPr>
                <w:rStyle w:val="Hyperlink"/>
                <w:rFonts w:cs="Arial"/>
                <w:noProof/>
              </w:rPr>
              <w:t>2.7</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Estudo de Viabilidade</w:t>
            </w:r>
            <w:r w:rsidR="00B471A4">
              <w:rPr>
                <w:noProof/>
                <w:webHidden/>
              </w:rPr>
              <w:tab/>
            </w:r>
            <w:r w:rsidR="00B471A4">
              <w:rPr>
                <w:noProof/>
                <w:webHidden/>
              </w:rPr>
              <w:fldChar w:fldCharType="begin"/>
            </w:r>
            <w:r w:rsidR="00B471A4">
              <w:rPr>
                <w:noProof/>
                <w:webHidden/>
              </w:rPr>
              <w:instrText xml:space="preserve"> PAGEREF _Toc169195294 \h </w:instrText>
            </w:r>
            <w:r w:rsidR="00B471A4">
              <w:rPr>
                <w:noProof/>
                <w:webHidden/>
              </w:rPr>
            </w:r>
            <w:r w:rsidR="00B471A4">
              <w:rPr>
                <w:noProof/>
                <w:webHidden/>
              </w:rPr>
              <w:fldChar w:fldCharType="separate"/>
            </w:r>
            <w:r w:rsidR="00B471A4">
              <w:rPr>
                <w:noProof/>
                <w:webHidden/>
              </w:rPr>
              <w:t>30</w:t>
            </w:r>
            <w:r w:rsidR="00B471A4">
              <w:rPr>
                <w:noProof/>
                <w:webHidden/>
              </w:rPr>
              <w:fldChar w:fldCharType="end"/>
            </w:r>
          </w:hyperlink>
        </w:p>
        <w:p w14:paraId="3E98AE02" w14:textId="6359F53C"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5" w:history="1">
            <w:r w:rsidR="00B471A4" w:rsidRPr="002A5348">
              <w:rPr>
                <w:rStyle w:val="Hyperlink"/>
                <w:rFonts w:cs="Arial"/>
                <w:noProof/>
              </w:rPr>
              <w:t>2.8</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Modelo de Projeto Canvas</w:t>
            </w:r>
            <w:r w:rsidR="00B471A4">
              <w:rPr>
                <w:noProof/>
                <w:webHidden/>
              </w:rPr>
              <w:tab/>
            </w:r>
            <w:r w:rsidR="00B471A4">
              <w:rPr>
                <w:noProof/>
                <w:webHidden/>
              </w:rPr>
              <w:fldChar w:fldCharType="begin"/>
            </w:r>
            <w:r w:rsidR="00B471A4">
              <w:rPr>
                <w:noProof/>
                <w:webHidden/>
              </w:rPr>
              <w:instrText xml:space="preserve"> PAGEREF _Toc169195295 \h </w:instrText>
            </w:r>
            <w:r w:rsidR="00B471A4">
              <w:rPr>
                <w:noProof/>
                <w:webHidden/>
              </w:rPr>
            </w:r>
            <w:r w:rsidR="00B471A4">
              <w:rPr>
                <w:noProof/>
                <w:webHidden/>
              </w:rPr>
              <w:fldChar w:fldCharType="separate"/>
            </w:r>
            <w:r w:rsidR="00B471A4">
              <w:rPr>
                <w:noProof/>
                <w:webHidden/>
              </w:rPr>
              <w:t>32</w:t>
            </w:r>
            <w:r w:rsidR="00B471A4">
              <w:rPr>
                <w:noProof/>
                <w:webHidden/>
              </w:rPr>
              <w:fldChar w:fldCharType="end"/>
            </w:r>
          </w:hyperlink>
        </w:p>
        <w:p w14:paraId="025850E2" w14:textId="4582E6E3" w:rsidR="00B471A4" w:rsidRDefault="005F2CBC">
          <w:pPr>
            <w:pStyle w:val="Sumrio1"/>
            <w:tabs>
              <w:tab w:val="left" w:pos="480"/>
              <w:tab w:val="right" w:leader="dot" w:pos="9350"/>
            </w:tabs>
            <w:rPr>
              <w:rFonts w:asciiTheme="minorHAnsi" w:eastAsiaTheme="minorEastAsia" w:hAnsiTheme="minorHAnsi" w:cstheme="minorBidi"/>
              <w:b w:val="0"/>
              <w:bCs w:val="0"/>
              <w:caps w:val="0"/>
              <w:noProof/>
              <w:snapToGrid/>
              <w:kern w:val="2"/>
              <w:lang w:eastAsia="pt-BR"/>
              <w14:ligatures w14:val="standardContextual"/>
            </w:rPr>
          </w:pPr>
          <w:hyperlink w:anchor="_Toc169195296" w:history="1">
            <w:r w:rsidR="00B471A4" w:rsidRPr="002A5348">
              <w:rPr>
                <w:rStyle w:val="Hyperlink"/>
                <w:rFonts w:cs="Arial"/>
                <w:noProof/>
              </w:rPr>
              <w:t>3.</w:t>
            </w:r>
            <w:r w:rsidR="00B471A4">
              <w:rPr>
                <w:rFonts w:asciiTheme="minorHAnsi" w:eastAsiaTheme="minorEastAsia" w:hAnsiTheme="minorHAnsi" w:cstheme="minorBidi"/>
                <w:b w:val="0"/>
                <w:bCs w:val="0"/>
                <w:caps w:val="0"/>
                <w:noProof/>
                <w:snapToGrid/>
                <w:kern w:val="2"/>
                <w:lang w:eastAsia="pt-BR"/>
                <w14:ligatures w14:val="standardContextual"/>
              </w:rPr>
              <w:tab/>
            </w:r>
            <w:r w:rsidR="00B471A4" w:rsidRPr="002A5348">
              <w:rPr>
                <w:rStyle w:val="Hyperlink"/>
                <w:rFonts w:cs="Arial"/>
                <w:noProof/>
              </w:rPr>
              <w:t>Especificação dos Requisitos do Sistema</w:t>
            </w:r>
            <w:r w:rsidR="00B471A4">
              <w:rPr>
                <w:noProof/>
                <w:webHidden/>
              </w:rPr>
              <w:tab/>
            </w:r>
            <w:r w:rsidR="00B471A4">
              <w:rPr>
                <w:noProof/>
                <w:webHidden/>
              </w:rPr>
              <w:fldChar w:fldCharType="begin"/>
            </w:r>
            <w:r w:rsidR="00B471A4">
              <w:rPr>
                <w:noProof/>
                <w:webHidden/>
              </w:rPr>
              <w:instrText xml:space="preserve"> PAGEREF _Toc169195296 \h </w:instrText>
            </w:r>
            <w:r w:rsidR="00B471A4">
              <w:rPr>
                <w:noProof/>
                <w:webHidden/>
              </w:rPr>
            </w:r>
            <w:r w:rsidR="00B471A4">
              <w:rPr>
                <w:noProof/>
                <w:webHidden/>
              </w:rPr>
              <w:fldChar w:fldCharType="separate"/>
            </w:r>
            <w:r w:rsidR="00B471A4">
              <w:rPr>
                <w:noProof/>
                <w:webHidden/>
              </w:rPr>
              <w:t>33</w:t>
            </w:r>
            <w:r w:rsidR="00B471A4">
              <w:rPr>
                <w:noProof/>
                <w:webHidden/>
              </w:rPr>
              <w:fldChar w:fldCharType="end"/>
            </w:r>
          </w:hyperlink>
        </w:p>
        <w:p w14:paraId="11238C87" w14:textId="3354A63C"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7" w:history="1">
            <w:r w:rsidR="00B471A4" w:rsidRPr="002A5348">
              <w:rPr>
                <w:rStyle w:val="Hyperlink"/>
                <w:rFonts w:cs="Arial"/>
                <w:noProof/>
              </w:rPr>
              <w:t>3.1</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Requisitos Funcionais do Sistema</w:t>
            </w:r>
            <w:r w:rsidR="00B471A4">
              <w:rPr>
                <w:noProof/>
                <w:webHidden/>
              </w:rPr>
              <w:tab/>
            </w:r>
            <w:r w:rsidR="00B471A4">
              <w:rPr>
                <w:noProof/>
                <w:webHidden/>
              </w:rPr>
              <w:fldChar w:fldCharType="begin"/>
            </w:r>
            <w:r w:rsidR="00B471A4">
              <w:rPr>
                <w:noProof/>
                <w:webHidden/>
              </w:rPr>
              <w:instrText xml:space="preserve"> PAGEREF _Toc169195297 \h </w:instrText>
            </w:r>
            <w:r w:rsidR="00B471A4">
              <w:rPr>
                <w:noProof/>
                <w:webHidden/>
              </w:rPr>
            </w:r>
            <w:r w:rsidR="00B471A4">
              <w:rPr>
                <w:noProof/>
                <w:webHidden/>
              </w:rPr>
              <w:fldChar w:fldCharType="separate"/>
            </w:r>
            <w:r w:rsidR="00B471A4">
              <w:rPr>
                <w:noProof/>
                <w:webHidden/>
              </w:rPr>
              <w:t>33</w:t>
            </w:r>
            <w:r w:rsidR="00B471A4">
              <w:rPr>
                <w:noProof/>
                <w:webHidden/>
              </w:rPr>
              <w:fldChar w:fldCharType="end"/>
            </w:r>
          </w:hyperlink>
        </w:p>
        <w:p w14:paraId="1BD2C0C8" w14:textId="1A8A265C"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8" w:history="1">
            <w:r w:rsidR="00B471A4" w:rsidRPr="002A5348">
              <w:rPr>
                <w:rStyle w:val="Hyperlink"/>
                <w:rFonts w:cs="Arial"/>
                <w:noProof/>
              </w:rPr>
              <w:t>3.2</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Requisitos Não Funcionais do Sistema</w:t>
            </w:r>
            <w:r w:rsidR="00B471A4">
              <w:rPr>
                <w:noProof/>
                <w:webHidden/>
              </w:rPr>
              <w:tab/>
            </w:r>
            <w:r w:rsidR="00B471A4">
              <w:rPr>
                <w:noProof/>
                <w:webHidden/>
              </w:rPr>
              <w:fldChar w:fldCharType="begin"/>
            </w:r>
            <w:r w:rsidR="00B471A4">
              <w:rPr>
                <w:noProof/>
                <w:webHidden/>
              </w:rPr>
              <w:instrText xml:space="preserve"> PAGEREF _Toc169195298 \h </w:instrText>
            </w:r>
            <w:r w:rsidR="00B471A4">
              <w:rPr>
                <w:noProof/>
                <w:webHidden/>
              </w:rPr>
            </w:r>
            <w:r w:rsidR="00B471A4">
              <w:rPr>
                <w:noProof/>
                <w:webHidden/>
              </w:rPr>
              <w:fldChar w:fldCharType="separate"/>
            </w:r>
            <w:r w:rsidR="00B471A4">
              <w:rPr>
                <w:noProof/>
                <w:webHidden/>
              </w:rPr>
              <w:t>34</w:t>
            </w:r>
            <w:r w:rsidR="00B471A4">
              <w:rPr>
                <w:noProof/>
                <w:webHidden/>
              </w:rPr>
              <w:fldChar w:fldCharType="end"/>
            </w:r>
          </w:hyperlink>
        </w:p>
        <w:p w14:paraId="7F3A89CD" w14:textId="1D3797EE"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299" w:history="1">
            <w:r w:rsidR="00B471A4" w:rsidRPr="002A5348">
              <w:rPr>
                <w:rStyle w:val="Hyperlink"/>
                <w:rFonts w:cs="Arial"/>
                <w:noProof/>
              </w:rPr>
              <w:t>3.3</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Regras de Negócio</w:t>
            </w:r>
            <w:r w:rsidR="00B471A4">
              <w:rPr>
                <w:noProof/>
                <w:webHidden/>
              </w:rPr>
              <w:tab/>
            </w:r>
            <w:r w:rsidR="00B471A4">
              <w:rPr>
                <w:noProof/>
                <w:webHidden/>
              </w:rPr>
              <w:fldChar w:fldCharType="begin"/>
            </w:r>
            <w:r w:rsidR="00B471A4">
              <w:rPr>
                <w:noProof/>
                <w:webHidden/>
              </w:rPr>
              <w:instrText xml:space="preserve"> PAGEREF _Toc169195299 \h </w:instrText>
            </w:r>
            <w:r w:rsidR="00B471A4">
              <w:rPr>
                <w:noProof/>
                <w:webHidden/>
              </w:rPr>
            </w:r>
            <w:r w:rsidR="00B471A4">
              <w:rPr>
                <w:noProof/>
                <w:webHidden/>
              </w:rPr>
              <w:fldChar w:fldCharType="separate"/>
            </w:r>
            <w:r w:rsidR="00B471A4">
              <w:rPr>
                <w:noProof/>
                <w:webHidden/>
              </w:rPr>
              <w:t>36</w:t>
            </w:r>
            <w:r w:rsidR="00B471A4">
              <w:rPr>
                <w:noProof/>
                <w:webHidden/>
              </w:rPr>
              <w:fldChar w:fldCharType="end"/>
            </w:r>
          </w:hyperlink>
        </w:p>
        <w:p w14:paraId="03C572D0" w14:textId="311F2487" w:rsidR="00B471A4" w:rsidRDefault="005F2CBC">
          <w:pPr>
            <w:pStyle w:val="Sumrio1"/>
            <w:tabs>
              <w:tab w:val="left" w:pos="480"/>
              <w:tab w:val="right" w:leader="dot" w:pos="9350"/>
            </w:tabs>
            <w:rPr>
              <w:rFonts w:asciiTheme="minorHAnsi" w:eastAsiaTheme="minorEastAsia" w:hAnsiTheme="minorHAnsi" w:cstheme="minorBidi"/>
              <w:b w:val="0"/>
              <w:bCs w:val="0"/>
              <w:caps w:val="0"/>
              <w:noProof/>
              <w:snapToGrid/>
              <w:kern w:val="2"/>
              <w:lang w:eastAsia="pt-BR"/>
              <w14:ligatures w14:val="standardContextual"/>
            </w:rPr>
          </w:pPr>
          <w:hyperlink w:anchor="_Toc169195300" w:history="1">
            <w:r w:rsidR="00B471A4" w:rsidRPr="002A5348">
              <w:rPr>
                <w:rStyle w:val="Hyperlink"/>
                <w:rFonts w:cs="Arial"/>
                <w:noProof/>
              </w:rPr>
              <w:t>4.</w:t>
            </w:r>
            <w:r w:rsidR="00B471A4">
              <w:rPr>
                <w:rFonts w:asciiTheme="minorHAnsi" w:eastAsiaTheme="minorEastAsia" w:hAnsiTheme="minorHAnsi" w:cstheme="minorBidi"/>
                <w:b w:val="0"/>
                <w:bCs w:val="0"/>
                <w:caps w:val="0"/>
                <w:noProof/>
                <w:snapToGrid/>
                <w:kern w:val="2"/>
                <w:lang w:eastAsia="pt-BR"/>
                <w14:ligatures w14:val="standardContextual"/>
              </w:rPr>
              <w:tab/>
            </w:r>
            <w:r w:rsidR="00B471A4" w:rsidRPr="002A5348">
              <w:rPr>
                <w:rStyle w:val="Hyperlink"/>
                <w:rFonts w:cs="Arial"/>
                <w:noProof/>
              </w:rPr>
              <w:t>Modelos do Sistema</w:t>
            </w:r>
            <w:r w:rsidR="00B471A4">
              <w:rPr>
                <w:noProof/>
                <w:webHidden/>
              </w:rPr>
              <w:tab/>
            </w:r>
            <w:r w:rsidR="00B471A4">
              <w:rPr>
                <w:noProof/>
                <w:webHidden/>
              </w:rPr>
              <w:fldChar w:fldCharType="begin"/>
            </w:r>
            <w:r w:rsidR="00B471A4">
              <w:rPr>
                <w:noProof/>
                <w:webHidden/>
              </w:rPr>
              <w:instrText xml:space="preserve"> PAGEREF _Toc169195300 \h </w:instrText>
            </w:r>
            <w:r w:rsidR="00B471A4">
              <w:rPr>
                <w:noProof/>
                <w:webHidden/>
              </w:rPr>
            </w:r>
            <w:r w:rsidR="00B471A4">
              <w:rPr>
                <w:noProof/>
                <w:webHidden/>
              </w:rPr>
              <w:fldChar w:fldCharType="separate"/>
            </w:r>
            <w:r w:rsidR="00B471A4">
              <w:rPr>
                <w:noProof/>
                <w:webHidden/>
              </w:rPr>
              <w:t>38</w:t>
            </w:r>
            <w:r w:rsidR="00B471A4">
              <w:rPr>
                <w:noProof/>
                <w:webHidden/>
              </w:rPr>
              <w:fldChar w:fldCharType="end"/>
            </w:r>
          </w:hyperlink>
        </w:p>
        <w:p w14:paraId="48D25A6C" w14:textId="24FFAB5E"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301" w:history="1">
            <w:r w:rsidR="00B471A4" w:rsidRPr="002A5348">
              <w:rPr>
                <w:rStyle w:val="Hyperlink"/>
                <w:rFonts w:cs="Arial"/>
                <w:noProof/>
              </w:rPr>
              <w:t>4.1</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Especificação dos Casos de Uso</w:t>
            </w:r>
            <w:r w:rsidR="00B471A4">
              <w:rPr>
                <w:noProof/>
                <w:webHidden/>
              </w:rPr>
              <w:tab/>
            </w:r>
            <w:r w:rsidR="00B471A4">
              <w:rPr>
                <w:noProof/>
                <w:webHidden/>
              </w:rPr>
              <w:fldChar w:fldCharType="begin"/>
            </w:r>
            <w:r w:rsidR="00B471A4">
              <w:rPr>
                <w:noProof/>
                <w:webHidden/>
              </w:rPr>
              <w:instrText xml:space="preserve"> PAGEREF _Toc169195301 \h </w:instrText>
            </w:r>
            <w:r w:rsidR="00B471A4">
              <w:rPr>
                <w:noProof/>
                <w:webHidden/>
              </w:rPr>
            </w:r>
            <w:r w:rsidR="00B471A4">
              <w:rPr>
                <w:noProof/>
                <w:webHidden/>
              </w:rPr>
              <w:fldChar w:fldCharType="separate"/>
            </w:r>
            <w:r w:rsidR="00B471A4">
              <w:rPr>
                <w:noProof/>
                <w:webHidden/>
              </w:rPr>
              <w:t>40</w:t>
            </w:r>
            <w:r w:rsidR="00B471A4">
              <w:rPr>
                <w:noProof/>
                <w:webHidden/>
              </w:rPr>
              <w:fldChar w:fldCharType="end"/>
            </w:r>
          </w:hyperlink>
        </w:p>
        <w:p w14:paraId="48E3B84D" w14:textId="4A01D4DB"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2" w:history="1">
            <w:r w:rsidR="00B471A4" w:rsidRPr="002A5348">
              <w:rPr>
                <w:rStyle w:val="Hyperlink"/>
                <w:rFonts w:cs="Arial"/>
                <w:noProof/>
              </w:rPr>
              <w:t>4.1.1</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w:t>
            </w:r>
            <w:r w:rsidR="00B471A4">
              <w:rPr>
                <w:noProof/>
                <w:webHidden/>
              </w:rPr>
              <w:tab/>
            </w:r>
            <w:r w:rsidR="00B471A4">
              <w:rPr>
                <w:noProof/>
                <w:webHidden/>
              </w:rPr>
              <w:fldChar w:fldCharType="begin"/>
            </w:r>
            <w:r w:rsidR="00B471A4">
              <w:rPr>
                <w:noProof/>
                <w:webHidden/>
              </w:rPr>
              <w:instrText xml:space="preserve"> PAGEREF _Toc169195302 \h </w:instrText>
            </w:r>
            <w:r w:rsidR="00B471A4">
              <w:rPr>
                <w:noProof/>
                <w:webHidden/>
              </w:rPr>
            </w:r>
            <w:r w:rsidR="00B471A4">
              <w:rPr>
                <w:noProof/>
                <w:webHidden/>
              </w:rPr>
              <w:fldChar w:fldCharType="separate"/>
            </w:r>
            <w:r w:rsidR="00B471A4">
              <w:rPr>
                <w:noProof/>
                <w:webHidden/>
              </w:rPr>
              <w:t>40</w:t>
            </w:r>
            <w:r w:rsidR="00B471A4">
              <w:rPr>
                <w:noProof/>
                <w:webHidden/>
              </w:rPr>
              <w:fldChar w:fldCharType="end"/>
            </w:r>
          </w:hyperlink>
        </w:p>
        <w:p w14:paraId="63223E5B" w14:textId="26030782"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3" w:history="1">
            <w:r w:rsidR="00B471A4" w:rsidRPr="002A5348">
              <w:rPr>
                <w:rStyle w:val="Hyperlink"/>
                <w:rFonts w:cs="Arial"/>
                <w:noProof/>
              </w:rPr>
              <w:t>4.1.2</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Uso-2</w:t>
            </w:r>
            <w:r w:rsidR="00B471A4">
              <w:rPr>
                <w:noProof/>
                <w:webHidden/>
              </w:rPr>
              <w:tab/>
            </w:r>
            <w:r w:rsidR="00B471A4">
              <w:rPr>
                <w:noProof/>
                <w:webHidden/>
              </w:rPr>
              <w:fldChar w:fldCharType="begin"/>
            </w:r>
            <w:r w:rsidR="00B471A4">
              <w:rPr>
                <w:noProof/>
                <w:webHidden/>
              </w:rPr>
              <w:instrText xml:space="preserve"> PAGEREF _Toc169195303 \h </w:instrText>
            </w:r>
            <w:r w:rsidR="00B471A4">
              <w:rPr>
                <w:noProof/>
                <w:webHidden/>
              </w:rPr>
            </w:r>
            <w:r w:rsidR="00B471A4">
              <w:rPr>
                <w:noProof/>
                <w:webHidden/>
              </w:rPr>
              <w:fldChar w:fldCharType="separate"/>
            </w:r>
            <w:r w:rsidR="00B471A4">
              <w:rPr>
                <w:noProof/>
                <w:webHidden/>
              </w:rPr>
              <w:t>40</w:t>
            </w:r>
            <w:r w:rsidR="00B471A4">
              <w:rPr>
                <w:noProof/>
                <w:webHidden/>
              </w:rPr>
              <w:fldChar w:fldCharType="end"/>
            </w:r>
          </w:hyperlink>
        </w:p>
        <w:p w14:paraId="33BF27D7" w14:textId="4CB435E4"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4" w:history="1">
            <w:r w:rsidR="00B471A4" w:rsidRPr="002A5348">
              <w:rPr>
                <w:rStyle w:val="Hyperlink"/>
                <w:rFonts w:cs="Arial"/>
                <w:noProof/>
              </w:rPr>
              <w:t>4.1.3</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Uso-3</w:t>
            </w:r>
            <w:r w:rsidR="00B471A4">
              <w:rPr>
                <w:noProof/>
                <w:webHidden/>
              </w:rPr>
              <w:tab/>
            </w:r>
            <w:r w:rsidR="00B471A4">
              <w:rPr>
                <w:noProof/>
                <w:webHidden/>
              </w:rPr>
              <w:fldChar w:fldCharType="begin"/>
            </w:r>
            <w:r w:rsidR="00B471A4">
              <w:rPr>
                <w:noProof/>
                <w:webHidden/>
              </w:rPr>
              <w:instrText xml:space="preserve"> PAGEREF _Toc169195304 \h </w:instrText>
            </w:r>
            <w:r w:rsidR="00B471A4">
              <w:rPr>
                <w:noProof/>
                <w:webHidden/>
              </w:rPr>
            </w:r>
            <w:r w:rsidR="00B471A4">
              <w:rPr>
                <w:noProof/>
                <w:webHidden/>
              </w:rPr>
              <w:fldChar w:fldCharType="separate"/>
            </w:r>
            <w:r w:rsidR="00B471A4">
              <w:rPr>
                <w:noProof/>
                <w:webHidden/>
              </w:rPr>
              <w:t>41</w:t>
            </w:r>
            <w:r w:rsidR="00B471A4">
              <w:rPr>
                <w:noProof/>
                <w:webHidden/>
              </w:rPr>
              <w:fldChar w:fldCharType="end"/>
            </w:r>
          </w:hyperlink>
        </w:p>
        <w:p w14:paraId="47682378" w14:textId="42923386"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5" w:history="1">
            <w:r w:rsidR="00B471A4" w:rsidRPr="002A5348">
              <w:rPr>
                <w:rStyle w:val="Hyperlink"/>
                <w:rFonts w:cs="Arial"/>
                <w:noProof/>
              </w:rPr>
              <w:t>4.1.4</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Uso-4</w:t>
            </w:r>
            <w:r w:rsidR="00B471A4">
              <w:rPr>
                <w:noProof/>
                <w:webHidden/>
              </w:rPr>
              <w:tab/>
            </w:r>
            <w:r w:rsidR="00B471A4">
              <w:rPr>
                <w:noProof/>
                <w:webHidden/>
              </w:rPr>
              <w:fldChar w:fldCharType="begin"/>
            </w:r>
            <w:r w:rsidR="00B471A4">
              <w:rPr>
                <w:noProof/>
                <w:webHidden/>
              </w:rPr>
              <w:instrText xml:space="preserve"> PAGEREF _Toc169195305 \h </w:instrText>
            </w:r>
            <w:r w:rsidR="00B471A4">
              <w:rPr>
                <w:noProof/>
                <w:webHidden/>
              </w:rPr>
            </w:r>
            <w:r w:rsidR="00B471A4">
              <w:rPr>
                <w:noProof/>
                <w:webHidden/>
              </w:rPr>
              <w:fldChar w:fldCharType="separate"/>
            </w:r>
            <w:r w:rsidR="00B471A4">
              <w:rPr>
                <w:noProof/>
                <w:webHidden/>
              </w:rPr>
              <w:t>41</w:t>
            </w:r>
            <w:r w:rsidR="00B471A4">
              <w:rPr>
                <w:noProof/>
                <w:webHidden/>
              </w:rPr>
              <w:fldChar w:fldCharType="end"/>
            </w:r>
          </w:hyperlink>
        </w:p>
        <w:p w14:paraId="01258D90" w14:textId="3A413434"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6" w:history="1">
            <w:r w:rsidR="00B471A4" w:rsidRPr="002A5348">
              <w:rPr>
                <w:rStyle w:val="Hyperlink"/>
                <w:rFonts w:cs="Arial"/>
                <w:noProof/>
              </w:rPr>
              <w:t>4.1.5</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Uso-5</w:t>
            </w:r>
            <w:r w:rsidR="00B471A4">
              <w:rPr>
                <w:noProof/>
                <w:webHidden/>
              </w:rPr>
              <w:tab/>
            </w:r>
            <w:r w:rsidR="00B471A4">
              <w:rPr>
                <w:noProof/>
                <w:webHidden/>
              </w:rPr>
              <w:fldChar w:fldCharType="begin"/>
            </w:r>
            <w:r w:rsidR="00B471A4">
              <w:rPr>
                <w:noProof/>
                <w:webHidden/>
              </w:rPr>
              <w:instrText xml:space="preserve"> PAGEREF _Toc169195306 \h </w:instrText>
            </w:r>
            <w:r w:rsidR="00B471A4">
              <w:rPr>
                <w:noProof/>
                <w:webHidden/>
              </w:rPr>
            </w:r>
            <w:r w:rsidR="00B471A4">
              <w:rPr>
                <w:noProof/>
                <w:webHidden/>
              </w:rPr>
              <w:fldChar w:fldCharType="separate"/>
            </w:r>
            <w:r w:rsidR="00B471A4">
              <w:rPr>
                <w:noProof/>
                <w:webHidden/>
              </w:rPr>
              <w:t>42</w:t>
            </w:r>
            <w:r w:rsidR="00B471A4">
              <w:rPr>
                <w:noProof/>
                <w:webHidden/>
              </w:rPr>
              <w:fldChar w:fldCharType="end"/>
            </w:r>
          </w:hyperlink>
        </w:p>
        <w:p w14:paraId="18B46E0F" w14:textId="76FC963F"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7" w:history="1">
            <w:r w:rsidR="00B471A4" w:rsidRPr="002A5348">
              <w:rPr>
                <w:rStyle w:val="Hyperlink"/>
                <w:rFonts w:cs="Arial"/>
                <w:noProof/>
              </w:rPr>
              <w:t>4.1.6</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Uso-6</w:t>
            </w:r>
            <w:r w:rsidR="00B471A4">
              <w:rPr>
                <w:noProof/>
                <w:webHidden/>
              </w:rPr>
              <w:tab/>
            </w:r>
            <w:r w:rsidR="00B471A4">
              <w:rPr>
                <w:noProof/>
                <w:webHidden/>
              </w:rPr>
              <w:fldChar w:fldCharType="begin"/>
            </w:r>
            <w:r w:rsidR="00B471A4">
              <w:rPr>
                <w:noProof/>
                <w:webHidden/>
              </w:rPr>
              <w:instrText xml:space="preserve"> PAGEREF _Toc169195307 \h </w:instrText>
            </w:r>
            <w:r w:rsidR="00B471A4">
              <w:rPr>
                <w:noProof/>
                <w:webHidden/>
              </w:rPr>
            </w:r>
            <w:r w:rsidR="00B471A4">
              <w:rPr>
                <w:noProof/>
                <w:webHidden/>
              </w:rPr>
              <w:fldChar w:fldCharType="separate"/>
            </w:r>
            <w:r w:rsidR="00B471A4">
              <w:rPr>
                <w:noProof/>
                <w:webHidden/>
              </w:rPr>
              <w:t>43</w:t>
            </w:r>
            <w:r w:rsidR="00B471A4">
              <w:rPr>
                <w:noProof/>
                <w:webHidden/>
              </w:rPr>
              <w:fldChar w:fldCharType="end"/>
            </w:r>
          </w:hyperlink>
        </w:p>
        <w:p w14:paraId="5CEEF763" w14:textId="57634920"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8" w:history="1">
            <w:r w:rsidR="00B471A4" w:rsidRPr="002A5348">
              <w:rPr>
                <w:rStyle w:val="Hyperlink"/>
                <w:rFonts w:cs="Arial"/>
                <w:noProof/>
              </w:rPr>
              <w:t>4.1.7</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Uso-7</w:t>
            </w:r>
            <w:r w:rsidR="00B471A4">
              <w:rPr>
                <w:noProof/>
                <w:webHidden/>
              </w:rPr>
              <w:tab/>
            </w:r>
            <w:r w:rsidR="00B471A4">
              <w:rPr>
                <w:noProof/>
                <w:webHidden/>
              </w:rPr>
              <w:fldChar w:fldCharType="begin"/>
            </w:r>
            <w:r w:rsidR="00B471A4">
              <w:rPr>
                <w:noProof/>
                <w:webHidden/>
              </w:rPr>
              <w:instrText xml:space="preserve"> PAGEREF _Toc169195308 \h </w:instrText>
            </w:r>
            <w:r w:rsidR="00B471A4">
              <w:rPr>
                <w:noProof/>
                <w:webHidden/>
              </w:rPr>
            </w:r>
            <w:r w:rsidR="00B471A4">
              <w:rPr>
                <w:noProof/>
                <w:webHidden/>
              </w:rPr>
              <w:fldChar w:fldCharType="separate"/>
            </w:r>
            <w:r w:rsidR="00B471A4">
              <w:rPr>
                <w:noProof/>
                <w:webHidden/>
              </w:rPr>
              <w:t>43</w:t>
            </w:r>
            <w:r w:rsidR="00B471A4">
              <w:rPr>
                <w:noProof/>
                <w:webHidden/>
              </w:rPr>
              <w:fldChar w:fldCharType="end"/>
            </w:r>
          </w:hyperlink>
        </w:p>
        <w:p w14:paraId="5695704F" w14:textId="7E452349"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09" w:history="1">
            <w:r w:rsidR="00B471A4" w:rsidRPr="002A5348">
              <w:rPr>
                <w:rStyle w:val="Hyperlink"/>
                <w:rFonts w:cs="Arial"/>
                <w:noProof/>
              </w:rPr>
              <w:t>4.1.8</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Uso-8</w:t>
            </w:r>
            <w:r w:rsidR="00B471A4">
              <w:rPr>
                <w:noProof/>
                <w:webHidden/>
              </w:rPr>
              <w:tab/>
            </w:r>
            <w:r w:rsidR="00B471A4">
              <w:rPr>
                <w:noProof/>
                <w:webHidden/>
              </w:rPr>
              <w:fldChar w:fldCharType="begin"/>
            </w:r>
            <w:r w:rsidR="00B471A4">
              <w:rPr>
                <w:noProof/>
                <w:webHidden/>
              </w:rPr>
              <w:instrText xml:space="preserve"> PAGEREF _Toc169195309 \h </w:instrText>
            </w:r>
            <w:r w:rsidR="00B471A4">
              <w:rPr>
                <w:noProof/>
                <w:webHidden/>
              </w:rPr>
            </w:r>
            <w:r w:rsidR="00B471A4">
              <w:rPr>
                <w:noProof/>
                <w:webHidden/>
              </w:rPr>
              <w:fldChar w:fldCharType="separate"/>
            </w:r>
            <w:r w:rsidR="00B471A4">
              <w:rPr>
                <w:noProof/>
                <w:webHidden/>
              </w:rPr>
              <w:t>44</w:t>
            </w:r>
            <w:r w:rsidR="00B471A4">
              <w:rPr>
                <w:noProof/>
                <w:webHidden/>
              </w:rPr>
              <w:fldChar w:fldCharType="end"/>
            </w:r>
          </w:hyperlink>
        </w:p>
        <w:p w14:paraId="3E02790A" w14:textId="21969AB2" w:rsidR="00B471A4" w:rsidRDefault="005F2CBC">
          <w:pPr>
            <w:pStyle w:val="Sumrio3"/>
            <w:tabs>
              <w:tab w:val="left" w:pos="960"/>
              <w:tab w:val="right" w:leader="dot" w:pos="9350"/>
            </w:tabs>
            <w:rPr>
              <w:rFonts w:eastAsiaTheme="minorEastAsia" w:cstheme="minorBidi"/>
              <w:noProof/>
              <w:snapToGrid/>
              <w:kern w:val="2"/>
              <w:sz w:val="24"/>
              <w:szCs w:val="24"/>
              <w:lang w:eastAsia="pt-BR"/>
              <w14:ligatures w14:val="standardContextual"/>
            </w:rPr>
          </w:pPr>
          <w:hyperlink w:anchor="_Toc169195310" w:history="1">
            <w:r w:rsidR="00B471A4" w:rsidRPr="002A5348">
              <w:rPr>
                <w:rStyle w:val="Hyperlink"/>
                <w:rFonts w:cs="Arial"/>
                <w:noProof/>
              </w:rPr>
              <w:t>4.1.9</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Uso-9</w:t>
            </w:r>
            <w:r w:rsidR="00B471A4">
              <w:rPr>
                <w:noProof/>
                <w:webHidden/>
              </w:rPr>
              <w:tab/>
            </w:r>
            <w:r w:rsidR="00B471A4">
              <w:rPr>
                <w:noProof/>
                <w:webHidden/>
              </w:rPr>
              <w:fldChar w:fldCharType="begin"/>
            </w:r>
            <w:r w:rsidR="00B471A4">
              <w:rPr>
                <w:noProof/>
                <w:webHidden/>
              </w:rPr>
              <w:instrText xml:space="preserve"> PAGEREF _Toc169195310 \h </w:instrText>
            </w:r>
            <w:r w:rsidR="00B471A4">
              <w:rPr>
                <w:noProof/>
                <w:webHidden/>
              </w:rPr>
            </w:r>
            <w:r w:rsidR="00B471A4">
              <w:rPr>
                <w:noProof/>
                <w:webHidden/>
              </w:rPr>
              <w:fldChar w:fldCharType="separate"/>
            </w:r>
            <w:r w:rsidR="00B471A4">
              <w:rPr>
                <w:noProof/>
                <w:webHidden/>
              </w:rPr>
              <w:t>44</w:t>
            </w:r>
            <w:r w:rsidR="00B471A4">
              <w:rPr>
                <w:noProof/>
                <w:webHidden/>
              </w:rPr>
              <w:fldChar w:fldCharType="end"/>
            </w:r>
          </w:hyperlink>
        </w:p>
        <w:p w14:paraId="7FEA5583" w14:textId="6CC9858B"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1" w:history="1">
            <w:r w:rsidR="00B471A4" w:rsidRPr="002A5348">
              <w:rPr>
                <w:rStyle w:val="Hyperlink"/>
                <w:rFonts w:cs="Arial"/>
                <w:noProof/>
              </w:rPr>
              <w:t>4.1.10</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Uso-10</w:t>
            </w:r>
            <w:r w:rsidR="00B471A4">
              <w:rPr>
                <w:noProof/>
                <w:webHidden/>
              </w:rPr>
              <w:tab/>
            </w:r>
            <w:r w:rsidR="00B471A4">
              <w:rPr>
                <w:noProof/>
                <w:webHidden/>
              </w:rPr>
              <w:fldChar w:fldCharType="begin"/>
            </w:r>
            <w:r w:rsidR="00B471A4">
              <w:rPr>
                <w:noProof/>
                <w:webHidden/>
              </w:rPr>
              <w:instrText xml:space="preserve"> PAGEREF _Toc169195311 \h </w:instrText>
            </w:r>
            <w:r w:rsidR="00B471A4">
              <w:rPr>
                <w:noProof/>
                <w:webHidden/>
              </w:rPr>
            </w:r>
            <w:r w:rsidR="00B471A4">
              <w:rPr>
                <w:noProof/>
                <w:webHidden/>
              </w:rPr>
              <w:fldChar w:fldCharType="separate"/>
            </w:r>
            <w:r w:rsidR="00B471A4">
              <w:rPr>
                <w:noProof/>
                <w:webHidden/>
              </w:rPr>
              <w:t>45</w:t>
            </w:r>
            <w:r w:rsidR="00B471A4">
              <w:rPr>
                <w:noProof/>
                <w:webHidden/>
              </w:rPr>
              <w:fldChar w:fldCharType="end"/>
            </w:r>
          </w:hyperlink>
        </w:p>
        <w:p w14:paraId="5BDF7D79" w14:textId="55F37022"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2" w:history="1">
            <w:r w:rsidR="00B471A4" w:rsidRPr="002A5348">
              <w:rPr>
                <w:rStyle w:val="Hyperlink"/>
                <w:rFonts w:cs="Arial"/>
                <w:noProof/>
              </w:rPr>
              <w:t>4.1.11</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Uso-11</w:t>
            </w:r>
            <w:r w:rsidR="00B471A4">
              <w:rPr>
                <w:noProof/>
                <w:webHidden/>
              </w:rPr>
              <w:tab/>
            </w:r>
            <w:r w:rsidR="00B471A4">
              <w:rPr>
                <w:noProof/>
                <w:webHidden/>
              </w:rPr>
              <w:fldChar w:fldCharType="begin"/>
            </w:r>
            <w:r w:rsidR="00B471A4">
              <w:rPr>
                <w:noProof/>
                <w:webHidden/>
              </w:rPr>
              <w:instrText xml:space="preserve"> PAGEREF _Toc169195312 \h </w:instrText>
            </w:r>
            <w:r w:rsidR="00B471A4">
              <w:rPr>
                <w:noProof/>
                <w:webHidden/>
              </w:rPr>
            </w:r>
            <w:r w:rsidR="00B471A4">
              <w:rPr>
                <w:noProof/>
                <w:webHidden/>
              </w:rPr>
              <w:fldChar w:fldCharType="separate"/>
            </w:r>
            <w:r w:rsidR="00B471A4">
              <w:rPr>
                <w:noProof/>
                <w:webHidden/>
              </w:rPr>
              <w:t>46</w:t>
            </w:r>
            <w:r w:rsidR="00B471A4">
              <w:rPr>
                <w:noProof/>
                <w:webHidden/>
              </w:rPr>
              <w:fldChar w:fldCharType="end"/>
            </w:r>
          </w:hyperlink>
        </w:p>
        <w:p w14:paraId="27DD609A" w14:textId="68AFBC40"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3" w:history="1">
            <w:r w:rsidR="00B471A4" w:rsidRPr="002A5348">
              <w:rPr>
                <w:rStyle w:val="Hyperlink"/>
                <w:rFonts w:cs="Arial"/>
                <w:noProof/>
              </w:rPr>
              <w:t>4.1.12</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Uso-12</w:t>
            </w:r>
            <w:r w:rsidR="00B471A4">
              <w:rPr>
                <w:noProof/>
                <w:webHidden/>
              </w:rPr>
              <w:tab/>
            </w:r>
            <w:r w:rsidR="00B471A4">
              <w:rPr>
                <w:noProof/>
                <w:webHidden/>
              </w:rPr>
              <w:fldChar w:fldCharType="begin"/>
            </w:r>
            <w:r w:rsidR="00B471A4">
              <w:rPr>
                <w:noProof/>
                <w:webHidden/>
              </w:rPr>
              <w:instrText xml:space="preserve"> PAGEREF _Toc169195313 \h </w:instrText>
            </w:r>
            <w:r w:rsidR="00B471A4">
              <w:rPr>
                <w:noProof/>
                <w:webHidden/>
              </w:rPr>
            </w:r>
            <w:r w:rsidR="00B471A4">
              <w:rPr>
                <w:noProof/>
                <w:webHidden/>
              </w:rPr>
              <w:fldChar w:fldCharType="separate"/>
            </w:r>
            <w:r w:rsidR="00B471A4">
              <w:rPr>
                <w:noProof/>
                <w:webHidden/>
              </w:rPr>
              <w:t>46</w:t>
            </w:r>
            <w:r w:rsidR="00B471A4">
              <w:rPr>
                <w:noProof/>
                <w:webHidden/>
              </w:rPr>
              <w:fldChar w:fldCharType="end"/>
            </w:r>
          </w:hyperlink>
        </w:p>
        <w:p w14:paraId="72CFBF05" w14:textId="4356FB6C"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4" w:history="1">
            <w:r w:rsidR="00B471A4" w:rsidRPr="002A5348">
              <w:rPr>
                <w:rStyle w:val="Hyperlink"/>
                <w:rFonts w:cs="Arial"/>
                <w:noProof/>
              </w:rPr>
              <w:t>4.1.13</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Uso-13</w:t>
            </w:r>
            <w:r w:rsidR="00B471A4">
              <w:rPr>
                <w:noProof/>
                <w:webHidden/>
              </w:rPr>
              <w:tab/>
            </w:r>
            <w:r w:rsidR="00B471A4">
              <w:rPr>
                <w:noProof/>
                <w:webHidden/>
              </w:rPr>
              <w:fldChar w:fldCharType="begin"/>
            </w:r>
            <w:r w:rsidR="00B471A4">
              <w:rPr>
                <w:noProof/>
                <w:webHidden/>
              </w:rPr>
              <w:instrText xml:space="preserve"> PAGEREF _Toc169195314 \h </w:instrText>
            </w:r>
            <w:r w:rsidR="00B471A4">
              <w:rPr>
                <w:noProof/>
                <w:webHidden/>
              </w:rPr>
            </w:r>
            <w:r w:rsidR="00B471A4">
              <w:rPr>
                <w:noProof/>
                <w:webHidden/>
              </w:rPr>
              <w:fldChar w:fldCharType="separate"/>
            </w:r>
            <w:r w:rsidR="00B471A4">
              <w:rPr>
                <w:noProof/>
                <w:webHidden/>
              </w:rPr>
              <w:t>47</w:t>
            </w:r>
            <w:r w:rsidR="00B471A4">
              <w:rPr>
                <w:noProof/>
                <w:webHidden/>
              </w:rPr>
              <w:fldChar w:fldCharType="end"/>
            </w:r>
          </w:hyperlink>
        </w:p>
        <w:p w14:paraId="26E0232C" w14:textId="697BA44E"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5" w:history="1">
            <w:r w:rsidR="00B471A4" w:rsidRPr="002A5348">
              <w:rPr>
                <w:rStyle w:val="Hyperlink"/>
                <w:rFonts w:cs="Arial"/>
                <w:noProof/>
              </w:rPr>
              <w:t>4.1.14</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Uso-14</w:t>
            </w:r>
            <w:r w:rsidR="00B471A4">
              <w:rPr>
                <w:noProof/>
                <w:webHidden/>
              </w:rPr>
              <w:tab/>
            </w:r>
            <w:r w:rsidR="00B471A4">
              <w:rPr>
                <w:noProof/>
                <w:webHidden/>
              </w:rPr>
              <w:fldChar w:fldCharType="begin"/>
            </w:r>
            <w:r w:rsidR="00B471A4">
              <w:rPr>
                <w:noProof/>
                <w:webHidden/>
              </w:rPr>
              <w:instrText xml:space="preserve"> PAGEREF _Toc169195315 \h </w:instrText>
            </w:r>
            <w:r w:rsidR="00B471A4">
              <w:rPr>
                <w:noProof/>
                <w:webHidden/>
              </w:rPr>
            </w:r>
            <w:r w:rsidR="00B471A4">
              <w:rPr>
                <w:noProof/>
                <w:webHidden/>
              </w:rPr>
              <w:fldChar w:fldCharType="separate"/>
            </w:r>
            <w:r w:rsidR="00B471A4">
              <w:rPr>
                <w:noProof/>
                <w:webHidden/>
              </w:rPr>
              <w:t>48</w:t>
            </w:r>
            <w:r w:rsidR="00B471A4">
              <w:rPr>
                <w:noProof/>
                <w:webHidden/>
              </w:rPr>
              <w:fldChar w:fldCharType="end"/>
            </w:r>
          </w:hyperlink>
        </w:p>
        <w:p w14:paraId="7FB2084D" w14:textId="582BD0B4"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6" w:history="1">
            <w:r w:rsidR="00B471A4" w:rsidRPr="002A5348">
              <w:rPr>
                <w:rStyle w:val="Hyperlink"/>
                <w:rFonts w:cs="Arial"/>
                <w:noProof/>
              </w:rPr>
              <w:t>4.1.15</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Uso-15</w:t>
            </w:r>
            <w:r w:rsidR="00B471A4">
              <w:rPr>
                <w:noProof/>
                <w:webHidden/>
              </w:rPr>
              <w:tab/>
            </w:r>
            <w:r w:rsidR="00B471A4">
              <w:rPr>
                <w:noProof/>
                <w:webHidden/>
              </w:rPr>
              <w:fldChar w:fldCharType="begin"/>
            </w:r>
            <w:r w:rsidR="00B471A4">
              <w:rPr>
                <w:noProof/>
                <w:webHidden/>
              </w:rPr>
              <w:instrText xml:space="preserve"> PAGEREF _Toc169195316 \h </w:instrText>
            </w:r>
            <w:r w:rsidR="00B471A4">
              <w:rPr>
                <w:noProof/>
                <w:webHidden/>
              </w:rPr>
            </w:r>
            <w:r w:rsidR="00B471A4">
              <w:rPr>
                <w:noProof/>
                <w:webHidden/>
              </w:rPr>
              <w:fldChar w:fldCharType="separate"/>
            </w:r>
            <w:r w:rsidR="00B471A4">
              <w:rPr>
                <w:noProof/>
                <w:webHidden/>
              </w:rPr>
              <w:t>49</w:t>
            </w:r>
            <w:r w:rsidR="00B471A4">
              <w:rPr>
                <w:noProof/>
                <w:webHidden/>
              </w:rPr>
              <w:fldChar w:fldCharType="end"/>
            </w:r>
          </w:hyperlink>
        </w:p>
        <w:p w14:paraId="6BF57073" w14:textId="610A4F96"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7" w:history="1">
            <w:r w:rsidR="00B471A4" w:rsidRPr="002A5348">
              <w:rPr>
                <w:rStyle w:val="Hyperlink"/>
                <w:rFonts w:cs="Arial"/>
                <w:noProof/>
              </w:rPr>
              <w:t>4.1.16</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Uso-16</w:t>
            </w:r>
            <w:r w:rsidR="00B471A4">
              <w:rPr>
                <w:noProof/>
                <w:webHidden/>
              </w:rPr>
              <w:tab/>
            </w:r>
            <w:r w:rsidR="00B471A4">
              <w:rPr>
                <w:noProof/>
                <w:webHidden/>
              </w:rPr>
              <w:fldChar w:fldCharType="begin"/>
            </w:r>
            <w:r w:rsidR="00B471A4">
              <w:rPr>
                <w:noProof/>
                <w:webHidden/>
              </w:rPr>
              <w:instrText xml:space="preserve"> PAGEREF _Toc169195317 \h </w:instrText>
            </w:r>
            <w:r w:rsidR="00B471A4">
              <w:rPr>
                <w:noProof/>
                <w:webHidden/>
              </w:rPr>
            </w:r>
            <w:r w:rsidR="00B471A4">
              <w:rPr>
                <w:noProof/>
                <w:webHidden/>
              </w:rPr>
              <w:fldChar w:fldCharType="separate"/>
            </w:r>
            <w:r w:rsidR="00B471A4">
              <w:rPr>
                <w:noProof/>
                <w:webHidden/>
              </w:rPr>
              <w:t>49</w:t>
            </w:r>
            <w:r w:rsidR="00B471A4">
              <w:rPr>
                <w:noProof/>
                <w:webHidden/>
              </w:rPr>
              <w:fldChar w:fldCharType="end"/>
            </w:r>
          </w:hyperlink>
        </w:p>
        <w:p w14:paraId="41E7DCFF" w14:textId="5C250E71" w:rsidR="00B471A4" w:rsidRDefault="005F2CBC">
          <w:pPr>
            <w:pStyle w:val="Sumrio3"/>
            <w:tabs>
              <w:tab w:val="left" w:pos="1200"/>
              <w:tab w:val="right" w:leader="dot" w:pos="9350"/>
            </w:tabs>
            <w:rPr>
              <w:rFonts w:eastAsiaTheme="minorEastAsia" w:cstheme="minorBidi"/>
              <w:noProof/>
              <w:snapToGrid/>
              <w:kern w:val="2"/>
              <w:sz w:val="24"/>
              <w:szCs w:val="24"/>
              <w:lang w:eastAsia="pt-BR"/>
              <w14:ligatures w14:val="standardContextual"/>
            </w:rPr>
          </w:pPr>
          <w:hyperlink w:anchor="_Toc169195318" w:history="1">
            <w:r w:rsidR="00B471A4" w:rsidRPr="002A5348">
              <w:rPr>
                <w:rStyle w:val="Hyperlink"/>
                <w:rFonts w:cs="Arial"/>
                <w:noProof/>
              </w:rPr>
              <w:t>4.1.17</w:t>
            </w:r>
            <w:r w:rsidR="00B471A4">
              <w:rPr>
                <w:rFonts w:eastAsiaTheme="minorEastAsia" w:cstheme="minorBidi"/>
                <w:noProof/>
                <w:snapToGrid/>
                <w:kern w:val="2"/>
                <w:sz w:val="24"/>
                <w:szCs w:val="24"/>
                <w:lang w:eastAsia="pt-BR"/>
                <w14:ligatures w14:val="standardContextual"/>
              </w:rPr>
              <w:tab/>
            </w:r>
            <w:r w:rsidR="00B471A4" w:rsidRPr="002A5348">
              <w:rPr>
                <w:rStyle w:val="Hyperlink"/>
                <w:rFonts w:cs="Arial"/>
                <w:noProof/>
              </w:rPr>
              <w:t>Especificação do Caso de Uso-17</w:t>
            </w:r>
            <w:r w:rsidR="00B471A4">
              <w:rPr>
                <w:noProof/>
                <w:webHidden/>
              </w:rPr>
              <w:tab/>
            </w:r>
            <w:r w:rsidR="00B471A4">
              <w:rPr>
                <w:noProof/>
                <w:webHidden/>
              </w:rPr>
              <w:fldChar w:fldCharType="begin"/>
            </w:r>
            <w:r w:rsidR="00B471A4">
              <w:rPr>
                <w:noProof/>
                <w:webHidden/>
              </w:rPr>
              <w:instrText xml:space="preserve"> PAGEREF _Toc169195318 \h </w:instrText>
            </w:r>
            <w:r w:rsidR="00B471A4">
              <w:rPr>
                <w:noProof/>
                <w:webHidden/>
              </w:rPr>
            </w:r>
            <w:r w:rsidR="00B471A4">
              <w:rPr>
                <w:noProof/>
                <w:webHidden/>
              </w:rPr>
              <w:fldChar w:fldCharType="separate"/>
            </w:r>
            <w:r w:rsidR="00B471A4">
              <w:rPr>
                <w:noProof/>
                <w:webHidden/>
              </w:rPr>
              <w:t>50</w:t>
            </w:r>
            <w:r w:rsidR="00B471A4">
              <w:rPr>
                <w:noProof/>
                <w:webHidden/>
              </w:rPr>
              <w:fldChar w:fldCharType="end"/>
            </w:r>
          </w:hyperlink>
        </w:p>
        <w:p w14:paraId="7715E7CB" w14:textId="4B1992C4" w:rsidR="00B471A4" w:rsidRDefault="005F2CBC">
          <w:pPr>
            <w:pStyle w:val="Sumrio1"/>
            <w:tabs>
              <w:tab w:val="left" w:pos="480"/>
              <w:tab w:val="right" w:leader="dot" w:pos="9350"/>
            </w:tabs>
            <w:rPr>
              <w:rFonts w:asciiTheme="minorHAnsi" w:eastAsiaTheme="minorEastAsia" w:hAnsiTheme="minorHAnsi" w:cstheme="minorBidi"/>
              <w:b w:val="0"/>
              <w:bCs w:val="0"/>
              <w:caps w:val="0"/>
              <w:noProof/>
              <w:snapToGrid/>
              <w:kern w:val="2"/>
              <w:lang w:eastAsia="pt-BR"/>
              <w14:ligatures w14:val="standardContextual"/>
            </w:rPr>
          </w:pPr>
          <w:hyperlink w:anchor="_Toc169195319" w:history="1">
            <w:r w:rsidR="00B471A4" w:rsidRPr="002A5348">
              <w:rPr>
                <w:rStyle w:val="Hyperlink"/>
                <w:rFonts w:cs="Arial"/>
                <w:noProof/>
              </w:rPr>
              <w:t>5.</w:t>
            </w:r>
            <w:r w:rsidR="00B471A4">
              <w:rPr>
                <w:rFonts w:asciiTheme="minorHAnsi" w:eastAsiaTheme="minorEastAsia" w:hAnsiTheme="minorHAnsi" w:cstheme="minorBidi"/>
                <w:b w:val="0"/>
                <w:bCs w:val="0"/>
                <w:caps w:val="0"/>
                <w:noProof/>
                <w:snapToGrid/>
                <w:kern w:val="2"/>
                <w:lang w:eastAsia="pt-BR"/>
                <w14:ligatures w14:val="standardContextual"/>
              </w:rPr>
              <w:tab/>
            </w:r>
            <w:r w:rsidR="00B471A4" w:rsidRPr="002A5348">
              <w:rPr>
                <w:rStyle w:val="Hyperlink"/>
                <w:rFonts w:cs="Arial"/>
                <w:noProof/>
              </w:rPr>
              <w:t>Implementação das Páginas Web</w:t>
            </w:r>
            <w:r w:rsidR="00B471A4">
              <w:rPr>
                <w:noProof/>
                <w:webHidden/>
              </w:rPr>
              <w:tab/>
            </w:r>
            <w:r w:rsidR="00B471A4">
              <w:rPr>
                <w:noProof/>
                <w:webHidden/>
              </w:rPr>
              <w:fldChar w:fldCharType="begin"/>
            </w:r>
            <w:r w:rsidR="00B471A4">
              <w:rPr>
                <w:noProof/>
                <w:webHidden/>
              </w:rPr>
              <w:instrText xml:space="preserve"> PAGEREF _Toc169195319 \h </w:instrText>
            </w:r>
            <w:r w:rsidR="00B471A4">
              <w:rPr>
                <w:noProof/>
                <w:webHidden/>
              </w:rPr>
            </w:r>
            <w:r w:rsidR="00B471A4">
              <w:rPr>
                <w:noProof/>
                <w:webHidden/>
              </w:rPr>
              <w:fldChar w:fldCharType="separate"/>
            </w:r>
            <w:r w:rsidR="00B471A4">
              <w:rPr>
                <w:noProof/>
                <w:webHidden/>
              </w:rPr>
              <w:t>51</w:t>
            </w:r>
            <w:r w:rsidR="00B471A4">
              <w:rPr>
                <w:noProof/>
                <w:webHidden/>
              </w:rPr>
              <w:fldChar w:fldCharType="end"/>
            </w:r>
          </w:hyperlink>
        </w:p>
        <w:p w14:paraId="1E6A49B0" w14:textId="643AA6D4"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320" w:history="1">
            <w:r w:rsidR="00B471A4" w:rsidRPr="002A5348">
              <w:rPr>
                <w:rStyle w:val="Hyperlink"/>
                <w:rFonts w:cs="Arial"/>
                <w:noProof/>
              </w:rPr>
              <w:t>5.1</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Páginas Web</w:t>
            </w:r>
            <w:r w:rsidR="00B471A4">
              <w:rPr>
                <w:noProof/>
                <w:webHidden/>
              </w:rPr>
              <w:tab/>
            </w:r>
            <w:r w:rsidR="00B471A4">
              <w:rPr>
                <w:noProof/>
                <w:webHidden/>
              </w:rPr>
              <w:fldChar w:fldCharType="begin"/>
            </w:r>
            <w:r w:rsidR="00B471A4">
              <w:rPr>
                <w:noProof/>
                <w:webHidden/>
              </w:rPr>
              <w:instrText xml:space="preserve"> PAGEREF _Toc169195320 \h </w:instrText>
            </w:r>
            <w:r w:rsidR="00B471A4">
              <w:rPr>
                <w:noProof/>
                <w:webHidden/>
              </w:rPr>
            </w:r>
            <w:r w:rsidR="00B471A4">
              <w:rPr>
                <w:noProof/>
                <w:webHidden/>
              </w:rPr>
              <w:fldChar w:fldCharType="separate"/>
            </w:r>
            <w:r w:rsidR="00B471A4">
              <w:rPr>
                <w:noProof/>
                <w:webHidden/>
              </w:rPr>
              <w:t>51</w:t>
            </w:r>
            <w:r w:rsidR="00B471A4">
              <w:rPr>
                <w:noProof/>
                <w:webHidden/>
              </w:rPr>
              <w:fldChar w:fldCharType="end"/>
            </w:r>
          </w:hyperlink>
        </w:p>
        <w:p w14:paraId="6E99B0FD" w14:textId="67C2EFA5"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321" w:history="1">
            <w:r w:rsidR="00B471A4" w:rsidRPr="002A5348">
              <w:rPr>
                <w:rStyle w:val="Hyperlink"/>
                <w:rFonts w:cs="Arial"/>
                <w:noProof/>
              </w:rPr>
              <w:t>5.2</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Diagrama de Navegação</w:t>
            </w:r>
            <w:r w:rsidR="00B471A4">
              <w:rPr>
                <w:noProof/>
                <w:webHidden/>
              </w:rPr>
              <w:tab/>
            </w:r>
            <w:r w:rsidR="00B471A4">
              <w:rPr>
                <w:noProof/>
                <w:webHidden/>
              </w:rPr>
              <w:fldChar w:fldCharType="begin"/>
            </w:r>
            <w:r w:rsidR="00B471A4">
              <w:rPr>
                <w:noProof/>
                <w:webHidden/>
              </w:rPr>
              <w:instrText xml:space="preserve"> PAGEREF _Toc169195321 \h </w:instrText>
            </w:r>
            <w:r w:rsidR="00B471A4">
              <w:rPr>
                <w:noProof/>
                <w:webHidden/>
              </w:rPr>
            </w:r>
            <w:r w:rsidR="00B471A4">
              <w:rPr>
                <w:noProof/>
                <w:webHidden/>
              </w:rPr>
              <w:fldChar w:fldCharType="separate"/>
            </w:r>
            <w:r w:rsidR="00B471A4">
              <w:rPr>
                <w:noProof/>
                <w:webHidden/>
              </w:rPr>
              <w:t>68</w:t>
            </w:r>
            <w:r w:rsidR="00B471A4">
              <w:rPr>
                <w:noProof/>
                <w:webHidden/>
              </w:rPr>
              <w:fldChar w:fldCharType="end"/>
            </w:r>
          </w:hyperlink>
        </w:p>
        <w:p w14:paraId="1927C1C3" w14:textId="5516E339" w:rsidR="00B471A4" w:rsidRDefault="005F2CBC">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322" w:history="1">
            <w:r w:rsidR="00B471A4" w:rsidRPr="002A5348">
              <w:rPr>
                <w:rStyle w:val="Hyperlink"/>
                <w:rFonts w:cs="Arial"/>
                <w:noProof/>
              </w:rPr>
              <w:t>5.3</w:t>
            </w:r>
            <w:r w:rsidR="00B471A4">
              <w:rPr>
                <w:rFonts w:eastAsiaTheme="minorEastAsia" w:cstheme="minorBidi"/>
                <w:b w:val="0"/>
                <w:bCs w:val="0"/>
                <w:noProof/>
                <w:snapToGrid/>
                <w:kern w:val="2"/>
                <w:sz w:val="24"/>
                <w:szCs w:val="24"/>
                <w:lang w:eastAsia="pt-BR"/>
                <w14:ligatures w14:val="standardContextual"/>
              </w:rPr>
              <w:tab/>
            </w:r>
            <w:r w:rsidR="00B471A4" w:rsidRPr="002A5348">
              <w:rPr>
                <w:rStyle w:val="Hyperlink"/>
                <w:rFonts w:cs="Arial"/>
                <w:noProof/>
              </w:rPr>
              <w:t>Decisões do Design Digital</w:t>
            </w:r>
            <w:r w:rsidR="00B471A4">
              <w:rPr>
                <w:noProof/>
                <w:webHidden/>
              </w:rPr>
              <w:tab/>
            </w:r>
            <w:r w:rsidR="00B471A4">
              <w:rPr>
                <w:noProof/>
                <w:webHidden/>
              </w:rPr>
              <w:fldChar w:fldCharType="begin"/>
            </w:r>
            <w:r w:rsidR="00B471A4">
              <w:rPr>
                <w:noProof/>
                <w:webHidden/>
              </w:rPr>
              <w:instrText xml:space="preserve"> PAGEREF _Toc169195322 \h </w:instrText>
            </w:r>
            <w:r w:rsidR="00B471A4">
              <w:rPr>
                <w:noProof/>
                <w:webHidden/>
              </w:rPr>
            </w:r>
            <w:r w:rsidR="00B471A4">
              <w:rPr>
                <w:noProof/>
                <w:webHidden/>
              </w:rPr>
              <w:fldChar w:fldCharType="separate"/>
            </w:r>
            <w:r w:rsidR="00B471A4">
              <w:rPr>
                <w:noProof/>
                <w:webHidden/>
              </w:rPr>
              <w:t>68</w:t>
            </w:r>
            <w:r w:rsidR="00B471A4">
              <w:rPr>
                <w:noProof/>
                <w:webHidden/>
              </w:rPr>
              <w:fldChar w:fldCharType="end"/>
            </w:r>
          </w:hyperlink>
        </w:p>
        <w:p w14:paraId="25412664" w14:textId="4F2C4D4F"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3" w:history="1">
            <w:r w:rsidR="00B471A4" w:rsidRPr="002A5348">
              <w:rPr>
                <w:rStyle w:val="Hyperlink"/>
                <w:rFonts w:cs="Arial"/>
                <w:noProof/>
              </w:rPr>
              <w:t>Referência Bibliográfica</w:t>
            </w:r>
            <w:r w:rsidR="00B471A4">
              <w:rPr>
                <w:noProof/>
                <w:webHidden/>
              </w:rPr>
              <w:tab/>
            </w:r>
            <w:r w:rsidR="00B471A4">
              <w:rPr>
                <w:noProof/>
                <w:webHidden/>
              </w:rPr>
              <w:fldChar w:fldCharType="begin"/>
            </w:r>
            <w:r w:rsidR="00B471A4">
              <w:rPr>
                <w:noProof/>
                <w:webHidden/>
              </w:rPr>
              <w:instrText xml:space="preserve"> PAGEREF _Toc169195323 \h </w:instrText>
            </w:r>
            <w:r w:rsidR="00B471A4">
              <w:rPr>
                <w:noProof/>
                <w:webHidden/>
              </w:rPr>
            </w:r>
            <w:r w:rsidR="00B471A4">
              <w:rPr>
                <w:noProof/>
                <w:webHidden/>
              </w:rPr>
              <w:fldChar w:fldCharType="separate"/>
            </w:r>
            <w:r w:rsidR="00B471A4">
              <w:rPr>
                <w:noProof/>
                <w:webHidden/>
              </w:rPr>
              <w:t>70</w:t>
            </w:r>
            <w:r w:rsidR="00B471A4">
              <w:rPr>
                <w:noProof/>
                <w:webHidden/>
              </w:rPr>
              <w:fldChar w:fldCharType="end"/>
            </w:r>
          </w:hyperlink>
        </w:p>
        <w:p w14:paraId="4F6A87EB" w14:textId="451448C1" w:rsidR="00B471A4" w:rsidRDefault="005F2CBC">
          <w:pPr>
            <w:pStyle w:val="Sumrio1"/>
            <w:tabs>
              <w:tab w:val="right" w:leader="dot" w:pos="9350"/>
            </w:tabs>
            <w:rPr>
              <w:rFonts w:asciiTheme="minorHAnsi" w:eastAsiaTheme="minorEastAsia" w:hAnsiTheme="minorHAnsi" w:cstheme="minorBidi"/>
              <w:b w:val="0"/>
              <w:bCs w:val="0"/>
              <w:caps w:val="0"/>
              <w:noProof/>
              <w:snapToGrid/>
              <w:kern w:val="2"/>
              <w:lang w:eastAsia="pt-BR"/>
              <w14:ligatures w14:val="standardContextual"/>
            </w:rPr>
          </w:pPr>
          <w:hyperlink w:anchor="_Toc169195324" w:history="1">
            <w:r w:rsidR="00B471A4" w:rsidRPr="002A5348">
              <w:rPr>
                <w:rStyle w:val="Hyperlink"/>
                <w:rFonts w:cs="Arial"/>
                <w:noProof/>
              </w:rPr>
              <w:t>Identificação e Organização do Projeto</w:t>
            </w:r>
            <w:r w:rsidR="00B471A4">
              <w:rPr>
                <w:noProof/>
                <w:webHidden/>
              </w:rPr>
              <w:tab/>
            </w:r>
            <w:r w:rsidR="00B471A4">
              <w:rPr>
                <w:noProof/>
                <w:webHidden/>
              </w:rPr>
              <w:fldChar w:fldCharType="begin"/>
            </w:r>
            <w:r w:rsidR="00B471A4">
              <w:rPr>
                <w:noProof/>
                <w:webHidden/>
              </w:rPr>
              <w:instrText xml:space="preserve"> PAGEREF _Toc169195324 \h </w:instrText>
            </w:r>
            <w:r w:rsidR="00B471A4">
              <w:rPr>
                <w:noProof/>
                <w:webHidden/>
              </w:rPr>
            </w:r>
            <w:r w:rsidR="00B471A4">
              <w:rPr>
                <w:noProof/>
                <w:webHidden/>
              </w:rPr>
              <w:fldChar w:fldCharType="separate"/>
            </w:r>
            <w:r w:rsidR="00B471A4">
              <w:rPr>
                <w:noProof/>
                <w:webHidden/>
              </w:rPr>
              <w:t>73</w:t>
            </w:r>
            <w:r w:rsidR="00B471A4">
              <w:rPr>
                <w:noProof/>
                <w:webHidden/>
              </w:rPr>
              <w:fldChar w:fldCharType="end"/>
            </w:r>
          </w:hyperlink>
        </w:p>
        <w:p w14:paraId="44ED280C" w14:textId="36AA48F4"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5" w:history="1">
            <w:r w:rsidR="00B471A4" w:rsidRPr="002A5348">
              <w:rPr>
                <w:rStyle w:val="Hyperlink"/>
                <w:rFonts w:cs="Arial"/>
                <w:noProof/>
              </w:rPr>
              <w:t>Membros da Equipe e seu RA</w:t>
            </w:r>
            <w:r w:rsidR="00B471A4">
              <w:rPr>
                <w:noProof/>
                <w:webHidden/>
              </w:rPr>
              <w:tab/>
            </w:r>
            <w:r w:rsidR="00B471A4">
              <w:rPr>
                <w:noProof/>
                <w:webHidden/>
              </w:rPr>
              <w:fldChar w:fldCharType="begin"/>
            </w:r>
            <w:r w:rsidR="00B471A4">
              <w:rPr>
                <w:noProof/>
                <w:webHidden/>
              </w:rPr>
              <w:instrText xml:space="preserve"> PAGEREF _Toc169195325 \h </w:instrText>
            </w:r>
            <w:r w:rsidR="00B471A4">
              <w:rPr>
                <w:noProof/>
                <w:webHidden/>
              </w:rPr>
            </w:r>
            <w:r w:rsidR="00B471A4">
              <w:rPr>
                <w:noProof/>
                <w:webHidden/>
              </w:rPr>
              <w:fldChar w:fldCharType="separate"/>
            </w:r>
            <w:r w:rsidR="00B471A4">
              <w:rPr>
                <w:noProof/>
                <w:webHidden/>
              </w:rPr>
              <w:t>73</w:t>
            </w:r>
            <w:r w:rsidR="00B471A4">
              <w:rPr>
                <w:noProof/>
                <w:webHidden/>
              </w:rPr>
              <w:fldChar w:fldCharType="end"/>
            </w:r>
          </w:hyperlink>
        </w:p>
        <w:p w14:paraId="592640DB" w14:textId="44F212E4"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6" w:history="1">
            <w:r w:rsidR="00B471A4" w:rsidRPr="002A5348">
              <w:rPr>
                <w:rStyle w:val="Hyperlink"/>
                <w:rFonts w:cs="Arial"/>
                <w:noProof/>
              </w:rPr>
              <w:t>Turma    1 DSM – 2024/1</w:t>
            </w:r>
            <w:r w:rsidR="00B471A4">
              <w:rPr>
                <w:noProof/>
                <w:webHidden/>
              </w:rPr>
              <w:tab/>
            </w:r>
            <w:r w:rsidR="00B471A4">
              <w:rPr>
                <w:noProof/>
                <w:webHidden/>
              </w:rPr>
              <w:fldChar w:fldCharType="begin"/>
            </w:r>
            <w:r w:rsidR="00B471A4">
              <w:rPr>
                <w:noProof/>
                <w:webHidden/>
              </w:rPr>
              <w:instrText xml:space="preserve"> PAGEREF _Toc169195326 \h </w:instrText>
            </w:r>
            <w:r w:rsidR="00B471A4">
              <w:rPr>
                <w:noProof/>
                <w:webHidden/>
              </w:rPr>
            </w:r>
            <w:r w:rsidR="00B471A4">
              <w:rPr>
                <w:noProof/>
                <w:webHidden/>
              </w:rPr>
              <w:fldChar w:fldCharType="separate"/>
            </w:r>
            <w:r w:rsidR="00B471A4">
              <w:rPr>
                <w:noProof/>
                <w:webHidden/>
              </w:rPr>
              <w:t>73</w:t>
            </w:r>
            <w:r w:rsidR="00B471A4">
              <w:rPr>
                <w:noProof/>
                <w:webHidden/>
              </w:rPr>
              <w:fldChar w:fldCharType="end"/>
            </w:r>
          </w:hyperlink>
        </w:p>
        <w:p w14:paraId="2B92EC00" w14:textId="72349158"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7" w:history="1">
            <w:r w:rsidR="00B471A4" w:rsidRPr="002A5348">
              <w:rPr>
                <w:rStyle w:val="Hyperlink"/>
                <w:rFonts w:cs="Arial"/>
                <w:noProof/>
              </w:rPr>
              <w:t>Disciplinas</w:t>
            </w:r>
            <w:r w:rsidR="00B471A4">
              <w:rPr>
                <w:noProof/>
                <w:webHidden/>
              </w:rPr>
              <w:tab/>
            </w:r>
            <w:r w:rsidR="00B471A4">
              <w:rPr>
                <w:noProof/>
                <w:webHidden/>
              </w:rPr>
              <w:fldChar w:fldCharType="begin"/>
            </w:r>
            <w:r w:rsidR="00B471A4">
              <w:rPr>
                <w:noProof/>
                <w:webHidden/>
              </w:rPr>
              <w:instrText xml:space="preserve"> PAGEREF _Toc169195327 \h </w:instrText>
            </w:r>
            <w:r w:rsidR="00B471A4">
              <w:rPr>
                <w:noProof/>
                <w:webHidden/>
              </w:rPr>
            </w:r>
            <w:r w:rsidR="00B471A4">
              <w:rPr>
                <w:noProof/>
                <w:webHidden/>
              </w:rPr>
              <w:fldChar w:fldCharType="separate"/>
            </w:r>
            <w:r w:rsidR="00B471A4">
              <w:rPr>
                <w:noProof/>
                <w:webHidden/>
              </w:rPr>
              <w:t>73</w:t>
            </w:r>
            <w:r w:rsidR="00B471A4">
              <w:rPr>
                <w:noProof/>
                <w:webHidden/>
              </w:rPr>
              <w:fldChar w:fldCharType="end"/>
            </w:r>
          </w:hyperlink>
        </w:p>
        <w:p w14:paraId="3E7478B1" w14:textId="0D55A935"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8" w:history="1">
            <w:r w:rsidR="00B471A4" w:rsidRPr="002A5348">
              <w:rPr>
                <w:rStyle w:val="Hyperlink"/>
                <w:rFonts w:cs="Arial"/>
                <w:noProof/>
              </w:rPr>
              <w:t>Endereço dos Entregáveis</w:t>
            </w:r>
            <w:r w:rsidR="00B471A4">
              <w:rPr>
                <w:noProof/>
                <w:webHidden/>
              </w:rPr>
              <w:tab/>
            </w:r>
            <w:r w:rsidR="00B471A4">
              <w:rPr>
                <w:noProof/>
                <w:webHidden/>
              </w:rPr>
              <w:fldChar w:fldCharType="begin"/>
            </w:r>
            <w:r w:rsidR="00B471A4">
              <w:rPr>
                <w:noProof/>
                <w:webHidden/>
              </w:rPr>
              <w:instrText xml:space="preserve"> PAGEREF _Toc169195328 \h </w:instrText>
            </w:r>
            <w:r w:rsidR="00B471A4">
              <w:rPr>
                <w:noProof/>
                <w:webHidden/>
              </w:rPr>
            </w:r>
            <w:r w:rsidR="00B471A4">
              <w:rPr>
                <w:noProof/>
                <w:webHidden/>
              </w:rPr>
              <w:fldChar w:fldCharType="separate"/>
            </w:r>
            <w:r w:rsidR="00B471A4">
              <w:rPr>
                <w:noProof/>
                <w:webHidden/>
              </w:rPr>
              <w:t>73</w:t>
            </w:r>
            <w:r w:rsidR="00B471A4">
              <w:rPr>
                <w:noProof/>
                <w:webHidden/>
              </w:rPr>
              <w:fldChar w:fldCharType="end"/>
            </w:r>
          </w:hyperlink>
        </w:p>
        <w:p w14:paraId="1546FD17" w14:textId="254B23B6"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29" w:history="1">
            <w:r w:rsidR="00B471A4" w:rsidRPr="002A5348">
              <w:rPr>
                <w:rStyle w:val="Hyperlink"/>
                <w:rFonts w:cs="Arial"/>
                <w:noProof/>
              </w:rPr>
              <w:t>Ferramentas Adotadas</w:t>
            </w:r>
            <w:r w:rsidR="00B471A4">
              <w:rPr>
                <w:noProof/>
                <w:webHidden/>
              </w:rPr>
              <w:tab/>
            </w:r>
            <w:r w:rsidR="00B471A4">
              <w:rPr>
                <w:noProof/>
                <w:webHidden/>
              </w:rPr>
              <w:fldChar w:fldCharType="begin"/>
            </w:r>
            <w:r w:rsidR="00B471A4">
              <w:rPr>
                <w:noProof/>
                <w:webHidden/>
              </w:rPr>
              <w:instrText xml:space="preserve"> PAGEREF _Toc169195329 \h </w:instrText>
            </w:r>
            <w:r w:rsidR="00B471A4">
              <w:rPr>
                <w:noProof/>
                <w:webHidden/>
              </w:rPr>
            </w:r>
            <w:r w:rsidR="00B471A4">
              <w:rPr>
                <w:noProof/>
                <w:webHidden/>
              </w:rPr>
              <w:fldChar w:fldCharType="separate"/>
            </w:r>
            <w:r w:rsidR="00B471A4">
              <w:rPr>
                <w:noProof/>
                <w:webHidden/>
              </w:rPr>
              <w:t>74</w:t>
            </w:r>
            <w:r w:rsidR="00B471A4">
              <w:rPr>
                <w:noProof/>
                <w:webHidden/>
              </w:rPr>
              <w:fldChar w:fldCharType="end"/>
            </w:r>
          </w:hyperlink>
        </w:p>
        <w:p w14:paraId="5F680636" w14:textId="247C332D" w:rsidR="00B471A4" w:rsidRDefault="005F2CBC">
          <w:pPr>
            <w:pStyle w:val="Sumrio2"/>
            <w:tabs>
              <w:tab w:val="right" w:leader="dot" w:pos="9350"/>
            </w:tabs>
            <w:rPr>
              <w:rFonts w:eastAsiaTheme="minorEastAsia" w:cstheme="minorBidi"/>
              <w:b w:val="0"/>
              <w:bCs w:val="0"/>
              <w:noProof/>
              <w:snapToGrid/>
              <w:kern w:val="2"/>
              <w:sz w:val="24"/>
              <w:szCs w:val="24"/>
              <w:lang w:eastAsia="pt-BR"/>
              <w14:ligatures w14:val="standardContextual"/>
            </w:rPr>
          </w:pPr>
          <w:hyperlink w:anchor="_Toc169195330" w:history="1">
            <w:r w:rsidR="00B471A4" w:rsidRPr="002A5348">
              <w:rPr>
                <w:rStyle w:val="Hyperlink"/>
                <w:rFonts w:cs="Arial"/>
                <w:noProof/>
              </w:rPr>
              <w:t>Cronograma</w:t>
            </w:r>
            <w:r w:rsidR="00B471A4">
              <w:rPr>
                <w:noProof/>
                <w:webHidden/>
              </w:rPr>
              <w:tab/>
            </w:r>
            <w:r w:rsidR="00B471A4">
              <w:rPr>
                <w:noProof/>
                <w:webHidden/>
              </w:rPr>
              <w:fldChar w:fldCharType="begin"/>
            </w:r>
            <w:r w:rsidR="00B471A4">
              <w:rPr>
                <w:noProof/>
                <w:webHidden/>
              </w:rPr>
              <w:instrText xml:space="preserve"> PAGEREF _Toc169195330 \h </w:instrText>
            </w:r>
            <w:r w:rsidR="00B471A4">
              <w:rPr>
                <w:noProof/>
                <w:webHidden/>
              </w:rPr>
            </w:r>
            <w:r w:rsidR="00B471A4">
              <w:rPr>
                <w:noProof/>
                <w:webHidden/>
              </w:rPr>
              <w:fldChar w:fldCharType="separate"/>
            </w:r>
            <w:r w:rsidR="00B471A4">
              <w:rPr>
                <w:noProof/>
                <w:webHidden/>
              </w:rPr>
              <w:t>75</w:t>
            </w:r>
            <w:r w:rsidR="00B471A4">
              <w:rPr>
                <w:noProof/>
                <w:webHidden/>
              </w:rPr>
              <w:fldChar w:fldCharType="end"/>
            </w:r>
          </w:hyperlink>
        </w:p>
        <w:p w14:paraId="34C341ED" w14:textId="0A187747" w:rsidR="00B471A4" w:rsidRDefault="00B471A4">
          <w:pPr>
            <w:pStyle w:val="Sumrio2"/>
            <w:tabs>
              <w:tab w:val="left" w:pos="720"/>
              <w:tab w:val="right" w:leader="dot" w:pos="9350"/>
            </w:tabs>
            <w:rPr>
              <w:rFonts w:eastAsiaTheme="minorEastAsia" w:cstheme="minorBidi"/>
              <w:b w:val="0"/>
              <w:bCs w:val="0"/>
              <w:noProof/>
              <w:snapToGrid/>
              <w:kern w:val="2"/>
              <w:sz w:val="24"/>
              <w:szCs w:val="24"/>
              <w:lang w:eastAsia="pt-BR"/>
              <w14:ligatures w14:val="standardContextual"/>
            </w:rPr>
          </w:pPr>
          <w:hyperlink w:anchor="_Toc169195331" w:history="1">
            <w:r w:rsidRPr="002A5348">
              <w:rPr>
                <w:rStyle w:val="Hyperlink"/>
                <w:rFonts w:cs="Arial"/>
                <w:noProof/>
              </w:rPr>
              <w:t>5.4</w:t>
            </w:r>
            <w:r>
              <w:rPr>
                <w:rFonts w:eastAsiaTheme="minorEastAsia" w:cstheme="minorBidi"/>
                <w:b w:val="0"/>
                <w:bCs w:val="0"/>
                <w:noProof/>
                <w:snapToGrid/>
                <w:kern w:val="2"/>
                <w:sz w:val="24"/>
                <w:szCs w:val="24"/>
                <w:lang w:eastAsia="pt-BR"/>
                <w14:ligatures w14:val="standardContextual"/>
              </w:rPr>
              <w:tab/>
            </w:r>
            <w:r w:rsidRPr="002A5348">
              <w:rPr>
                <w:rStyle w:val="Hyperlink"/>
                <w:rFonts w:cs="Arial"/>
                <w:noProof/>
              </w:rPr>
              <w:t>Funções dos Membros do Projeto</w:t>
            </w:r>
            <w:r>
              <w:rPr>
                <w:noProof/>
                <w:webHidden/>
              </w:rPr>
              <w:tab/>
            </w:r>
            <w:r>
              <w:rPr>
                <w:noProof/>
                <w:webHidden/>
              </w:rPr>
              <w:fldChar w:fldCharType="begin"/>
            </w:r>
            <w:r>
              <w:rPr>
                <w:noProof/>
                <w:webHidden/>
              </w:rPr>
              <w:instrText xml:space="preserve"> PAGEREF _Toc169195331 \h </w:instrText>
            </w:r>
            <w:r>
              <w:rPr>
                <w:noProof/>
                <w:webHidden/>
              </w:rPr>
            </w:r>
            <w:r>
              <w:rPr>
                <w:noProof/>
                <w:webHidden/>
              </w:rPr>
              <w:fldChar w:fldCharType="separate"/>
            </w:r>
            <w:r>
              <w:rPr>
                <w:noProof/>
                <w:webHidden/>
              </w:rPr>
              <w:t>76</w:t>
            </w:r>
            <w:r>
              <w:rPr>
                <w:noProof/>
                <w:webHidden/>
              </w:rPr>
              <w:fldChar w:fldCharType="end"/>
            </w:r>
          </w:hyperlink>
        </w:p>
        <w:p w14:paraId="5B54EB88" w14:textId="41C4E1B0" w:rsidR="00CA1172" w:rsidRPr="002A5152" w:rsidRDefault="00CA1172" w:rsidP="0038435A">
          <w:pPr>
            <w:spacing w:line="360" w:lineRule="auto"/>
            <w:rPr>
              <w:rFonts w:cs="Arial"/>
            </w:rPr>
          </w:pPr>
          <w:r w:rsidRPr="002A5152">
            <w:rPr>
              <w:rFonts w:cs="Arial"/>
              <w:b/>
              <w:bCs/>
              <w:caps/>
              <w:szCs w:val="24"/>
            </w:rPr>
            <w:fldChar w:fldCharType="end"/>
          </w:r>
        </w:p>
      </w:sdtContent>
    </w:sdt>
    <w:p w14:paraId="376186A4" w14:textId="4C9F0002" w:rsidR="00353E3C" w:rsidRPr="002A5152" w:rsidRDefault="00353E3C" w:rsidP="00353E3C">
      <w:pPr>
        <w:pStyle w:val="Ttulo"/>
        <w:rPr>
          <w:rFonts w:cs="Arial"/>
        </w:rPr>
        <w:sectPr w:rsidR="00353E3C" w:rsidRPr="002A5152" w:rsidSect="00CF5F37">
          <w:headerReference w:type="default" r:id="rId14"/>
          <w:pgSz w:w="12240" w:h="15840" w:code="1"/>
          <w:pgMar w:top="1417" w:right="1440" w:bottom="1417" w:left="1440" w:header="720" w:footer="720" w:gutter="0"/>
          <w:pgNumType w:start="1"/>
          <w:cols w:space="720"/>
          <w:docGrid w:linePitch="326"/>
        </w:sectPr>
      </w:pPr>
      <w:bookmarkStart w:id="1" w:name="_Toc388163497"/>
    </w:p>
    <w:p w14:paraId="3C66F86F" w14:textId="77777777" w:rsidR="00001F4B" w:rsidRPr="002A5152" w:rsidRDefault="00001F4B" w:rsidP="008E0FEB">
      <w:pPr>
        <w:pStyle w:val="Ttulo1"/>
        <w:spacing w:line="360" w:lineRule="auto"/>
        <w:rPr>
          <w:rFonts w:cs="Arial"/>
        </w:rPr>
      </w:pPr>
      <w:bookmarkStart w:id="2" w:name="_Toc106706799"/>
      <w:bookmarkStart w:id="3" w:name="_Toc169195278"/>
      <w:bookmarkStart w:id="4" w:name="_Toc425054504"/>
      <w:bookmarkStart w:id="5" w:name="_Toc423410238"/>
      <w:bookmarkEnd w:id="1"/>
      <w:r w:rsidRPr="002A5152">
        <w:rPr>
          <w:rFonts w:cs="Arial"/>
        </w:rPr>
        <w:lastRenderedPageBreak/>
        <w:t>Introdução</w:t>
      </w:r>
      <w:bookmarkEnd w:id="2"/>
      <w:bookmarkEnd w:id="3"/>
    </w:p>
    <w:p w14:paraId="7B14ED63" w14:textId="77777777" w:rsidR="00753241" w:rsidRPr="002A5152" w:rsidRDefault="00753241" w:rsidP="00753241">
      <w:pPr>
        <w:rPr>
          <w:rFonts w:cs="Arial"/>
        </w:rPr>
      </w:pPr>
    </w:p>
    <w:p w14:paraId="451028F2" w14:textId="16EDB1D5" w:rsidR="00B80AC4" w:rsidRPr="002A5152" w:rsidRDefault="00B80AC4" w:rsidP="0038435A">
      <w:pPr>
        <w:spacing w:line="360" w:lineRule="auto"/>
        <w:ind w:left="284" w:firstLine="436"/>
        <w:jc w:val="both"/>
        <w:rPr>
          <w:rFonts w:cs="Arial"/>
        </w:rPr>
      </w:pPr>
      <w:r w:rsidRPr="002A5152">
        <w:rPr>
          <w:rFonts w:cs="Arial"/>
        </w:rPr>
        <w:t>Neste capítulo serão abordados todos os fundamentos teóricos relacionados a escassez de doadores de sangue no Estado de São Paulo. Ocorrerá, também, a discussão acerca da urgência da criação de um Software que seja acessível e inclusivo para que mais possíveis doadores sejam alcançados. Da mesma forma, os objetivos pleiteados e toda a metodologia serão expostos, além de que, também, serão elicitadas as partes interessadas neste projeto e a descrição de softwares similares ao proposto neste estudo, com as principais diferenças sendo reveladas. Todos estes pontos convergem para o objetivo principal que é o aumento do número de doadores de sangue no Estado de São Paulo mediante a criação do software "CONEXSP".</w:t>
      </w:r>
    </w:p>
    <w:p w14:paraId="6B8717AF" w14:textId="77777777" w:rsidR="008E0FEB" w:rsidRPr="002A5152" w:rsidRDefault="008E0FEB" w:rsidP="0038435A">
      <w:pPr>
        <w:spacing w:line="360" w:lineRule="auto"/>
        <w:ind w:left="284" w:firstLine="436"/>
        <w:jc w:val="both"/>
        <w:rPr>
          <w:rFonts w:cs="Arial"/>
        </w:rPr>
      </w:pPr>
    </w:p>
    <w:p w14:paraId="6F0C0EA3" w14:textId="2DDCBBC5" w:rsidR="00BF7EAF" w:rsidRPr="002A5152" w:rsidRDefault="00BF7EAF" w:rsidP="0038435A">
      <w:pPr>
        <w:pStyle w:val="Ttulo2"/>
        <w:spacing w:line="360" w:lineRule="auto"/>
        <w:rPr>
          <w:rFonts w:cs="Arial"/>
        </w:rPr>
      </w:pPr>
      <w:bookmarkStart w:id="6" w:name="_Toc106706800"/>
      <w:bookmarkStart w:id="7" w:name="_Toc169195279"/>
      <w:r w:rsidRPr="002A5152">
        <w:rPr>
          <w:rFonts w:cs="Arial"/>
        </w:rPr>
        <w:t>Problema</w:t>
      </w:r>
      <w:bookmarkEnd w:id="6"/>
      <w:bookmarkEnd w:id="7"/>
    </w:p>
    <w:p w14:paraId="1B5FB9E4" w14:textId="1EF3DF58" w:rsidR="008E0FEB" w:rsidRPr="002A5152" w:rsidRDefault="0079035F" w:rsidP="00A24BEA">
      <w:pPr>
        <w:pStyle w:val="NormalWeb"/>
        <w:tabs>
          <w:tab w:val="left" w:pos="567"/>
        </w:tabs>
        <w:spacing w:line="360" w:lineRule="auto"/>
        <w:ind w:left="426"/>
        <w:jc w:val="both"/>
        <w:rPr>
          <w:rFonts w:ascii="Arial" w:hAnsi="Arial" w:cs="Arial"/>
          <w:color w:val="000000"/>
        </w:rPr>
      </w:pPr>
      <w:r w:rsidRPr="002A5152">
        <w:rPr>
          <w:rFonts w:ascii="Arial" w:hAnsi="Arial" w:cs="Arial"/>
          <w:color w:val="000000"/>
        </w:rPr>
        <w:tab/>
      </w:r>
      <w:r w:rsidR="00B21F64" w:rsidRPr="002A5152">
        <w:rPr>
          <w:rFonts w:ascii="Arial" w:hAnsi="Arial" w:cs="Arial"/>
          <w:color w:val="000000" w:themeColor="text1"/>
        </w:rPr>
        <w:t>Como facilitar a conexão entre doadores e pontos de coleta?</w:t>
      </w:r>
    </w:p>
    <w:p w14:paraId="1D84E94D" w14:textId="7F698AC0" w:rsidR="00BF7EAF" w:rsidRPr="002A5152" w:rsidRDefault="00001F4B" w:rsidP="0038435A">
      <w:pPr>
        <w:pStyle w:val="Ttulo2"/>
        <w:spacing w:line="360" w:lineRule="auto"/>
        <w:rPr>
          <w:rFonts w:cs="Arial"/>
        </w:rPr>
      </w:pPr>
      <w:bookmarkStart w:id="8" w:name="_Toc106706801"/>
      <w:bookmarkStart w:id="9" w:name="_Toc169195280"/>
      <w:r w:rsidRPr="002A5152">
        <w:rPr>
          <w:rFonts w:cs="Arial"/>
        </w:rPr>
        <w:t>Contexto</w:t>
      </w:r>
      <w:bookmarkEnd w:id="8"/>
      <w:bookmarkEnd w:id="9"/>
    </w:p>
    <w:p w14:paraId="2169EC92" w14:textId="7DE9673E" w:rsidR="00134250" w:rsidRPr="002A5152" w:rsidRDefault="00736E22" w:rsidP="005B151B">
      <w:pPr>
        <w:pStyle w:val="NormalWeb"/>
        <w:spacing w:after="120" w:afterAutospacing="0" w:line="360" w:lineRule="auto"/>
        <w:ind w:left="284" w:firstLine="436"/>
        <w:jc w:val="both"/>
        <w:rPr>
          <w:rFonts w:ascii="Arial" w:hAnsi="Arial" w:cs="Arial"/>
        </w:rPr>
      </w:pPr>
      <w:r w:rsidRPr="002A5152">
        <w:rPr>
          <w:rFonts w:ascii="Arial" w:hAnsi="Arial" w:cs="Arial"/>
        </w:rPr>
        <w:t>Doar sangue é um ato muito importante, pois muitas pessoas que estão internadas ou que foram submetidas a cirurgias e tratamentos possuem problemas na produção de células sanguíneas.</w:t>
      </w:r>
      <w:r w:rsidR="006247E7" w:rsidRPr="002A5152">
        <w:rPr>
          <w:rFonts w:ascii="Arial" w:hAnsi="Arial" w:cs="Arial"/>
        </w:rPr>
        <w:t xml:space="preserve"> Entretanto, mesmo com a importância explicita dest</w:t>
      </w:r>
      <w:r w:rsidR="00134250" w:rsidRPr="002A5152">
        <w:rPr>
          <w:rFonts w:ascii="Arial" w:hAnsi="Arial" w:cs="Arial"/>
        </w:rPr>
        <w:t>a ação</w:t>
      </w:r>
      <w:r w:rsidR="006247E7" w:rsidRPr="002A5152">
        <w:rPr>
          <w:rFonts w:ascii="Arial" w:hAnsi="Arial" w:cs="Arial"/>
        </w:rPr>
        <w:t>, n</w:t>
      </w:r>
      <w:r w:rsidRPr="002A5152">
        <w:rPr>
          <w:rFonts w:ascii="Arial" w:hAnsi="Arial" w:cs="Arial"/>
        </w:rPr>
        <w:t xml:space="preserve">os últimos anos, </w:t>
      </w:r>
      <w:r w:rsidR="00134250" w:rsidRPr="002A5152">
        <w:rPr>
          <w:rFonts w:ascii="Arial" w:hAnsi="Arial" w:cs="Arial"/>
        </w:rPr>
        <w:t>a doação</w:t>
      </w:r>
      <w:r w:rsidRPr="002A5152">
        <w:rPr>
          <w:rFonts w:ascii="Arial" w:hAnsi="Arial" w:cs="Arial"/>
        </w:rPr>
        <w:t xml:space="preserve"> </w:t>
      </w:r>
      <w:r w:rsidR="00134250" w:rsidRPr="002A5152">
        <w:rPr>
          <w:rFonts w:ascii="Arial" w:hAnsi="Arial" w:cs="Arial"/>
        </w:rPr>
        <w:t xml:space="preserve">de sangue têm declinado </w:t>
      </w:r>
      <w:r w:rsidRPr="002A5152">
        <w:rPr>
          <w:rFonts w:ascii="Arial" w:hAnsi="Arial" w:cs="Arial"/>
        </w:rPr>
        <w:t>por diversos motivos.</w:t>
      </w:r>
    </w:p>
    <w:p w14:paraId="25751F05" w14:textId="7E2ABB31" w:rsidR="00736E22" w:rsidRPr="002A5152" w:rsidRDefault="00736E22" w:rsidP="005B151B">
      <w:pPr>
        <w:pStyle w:val="NormalWeb"/>
        <w:spacing w:after="120" w:afterAutospacing="0" w:line="360" w:lineRule="auto"/>
        <w:ind w:left="284" w:firstLine="436"/>
        <w:jc w:val="both"/>
        <w:rPr>
          <w:rFonts w:ascii="Arial" w:hAnsi="Arial" w:cs="Arial"/>
        </w:rPr>
      </w:pPr>
      <w:r w:rsidRPr="002A5152">
        <w:rPr>
          <w:rFonts w:ascii="Arial" w:hAnsi="Arial" w:cs="Arial"/>
        </w:rPr>
        <w:t>Segundo as Nações Unidas, durante o primeiro ano da pandemia de COVID-19, foi registrada uma queda abrupta de 20% nas doações de sangue.</w:t>
      </w:r>
      <w:r w:rsidR="00134250" w:rsidRPr="002A5152">
        <w:rPr>
          <w:rFonts w:ascii="Arial" w:hAnsi="Arial" w:cs="Arial"/>
        </w:rPr>
        <w:t xml:space="preserve"> De acordo com</w:t>
      </w:r>
      <w:r w:rsidRPr="002A5152">
        <w:rPr>
          <w:rFonts w:ascii="Arial" w:hAnsi="Arial" w:cs="Arial"/>
        </w:rPr>
        <w:t xml:space="preserve"> </w:t>
      </w:r>
      <w:r w:rsidR="21CD04C2" w:rsidRPr="002A5152">
        <w:rPr>
          <w:rFonts w:ascii="Arial" w:hAnsi="Arial" w:cs="Arial"/>
        </w:rPr>
        <w:t>Be</w:t>
      </w:r>
      <w:r w:rsidR="7D6588EB" w:rsidRPr="002A5152">
        <w:rPr>
          <w:rFonts w:ascii="Arial" w:hAnsi="Arial" w:cs="Arial"/>
        </w:rPr>
        <w:t>a</w:t>
      </w:r>
      <w:r w:rsidR="21CD04C2" w:rsidRPr="002A5152">
        <w:rPr>
          <w:rFonts w:ascii="Arial" w:hAnsi="Arial" w:cs="Arial"/>
        </w:rPr>
        <w:t>triz Zolin</w:t>
      </w:r>
      <w:r w:rsidRPr="002A5152">
        <w:rPr>
          <w:rFonts w:ascii="Arial" w:hAnsi="Arial" w:cs="Arial"/>
        </w:rPr>
        <w:t>, no Brasil, apenas 1.4% da população doa sangue regularmente, sendo que o mínimo exigido pela OMS é de 3%. Uma única doação pode salvar até quatro vidas.</w:t>
      </w:r>
    </w:p>
    <w:p w14:paraId="1933BA44" w14:textId="033BD4AA" w:rsidR="00736E22" w:rsidRPr="002A5152" w:rsidRDefault="00736E22" w:rsidP="005B151B">
      <w:pPr>
        <w:pStyle w:val="NormalWeb"/>
        <w:spacing w:after="120" w:afterAutospacing="0" w:line="360" w:lineRule="auto"/>
        <w:ind w:left="284" w:firstLine="436"/>
        <w:jc w:val="both"/>
        <w:rPr>
          <w:rFonts w:ascii="Arial" w:hAnsi="Arial" w:cs="Arial"/>
        </w:rPr>
      </w:pPr>
      <w:r w:rsidRPr="002A5152">
        <w:rPr>
          <w:rFonts w:ascii="Arial" w:hAnsi="Arial" w:cs="Arial"/>
        </w:rPr>
        <w:t>O sistema de Doação de sangue, atualmente, funciona dessa forma:</w:t>
      </w:r>
    </w:p>
    <w:p w14:paraId="707D8610" w14:textId="20B90B95" w:rsidR="00736E22" w:rsidRPr="002A5152" w:rsidRDefault="00134250" w:rsidP="005B151B">
      <w:pPr>
        <w:widowControl/>
        <w:numPr>
          <w:ilvl w:val="0"/>
          <w:numId w:val="5"/>
        </w:numPr>
        <w:autoSpaceDE/>
        <w:autoSpaceDN/>
        <w:spacing w:before="100" w:beforeAutospacing="1" w:after="100" w:afterAutospacing="1" w:line="360" w:lineRule="auto"/>
        <w:ind w:left="284"/>
        <w:jc w:val="both"/>
        <w:rPr>
          <w:rFonts w:cs="Arial"/>
          <w:szCs w:val="24"/>
        </w:rPr>
      </w:pPr>
      <w:r w:rsidRPr="002A5152">
        <w:rPr>
          <w:rFonts w:cs="Arial"/>
          <w:szCs w:val="24"/>
        </w:rPr>
        <w:lastRenderedPageBreak/>
        <w:t xml:space="preserve"> </w:t>
      </w:r>
      <w:r w:rsidR="00736E22" w:rsidRPr="002A5152">
        <w:rPr>
          <w:rFonts w:cs="Arial"/>
          <w:szCs w:val="24"/>
        </w:rPr>
        <w:t>A pessoa apresenta um documento de identidade oficial com foto</w:t>
      </w:r>
      <w:r w:rsidRPr="002A5152">
        <w:rPr>
          <w:rFonts w:cs="Arial"/>
          <w:szCs w:val="24"/>
        </w:rPr>
        <w:t>;</w:t>
      </w:r>
    </w:p>
    <w:p w14:paraId="1A8CF8F8" w14:textId="2FD9DCC1" w:rsidR="00736E22" w:rsidRPr="002A5152" w:rsidRDefault="00134250" w:rsidP="005B151B">
      <w:pPr>
        <w:widowControl/>
        <w:numPr>
          <w:ilvl w:val="0"/>
          <w:numId w:val="5"/>
        </w:numPr>
        <w:autoSpaceDE/>
        <w:autoSpaceDN/>
        <w:spacing w:before="100" w:beforeAutospacing="1" w:after="100" w:afterAutospacing="1" w:line="360" w:lineRule="auto"/>
        <w:ind w:left="284"/>
        <w:jc w:val="both"/>
        <w:rPr>
          <w:rFonts w:cs="Arial"/>
          <w:szCs w:val="24"/>
        </w:rPr>
      </w:pPr>
      <w:r w:rsidRPr="002A5152">
        <w:rPr>
          <w:rFonts w:cs="Arial"/>
          <w:szCs w:val="24"/>
        </w:rPr>
        <w:t xml:space="preserve"> </w:t>
      </w:r>
      <w:r w:rsidR="00736E22" w:rsidRPr="002A5152">
        <w:rPr>
          <w:rFonts w:cs="Arial"/>
          <w:szCs w:val="24"/>
        </w:rPr>
        <w:t>Ela passa por uma pré-triagem, em que os profissionais de saúde avaliam se há sinais de anemia, observam o peso e checam os sinais vitais</w:t>
      </w:r>
      <w:r w:rsidRPr="002A5152">
        <w:rPr>
          <w:rFonts w:cs="Arial"/>
          <w:szCs w:val="24"/>
        </w:rPr>
        <w:t>;</w:t>
      </w:r>
    </w:p>
    <w:p w14:paraId="2D37FDF7" w14:textId="08DBCE97" w:rsidR="00736E22" w:rsidRPr="002A5152" w:rsidRDefault="00134250" w:rsidP="005B151B">
      <w:pPr>
        <w:widowControl/>
        <w:numPr>
          <w:ilvl w:val="0"/>
          <w:numId w:val="5"/>
        </w:numPr>
        <w:autoSpaceDE/>
        <w:autoSpaceDN/>
        <w:spacing w:before="100" w:beforeAutospacing="1" w:after="100" w:afterAutospacing="1" w:line="360" w:lineRule="auto"/>
        <w:ind w:left="284"/>
        <w:jc w:val="both"/>
        <w:rPr>
          <w:rFonts w:cs="Arial"/>
          <w:szCs w:val="24"/>
        </w:rPr>
      </w:pPr>
      <w:r w:rsidRPr="002A5152">
        <w:rPr>
          <w:rFonts w:cs="Arial"/>
          <w:szCs w:val="24"/>
        </w:rPr>
        <w:t xml:space="preserve"> </w:t>
      </w:r>
      <w:r w:rsidR="00736E22" w:rsidRPr="002A5152">
        <w:rPr>
          <w:rFonts w:cs="Arial"/>
          <w:szCs w:val="24"/>
        </w:rPr>
        <w:t>É feita uma triagem mais detalhada, em que o candidato à doação é questionado sobre o seu estado de saúde, alimentação, histórico de doenças, uso de medicação, viagens, entre outras perguntas</w:t>
      </w:r>
      <w:r w:rsidRPr="002A5152">
        <w:rPr>
          <w:rFonts w:cs="Arial"/>
          <w:szCs w:val="24"/>
        </w:rPr>
        <w:t>;</w:t>
      </w:r>
    </w:p>
    <w:p w14:paraId="5816A53A" w14:textId="507E0015" w:rsidR="00736E22" w:rsidRPr="002A5152" w:rsidRDefault="00134250" w:rsidP="005B151B">
      <w:pPr>
        <w:widowControl/>
        <w:numPr>
          <w:ilvl w:val="0"/>
          <w:numId w:val="5"/>
        </w:numPr>
        <w:autoSpaceDE/>
        <w:autoSpaceDN/>
        <w:spacing w:before="100" w:beforeAutospacing="1" w:after="100" w:afterAutospacing="1" w:line="360" w:lineRule="auto"/>
        <w:ind w:left="284"/>
        <w:jc w:val="both"/>
        <w:rPr>
          <w:rFonts w:cs="Arial"/>
          <w:szCs w:val="24"/>
        </w:rPr>
      </w:pPr>
      <w:r w:rsidRPr="002A5152">
        <w:rPr>
          <w:rFonts w:cs="Arial"/>
          <w:szCs w:val="24"/>
        </w:rPr>
        <w:t xml:space="preserve"> </w:t>
      </w:r>
      <w:r w:rsidR="00736E22" w:rsidRPr="002A5152">
        <w:rPr>
          <w:rFonts w:cs="Arial"/>
          <w:szCs w:val="24"/>
        </w:rPr>
        <w:t>Se estiver tudo certo, a pessoa é encaminhada para a coleta de sangue. O processo dura cerca de 15 minutos e são retirados de 405 ml a 465 ml de sangue, bem como amostras para exames sorológicos.</w:t>
      </w:r>
    </w:p>
    <w:p w14:paraId="2216469C" w14:textId="2BA86946" w:rsidR="00736E22" w:rsidRPr="002A5152" w:rsidRDefault="00736E22" w:rsidP="005B151B">
      <w:pPr>
        <w:spacing w:line="360" w:lineRule="auto"/>
        <w:ind w:left="284" w:firstLine="436"/>
        <w:jc w:val="both"/>
        <w:rPr>
          <w:rStyle w:val="ui-provider"/>
          <w:rFonts w:cs="Arial"/>
          <w:szCs w:val="24"/>
        </w:rPr>
      </w:pPr>
      <w:r w:rsidRPr="002A5152">
        <w:rPr>
          <w:rStyle w:val="ui-provider"/>
          <w:rFonts w:cs="Arial"/>
          <w:szCs w:val="24"/>
        </w:rPr>
        <w:t>"Se é uma crise sem precedentes? Acho que sim. Porque já tivemos crises piores (de falta de sangue), mas pontuais, de curta duração"</w:t>
      </w:r>
      <w:r w:rsidR="006247E7" w:rsidRPr="002A5152">
        <w:rPr>
          <w:rStyle w:val="ui-provider"/>
          <w:rFonts w:cs="Arial"/>
          <w:szCs w:val="24"/>
        </w:rPr>
        <w:t xml:space="preserve">. </w:t>
      </w:r>
      <w:r w:rsidRPr="002A5152">
        <w:rPr>
          <w:rStyle w:val="ui-provider"/>
          <w:rFonts w:cs="Arial"/>
          <w:szCs w:val="24"/>
        </w:rPr>
        <w:t xml:space="preserve">No Brasil, o assunto acerca da doação de sangue sempre causou polêmicas e gerou debates. Mesmo com a necessidade da doação sendo divulgada amplamente pelo Governo, ONG´s e até mesmo por algumas empresas privadas, apenas 1 em cada 14 mil </w:t>
      </w:r>
      <w:r w:rsidR="006247E7" w:rsidRPr="002A5152">
        <w:rPr>
          <w:rStyle w:val="ui-provider"/>
          <w:rFonts w:cs="Arial"/>
          <w:szCs w:val="24"/>
        </w:rPr>
        <w:t>habitant</w:t>
      </w:r>
      <w:r w:rsidR="00DE430E">
        <w:rPr>
          <w:rStyle w:val="ui-provider"/>
          <w:rFonts w:cs="Arial"/>
          <w:szCs w:val="24"/>
        </w:rPr>
        <w:t>e</w:t>
      </w:r>
      <w:r w:rsidR="006247E7" w:rsidRPr="002A5152">
        <w:rPr>
          <w:rStyle w:val="ui-provider"/>
          <w:rFonts w:cs="Arial"/>
          <w:szCs w:val="24"/>
        </w:rPr>
        <w:t xml:space="preserve">s </w:t>
      </w:r>
      <w:r w:rsidRPr="002A5152">
        <w:rPr>
          <w:rStyle w:val="ui-provider"/>
          <w:rFonts w:cs="Arial"/>
          <w:szCs w:val="24"/>
        </w:rPr>
        <w:t>realizam regularmente a doação de sangue</w:t>
      </w:r>
      <w:r w:rsidR="006247E7" w:rsidRPr="002A5152">
        <w:rPr>
          <w:rStyle w:val="ui-provider"/>
          <w:rFonts w:cs="Arial"/>
          <w:szCs w:val="24"/>
        </w:rPr>
        <w:t>.</w:t>
      </w:r>
      <w:r w:rsidRPr="002A5152">
        <w:rPr>
          <w:rFonts w:cs="Arial"/>
          <w:szCs w:val="24"/>
        </w:rPr>
        <w:br/>
      </w:r>
      <w:r w:rsidR="006247E7" w:rsidRPr="002A5152">
        <w:rPr>
          <w:rStyle w:val="ui-provider"/>
          <w:rFonts w:cs="Arial"/>
          <w:szCs w:val="24"/>
        </w:rPr>
        <w:t xml:space="preserve"> </w:t>
      </w:r>
      <w:r w:rsidRPr="002A5152">
        <w:rPr>
          <w:rStyle w:val="ui-provider"/>
          <w:rFonts w:cs="Arial"/>
          <w:szCs w:val="24"/>
        </w:rPr>
        <w:t>É possível verificar que a queda na doação de sangue não está intrinsecamente relacionada à falta de divulgação, pois há, até mesmo, dias reservados exclusivamente para que os doadores e o ato de doação de sangue em si sejam lembrados. São eles o dia 14/06 (Dia Mundial do Doador de Sangue) e o dia 25/11 (Dia Nacional do Doador de Sangue).</w:t>
      </w:r>
    </w:p>
    <w:p w14:paraId="458C8EF7" w14:textId="1A6C5126" w:rsidR="00736E22" w:rsidRPr="002A5152" w:rsidRDefault="00736E22" w:rsidP="005B151B">
      <w:pPr>
        <w:pStyle w:val="NormalWeb"/>
        <w:spacing w:line="360" w:lineRule="auto"/>
        <w:ind w:left="284" w:firstLine="436"/>
        <w:jc w:val="both"/>
        <w:rPr>
          <w:rFonts w:ascii="Arial" w:hAnsi="Arial" w:cs="Arial"/>
          <w:color w:val="000000"/>
        </w:rPr>
      </w:pPr>
      <w:r w:rsidRPr="002A5152">
        <w:rPr>
          <w:rFonts w:ascii="Arial" w:hAnsi="Arial" w:cs="Arial"/>
          <w:color w:val="000000"/>
        </w:rPr>
        <w:t>No Brasil, existem leis que garantem alguns direitos aos doadores regulares de sangue. A Lei nº 11.931/2021 assegura aos doadores de sangue regulares e aos doadores de medula óssea o atendimento preferencial em estabelecimentos comerciais, supermercados, bancos, eventos culturais e lotéricas no Estado. Quem descumprir essa norma está sujeito a penalidades, como advertência na primeira ocorrência da infração e multa fixada entre R$ 5.000 e R$ 10.000 a partir da segunda autuação.</w:t>
      </w:r>
      <w:r w:rsidR="004042C4" w:rsidRPr="002A5152">
        <w:rPr>
          <w:rFonts w:ascii="Arial" w:hAnsi="Arial" w:cs="Arial"/>
          <w:color w:val="000000"/>
        </w:rPr>
        <w:t xml:space="preserve"> </w:t>
      </w:r>
      <w:r w:rsidRPr="002A5152">
        <w:rPr>
          <w:rFonts w:ascii="Arial" w:hAnsi="Arial" w:cs="Arial"/>
          <w:color w:val="000000"/>
        </w:rPr>
        <w:t>Além disso, a Lei nº 7.716/2004, que trata da inscrição em concursos públicos no âmbito estadual, foi alterada em 2018 para incluir doadores de sangue e de medula óssea entre os aptos à isenção do pagamento da taxa.</w:t>
      </w:r>
    </w:p>
    <w:p w14:paraId="409D0EDB" w14:textId="77777777" w:rsidR="00FB7AEA" w:rsidRPr="002A5152" w:rsidRDefault="00736E22" w:rsidP="005B151B">
      <w:pPr>
        <w:pStyle w:val="NormalWeb"/>
        <w:spacing w:line="360" w:lineRule="auto"/>
        <w:ind w:left="284" w:firstLine="436"/>
        <w:jc w:val="both"/>
        <w:rPr>
          <w:rFonts w:ascii="Arial" w:hAnsi="Arial" w:cs="Arial"/>
          <w:color w:val="000000"/>
        </w:rPr>
      </w:pPr>
      <w:r w:rsidRPr="002A5152">
        <w:rPr>
          <w:rFonts w:ascii="Arial" w:hAnsi="Arial" w:cs="Arial"/>
          <w:color w:val="000000"/>
        </w:rPr>
        <w:lastRenderedPageBreak/>
        <w:t>Também existe um Projeto de Lei (PL) nº 429/2023, de autoria da deputada Francisca Motta, que propõe a elaboração e implantação de uma campanha com o objetivo de beneficiar doadores regulares de sangue com exames de hemogramas gratuitos. Segundo o texto, para ter direito a esse benefício, é necessário realizar pelo menos três doações de sangue por ano.</w:t>
      </w:r>
      <w:r w:rsidR="004042C4" w:rsidRPr="002A5152">
        <w:rPr>
          <w:rFonts w:ascii="Arial" w:hAnsi="Arial" w:cs="Arial"/>
          <w:color w:val="000000"/>
        </w:rPr>
        <w:t xml:space="preserve"> </w:t>
      </w:r>
      <w:r w:rsidRPr="002A5152">
        <w:rPr>
          <w:rFonts w:ascii="Arial" w:hAnsi="Arial" w:cs="Arial"/>
          <w:color w:val="000000"/>
        </w:rPr>
        <w:t>Essas leis visam incentivar a doação de sangue e medula óssea, reconhecendo a importância desse ato para a saúde da população e estabelecendo benefícios para os doadores regulares.</w:t>
      </w:r>
    </w:p>
    <w:p w14:paraId="5FE0336D" w14:textId="77777777" w:rsidR="00213536" w:rsidRPr="002A5152" w:rsidRDefault="00FC3615" w:rsidP="00213536">
      <w:pPr>
        <w:pStyle w:val="NormalWeb"/>
        <w:spacing w:line="360" w:lineRule="auto"/>
        <w:ind w:left="284" w:firstLine="436"/>
        <w:jc w:val="both"/>
        <w:rPr>
          <w:rFonts w:ascii="Arial" w:hAnsi="Arial" w:cs="Arial"/>
        </w:rPr>
      </w:pPr>
      <w:r w:rsidRPr="002A5152">
        <w:rPr>
          <w:rFonts w:ascii="Arial" w:hAnsi="Arial" w:cs="Arial"/>
        </w:rPr>
        <w:t>Por outro lado, a</w:t>
      </w:r>
      <w:r w:rsidR="00780E39" w:rsidRPr="002A5152">
        <w:rPr>
          <w:rFonts w:ascii="Arial" w:hAnsi="Arial" w:cs="Arial"/>
        </w:rPr>
        <w:t xml:space="preserve"> falta de informações abrangentes sobre doação de sangue é evidente em muitos aplicativos e sites, caracterizados por interfaces complexas e conteúdo limitado. Essa deficiência de informação contribui para a escassa compreensão pública sobre o assunto.</w:t>
      </w:r>
      <w:r w:rsidR="009B1F55" w:rsidRPr="002A5152">
        <w:rPr>
          <w:rFonts w:ascii="Arial" w:hAnsi="Arial" w:cs="Arial"/>
        </w:rPr>
        <w:t xml:space="preserve"> </w:t>
      </w:r>
      <w:r w:rsidR="00780E39" w:rsidRPr="002A5152">
        <w:rPr>
          <w:rFonts w:ascii="Arial" w:hAnsi="Arial" w:cs="Arial"/>
        </w:rPr>
        <w:t>Os usuários enfrentam dificuldades em obter informações relevantes devido à complexidade das interfaces desses recursos digitais. Além disso, problemas como falhas no sistema de agendamento de doações foram observados, com usuários reportando falta de suporte técnico eficaz.</w:t>
      </w:r>
    </w:p>
    <w:p w14:paraId="7C64DA56" w14:textId="4A7AB0DF" w:rsidR="005B151B" w:rsidRPr="002A5152" w:rsidRDefault="00FC3615" w:rsidP="00213536">
      <w:pPr>
        <w:pStyle w:val="NormalWeb"/>
        <w:spacing w:line="360" w:lineRule="auto"/>
        <w:ind w:left="284" w:firstLine="436"/>
        <w:jc w:val="both"/>
        <w:rPr>
          <w:rFonts w:ascii="Arial" w:hAnsi="Arial" w:cs="Arial"/>
          <w:color w:val="000000"/>
        </w:rPr>
      </w:pPr>
      <w:r w:rsidRPr="002A5152">
        <w:rPr>
          <w:rFonts w:ascii="Arial" w:hAnsi="Arial" w:cs="Arial"/>
        </w:rPr>
        <w:t>Há também</w:t>
      </w:r>
      <w:r w:rsidR="003B14A3" w:rsidRPr="002A5152">
        <w:rPr>
          <w:rFonts w:ascii="Arial" w:hAnsi="Arial" w:cs="Arial"/>
        </w:rPr>
        <w:t xml:space="preserve"> a circulação de</w:t>
      </w:r>
      <w:r w:rsidR="00FB56D2" w:rsidRPr="002A5152">
        <w:rPr>
          <w:rFonts w:ascii="Arial" w:hAnsi="Arial" w:cs="Arial"/>
        </w:rPr>
        <w:t xml:space="preserve"> Fake News comuns sobre doação de sangue. Um equívoco difundido é que o procedimento pode afinar ou engrossar o sangue, prejudicando o doador. No entanto, a hematologista Marina Aguiar esclarece que esse risco é infundado. Estudos indicam que doar sangue reduz a viscosidade sanguínea, diminuindo a probabilidade de doenças cardíacas e câncer. A médica explica que a doação promove uma renovação das células sanguíneas, contribuindo para a saúde.</w:t>
      </w:r>
    </w:p>
    <w:p w14:paraId="42E62DE7" w14:textId="6522A019" w:rsidR="00780E39" w:rsidRPr="002A5152" w:rsidRDefault="00FB56D2" w:rsidP="005B151B">
      <w:pPr>
        <w:spacing w:line="360" w:lineRule="auto"/>
        <w:ind w:left="284" w:firstLine="436"/>
        <w:jc w:val="both"/>
        <w:rPr>
          <w:rFonts w:cs="Arial"/>
          <w:szCs w:val="24"/>
        </w:rPr>
      </w:pPr>
      <w:r w:rsidRPr="002A5152">
        <w:rPr>
          <w:rFonts w:cs="Arial"/>
          <w:szCs w:val="24"/>
        </w:rPr>
        <w:t xml:space="preserve">Pela internet, proliferam diversos mitos e Fake News sobre doação de sangue. Alguns exemplos incluem a crença de que o organismo demora para repor o sangue doado, o que é falso, já que o corpo repõe a quantidade doada em até 72 horas. Outro equívoco é pensar que quem teve COVID-19 não pode doar sangue, quando na verdade é permitido após um mês sem sintomas. Além disso, pessoas que receberam transfusão de sangue podem doar após um ano, e não há obrigatoriedade de doar regularmente após a primeira vez. Quanto à gravidez, mulheres podem doar após períodos específicos, e quem possui tatuagens e piercings pode doar após 12 meses, desde que não tenham sido feitos em áreas específicas. Fumantes podem doar desde </w:t>
      </w:r>
      <w:r w:rsidRPr="002A5152">
        <w:rPr>
          <w:rFonts w:cs="Arial"/>
          <w:szCs w:val="24"/>
        </w:rPr>
        <w:lastRenderedPageBreak/>
        <w:t>que não fumem duas horas antes, e a orientação do STF em 2020 permitiu a doação por homossexuais, encerrando uma proibição anterior</w:t>
      </w:r>
      <w:r w:rsidR="009B1F55" w:rsidRPr="002A5152">
        <w:rPr>
          <w:rFonts w:cs="Arial"/>
          <w:szCs w:val="24"/>
        </w:rPr>
        <w:t>.</w:t>
      </w:r>
    </w:p>
    <w:p w14:paraId="04F51991" w14:textId="77777777" w:rsidR="00343E4C" w:rsidRPr="002A5152" w:rsidRDefault="00343E4C" w:rsidP="0038435A">
      <w:pPr>
        <w:spacing w:line="360" w:lineRule="auto"/>
        <w:rPr>
          <w:rFonts w:cs="Arial"/>
        </w:rPr>
      </w:pPr>
    </w:p>
    <w:p w14:paraId="11AEA244" w14:textId="77777777" w:rsidR="00343E4C" w:rsidRPr="002A5152" w:rsidRDefault="00343E4C" w:rsidP="0038435A">
      <w:pPr>
        <w:spacing w:line="360" w:lineRule="auto"/>
        <w:rPr>
          <w:rFonts w:cs="Arial"/>
        </w:rPr>
      </w:pPr>
    </w:p>
    <w:p w14:paraId="7F9C842F" w14:textId="77777777" w:rsidR="00343E4C" w:rsidRPr="002A5152" w:rsidRDefault="00343E4C" w:rsidP="0038435A">
      <w:pPr>
        <w:spacing w:line="360" w:lineRule="auto"/>
        <w:rPr>
          <w:rFonts w:cs="Arial"/>
        </w:rPr>
      </w:pPr>
    </w:p>
    <w:p w14:paraId="2D5E8F53" w14:textId="7C5F15DC" w:rsidR="005E59B9" w:rsidRPr="002A5152" w:rsidRDefault="6D246873" w:rsidP="0038435A">
      <w:pPr>
        <w:pStyle w:val="Ttulo2"/>
        <w:spacing w:line="360" w:lineRule="auto"/>
        <w:rPr>
          <w:rFonts w:cs="Arial"/>
        </w:rPr>
      </w:pPr>
      <w:bookmarkStart w:id="10" w:name="_Toc106706802"/>
      <w:bookmarkStart w:id="11" w:name="_Toc169195281"/>
      <w:r w:rsidRPr="002A5152">
        <w:rPr>
          <w:rFonts w:cs="Arial"/>
        </w:rPr>
        <w:t>Objetivo</w:t>
      </w:r>
      <w:r w:rsidR="52798246" w:rsidRPr="002A5152">
        <w:rPr>
          <w:rFonts w:cs="Arial"/>
        </w:rPr>
        <w:t>s</w:t>
      </w:r>
      <w:bookmarkEnd w:id="10"/>
      <w:bookmarkEnd w:id="11"/>
    </w:p>
    <w:p w14:paraId="51B772A1" w14:textId="77777777" w:rsidR="0045798D" w:rsidRPr="002A5152" w:rsidRDefault="0045798D" w:rsidP="0038435A">
      <w:pPr>
        <w:spacing w:line="360" w:lineRule="auto"/>
        <w:rPr>
          <w:rFonts w:cs="Arial"/>
        </w:rPr>
      </w:pPr>
    </w:p>
    <w:p w14:paraId="02026B85" w14:textId="540F892F" w:rsidR="00646C02" w:rsidRPr="002A5152" w:rsidRDefault="0081719D" w:rsidP="0038435A">
      <w:pPr>
        <w:pStyle w:val="Corpodetexto"/>
        <w:spacing w:line="360" w:lineRule="auto"/>
        <w:ind w:left="360" w:firstLine="360"/>
        <w:jc w:val="both"/>
        <w:rPr>
          <w:rFonts w:cs="Arial"/>
          <w:b/>
          <w:bCs/>
        </w:rPr>
      </w:pPr>
      <w:r w:rsidRPr="002A5152">
        <w:rPr>
          <w:rFonts w:cs="Arial"/>
          <w:b/>
          <w:bCs/>
        </w:rPr>
        <w:t xml:space="preserve">Desenvolver um </w:t>
      </w:r>
      <w:r w:rsidR="00B21F64" w:rsidRPr="002A5152">
        <w:rPr>
          <w:rFonts w:cs="Arial"/>
          <w:b/>
          <w:bCs/>
        </w:rPr>
        <w:t>software</w:t>
      </w:r>
      <w:r w:rsidRPr="002A5152">
        <w:rPr>
          <w:rFonts w:cs="Arial"/>
          <w:b/>
          <w:bCs/>
        </w:rPr>
        <w:t xml:space="preserve"> que visa </w:t>
      </w:r>
      <w:r w:rsidR="00B21F64" w:rsidRPr="002A5152">
        <w:rPr>
          <w:rFonts w:cs="Arial"/>
          <w:b/>
          <w:bCs/>
        </w:rPr>
        <w:t>facilitar a comunicação entre doadores e bancos de sangue.</w:t>
      </w:r>
    </w:p>
    <w:p w14:paraId="0E064B82" w14:textId="6993C5FB" w:rsidR="00E2190E" w:rsidRPr="002A5152" w:rsidRDefault="0081719D" w:rsidP="00A56068">
      <w:pPr>
        <w:pStyle w:val="Corpodetexto"/>
        <w:numPr>
          <w:ilvl w:val="0"/>
          <w:numId w:val="8"/>
        </w:numPr>
        <w:spacing w:line="360" w:lineRule="auto"/>
        <w:jc w:val="both"/>
        <w:rPr>
          <w:rFonts w:cs="Arial"/>
        </w:rPr>
      </w:pPr>
      <w:r w:rsidRPr="002A5152">
        <w:rPr>
          <w:rFonts w:cs="Arial"/>
        </w:rPr>
        <w:t>Criar layout acessível, CLEAN;</w:t>
      </w:r>
    </w:p>
    <w:p w14:paraId="213BACB2" w14:textId="4AEFD6E1" w:rsidR="00646C02" w:rsidRPr="002A5152" w:rsidRDefault="00646C02" w:rsidP="00A56068">
      <w:pPr>
        <w:pStyle w:val="Corpodetexto"/>
        <w:numPr>
          <w:ilvl w:val="0"/>
          <w:numId w:val="8"/>
        </w:numPr>
        <w:spacing w:line="360" w:lineRule="auto"/>
        <w:jc w:val="both"/>
        <w:rPr>
          <w:rFonts w:cs="Arial"/>
        </w:rPr>
      </w:pPr>
      <w:r w:rsidRPr="002A5152">
        <w:rPr>
          <w:rFonts w:cs="Arial"/>
        </w:rPr>
        <w:t xml:space="preserve">Desenvolver </w:t>
      </w:r>
      <w:r w:rsidR="00484EFF" w:rsidRPr="002A5152">
        <w:rPr>
          <w:rFonts w:cs="Arial"/>
        </w:rPr>
        <w:t>a funcionalidade de registro de usuários</w:t>
      </w:r>
      <w:r w:rsidR="00181138" w:rsidRPr="002A5152">
        <w:rPr>
          <w:rFonts w:cs="Arial"/>
        </w:rPr>
        <w:t xml:space="preserve"> (pági</w:t>
      </w:r>
      <w:r w:rsidR="00AE04EB" w:rsidRPr="002A5152">
        <w:rPr>
          <w:rFonts w:cs="Arial"/>
        </w:rPr>
        <w:t>nas de login e cadastro)</w:t>
      </w:r>
      <w:r w:rsidR="00484EFF" w:rsidRPr="002A5152">
        <w:rPr>
          <w:rFonts w:cs="Arial"/>
        </w:rPr>
        <w:t>;</w:t>
      </w:r>
    </w:p>
    <w:p w14:paraId="7442C50F" w14:textId="33C414A0" w:rsidR="00AE04EB" w:rsidRPr="002A5152" w:rsidRDefault="00E613B7" w:rsidP="00A56068">
      <w:pPr>
        <w:pStyle w:val="Corpodetexto"/>
        <w:numPr>
          <w:ilvl w:val="0"/>
          <w:numId w:val="8"/>
        </w:numPr>
        <w:spacing w:line="360" w:lineRule="auto"/>
        <w:jc w:val="both"/>
        <w:rPr>
          <w:rFonts w:cs="Arial"/>
        </w:rPr>
      </w:pPr>
      <w:r w:rsidRPr="002A5152">
        <w:rPr>
          <w:rFonts w:cs="Arial"/>
        </w:rPr>
        <w:t xml:space="preserve">Desenvolver uma página dedicada </w:t>
      </w:r>
      <w:r w:rsidR="00647BED" w:rsidRPr="002A5152">
        <w:rPr>
          <w:rFonts w:cs="Arial"/>
        </w:rPr>
        <w:t>para mostrar a importância da agenda ONU 2030 e como este projeto se relaciona ao tema;</w:t>
      </w:r>
    </w:p>
    <w:p w14:paraId="7149E1B5" w14:textId="764C5444" w:rsidR="004C5E57" w:rsidRPr="002A5152" w:rsidRDefault="004C5E57" w:rsidP="00A56068">
      <w:pPr>
        <w:pStyle w:val="Corpodetexto"/>
        <w:numPr>
          <w:ilvl w:val="0"/>
          <w:numId w:val="8"/>
        </w:numPr>
        <w:spacing w:line="360" w:lineRule="auto"/>
        <w:jc w:val="both"/>
        <w:rPr>
          <w:rFonts w:cs="Arial"/>
        </w:rPr>
      </w:pPr>
      <w:r w:rsidRPr="002A5152">
        <w:rPr>
          <w:rFonts w:cs="Arial"/>
        </w:rPr>
        <w:t>Desenvolver Sistema de agendamento</w:t>
      </w:r>
      <w:r w:rsidR="006E3415" w:rsidRPr="002A5152">
        <w:rPr>
          <w:rFonts w:cs="Arial"/>
        </w:rPr>
        <w:t>;</w:t>
      </w:r>
    </w:p>
    <w:p w14:paraId="1A229608" w14:textId="6949ACBC" w:rsidR="00DA4EC6" w:rsidRPr="002A5152" w:rsidRDefault="00DA4EC6" w:rsidP="00A56068">
      <w:pPr>
        <w:pStyle w:val="Corpodetexto"/>
        <w:numPr>
          <w:ilvl w:val="0"/>
          <w:numId w:val="8"/>
        </w:numPr>
        <w:spacing w:line="360" w:lineRule="auto"/>
        <w:jc w:val="both"/>
        <w:rPr>
          <w:rFonts w:cs="Arial"/>
        </w:rPr>
      </w:pPr>
      <w:r w:rsidRPr="002A5152">
        <w:rPr>
          <w:rFonts w:cs="Arial"/>
        </w:rPr>
        <w:t xml:space="preserve">Realizar testes </w:t>
      </w:r>
      <w:r w:rsidR="004F7402" w:rsidRPr="002A5152">
        <w:rPr>
          <w:rFonts w:cs="Arial"/>
        </w:rPr>
        <w:t>de usabilidade e documentar resultados;</w:t>
      </w:r>
    </w:p>
    <w:p w14:paraId="78106FD2" w14:textId="4A74A833" w:rsidR="0081719D" w:rsidRPr="002A5152" w:rsidRDefault="006E3415" w:rsidP="00A56068">
      <w:pPr>
        <w:pStyle w:val="Corpodetexto"/>
        <w:numPr>
          <w:ilvl w:val="0"/>
          <w:numId w:val="8"/>
        </w:numPr>
        <w:spacing w:line="360" w:lineRule="auto"/>
        <w:jc w:val="both"/>
        <w:rPr>
          <w:rFonts w:cs="Arial"/>
        </w:rPr>
      </w:pPr>
      <w:r w:rsidRPr="002A5152">
        <w:rPr>
          <w:rFonts w:cs="Arial"/>
        </w:rPr>
        <w:t xml:space="preserve">Criar sistema de </w:t>
      </w:r>
      <w:r w:rsidR="0089398A" w:rsidRPr="002A5152">
        <w:rPr>
          <w:rFonts w:cs="Arial"/>
        </w:rPr>
        <w:t xml:space="preserve">acompanhamento </w:t>
      </w:r>
      <w:r w:rsidR="00CD3F61" w:rsidRPr="002A5152">
        <w:rPr>
          <w:rFonts w:cs="Arial"/>
        </w:rPr>
        <w:t>do estado de bolsas de sangue (critico, em alerta ou estável);</w:t>
      </w:r>
    </w:p>
    <w:p w14:paraId="11654385" w14:textId="786588B0" w:rsidR="00CD3F61" w:rsidRPr="002A5152" w:rsidRDefault="007844A8" w:rsidP="00A56068">
      <w:pPr>
        <w:pStyle w:val="Corpodetexto"/>
        <w:numPr>
          <w:ilvl w:val="0"/>
          <w:numId w:val="8"/>
        </w:numPr>
        <w:spacing w:line="360" w:lineRule="auto"/>
        <w:jc w:val="both"/>
        <w:rPr>
          <w:rFonts w:cs="Arial"/>
        </w:rPr>
      </w:pPr>
      <w:r w:rsidRPr="002A5152">
        <w:rPr>
          <w:rFonts w:cs="Arial"/>
        </w:rPr>
        <w:t>Integrar redes sociais para a promoção de campanhas de doação;</w:t>
      </w:r>
    </w:p>
    <w:p w14:paraId="7360C58F" w14:textId="4267455D" w:rsidR="0032449D" w:rsidRPr="002A5152" w:rsidRDefault="005F0945" w:rsidP="00A56068">
      <w:pPr>
        <w:pStyle w:val="Corpodetexto"/>
        <w:numPr>
          <w:ilvl w:val="0"/>
          <w:numId w:val="8"/>
        </w:numPr>
        <w:spacing w:line="360" w:lineRule="auto"/>
        <w:jc w:val="both"/>
        <w:rPr>
          <w:rFonts w:cs="Arial"/>
        </w:rPr>
      </w:pPr>
      <w:r w:rsidRPr="002A5152">
        <w:rPr>
          <w:rFonts w:cs="Arial"/>
        </w:rPr>
        <w:t xml:space="preserve">Permitir que os hospitais notifiquem o software horizon </w:t>
      </w:r>
      <w:r w:rsidR="00544941" w:rsidRPr="002A5152">
        <w:rPr>
          <w:rFonts w:cs="Arial"/>
        </w:rPr>
        <w:t>sobre a necessidade de determinado sangue (nos casos criticos);</w:t>
      </w:r>
    </w:p>
    <w:p w14:paraId="2F08CCA6" w14:textId="13C8C0E5" w:rsidR="00544941" w:rsidRPr="002A5152" w:rsidRDefault="00994057" w:rsidP="00A56068">
      <w:pPr>
        <w:pStyle w:val="Corpodetexto"/>
        <w:numPr>
          <w:ilvl w:val="0"/>
          <w:numId w:val="8"/>
        </w:numPr>
        <w:spacing w:line="360" w:lineRule="auto"/>
        <w:jc w:val="both"/>
        <w:rPr>
          <w:rFonts w:cs="Arial"/>
        </w:rPr>
      </w:pPr>
      <w:r w:rsidRPr="002A5152">
        <w:rPr>
          <w:rFonts w:cs="Arial"/>
        </w:rPr>
        <w:t xml:space="preserve">Seguir as regulamentações </w:t>
      </w:r>
      <w:r w:rsidR="00F97FE5" w:rsidRPr="002A5152">
        <w:rPr>
          <w:rFonts w:cs="Arial"/>
        </w:rPr>
        <w:t>gerais, como a</w:t>
      </w:r>
      <w:r w:rsidR="00440A5B" w:rsidRPr="002A5152">
        <w:rPr>
          <w:rFonts w:cs="Arial"/>
        </w:rPr>
        <w:t xml:space="preserve"> LGPD e as do Sistema de Saúde</w:t>
      </w:r>
      <w:r w:rsidRPr="002A5152">
        <w:rPr>
          <w:rFonts w:cs="Arial"/>
        </w:rPr>
        <w:t>;</w:t>
      </w:r>
    </w:p>
    <w:p w14:paraId="21BFD10E" w14:textId="4AC751C5" w:rsidR="00484EFF" w:rsidRPr="002A5152" w:rsidRDefault="00484EFF" w:rsidP="00A56068">
      <w:pPr>
        <w:pStyle w:val="Corpodetexto"/>
        <w:numPr>
          <w:ilvl w:val="0"/>
          <w:numId w:val="8"/>
        </w:numPr>
        <w:spacing w:line="360" w:lineRule="auto"/>
        <w:jc w:val="both"/>
        <w:rPr>
          <w:rFonts w:cs="Arial"/>
        </w:rPr>
      </w:pPr>
      <w:r w:rsidRPr="002A5152">
        <w:rPr>
          <w:rFonts w:cs="Arial"/>
        </w:rPr>
        <w:t>Integrar software com API do Google Maps;</w:t>
      </w:r>
    </w:p>
    <w:p w14:paraId="701A9EF8" w14:textId="47FCB77B" w:rsidR="0081719D" w:rsidRPr="002A5152" w:rsidRDefault="004A737D" w:rsidP="00A56068">
      <w:pPr>
        <w:pStyle w:val="Corpodetexto"/>
        <w:numPr>
          <w:ilvl w:val="0"/>
          <w:numId w:val="8"/>
        </w:numPr>
        <w:spacing w:line="360" w:lineRule="auto"/>
        <w:jc w:val="both"/>
        <w:rPr>
          <w:rFonts w:cs="Arial"/>
        </w:rPr>
      </w:pPr>
      <w:r w:rsidRPr="002A5152">
        <w:rPr>
          <w:rFonts w:cs="Arial"/>
        </w:rPr>
        <w:t xml:space="preserve">Apresentar </w:t>
      </w:r>
      <w:r w:rsidR="00933D23" w:rsidRPr="002A5152">
        <w:rPr>
          <w:rFonts w:cs="Arial"/>
        </w:rPr>
        <w:t>os pontos mais próximos de coleta aos usu</w:t>
      </w:r>
      <w:r w:rsidR="00E87AB9">
        <w:rPr>
          <w:rFonts w:cs="Arial"/>
        </w:rPr>
        <w:t>á</w:t>
      </w:r>
      <w:r w:rsidR="00933D23" w:rsidRPr="002A5152">
        <w:rPr>
          <w:rFonts w:cs="Arial"/>
        </w:rPr>
        <w:t>rios</w:t>
      </w:r>
      <w:r w:rsidR="00647BED" w:rsidRPr="002A5152">
        <w:rPr>
          <w:rFonts w:cs="Arial"/>
        </w:rPr>
        <w:t>;</w:t>
      </w:r>
    </w:p>
    <w:p w14:paraId="2753FDF8" w14:textId="3C4D167F" w:rsidR="00647BED" w:rsidRPr="002A5152" w:rsidRDefault="00647BED" w:rsidP="00A56068">
      <w:pPr>
        <w:pStyle w:val="Corpodetexto"/>
        <w:numPr>
          <w:ilvl w:val="0"/>
          <w:numId w:val="8"/>
        </w:numPr>
        <w:spacing w:line="360" w:lineRule="auto"/>
        <w:jc w:val="both"/>
        <w:rPr>
          <w:rFonts w:cs="Arial"/>
        </w:rPr>
      </w:pPr>
      <w:r w:rsidRPr="002A5152">
        <w:rPr>
          <w:rFonts w:cs="Arial"/>
        </w:rPr>
        <w:t xml:space="preserve">Realizar testes </w:t>
      </w:r>
      <w:r w:rsidR="00D46304" w:rsidRPr="002A5152">
        <w:rPr>
          <w:rFonts w:cs="Arial"/>
        </w:rPr>
        <w:t>(de aceitação, usu</w:t>
      </w:r>
      <w:r w:rsidR="00E87AB9">
        <w:rPr>
          <w:rFonts w:cs="Arial"/>
        </w:rPr>
        <w:t>á</w:t>
      </w:r>
      <w:r w:rsidR="00D46304" w:rsidRPr="002A5152">
        <w:rPr>
          <w:rFonts w:cs="Arial"/>
        </w:rPr>
        <w:t xml:space="preserve">rio verificar todas as telas) </w:t>
      </w:r>
      <w:r w:rsidRPr="002A5152">
        <w:rPr>
          <w:rFonts w:cs="Arial"/>
        </w:rPr>
        <w:t>e documentar os resultados</w:t>
      </w:r>
      <w:r w:rsidR="00D46304" w:rsidRPr="002A5152">
        <w:rPr>
          <w:rFonts w:cs="Arial"/>
        </w:rPr>
        <w:t>.</w:t>
      </w:r>
    </w:p>
    <w:p w14:paraId="0B71B5D2" w14:textId="77777777" w:rsidR="00BF7EAF" w:rsidRPr="002A5152" w:rsidRDefault="00BF7EAF" w:rsidP="0038435A">
      <w:pPr>
        <w:spacing w:line="360" w:lineRule="auto"/>
        <w:rPr>
          <w:rFonts w:cs="Arial"/>
        </w:rPr>
      </w:pPr>
    </w:p>
    <w:p w14:paraId="17C10358" w14:textId="77777777" w:rsidR="0045798D" w:rsidRPr="002A5152" w:rsidRDefault="0045798D" w:rsidP="0038435A">
      <w:pPr>
        <w:spacing w:line="360" w:lineRule="auto"/>
        <w:rPr>
          <w:rFonts w:cs="Arial"/>
        </w:rPr>
      </w:pPr>
    </w:p>
    <w:p w14:paraId="2CDA4605" w14:textId="77777777" w:rsidR="0045798D" w:rsidRPr="002A5152" w:rsidRDefault="0045798D" w:rsidP="0038435A">
      <w:pPr>
        <w:spacing w:line="360" w:lineRule="auto"/>
        <w:rPr>
          <w:rFonts w:cs="Arial"/>
        </w:rPr>
      </w:pPr>
    </w:p>
    <w:p w14:paraId="5D9E5C79" w14:textId="46FA79B8" w:rsidR="00001F4B" w:rsidRPr="002A5152" w:rsidRDefault="6D246873" w:rsidP="0038435A">
      <w:pPr>
        <w:pStyle w:val="Ttulo2"/>
        <w:spacing w:line="360" w:lineRule="auto"/>
        <w:jc w:val="both"/>
        <w:rPr>
          <w:rFonts w:cs="Arial"/>
        </w:rPr>
      </w:pPr>
      <w:bookmarkStart w:id="12" w:name="_Toc106706803"/>
      <w:bookmarkStart w:id="13" w:name="_Toc169195282"/>
      <w:r w:rsidRPr="002A5152">
        <w:rPr>
          <w:rFonts w:cs="Arial"/>
        </w:rPr>
        <w:t>Metodologia</w:t>
      </w:r>
      <w:bookmarkEnd w:id="12"/>
      <w:bookmarkEnd w:id="13"/>
      <w:r w:rsidR="0050118E" w:rsidRPr="002A5152">
        <w:rPr>
          <w:rFonts w:cs="Arial"/>
        </w:rPr>
        <w:t xml:space="preserve"> </w:t>
      </w:r>
    </w:p>
    <w:p w14:paraId="524E6DA9" w14:textId="5707B6A2" w:rsidR="38A7CAF5" w:rsidRPr="002A5152" w:rsidRDefault="38A7CAF5"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 xml:space="preserve">Este trabalho tem como finalidade o desenvolvimento de </w:t>
      </w:r>
      <w:r w:rsidR="380A4018" w:rsidRPr="002A5152">
        <w:rPr>
          <w:rFonts w:eastAsia="Arial" w:cs="Arial"/>
          <w:color w:val="000000" w:themeColor="text1"/>
          <w:szCs w:val="24"/>
        </w:rPr>
        <w:t>software web que visa facilitar a comunicação entre doadores e bancos de sangue</w:t>
      </w:r>
      <w:r w:rsidRPr="002A5152">
        <w:rPr>
          <w:rFonts w:eastAsia="Arial" w:cs="Arial"/>
          <w:color w:val="000000" w:themeColor="text1"/>
          <w:szCs w:val="24"/>
        </w:rPr>
        <w:t xml:space="preserve">, para isso, utilizaremos as etapas descritas nos próximos parágrafos, sempre considerando os documentos e normativas legais necessários para o </w:t>
      </w:r>
      <w:r w:rsidR="57950603" w:rsidRPr="002A5152">
        <w:rPr>
          <w:rFonts w:eastAsia="Arial" w:cs="Arial"/>
          <w:color w:val="000000" w:themeColor="text1"/>
          <w:szCs w:val="24"/>
        </w:rPr>
        <w:t>Estado</w:t>
      </w:r>
      <w:r w:rsidRPr="002A5152">
        <w:rPr>
          <w:rFonts w:eastAsia="Arial" w:cs="Arial"/>
          <w:color w:val="000000" w:themeColor="text1"/>
          <w:szCs w:val="24"/>
        </w:rPr>
        <w:t xml:space="preserve"> de </w:t>
      </w:r>
      <w:r w:rsidR="57950603" w:rsidRPr="002A5152">
        <w:rPr>
          <w:rFonts w:eastAsia="Arial" w:cs="Arial"/>
          <w:color w:val="000000" w:themeColor="text1"/>
          <w:szCs w:val="24"/>
        </w:rPr>
        <w:t>São Paulo</w:t>
      </w:r>
      <w:r w:rsidRPr="002A5152">
        <w:rPr>
          <w:rFonts w:eastAsia="Arial" w:cs="Arial"/>
          <w:color w:val="000000" w:themeColor="text1"/>
          <w:szCs w:val="24"/>
        </w:rPr>
        <w:t>.</w:t>
      </w:r>
    </w:p>
    <w:p w14:paraId="594DD571" w14:textId="7F80EB08" w:rsidR="38A7CAF5" w:rsidRPr="002A5152" w:rsidRDefault="38A7CAF5"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A importância deste trabalho está diretamente relacionada aos 17 objetivos da Agenda 2030 da ONU, os chamados, ODS, isto é, Objetivos de Desenvolvimento Sustentável. Especificamente, s</w:t>
      </w:r>
      <w:r w:rsidR="50BB57F2" w:rsidRPr="002A5152">
        <w:rPr>
          <w:rFonts w:eastAsia="Arial" w:cs="Arial"/>
          <w:color w:val="000000" w:themeColor="text1"/>
          <w:szCs w:val="24"/>
        </w:rPr>
        <w:t>erá</w:t>
      </w:r>
      <w:r w:rsidRPr="002A5152">
        <w:rPr>
          <w:rFonts w:eastAsia="Arial" w:cs="Arial"/>
          <w:color w:val="000000" w:themeColor="text1"/>
          <w:szCs w:val="24"/>
        </w:rPr>
        <w:t xml:space="preserve"> abordado o seguinte:</w:t>
      </w:r>
    </w:p>
    <w:p w14:paraId="781E63A4" w14:textId="52E03C33" w:rsidR="38A7CAF5" w:rsidRPr="002A5152" w:rsidRDefault="38A7CAF5" w:rsidP="0038435A">
      <w:pPr>
        <w:spacing w:before="240" w:after="240" w:line="360" w:lineRule="auto"/>
        <w:ind w:left="360" w:firstLine="360"/>
        <w:jc w:val="both"/>
        <w:rPr>
          <w:rFonts w:eastAsia="Arial" w:cs="Arial"/>
          <w:color w:val="000000" w:themeColor="text1"/>
        </w:rPr>
      </w:pPr>
      <w:r w:rsidRPr="002A5152">
        <w:rPr>
          <w:rFonts w:eastAsia="Arial" w:cs="Arial"/>
          <w:color w:val="000000" w:themeColor="text1"/>
        </w:rPr>
        <w:t xml:space="preserve">ODS </w:t>
      </w:r>
      <w:r w:rsidR="70B5DDE1" w:rsidRPr="002A5152">
        <w:rPr>
          <w:rFonts w:eastAsia="Arial" w:cs="Arial"/>
          <w:color w:val="000000" w:themeColor="text1"/>
        </w:rPr>
        <w:t>3 - Assegurar uma vida saudável e promover o bem-estar para todos, em todas as idades</w:t>
      </w:r>
      <w:r w:rsidR="0D833336" w:rsidRPr="002A5152">
        <w:rPr>
          <w:rFonts w:eastAsia="Arial" w:cs="Arial"/>
          <w:color w:val="000000" w:themeColor="text1"/>
        </w:rPr>
        <w:t>.</w:t>
      </w:r>
    </w:p>
    <w:p w14:paraId="254A8D1E" w14:textId="38640E08"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rPr>
        <w:t>A equipe utilizou como material bibliográfico artigos, livros e sites revistas científicas (citar quais) como: BBC News, Drauzio Varella (drauziovarella.uol.com.br), Jusbrasil, Câmara Legislativa (camara.leg.br) que abordam o tema desde 2010 até 2024. Também foi utilizado o livro Engenharia de Software, do autor Sommerville para fundamentar as práticas relacionadas à gestão do desenvolvimento do sistema. Além disso, foi de fundamental importância, a consulta à documentos da legislação brasileira, de modo a fundamentar as práticas e especificações relacionadas à doação de sangue.</w:t>
      </w:r>
    </w:p>
    <w:p w14:paraId="055AB46B" w14:textId="2F5A8C10" w:rsidR="500FAAD6" w:rsidRPr="002A5152" w:rsidRDefault="500FAAD6" w:rsidP="0038435A">
      <w:pPr>
        <w:spacing w:before="240" w:after="240" w:line="360" w:lineRule="auto"/>
        <w:ind w:left="360" w:firstLine="360"/>
        <w:jc w:val="both"/>
        <w:rPr>
          <w:rFonts w:eastAsia="Arial" w:cs="Arial"/>
          <w:szCs w:val="24"/>
        </w:rPr>
      </w:pPr>
      <w:r w:rsidRPr="002A5152">
        <w:rPr>
          <w:rFonts w:eastAsia="Arial" w:cs="Arial"/>
          <w:szCs w:val="24"/>
        </w:rPr>
        <w:t>O processo criativo em relação ao nome do projeto ocorreu a partir da ideia de</w:t>
      </w:r>
      <w:r w:rsidR="03F45B82" w:rsidRPr="002A5152">
        <w:rPr>
          <w:rFonts w:eastAsia="Arial" w:cs="Arial"/>
          <w:szCs w:val="24"/>
        </w:rPr>
        <w:t xml:space="preserve"> olhar para "frente”, ou seja, olhar para o futuro e trazer esperança</w:t>
      </w:r>
      <w:r w:rsidRPr="002A5152">
        <w:rPr>
          <w:rFonts w:eastAsia="Arial" w:cs="Arial"/>
          <w:szCs w:val="24"/>
        </w:rPr>
        <w:t xml:space="preserve"> tanto para as pessoas que doam sangue,</w:t>
      </w:r>
      <w:r w:rsidR="615E5829" w:rsidRPr="002A5152">
        <w:rPr>
          <w:rFonts w:eastAsia="Arial" w:cs="Arial"/>
          <w:szCs w:val="24"/>
        </w:rPr>
        <w:t xml:space="preserve"> quanto</w:t>
      </w:r>
      <w:r w:rsidRPr="002A5152">
        <w:rPr>
          <w:rFonts w:eastAsia="Arial" w:cs="Arial"/>
          <w:szCs w:val="24"/>
        </w:rPr>
        <w:t xml:space="preserve"> para as pessoas que </w:t>
      </w:r>
      <w:r w:rsidR="6C34F221" w:rsidRPr="002A5152">
        <w:rPr>
          <w:rFonts w:eastAsia="Arial" w:cs="Arial"/>
          <w:szCs w:val="24"/>
        </w:rPr>
        <w:t>necessitam d</w:t>
      </w:r>
      <w:r w:rsidRPr="002A5152">
        <w:rPr>
          <w:rFonts w:eastAsia="Arial" w:cs="Arial"/>
          <w:szCs w:val="24"/>
        </w:rPr>
        <w:t xml:space="preserve">estas doações. Assim, nascia o nome do projeto: </w:t>
      </w:r>
      <w:r w:rsidR="2D90CD2C" w:rsidRPr="002A5152">
        <w:rPr>
          <w:rFonts w:eastAsia="Arial" w:cs="Arial"/>
          <w:szCs w:val="24"/>
        </w:rPr>
        <w:t>Horizon</w:t>
      </w:r>
      <w:r w:rsidRPr="002A5152">
        <w:rPr>
          <w:rFonts w:eastAsia="Arial" w:cs="Arial"/>
          <w:szCs w:val="24"/>
        </w:rPr>
        <w:t>. E o nome traz consigo a representação gráfica de u</w:t>
      </w:r>
      <w:r w:rsidR="7CD9479A" w:rsidRPr="002A5152">
        <w:rPr>
          <w:rFonts w:eastAsia="Arial" w:cs="Arial"/>
          <w:szCs w:val="24"/>
        </w:rPr>
        <w:t>ma gota de sangue apoiada sobre uma mão</w:t>
      </w:r>
      <w:r w:rsidR="4F3AF24D" w:rsidRPr="002A5152">
        <w:rPr>
          <w:rFonts w:eastAsia="Arial" w:cs="Arial"/>
          <w:szCs w:val="24"/>
        </w:rPr>
        <w:t xml:space="preserve"> dentro de um círculo</w:t>
      </w:r>
      <w:r w:rsidRPr="002A5152">
        <w:rPr>
          <w:rFonts w:eastAsia="Arial" w:cs="Arial"/>
          <w:szCs w:val="24"/>
        </w:rPr>
        <w:t>.</w:t>
      </w:r>
    </w:p>
    <w:p w14:paraId="19BB1E5F" w14:textId="2C81C0EB" w:rsidR="15D66C6A" w:rsidRPr="002A5152" w:rsidRDefault="15D66C6A" w:rsidP="0038435A">
      <w:pPr>
        <w:tabs>
          <w:tab w:val="left" w:pos="381"/>
        </w:tabs>
        <w:spacing w:before="240" w:after="240" w:line="360" w:lineRule="auto"/>
        <w:ind w:left="360" w:firstLine="360"/>
        <w:jc w:val="both"/>
        <w:rPr>
          <w:rFonts w:eastAsia="Arial" w:cs="Arial"/>
        </w:rPr>
      </w:pPr>
      <w:r w:rsidRPr="002A5152">
        <w:rPr>
          <w:rFonts w:eastAsia="Arial" w:cs="Arial"/>
        </w:rPr>
        <w:t xml:space="preserve">A marca foi construída para retratar a essência do projeto, que é </w:t>
      </w:r>
      <w:r w:rsidR="63C9AE92" w:rsidRPr="002A5152">
        <w:rPr>
          <w:rFonts w:eastAsia="Arial" w:cs="Arial"/>
        </w:rPr>
        <w:t>facilitar o encontro entre doadores de sangue e pontos de coleta no Estado de São Paulo</w:t>
      </w:r>
      <w:r w:rsidRPr="002A5152">
        <w:rPr>
          <w:rFonts w:eastAsia="Arial" w:cs="Arial"/>
        </w:rPr>
        <w:t xml:space="preserve">. </w:t>
      </w:r>
      <w:r w:rsidR="2CD42709" w:rsidRPr="002A5152">
        <w:rPr>
          <w:rFonts w:eastAsia="Arial" w:cs="Arial"/>
        </w:rPr>
        <w:t xml:space="preserve">Traz </w:t>
      </w:r>
      <w:r w:rsidR="2CD42709" w:rsidRPr="002A5152">
        <w:rPr>
          <w:rFonts w:eastAsia="Arial" w:cs="Arial"/>
        </w:rPr>
        <w:lastRenderedPageBreak/>
        <w:t>consigo a mensagem de</w:t>
      </w:r>
      <w:r w:rsidRPr="002A5152">
        <w:rPr>
          <w:rFonts w:eastAsia="Arial" w:cs="Arial"/>
        </w:rPr>
        <w:t xml:space="preserve"> </w:t>
      </w:r>
      <w:r w:rsidR="6CCC1205" w:rsidRPr="002A5152">
        <w:rPr>
          <w:rFonts w:eastAsia="Arial" w:cs="Arial"/>
        </w:rPr>
        <w:t>bondade</w:t>
      </w:r>
      <w:r w:rsidR="4EB96DC6" w:rsidRPr="002A5152">
        <w:rPr>
          <w:rFonts w:eastAsia="Arial" w:cs="Arial"/>
        </w:rPr>
        <w:t>, conforto</w:t>
      </w:r>
      <w:r w:rsidRPr="002A5152">
        <w:rPr>
          <w:rFonts w:eastAsia="Arial" w:cs="Arial"/>
        </w:rPr>
        <w:t xml:space="preserve"> e solidariedade ao próximo,</w:t>
      </w:r>
      <w:r w:rsidR="2C6CE346" w:rsidRPr="002A5152">
        <w:rPr>
          <w:rFonts w:eastAsia="Arial" w:cs="Arial"/>
        </w:rPr>
        <w:t xml:space="preserve"> </w:t>
      </w:r>
      <w:r w:rsidR="3A848FDE" w:rsidRPr="002A5152">
        <w:rPr>
          <w:rFonts w:eastAsia="Arial" w:cs="Arial"/>
        </w:rPr>
        <w:t xml:space="preserve">com </w:t>
      </w:r>
      <w:r w:rsidR="04423618" w:rsidRPr="002A5152">
        <w:rPr>
          <w:rFonts w:eastAsia="Arial" w:cs="Arial"/>
        </w:rPr>
        <w:t>o intuito</w:t>
      </w:r>
      <w:r w:rsidR="3A848FDE" w:rsidRPr="002A5152">
        <w:rPr>
          <w:rFonts w:eastAsia="Arial" w:cs="Arial"/>
        </w:rPr>
        <w:t xml:space="preserve"> de </w:t>
      </w:r>
      <w:r w:rsidR="74C71607" w:rsidRPr="002A5152">
        <w:rPr>
          <w:rFonts w:eastAsia="Arial" w:cs="Arial"/>
        </w:rPr>
        <w:t>mostrar a importância de</w:t>
      </w:r>
      <w:r w:rsidR="3A848FDE" w:rsidRPr="002A5152">
        <w:rPr>
          <w:rFonts w:eastAsia="Arial" w:cs="Arial"/>
        </w:rPr>
        <w:t xml:space="preserve"> ambos os lados</w:t>
      </w:r>
      <w:r w:rsidRPr="002A5152">
        <w:rPr>
          <w:rFonts w:eastAsia="Arial" w:cs="Arial"/>
        </w:rPr>
        <w:t xml:space="preserve">. A logomarca criada reúne estes elementos </w:t>
      </w:r>
      <w:r w:rsidR="382F654E" w:rsidRPr="002A5152">
        <w:rPr>
          <w:rFonts w:eastAsia="Arial" w:cs="Arial"/>
        </w:rPr>
        <w:t>utilizando um círculo para representar a completude d</w:t>
      </w:r>
      <w:r w:rsidR="3EEEAEB6" w:rsidRPr="002A5152">
        <w:rPr>
          <w:rFonts w:eastAsia="Arial" w:cs="Arial"/>
        </w:rPr>
        <w:t>os atos de doar e receber</w:t>
      </w:r>
      <w:r w:rsidR="3E95FBB2" w:rsidRPr="002A5152">
        <w:rPr>
          <w:rFonts w:eastAsia="Arial" w:cs="Arial"/>
        </w:rPr>
        <w:t>.</w:t>
      </w:r>
      <w:r w:rsidRPr="002A5152">
        <w:rPr>
          <w:rFonts w:eastAsia="Arial" w:cs="Arial"/>
        </w:rPr>
        <w:t xml:space="preserve"> As principais características de personalidade da marca são a </w:t>
      </w:r>
      <w:r w:rsidR="5A34BAC5" w:rsidRPr="002A5152">
        <w:rPr>
          <w:rFonts w:eastAsia="Arial" w:cs="Arial"/>
        </w:rPr>
        <w:t>esperança</w:t>
      </w:r>
      <w:r w:rsidRPr="002A5152">
        <w:rPr>
          <w:rFonts w:eastAsia="Arial" w:cs="Arial"/>
        </w:rPr>
        <w:t xml:space="preserve"> e a empatia em ajudar </w:t>
      </w:r>
      <w:r w:rsidR="10960D1C" w:rsidRPr="002A5152">
        <w:rPr>
          <w:rFonts w:eastAsia="Arial" w:cs="Arial"/>
        </w:rPr>
        <w:t xml:space="preserve">as pessoas </w:t>
      </w:r>
      <w:r w:rsidRPr="002A5152">
        <w:rPr>
          <w:rFonts w:eastAsia="Arial" w:cs="Arial"/>
        </w:rPr>
        <w:t>que dependem de</w:t>
      </w:r>
      <w:r w:rsidR="5A65FE50" w:rsidRPr="002A5152">
        <w:rPr>
          <w:rFonts w:eastAsia="Arial" w:cs="Arial"/>
        </w:rPr>
        <w:t>ssas doações para sobreviver</w:t>
      </w:r>
      <w:r w:rsidRPr="002A5152">
        <w:rPr>
          <w:rFonts w:eastAsia="Arial" w:cs="Arial"/>
        </w:rPr>
        <w:t>.</w:t>
      </w:r>
    </w:p>
    <w:p w14:paraId="0F61294D" w14:textId="59DB9EED" w:rsidR="6A0ED8F6" w:rsidRPr="002A5152" w:rsidRDefault="46660610" w:rsidP="0038435A">
      <w:pPr>
        <w:tabs>
          <w:tab w:val="left" w:pos="381"/>
        </w:tabs>
        <w:spacing w:before="240" w:after="240" w:line="360" w:lineRule="auto"/>
        <w:ind w:left="360" w:firstLine="360"/>
        <w:jc w:val="both"/>
        <w:rPr>
          <w:rFonts w:eastAsia="Arial" w:cs="Arial"/>
        </w:rPr>
      </w:pPr>
      <w:r w:rsidRPr="002A5152">
        <w:rPr>
          <w:rFonts w:eastAsia="Arial" w:cs="Arial"/>
        </w:rPr>
        <w:t>A paleta de cores foi idealizada para transmitir</w:t>
      </w:r>
      <w:r w:rsidR="13A5F106" w:rsidRPr="002A5152">
        <w:rPr>
          <w:rFonts w:eastAsia="Arial" w:cs="Arial"/>
        </w:rPr>
        <w:t xml:space="preserve"> bondade,</w:t>
      </w:r>
      <w:r w:rsidRPr="002A5152">
        <w:rPr>
          <w:rFonts w:eastAsia="Arial" w:cs="Arial"/>
        </w:rPr>
        <w:t xml:space="preserve"> </w:t>
      </w:r>
      <w:r w:rsidR="5DD0874D" w:rsidRPr="002A5152">
        <w:rPr>
          <w:rFonts w:eastAsia="Arial" w:cs="Arial"/>
        </w:rPr>
        <w:t xml:space="preserve">conforto </w:t>
      </w:r>
      <w:r w:rsidRPr="002A5152">
        <w:rPr>
          <w:rFonts w:eastAsia="Arial" w:cs="Arial"/>
        </w:rPr>
        <w:t xml:space="preserve">e </w:t>
      </w:r>
      <w:r w:rsidR="12F6DBBA" w:rsidRPr="002A5152">
        <w:rPr>
          <w:rFonts w:eastAsia="Arial" w:cs="Arial"/>
        </w:rPr>
        <w:t xml:space="preserve">estabilidade </w:t>
      </w:r>
      <w:r w:rsidRPr="002A5152">
        <w:rPr>
          <w:rFonts w:eastAsia="Arial" w:cs="Arial"/>
        </w:rPr>
        <w:t>e, dentro do universo de psicologia das cores,</w:t>
      </w:r>
      <w:r w:rsidR="4128732A" w:rsidRPr="002A5152">
        <w:rPr>
          <w:rFonts w:eastAsia="Arial" w:cs="Arial"/>
        </w:rPr>
        <w:t xml:space="preserve"> </w:t>
      </w:r>
      <w:r w:rsidRPr="002A5152">
        <w:rPr>
          <w:rFonts w:eastAsia="Arial" w:cs="Arial"/>
        </w:rPr>
        <w:t xml:space="preserve">a cor azul </w:t>
      </w:r>
      <w:r w:rsidR="7C310406" w:rsidRPr="002A5152">
        <w:rPr>
          <w:rFonts w:eastAsia="Arial" w:cs="Arial"/>
        </w:rPr>
        <w:t>clar</w:t>
      </w:r>
      <w:r w:rsidR="14F2F9B8" w:rsidRPr="002A5152">
        <w:rPr>
          <w:rFonts w:eastAsia="Arial" w:cs="Arial"/>
        </w:rPr>
        <w:t>o</w:t>
      </w:r>
      <w:r w:rsidR="7C310406" w:rsidRPr="002A5152">
        <w:rPr>
          <w:rFonts w:eastAsia="Arial" w:cs="Arial"/>
        </w:rPr>
        <w:t xml:space="preserve"> traz a parte do conforto, enquanto o azul escuro a parte da estabilidade</w:t>
      </w:r>
      <w:r w:rsidR="2A5F9045" w:rsidRPr="002A5152">
        <w:rPr>
          <w:rFonts w:eastAsia="Arial" w:cs="Arial"/>
        </w:rPr>
        <w:t xml:space="preserve"> e o branco a bondade</w:t>
      </w:r>
      <w:r w:rsidR="3CBA0017" w:rsidRPr="002A5152">
        <w:rPr>
          <w:rFonts w:eastAsia="Arial" w:cs="Arial"/>
        </w:rPr>
        <w:t>.</w:t>
      </w:r>
      <w:r w:rsidR="15D39B16" w:rsidRPr="002A5152">
        <w:rPr>
          <w:rFonts w:eastAsia="Arial" w:cs="Arial"/>
        </w:rPr>
        <w:t xml:space="preserve"> E, é claro,</w:t>
      </w:r>
      <w:r w:rsidR="3CBA0017" w:rsidRPr="002A5152">
        <w:rPr>
          <w:rFonts w:eastAsia="Arial" w:cs="Arial"/>
        </w:rPr>
        <w:t xml:space="preserve"> </w:t>
      </w:r>
      <w:r w:rsidR="1974703F" w:rsidRPr="002A5152">
        <w:rPr>
          <w:rFonts w:eastAsia="Arial" w:cs="Arial"/>
        </w:rPr>
        <w:t>p</w:t>
      </w:r>
      <w:r w:rsidR="2707637E" w:rsidRPr="002A5152">
        <w:rPr>
          <w:rFonts w:eastAsia="Arial" w:cs="Arial"/>
        </w:rPr>
        <w:t>ara ressaltar o principal fator do projeto, o sangue, utilizamos a cor vermelha</w:t>
      </w:r>
      <w:r w:rsidR="2B9F3BA0" w:rsidRPr="002A5152">
        <w:rPr>
          <w:rFonts w:eastAsia="Arial" w:cs="Arial"/>
        </w:rPr>
        <w:t xml:space="preserve"> em um tom mais vibrante, assim trazendo mais atenção para o centro </w:t>
      </w:r>
      <w:r w:rsidR="16B710A3" w:rsidRPr="002A5152">
        <w:rPr>
          <w:rFonts w:eastAsia="Arial" w:cs="Arial"/>
        </w:rPr>
        <w:t>do</w:t>
      </w:r>
      <w:r w:rsidR="2B9F3BA0" w:rsidRPr="002A5152">
        <w:rPr>
          <w:rFonts w:eastAsia="Arial" w:cs="Arial"/>
        </w:rPr>
        <w:t xml:space="preserve"> </w:t>
      </w:r>
      <w:r w:rsidR="16B710A3" w:rsidRPr="002A5152">
        <w:rPr>
          <w:rFonts w:eastAsia="Arial" w:cs="Arial"/>
        </w:rPr>
        <w:t>logotipo</w:t>
      </w:r>
      <w:r w:rsidR="3CBA0017" w:rsidRPr="002A5152">
        <w:rPr>
          <w:rFonts w:eastAsia="Arial" w:cs="Arial"/>
        </w:rPr>
        <w:t>.</w:t>
      </w:r>
      <w:r w:rsidR="3CBA0017" w:rsidRPr="002A5152">
        <w:rPr>
          <w:rFonts w:eastAsia="Arial" w:cs="Arial"/>
          <w:b/>
          <w:bCs/>
        </w:rPr>
        <w:t xml:space="preserve"> </w:t>
      </w:r>
      <w:r w:rsidR="3CBA0017" w:rsidRPr="002A5152">
        <w:rPr>
          <w:rFonts w:eastAsia="Arial" w:cs="Arial"/>
        </w:rPr>
        <w:t xml:space="preserve">Para a idealização, testes e implementação da paleta de cores foi utilizado o programa </w:t>
      </w:r>
      <w:r w:rsidR="0EB68BD8" w:rsidRPr="002A5152">
        <w:rPr>
          <w:rFonts w:eastAsia="Arial" w:cs="Arial"/>
        </w:rPr>
        <w:t>Canva</w:t>
      </w:r>
      <w:r w:rsidR="3CBA0017" w:rsidRPr="002A5152">
        <w:rPr>
          <w:rFonts w:eastAsia="Arial" w:cs="Arial"/>
        </w:rPr>
        <w:t xml:space="preserve"> em sua versão online</w:t>
      </w:r>
      <w:r w:rsidR="3CBA0017" w:rsidRPr="002A5152">
        <w:rPr>
          <w:rFonts w:eastAsia="Arial" w:cs="Arial"/>
          <w:b/>
          <w:bCs/>
        </w:rPr>
        <w:t xml:space="preserve">. </w:t>
      </w:r>
      <w:r w:rsidR="33E5962F" w:rsidRPr="002A5152">
        <w:rPr>
          <w:rFonts w:eastAsia="Arial" w:cs="Arial"/>
        </w:rPr>
        <w:t>Foi</w:t>
      </w:r>
      <w:r w:rsidR="3CBA0017" w:rsidRPr="002A5152">
        <w:rPr>
          <w:rFonts w:eastAsia="Arial" w:cs="Arial"/>
        </w:rPr>
        <w:t xml:space="preserve"> selecionada a </w:t>
      </w:r>
      <w:r w:rsidR="26B22738" w:rsidRPr="002A5152">
        <w:rPr>
          <w:rFonts w:eastAsia="Arial" w:cs="Arial"/>
        </w:rPr>
        <w:t xml:space="preserve">fonte </w:t>
      </w:r>
      <w:r w:rsidR="244FB7B5" w:rsidRPr="002A5152">
        <w:rPr>
          <w:rFonts w:eastAsia="Arial" w:cs="Arial"/>
        </w:rPr>
        <w:t xml:space="preserve">Montserrat </w:t>
      </w:r>
      <w:r w:rsidR="3CBA0017" w:rsidRPr="002A5152">
        <w:rPr>
          <w:rFonts w:eastAsia="Arial" w:cs="Arial"/>
        </w:rPr>
        <w:t xml:space="preserve">Bold, </w:t>
      </w:r>
      <w:r w:rsidR="51454476" w:rsidRPr="002A5152">
        <w:rPr>
          <w:rFonts w:eastAsia="Arial" w:cs="Arial"/>
        </w:rPr>
        <w:t>no azul escuro</w:t>
      </w:r>
      <w:r w:rsidR="3CBA0017" w:rsidRPr="002A5152">
        <w:rPr>
          <w:rFonts w:eastAsia="Arial" w:cs="Arial"/>
        </w:rPr>
        <w:t xml:space="preserve">, uma cor </w:t>
      </w:r>
      <w:r w:rsidR="1A420169" w:rsidRPr="002A5152">
        <w:rPr>
          <w:rFonts w:eastAsia="Arial" w:cs="Arial"/>
        </w:rPr>
        <w:t>fria para trazer um tom mais sério para o projeto</w:t>
      </w:r>
      <w:r w:rsidR="3CBA0017" w:rsidRPr="002A5152">
        <w:rPr>
          <w:rFonts w:eastAsia="Arial" w:cs="Arial"/>
        </w:rPr>
        <w:t>.</w:t>
      </w:r>
    </w:p>
    <w:p w14:paraId="39D49603" w14:textId="4069FC06" w:rsidR="15D66C6A" w:rsidRPr="002A5152" w:rsidRDefault="3CBA0017" w:rsidP="0038435A">
      <w:pPr>
        <w:tabs>
          <w:tab w:val="left" w:pos="381"/>
        </w:tabs>
        <w:spacing w:before="240" w:after="240" w:line="360" w:lineRule="auto"/>
        <w:ind w:left="360" w:firstLine="360"/>
        <w:jc w:val="both"/>
        <w:rPr>
          <w:rFonts w:eastAsia="Arial" w:cs="Arial"/>
          <w:szCs w:val="24"/>
        </w:rPr>
      </w:pPr>
      <w:r w:rsidRPr="002A5152">
        <w:rPr>
          <w:rFonts w:eastAsia="Arial" w:cs="Arial"/>
          <w:szCs w:val="24"/>
        </w:rPr>
        <w:t xml:space="preserve">O </w:t>
      </w:r>
      <w:r w:rsidR="5F0E3AA3" w:rsidRPr="002A5152">
        <w:rPr>
          <w:rFonts w:eastAsia="Arial" w:cs="Arial"/>
          <w:szCs w:val="24"/>
        </w:rPr>
        <w:t>Manual de Identidade Visual</w:t>
      </w:r>
      <w:r w:rsidRPr="002A5152">
        <w:rPr>
          <w:rFonts w:eastAsia="Arial" w:cs="Arial"/>
          <w:szCs w:val="24"/>
        </w:rPr>
        <w:t xml:space="preserve"> </w:t>
      </w:r>
      <w:r w:rsidR="7A0E201D" w:rsidRPr="002A5152">
        <w:rPr>
          <w:rFonts w:eastAsia="Arial" w:cs="Arial"/>
          <w:szCs w:val="24"/>
        </w:rPr>
        <w:t>traz consigo informações</w:t>
      </w:r>
      <w:r w:rsidRPr="002A5152">
        <w:rPr>
          <w:rFonts w:eastAsia="Arial" w:cs="Arial"/>
          <w:szCs w:val="24"/>
        </w:rPr>
        <w:t xml:space="preserve"> desde a tipografia até restrições de uso da logomarca, do logotipo e da marca. </w:t>
      </w:r>
      <w:r w:rsidR="1FA4F43B" w:rsidRPr="002A5152">
        <w:rPr>
          <w:rFonts w:eastAsia="Arial" w:cs="Arial"/>
          <w:color w:val="111111"/>
          <w:szCs w:val="24"/>
        </w:rPr>
        <w:t>Ele apresenta diretrizes e padrões essenciais para a utilização da marca, preservando suas propriedades visuais e facilitando sua divulgação, percepção e identificação. Além disso, o manual garante que as aplicações da marca sejam sempre feitas corretamente</w:t>
      </w:r>
    </w:p>
    <w:p w14:paraId="25573B13" w14:textId="759162A8" w:rsidR="15D66C6A" w:rsidRPr="002A5152" w:rsidRDefault="57EF23FC" w:rsidP="0038435A">
      <w:pPr>
        <w:tabs>
          <w:tab w:val="left" w:pos="381"/>
        </w:tabs>
        <w:spacing w:before="240" w:line="360" w:lineRule="auto"/>
        <w:ind w:left="360" w:firstLine="360"/>
        <w:jc w:val="both"/>
        <w:rPr>
          <w:rFonts w:eastAsia="Arial" w:cs="Arial"/>
        </w:rPr>
      </w:pPr>
      <w:r w:rsidRPr="002A5152">
        <w:rPr>
          <w:rFonts w:eastAsia="Arial" w:cs="Arial"/>
        </w:rPr>
        <w:t>A logomarca pode ser utilizada juntamente ao nome do projeto, desde que acompanhada da recomendação apropriada para sua aplicação em diferentes tipos de fundo. Qualquer modificação no logo, seja na fonte, proporção, posição ou formato, é estritamente proibida. O uso de cores que não pertencem à paleta oficial compromete a visualização e legibilidade da marca e, portanto, não é autorizado. A aplicação da logomarca pode variar de acordo com a plataforma: em aplicativos, é recomendado o uso completo da logomarca para fortalecer a identificação com o consumidor. Em espaços mais reduzidos, é possível optar apenas pelo logotipo, eliminando o texto, uma vez que o objetivo principal da marca é garantir sua identificação visual pelo consumidor.</w:t>
      </w:r>
    </w:p>
    <w:p w14:paraId="0D6B6617" w14:textId="1C63C5E3" w:rsidR="30942582" w:rsidRPr="002A5152" w:rsidRDefault="30942582" w:rsidP="0038435A">
      <w:pPr>
        <w:spacing w:before="240" w:after="240" w:line="360" w:lineRule="auto"/>
        <w:ind w:left="360" w:firstLine="360"/>
        <w:jc w:val="both"/>
        <w:rPr>
          <w:rFonts w:eastAsia="Arial" w:cs="Arial"/>
          <w:color w:val="000000" w:themeColor="text1"/>
        </w:rPr>
      </w:pPr>
      <w:r w:rsidRPr="002A5152">
        <w:rPr>
          <w:rFonts w:eastAsia="Arial" w:cs="Arial"/>
          <w:color w:val="000000" w:themeColor="text1"/>
        </w:rPr>
        <w:t xml:space="preserve">O tema surgiu com a necessidade de uma ferramenta para auxiliar a doação de </w:t>
      </w:r>
      <w:r w:rsidRPr="002A5152">
        <w:rPr>
          <w:rFonts w:eastAsia="Arial" w:cs="Arial"/>
          <w:color w:val="000000" w:themeColor="text1"/>
        </w:rPr>
        <w:lastRenderedPageBreak/>
        <w:t>sangue aos moradores do Estado de São Paulo, devido aos recursos de tempo para pesquisar sobre as legislações de outros estados, ainda assim, de evidente importância para a comunidade. Inclusive, foi o suficiente para abranger os ODS citados. O fator legislação também influenciou na decisão da limitação do escopo, pois com muitos estados, teríamos que validar a prática em cada um deles. Após pesquisas, ao encontrar alguns aplicativos e sites que abordam sobre o tema, foram encontradas reclamações dos usuários, desde à ausência de informação precisa nas plataformas até a falta de relevância, já que muitos centros apenas ignoram doações marcadas por aplicativos.</w:t>
      </w:r>
    </w:p>
    <w:p w14:paraId="354593D0" w14:textId="3AAB639E"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A escolha do processo de desenvolvimento de software foi pelo modelo incremental pelos seguintes motivos:</w:t>
      </w:r>
    </w:p>
    <w:p w14:paraId="7EDF8E85" w14:textId="46A7352C"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1) Este modelo se mostra mais flexível às mudanças, que provavelmente ocorrerão durante o projeto, já que a equipe possui pouca experiência com elicitação de requisitos;</w:t>
      </w:r>
    </w:p>
    <w:p w14:paraId="3C3BC38D" w14:textId="1A1F8037"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2) Há aderência deste modelo considerando os recursos de tempo, afinal é possível obter entrega e implementação rápida de um software útil ao cliente, mesmo se toda a funcionalidade não for incluída. Os clientes podem usar e obter ganhos a partir do software inicial antes do que é possível com outros modelos;</w:t>
      </w:r>
    </w:p>
    <w:p w14:paraId="18B06C2B" w14:textId="791413F7"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3) O projeto exige um alto nível de interação com o usuário e os feedbacks contínuos facilitam o entendimento deste tópico.</w:t>
      </w:r>
    </w:p>
    <w:p w14:paraId="4B86716B" w14:textId="006CB9AC" w:rsidR="38A7CAF5" w:rsidRPr="002A5152" w:rsidRDefault="008A5F16" w:rsidP="0038435A">
      <w:pPr>
        <w:spacing w:before="240" w:after="240" w:line="360" w:lineRule="auto"/>
        <w:ind w:left="360"/>
        <w:jc w:val="both"/>
        <w:rPr>
          <w:rFonts w:eastAsia="Arial" w:cs="Arial"/>
          <w:color w:val="000000" w:themeColor="text1"/>
          <w:szCs w:val="24"/>
        </w:rPr>
      </w:pPr>
      <w:r w:rsidRPr="002A5152">
        <w:rPr>
          <w:rFonts w:eastAsia="Arial" w:cs="Arial"/>
          <w:color w:val="000000" w:themeColor="text1"/>
          <w:szCs w:val="24"/>
        </w:rPr>
        <w:t xml:space="preserve"> </w:t>
      </w:r>
      <w:r w:rsidR="00110E19" w:rsidRPr="002A5152">
        <w:rPr>
          <w:rFonts w:eastAsia="Arial" w:cs="Arial"/>
          <w:color w:val="000000" w:themeColor="text1"/>
          <w:szCs w:val="24"/>
        </w:rPr>
        <w:tab/>
      </w:r>
      <w:r w:rsidR="38A7CAF5" w:rsidRPr="002A5152">
        <w:rPr>
          <w:rFonts w:eastAsia="Arial" w:cs="Arial"/>
          <w:color w:val="000000" w:themeColor="text1"/>
          <w:szCs w:val="24"/>
        </w:rPr>
        <w:t>A elicitação/levantamento de requisitos foi feita da seguinte forma:</w:t>
      </w:r>
    </w:p>
    <w:p w14:paraId="46BE1DC8" w14:textId="60F7C20B"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1) Análise e comparação à projetos semelhantes;</w:t>
      </w:r>
    </w:p>
    <w:p w14:paraId="5113604F" w14:textId="7C79C058"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2) Análise às reclamações de projetos semelhantes;</w:t>
      </w:r>
    </w:p>
    <w:p w14:paraId="05714542" w14:textId="64883288"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4) Acompanhamento in loco, para examinar as interações com os usuários;</w:t>
      </w:r>
    </w:p>
    <w:p w14:paraId="69841F55" w14:textId="4A7BFC84"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5) Pesquisas às pessoas interessadas.</w:t>
      </w:r>
    </w:p>
    <w:p w14:paraId="128E5DC1" w14:textId="23EABC78" w:rsidR="30942582" w:rsidRPr="002A5152" w:rsidRDefault="30942582"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lastRenderedPageBreak/>
        <w:t>A descoberta dos requisitos não funcionais foi determinada pelo nível de exigência dos stakeholders, por exemplo, era de evidente importância uma tela que possibilitasse o login dos usuários, que, claro, é um requisito funcional, porém, por conta dele, tivemos que implementar um banco de dados, de modo que os usuários pudessem ter suas informações salvas para, por exemplo, evitar retrabalho ao acessar o site.</w:t>
      </w:r>
    </w:p>
    <w:p w14:paraId="2294290B" w14:textId="286ACDB4" w:rsidR="30942582" w:rsidRPr="002A5152" w:rsidRDefault="30942582" w:rsidP="0038435A">
      <w:pPr>
        <w:spacing w:before="240" w:after="240" w:line="360" w:lineRule="auto"/>
        <w:ind w:left="360" w:firstLine="360"/>
        <w:jc w:val="both"/>
        <w:rPr>
          <w:rFonts w:eastAsia="Arial" w:cs="Arial"/>
          <w:color w:val="000000" w:themeColor="text1"/>
        </w:rPr>
      </w:pPr>
      <w:r w:rsidRPr="002A5152">
        <w:rPr>
          <w:rFonts w:eastAsia="Arial" w:cs="Arial"/>
          <w:color w:val="000000" w:themeColor="text1"/>
        </w:rPr>
        <w:t xml:space="preserve">Ainda sobre os requisitos não funcionais, </w:t>
      </w:r>
      <w:r w:rsidR="11CD85D8" w:rsidRPr="002A5152">
        <w:rPr>
          <w:rFonts w:eastAsia="Arial" w:cs="Arial"/>
          <w:color w:val="000000" w:themeColor="text1"/>
        </w:rPr>
        <w:t>o</w:t>
      </w:r>
      <w:r w:rsidRPr="002A5152">
        <w:rPr>
          <w:rFonts w:eastAsia="Arial" w:cs="Arial"/>
          <w:color w:val="000000" w:themeColor="text1"/>
        </w:rPr>
        <w:t xml:space="preserve"> tempo de resposta do sistema foi estabelecida como </w:t>
      </w:r>
      <w:r w:rsidRPr="002A5152">
        <w:rPr>
          <w:rFonts w:eastAsia="Arial" w:cs="Arial"/>
          <w:b/>
          <w:color w:val="000000" w:themeColor="text1"/>
        </w:rPr>
        <w:t>x</w:t>
      </w:r>
      <w:r w:rsidRPr="002A5152">
        <w:rPr>
          <w:rFonts w:eastAsia="Arial" w:cs="Arial"/>
          <w:color w:val="000000" w:themeColor="text1"/>
        </w:rPr>
        <w:t xml:space="preserve"> segundos por solicitação do usuário, isto é, o software deverá objetivar esse nível de agilidade para suas funcionalidades.</w:t>
      </w:r>
    </w:p>
    <w:p w14:paraId="241275C2" w14:textId="08EB22A7" w:rsidR="30942582" w:rsidRPr="002A5152" w:rsidRDefault="30942582" w:rsidP="0038435A">
      <w:pPr>
        <w:spacing w:before="240" w:after="240" w:line="360" w:lineRule="auto"/>
        <w:ind w:left="360" w:firstLine="360"/>
        <w:jc w:val="both"/>
        <w:rPr>
          <w:rFonts w:eastAsia="Arial" w:cs="Arial"/>
          <w:color w:val="000000" w:themeColor="text1"/>
        </w:rPr>
      </w:pPr>
      <w:r w:rsidRPr="002A5152">
        <w:rPr>
          <w:rFonts w:eastAsia="Arial" w:cs="Arial"/>
          <w:color w:val="000000" w:themeColor="text1"/>
        </w:rPr>
        <w:t>A equipe de desenvolvimento utilizou testes unitários para validar os componentes do sistema, verificando se cada um cumpria seus objetivos de forma adequada, para então executar os testes de integração, validando a interação entre estes componentes e testes de validação, para verificar se o sistema atendeu de forma esperada as necessidades do usuário final.</w:t>
      </w:r>
    </w:p>
    <w:p w14:paraId="04FB5026" w14:textId="5218A563" w:rsidR="30942582" w:rsidRPr="002A5152" w:rsidRDefault="30942582" w:rsidP="0038435A">
      <w:pPr>
        <w:spacing w:before="240" w:after="240" w:line="360" w:lineRule="auto"/>
        <w:ind w:left="360" w:firstLine="360"/>
        <w:jc w:val="both"/>
        <w:rPr>
          <w:rFonts w:eastAsia="Arial" w:cs="Arial"/>
          <w:color w:val="000000" w:themeColor="text1"/>
        </w:rPr>
      </w:pPr>
      <w:r w:rsidRPr="002A5152">
        <w:rPr>
          <w:rFonts w:eastAsia="Arial" w:cs="Arial"/>
          <w:color w:val="000000" w:themeColor="text1"/>
        </w:rPr>
        <w:t>Foram utilizadas as linguagens HTML, CSS e Javascript para o desenvolvimento do projeto, que será apenas um sistema web, pois o desenvolvimento de um aplicativo móvel poderia passar do prazo que foi exigido pelo cliente. As escolhas dessas linguagens foram feitas pelos seguintes motivos.</w:t>
      </w:r>
    </w:p>
    <w:p w14:paraId="3922BD63" w14:textId="1D71BEC5" w:rsidR="30942582" w:rsidRPr="002A5152" w:rsidRDefault="30942582" w:rsidP="00A56068">
      <w:pPr>
        <w:pStyle w:val="PargrafodaLista"/>
        <w:numPr>
          <w:ilvl w:val="0"/>
          <w:numId w:val="7"/>
        </w:numPr>
        <w:spacing w:before="240" w:after="240" w:line="360" w:lineRule="auto"/>
        <w:jc w:val="both"/>
        <w:rPr>
          <w:rFonts w:eastAsia="Arial" w:cs="Arial"/>
          <w:color w:val="000000" w:themeColor="text1"/>
          <w:szCs w:val="24"/>
        </w:rPr>
      </w:pPr>
      <w:r w:rsidRPr="002A5152">
        <w:rPr>
          <w:rFonts w:eastAsia="Arial" w:cs="Arial"/>
          <w:color w:val="000000" w:themeColor="text1"/>
          <w:szCs w:val="24"/>
        </w:rPr>
        <w:t>HTML e CSS são muito úteis para desenvolver a parte visual do site, como por exemplo, botões, cabeçalhos e áreas de texto</w:t>
      </w:r>
    </w:p>
    <w:p w14:paraId="1A879330" w14:textId="3321E791" w:rsidR="30942582" w:rsidRPr="002A5152" w:rsidRDefault="30942582" w:rsidP="00A56068">
      <w:pPr>
        <w:pStyle w:val="PargrafodaLista"/>
        <w:numPr>
          <w:ilvl w:val="0"/>
          <w:numId w:val="7"/>
        </w:numPr>
        <w:spacing w:before="240" w:after="240" w:line="360" w:lineRule="auto"/>
        <w:jc w:val="both"/>
        <w:rPr>
          <w:rFonts w:eastAsia="Arial" w:cs="Arial"/>
          <w:color w:val="000000" w:themeColor="text1"/>
          <w:szCs w:val="24"/>
        </w:rPr>
      </w:pPr>
      <w:r w:rsidRPr="002A5152">
        <w:rPr>
          <w:rFonts w:eastAsia="Arial" w:cs="Arial"/>
          <w:color w:val="000000" w:themeColor="text1"/>
          <w:szCs w:val="24"/>
        </w:rPr>
        <w:t>Javascript pode ser utilizado tanto para também desenvolver a parte estética quanto para lidar com parte que lida a manipulação de dados, já que uma das exigências do projeto foi a utilização da linguagem JSON para estruturar o banco de dados e o Javascript.</w:t>
      </w:r>
    </w:p>
    <w:p w14:paraId="76E28AC5" w14:textId="08776C2D" w:rsidR="38A7CAF5" w:rsidRPr="002A5152" w:rsidRDefault="38A7CAF5" w:rsidP="0038435A">
      <w:pPr>
        <w:spacing w:before="240" w:after="240" w:line="360" w:lineRule="auto"/>
        <w:ind w:left="360" w:firstLine="360"/>
        <w:jc w:val="both"/>
        <w:rPr>
          <w:rFonts w:eastAsia="Arial" w:cs="Arial"/>
          <w:color w:val="000000" w:themeColor="text1"/>
          <w:szCs w:val="24"/>
        </w:rPr>
      </w:pPr>
      <w:r w:rsidRPr="002A5152">
        <w:rPr>
          <w:rFonts w:eastAsia="Arial" w:cs="Arial"/>
          <w:color w:val="000000" w:themeColor="text1"/>
          <w:szCs w:val="24"/>
        </w:rPr>
        <w:t>Foi definido pela equipe que o projeto atingiu a conclusão de cada etapa após uma reunião com o cliente e uma exibição dos artefatos criados até o momento, com o uso de protótipos e esclarecimento de dúvidas. Vide o histórico de revisões para maior detalhamento da evolução do projeto.</w:t>
      </w:r>
    </w:p>
    <w:p w14:paraId="39C5724F" w14:textId="77777777" w:rsidR="00034607" w:rsidRPr="002A5152" w:rsidRDefault="00034607" w:rsidP="0038435A">
      <w:pPr>
        <w:pStyle w:val="Corpodetexto"/>
        <w:spacing w:line="360" w:lineRule="auto"/>
        <w:ind w:left="360"/>
        <w:rPr>
          <w:rFonts w:cs="Arial"/>
          <w:color w:val="000000" w:themeColor="text1"/>
        </w:rPr>
      </w:pPr>
    </w:p>
    <w:p w14:paraId="1B4EAE07" w14:textId="3ACC2F16" w:rsidR="0089201D" w:rsidRPr="002A5152" w:rsidRDefault="61420EFD" w:rsidP="0038435A">
      <w:pPr>
        <w:pStyle w:val="Ttulo2"/>
        <w:spacing w:line="360" w:lineRule="auto"/>
        <w:rPr>
          <w:rFonts w:cs="Arial"/>
        </w:rPr>
      </w:pPr>
      <w:bookmarkStart w:id="14" w:name="_Toc106706804"/>
      <w:bookmarkStart w:id="15" w:name="_Toc169195283"/>
      <w:r w:rsidRPr="002A5152">
        <w:rPr>
          <w:rFonts w:cs="Arial"/>
        </w:rPr>
        <w:t>Partes Interessadas (Stakeholders)</w:t>
      </w:r>
      <w:bookmarkEnd w:id="14"/>
      <w:bookmarkEnd w:id="15"/>
    </w:p>
    <w:p w14:paraId="763676EB" w14:textId="59E0531C" w:rsidR="0089201D" w:rsidRPr="002A5152" w:rsidRDefault="00C04394" w:rsidP="0038435A">
      <w:pPr>
        <w:pStyle w:val="Corpodetexto"/>
        <w:spacing w:line="360" w:lineRule="auto"/>
        <w:ind w:left="142" w:firstLine="578"/>
        <w:jc w:val="both"/>
        <w:rPr>
          <w:rFonts w:cs="Arial"/>
        </w:rPr>
      </w:pPr>
      <w:r w:rsidRPr="002A5152">
        <w:rPr>
          <w:rFonts w:cs="Arial"/>
        </w:rPr>
        <w:t>Com o Projeto Horizon, diversas pessoas e organizações serão afetadas positiva e diretamente como</w:t>
      </w:r>
      <w:r w:rsidR="00350750">
        <w:rPr>
          <w:rFonts w:cs="Arial"/>
        </w:rPr>
        <w:t>,</w:t>
      </w:r>
      <w:r w:rsidRPr="002A5152">
        <w:rPr>
          <w:rFonts w:cs="Arial"/>
        </w:rPr>
        <w:t xml:space="preserve"> por exemplo, doadores e pontos de coleta, pois o aplicativo permitirá um contato facilitado entre os dois e</w:t>
      </w:r>
      <w:r w:rsidR="00DE7C82" w:rsidRPr="002A5152">
        <w:rPr>
          <w:rFonts w:cs="Arial"/>
        </w:rPr>
        <w:t>,</w:t>
      </w:r>
      <w:r w:rsidRPr="002A5152">
        <w:rPr>
          <w:rFonts w:cs="Arial"/>
        </w:rPr>
        <w:t xml:space="preserve"> também</w:t>
      </w:r>
      <w:r w:rsidR="00DE7C82" w:rsidRPr="002A5152">
        <w:rPr>
          <w:rFonts w:cs="Arial"/>
        </w:rPr>
        <w:t>,</w:t>
      </w:r>
      <w:r w:rsidRPr="002A5152">
        <w:rPr>
          <w:rFonts w:cs="Arial"/>
        </w:rPr>
        <w:t xml:space="preserve"> trará informações mais claras para sanar dúvidas das pessoas que planejam doar. Há também as pessoas que receberão estas doações de forma mais ágil, já que o projeto atrairá novos doadores, permitindo um banco de sangue mais estável, trazendo mais segurança aos pacientes e otimizando os processos da doação, fazendo com que os casos mais urgentes sejam atendidos.</w:t>
      </w:r>
      <w:r w:rsidR="000E61C0" w:rsidRPr="002A5152">
        <w:rPr>
          <w:rFonts w:cs="Arial"/>
        </w:rPr>
        <w:t xml:space="preserve"> Além disso, </w:t>
      </w:r>
      <w:r w:rsidR="008303D3" w:rsidRPr="002A5152">
        <w:rPr>
          <w:rFonts w:cs="Arial"/>
        </w:rPr>
        <w:t xml:space="preserve">as pessoas que receberão as doações também são afetadas por este projeto, bem como as instituições de saúde </w:t>
      </w:r>
      <w:r w:rsidR="00CF6271" w:rsidRPr="002A5152">
        <w:rPr>
          <w:rFonts w:cs="Arial"/>
        </w:rPr>
        <w:t>que receberão os doadores</w:t>
      </w:r>
      <w:r w:rsidR="001961FC" w:rsidRPr="002A5152">
        <w:rPr>
          <w:rFonts w:cs="Arial"/>
        </w:rPr>
        <w:t xml:space="preserve"> e os</w:t>
      </w:r>
      <w:r w:rsidR="00CF6271" w:rsidRPr="002A5152">
        <w:rPr>
          <w:rFonts w:cs="Arial"/>
        </w:rPr>
        <w:t xml:space="preserve"> Órgãos Governamentais que monitoram os números de doadores </w:t>
      </w:r>
      <w:r w:rsidR="00665290" w:rsidRPr="002A5152">
        <w:rPr>
          <w:rFonts w:cs="Arial"/>
        </w:rPr>
        <w:t>e regulamentam todo o processo de doação</w:t>
      </w:r>
      <w:r w:rsidR="001961FC" w:rsidRPr="002A5152">
        <w:rPr>
          <w:rFonts w:cs="Arial"/>
        </w:rPr>
        <w:t>.</w:t>
      </w:r>
    </w:p>
    <w:p w14:paraId="20F9EE86" w14:textId="77777777" w:rsidR="00A82888" w:rsidRPr="002A5152" w:rsidRDefault="00A82888" w:rsidP="0038435A">
      <w:pPr>
        <w:pStyle w:val="Corpodetexto"/>
        <w:spacing w:line="360" w:lineRule="auto"/>
        <w:ind w:left="142" w:firstLine="578"/>
        <w:jc w:val="both"/>
        <w:rPr>
          <w:rFonts w:cs="Arial"/>
        </w:rPr>
      </w:pPr>
    </w:p>
    <w:p w14:paraId="52F8A406" w14:textId="77777777" w:rsidR="00A82888" w:rsidRPr="002A5152" w:rsidRDefault="00A82888" w:rsidP="0038435A">
      <w:pPr>
        <w:pStyle w:val="Corpodetexto"/>
        <w:spacing w:line="360" w:lineRule="auto"/>
        <w:ind w:left="142" w:firstLine="578"/>
        <w:jc w:val="both"/>
        <w:rPr>
          <w:rFonts w:cs="Arial"/>
        </w:rPr>
      </w:pPr>
    </w:p>
    <w:p w14:paraId="31D4D615" w14:textId="77777777" w:rsidR="00A82888" w:rsidRPr="002A5152" w:rsidRDefault="00A82888" w:rsidP="0038435A">
      <w:pPr>
        <w:pStyle w:val="Corpodetexto"/>
        <w:spacing w:line="360" w:lineRule="auto"/>
        <w:ind w:left="142" w:firstLine="578"/>
        <w:jc w:val="both"/>
        <w:rPr>
          <w:rFonts w:cs="Arial"/>
        </w:rPr>
      </w:pPr>
    </w:p>
    <w:p w14:paraId="02BF5D9B" w14:textId="77777777" w:rsidR="00A82888" w:rsidRPr="002A5152" w:rsidRDefault="00A82888" w:rsidP="0038435A">
      <w:pPr>
        <w:pStyle w:val="Corpodetexto"/>
        <w:spacing w:line="360" w:lineRule="auto"/>
        <w:ind w:left="142" w:firstLine="578"/>
        <w:jc w:val="both"/>
        <w:rPr>
          <w:rFonts w:cs="Arial"/>
        </w:rPr>
      </w:pPr>
    </w:p>
    <w:p w14:paraId="77DE15E9" w14:textId="77777777" w:rsidR="00A82888" w:rsidRPr="002A5152" w:rsidRDefault="00A82888" w:rsidP="0038435A">
      <w:pPr>
        <w:pStyle w:val="Corpodetexto"/>
        <w:spacing w:line="360" w:lineRule="auto"/>
        <w:ind w:left="142" w:firstLine="578"/>
        <w:jc w:val="both"/>
        <w:rPr>
          <w:rFonts w:cs="Arial"/>
        </w:rPr>
      </w:pPr>
    </w:p>
    <w:p w14:paraId="7E80E985" w14:textId="77777777" w:rsidR="00A82888" w:rsidRPr="002A5152" w:rsidRDefault="00A82888" w:rsidP="0038435A">
      <w:pPr>
        <w:pStyle w:val="Corpodetexto"/>
        <w:spacing w:line="360" w:lineRule="auto"/>
        <w:ind w:left="142" w:firstLine="578"/>
        <w:jc w:val="both"/>
        <w:rPr>
          <w:rFonts w:cs="Arial"/>
        </w:rPr>
      </w:pPr>
    </w:p>
    <w:p w14:paraId="48C10B9F" w14:textId="77777777" w:rsidR="00A82888" w:rsidRPr="002A5152" w:rsidRDefault="00A82888" w:rsidP="0038435A">
      <w:pPr>
        <w:pStyle w:val="Corpodetexto"/>
        <w:spacing w:line="360" w:lineRule="auto"/>
        <w:ind w:left="142" w:firstLine="578"/>
        <w:jc w:val="both"/>
        <w:rPr>
          <w:rFonts w:cs="Arial"/>
        </w:rPr>
      </w:pPr>
    </w:p>
    <w:p w14:paraId="0265026A" w14:textId="77777777" w:rsidR="00A82888" w:rsidRPr="002A5152" w:rsidRDefault="00A82888" w:rsidP="0038435A">
      <w:pPr>
        <w:pStyle w:val="Corpodetexto"/>
        <w:spacing w:line="360" w:lineRule="auto"/>
        <w:ind w:left="0"/>
        <w:jc w:val="both"/>
        <w:rPr>
          <w:rFonts w:cs="Arial"/>
        </w:rPr>
      </w:pPr>
    </w:p>
    <w:p w14:paraId="17371C9E" w14:textId="5440C532" w:rsidR="00990DDA" w:rsidRPr="002A5152" w:rsidRDefault="28DE2828" w:rsidP="0038435A">
      <w:pPr>
        <w:pStyle w:val="Ttulo2"/>
        <w:spacing w:line="360" w:lineRule="auto"/>
        <w:rPr>
          <w:rFonts w:cs="Arial"/>
        </w:rPr>
      </w:pPr>
      <w:bookmarkStart w:id="16" w:name="_Toc106706805"/>
      <w:bookmarkStart w:id="17" w:name="_Toc169195284"/>
      <w:r w:rsidRPr="002A5152">
        <w:rPr>
          <w:rFonts w:cs="Arial"/>
        </w:rPr>
        <w:t>Software</w:t>
      </w:r>
      <w:r w:rsidR="46075774" w:rsidRPr="002A5152">
        <w:rPr>
          <w:rFonts w:cs="Arial"/>
        </w:rPr>
        <w:t>s</w:t>
      </w:r>
      <w:r w:rsidRPr="002A5152">
        <w:rPr>
          <w:rFonts w:cs="Arial"/>
        </w:rPr>
        <w:t xml:space="preserve"> Similares ou Concorrentes</w:t>
      </w:r>
      <w:bookmarkEnd w:id="16"/>
      <w:bookmarkEnd w:id="17"/>
      <w:r w:rsidRPr="002A5152">
        <w:rPr>
          <w:rFonts w:cs="Arial"/>
        </w:rPr>
        <w:t xml:space="preserve"> </w:t>
      </w:r>
    </w:p>
    <w:p w14:paraId="44FAAA80" w14:textId="7A32BC95" w:rsidR="007F0A2F" w:rsidRPr="002A5152" w:rsidRDefault="001A755B" w:rsidP="0038435A">
      <w:pPr>
        <w:pStyle w:val="NormalWeb"/>
        <w:spacing w:line="360" w:lineRule="auto"/>
        <w:ind w:left="142" w:firstLine="578"/>
        <w:jc w:val="both"/>
        <w:rPr>
          <w:rFonts w:ascii="Arial" w:hAnsi="Arial" w:cs="Arial"/>
        </w:rPr>
      </w:pPr>
      <w:r w:rsidRPr="002A5152">
        <w:rPr>
          <w:rFonts w:ascii="Arial" w:hAnsi="Arial" w:cs="Arial"/>
        </w:rPr>
        <w:t xml:space="preserve">Devido à relevância e urgência da doação de sangue no Brasil, foram desenvolvidos diversos aplicativos e softwares com o propósito de </w:t>
      </w:r>
      <w:r w:rsidR="00D65D13" w:rsidRPr="002A5152">
        <w:rPr>
          <w:rFonts w:ascii="Arial" w:hAnsi="Arial" w:cs="Arial"/>
        </w:rPr>
        <w:t xml:space="preserve">incentivar a população brasileira a </w:t>
      </w:r>
      <w:r w:rsidR="00BD55EA" w:rsidRPr="002A5152">
        <w:rPr>
          <w:rFonts w:ascii="Arial" w:hAnsi="Arial" w:cs="Arial"/>
        </w:rPr>
        <w:t xml:space="preserve">realizar </w:t>
      </w:r>
      <w:r w:rsidR="000F557B" w:rsidRPr="002A5152">
        <w:rPr>
          <w:rFonts w:ascii="Arial" w:hAnsi="Arial" w:cs="Arial"/>
        </w:rPr>
        <w:t>doações de sangue para suprir toda a demanda do país.</w:t>
      </w:r>
      <w:r w:rsidR="00BD55EA" w:rsidRPr="002A5152">
        <w:rPr>
          <w:rFonts w:ascii="Arial" w:hAnsi="Arial" w:cs="Arial"/>
        </w:rPr>
        <w:t xml:space="preserve"> </w:t>
      </w:r>
    </w:p>
    <w:p w14:paraId="4AD651B2" w14:textId="51094C26" w:rsidR="003935E8" w:rsidRPr="002A5152" w:rsidRDefault="007F0A2F" w:rsidP="0038435A">
      <w:pPr>
        <w:pStyle w:val="NormalWeb"/>
        <w:spacing w:line="360" w:lineRule="auto"/>
        <w:ind w:left="142" w:firstLine="578"/>
        <w:jc w:val="both"/>
        <w:rPr>
          <w:rFonts w:ascii="Arial" w:hAnsi="Arial" w:cs="Arial"/>
        </w:rPr>
      </w:pPr>
      <w:r w:rsidRPr="002A5152">
        <w:rPr>
          <w:rFonts w:ascii="Arial" w:hAnsi="Arial" w:cs="Arial"/>
        </w:rPr>
        <w:t xml:space="preserve">Todos os </w:t>
      </w:r>
      <w:r w:rsidR="003F65BA" w:rsidRPr="002A5152">
        <w:rPr>
          <w:rFonts w:ascii="Arial" w:hAnsi="Arial" w:cs="Arial"/>
        </w:rPr>
        <w:t>S</w:t>
      </w:r>
      <w:r w:rsidRPr="002A5152">
        <w:rPr>
          <w:rFonts w:ascii="Arial" w:hAnsi="Arial" w:cs="Arial"/>
        </w:rPr>
        <w:t>oftwares analisados contam com algumas funcionalidades básicas, como a localização dos pontos de coleta, agendamento de doação</w:t>
      </w:r>
      <w:r w:rsidR="00E43EBE" w:rsidRPr="002A5152">
        <w:rPr>
          <w:rFonts w:ascii="Arial" w:hAnsi="Arial" w:cs="Arial"/>
        </w:rPr>
        <w:t xml:space="preserve"> e</w:t>
      </w:r>
      <w:r w:rsidRPr="002A5152">
        <w:rPr>
          <w:rFonts w:ascii="Arial" w:hAnsi="Arial" w:cs="Arial"/>
        </w:rPr>
        <w:t xml:space="preserve"> </w:t>
      </w:r>
      <w:r w:rsidR="00E43EBE" w:rsidRPr="002A5152">
        <w:rPr>
          <w:rFonts w:ascii="Arial" w:hAnsi="Arial" w:cs="Arial"/>
        </w:rPr>
        <w:t xml:space="preserve">lembretes da data </w:t>
      </w:r>
      <w:r w:rsidR="00E43EBE" w:rsidRPr="002A5152">
        <w:rPr>
          <w:rFonts w:ascii="Arial" w:hAnsi="Arial" w:cs="Arial"/>
        </w:rPr>
        <w:lastRenderedPageBreak/>
        <w:t xml:space="preserve">em que o usuário reservou </w:t>
      </w:r>
      <w:r w:rsidR="00B53A1A" w:rsidRPr="002A5152">
        <w:rPr>
          <w:rFonts w:ascii="Arial" w:hAnsi="Arial" w:cs="Arial"/>
        </w:rPr>
        <w:t xml:space="preserve">para prosseguir com a doação. Por outro lado, </w:t>
      </w:r>
      <w:r w:rsidR="0080606A" w:rsidRPr="002A5152">
        <w:rPr>
          <w:rFonts w:ascii="Arial" w:hAnsi="Arial" w:cs="Arial"/>
        </w:rPr>
        <w:t xml:space="preserve">outros </w:t>
      </w:r>
      <w:r w:rsidR="003F65BA" w:rsidRPr="002A5152">
        <w:rPr>
          <w:rFonts w:ascii="Arial" w:hAnsi="Arial" w:cs="Arial"/>
        </w:rPr>
        <w:t>Softwares</w:t>
      </w:r>
      <w:r w:rsidR="0080606A" w:rsidRPr="002A5152">
        <w:rPr>
          <w:rFonts w:ascii="Arial" w:hAnsi="Arial" w:cs="Arial"/>
        </w:rPr>
        <w:t xml:space="preserve"> se propuseram a adicionar </w:t>
      </w:r>
      <w:bookmarkStart w:id="18" w:name="_Hlk169107985"/>
      <w:r w:rsidR="0080606A" w:rsidRPr="002A5152">
        <w:rPr>
          <w:rFonts w:ascii="Arial" w:hAnsi="Arial" w:cs="Arial"/>
        </w:rPr>
        <w:t xml:space="preserve">recursos que vão além do </w:t>
      </w:r>
      <w:r w:rsidR="00EF7EB8" w:rsidRPr="002A5152">
        <w:rPr>
          <w:rFonts w:ascii="Arial" w:hAnsi="Arial" w:cs="Arial"/>
        </w:rPr>
        <w:t>básico</w:t>
      </w:r>
      <w:r w:rsidR="0080606A" w:rsidRPr="002A5152">
        <w:rPr>
          <w:rFonts w:ascii="Arial" w:hAnsi="Arial" w:cs="Arial"/>
        </w:rPr>
        <w:t xml:space="preserve">, como a </w:t>
      </w:r>
      <w:r w:rsidR="003F65BA" w:rsidRPr="002A5152">
        <w:rPr>
          <w:rFonts w:ascii="Arial" w:hAnsi="Arial" w:cs="Arial"/>
        </w:rPr>
        <w:t>exibição dos níveis dos bancos de sangue, a “Gam</w:t>
      </w:r>
      <w:r w:rsidR="00446E53" w:rsidRPr="002A5152">
        <w:rPr>
          <w:rFonts w:ascii="Arial" w:hAnsi="Arial" w:cs="Arial"/>
        </w:rPr>
        <w:t>i</w:t>
      </w:r>
      <w:r w:rsidR="003F65BA" w:rsidRPr="002A5152">
        <w:rPr>
          <w:rFonts w:ascii="Arial" w:hAnsi="Arial" w:cs="Arial"/>
        </w:rPr>
        <w:t>ficação” d</w:t>
      </w:r>
      <w:r w:rsidR="00EF7EB8" w:rsidRPr="002A5152">
        <w:rPr>
          <w:rFonts w:ascii="Arial" w:hAnsi="Arial" w:cs="Arial"/>
        </w:rPr>
        <w:t>e recursos, entre outras funcionalidades</w:t>
      </w:r>
      <w:r w:rsidR="003935E8" w:rsidRPr="002A5152">
        <w:rPr>
          <w:rFonts w:ascii="Arial" w:hAnsi="Arial" w:cs="Arial"/>
        </w:rPr>
        <w:t xml:space="preserve"> que foram abordadas na tabela abaixo:</w:t>
      </w:r>
      <w:r w:rsidR="00692B87" w:rsidRPr="002A5152">
        <w:rPr>
          <w:rFonts w:ascii="Arial" w:hAnsi="Arial" w:cs="Arial"/>
        </w:rPr>
        <w:t xml:space="preserve"> </w:t>
      </w:r>
      <w:bookmarkEnd w:id="18"/>
    </w:p>
    <w:p w14:paraId="5A4F5BBE" w14:textId="1740E08C" w:rsidR="00933156" w:rsidRPr="002A5152" w:rsidRDefault="0035598E" w:rsidP="0038435A">
      <w:pPr>
        <w:pStyle w:val="Legenda"/>
        <w:keepNext/>
        <w:spacing w:line="360" w:lineRule="auto"/>
        <w:jc w:val="center"/>
        <w:rPr>
          <w:rFonts w:cs="Arial"/>
        </w:rPr>
      </w:pPr>
      <w:bookmarkStart w:id="19" w:name="_Toc169196556"/>
      <w:r>
        <w:rPr>
          <w:rFonts w:cs="Arial"/>
        </w:rPr>
        <w:t>Q</w:t>
      </w:r>
      <w:r w:rsidR="00933156" w:rsidRPr="002A5152">
        <w:rPr>
          <w:rFonts w:cs="Arial"/>
        </w:rPr>
        <w:t xml:space="preserve">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w:t>
      </w:r>
      <w:r w:rsidR="00933156" w:rsidRPr="002A5152">
        <w:rPr>
          <w:rFonts w:cs="Arial"/>
        </w:rPr>
        <w:fldChar w:fldCharType="end"/>
      </w:r>
      <w:r w:rsidR="00933156" w:rsidRPr="002A5152">
        <w:rPr>
          <w:rFonts w:cs="Arial"/>
        </w:rPr>
        <w:t xml:space="preserve"> - Softwares Similares</w:t>
      </w:r>
      <w:bookmarkEnd w:id="19"/>
    </w:p>
    <w:tbl>
      <w:tblPr>
        <w:tblStyle w:val="Tabelacomgrade"/>
        <w:tblW w:w="9747" w:type="dxa"/>
        <w:tblLook w:val="04A0" w:firstRow="1" w:lastRow="0" w:firstColumn="1" w:lastColumn="0" w:noHBand="0" w:noVBand="1"/>
      </w:tblPr>
      <w:tblGrid>
        <w:gridCol w:w="2527"/>
        <w:gridCol w:w="3705"/>
        <w:gridCol w:w="3515"/>
      </w:tblGrid>
      <w:tr w:rsidR="00090EC2" w:rsidRPr="002A5152" w14:paraId="5B4D6A02" w14:textId="77777777" w:rsidTr="00AC1BD5">
        <w:tc>
          <w:tcPr>
            <w:tcW w:w="2527" w:type="dxa"/>
          </w:tcPr>
          <w:p w14:paraId="30FDC861" w14:textId="7B17A8CD" w:rsidR="00034607" w:rsidRPr="002A5152" w:rsidRDefault="00F7554C" w:rsidP="00CC5E5F">
            <w:pPr>
              <w:pStyle w:val="InfoBlue"/>
            </w:pPr>
            <w:r w:rsidRPr="002A5152">
              <w:t>Nome do Software</w:t>
            </w:r>
          </w:p>
        </w:tc>
        <w:tc>
          <w:tcPr>
            <w:tcW w:w="3705" w:type="dxa"/>
          </w:tcPr>
          <w:p w14:paraId="12FD0131" w14:textId="378631ED" w:rsidR="00034607" w:rsidRPr="002A5152" w:rsidRDefault="00F7554C" w:rsidP="00CC5E5F">
            <w:pPr>
              <w:pStyle w:val="InfoBlue"/>
            </w:pPr>
            <w:r w:rsidRPr="002A5152">
              <w:t xml:space="preserve">Pontos </w:t>
            </w:r>
            <w:r w:rsidR="00034607" w:rsidRPr="002A5152">
              <w:t>Positivos</w:t>
            </w:r>
          </w:p>
        </w:tc>
        <w:tc>
          <w:tcPr>
            <w:tcW w:w="3515" w:type="dxa"/>
          </w:tcPr>
          <w:p w14:paraId="0F236103" w14:textId="72510F0D" w:rsidR="00034607" w:rsidRPr="002A5152" w:rsidRDefault="00F7554C" w:rsidP="00CC5E5F">
            <w:pPr>
              <w:pStyle w:val="InfoBlue"/>
            </w:pPr>
            <w:r w:rsidRPr="002A5152">
              <w:t xml:space="preserve">Pontos </w:t>
            </w:r>
            <w:r w:rsidR="00034607" w:rsidRPr="002A5152">
              <w:t>Negativos</w:t>
            </w:r>
          </w:p>
        </w:tc>
      </w:tr>
      <w:tr w:rsidR="00090EC2" w:rsidRPr="002A5152" w14:paraId="5A3A48CF" w14:textId="77777777" w:rsidTr="00AC1BD5">
        <w:tc>
          <w:tcPr>
            <w:tcW w:w="2527" w:type="dxa"/>
          </w:tcPr>
          <w:p w14:paraId="43E8B83A" w14:textId="7395838E" w:rsidR="00034607" w:rsidRPr="002A5152" w:rsidRDefault="007E6C9D" w:rsidP="00CC5E5F">
            <w:pPr>
              <w:pStyle w:val="InfoBlue"/>
            </w:pPr>
            <w:r w:rsidRPr="002A5152">
              <w:t>Sangue Amigo</w:t>
            </w:r>
          </w:p>
        </w:tc>
        <w:tc>
          <w:tcPr>
            <w:tcW w:w="3705" w:type="dxa"/>
          </w:tcPr>
          <w:p w14:paraId="5AD5C311" w14:textId="77777777" w:rsidR="002A60D6" w:rsidRPr="002A5152" w:rsidRDefault="002A60D6" w:rsidP="00CC5E5F">
            <w:pPr>
              <w:pStyle w:val="InfoBlue"/>
              <w:numPr>
                <w:ilvl w:val="0"/>
                <w:numId w:val="6"/>
              </w:numPr>
            </w:pPr>
            <w:r w:rsidRPr="002A5152">
              <w:t>Possui aplicativo compatível com Android e iOS;</w:t>
            </w:r>
          </w:p>
          <w:p w14:paraId="3C195D96" w14:textId="6A30C821" w:rsidR="00D90A58" w:rsidRPr="002A5152" w:rsidRDefault="00034607" w:rsidP="00CC5E5F">
            <w:pPr>
              <w:pStyle w:val="InfoBlue"/>
              <w:numPr>
                <w:ilvl w:val="0"/>
                <w:numId w:val="6"/>
              </w:numPr>
            </w:pPr>
            <w:r w:rsidRPr="002A5152">
              <w:t xml:space="preserve">Design </w:t>
            </w:r>
            <w:r w:rsidR="002A60D6" w:rsidRPr="002A5152">
              <w:t>intuitivo</w:t>
            </w:r>
            <w:r w:rsidR="00D90A58" w:rsidRPr="002A5152">
              <w:t>;</w:t>
            </w:r>
          </w:p>
          <w:p w14:paraId="51F05951" w14:textId="06210039" w:rsidR="00034607" w:rsidRPr="002A5152" w:rsidRDefault="00580969" w:rsidP="00CC5E5F">
            <w:pPr>
              <w:pStyle w:val="InfoBlue"/>
              <w:numPr>
                <w:ilvl w:val="0"/>
                <w:numId w:val="6"/>
              </w:numPr>
            </w:pPr>
            <w:r w:rsidRPr="002A5152">
              <w:t>Compacto</w:t>
            </w:r>
            <w:r w:rsidR="00F41DAD" w:rsidRPr="002A5152">
              <w:t>, não consome muita memória</w:t>
            </w:r>
            <w:r w:rsidR="00EA39B7" w:rsidRPr="002A5152">
              <w:t>.</w:t>
            </w:r>
          </w:p>
        </w:tc>
        <w:tc>
          <w:tcPr>
            <w:tcW w:w="3515" w:type="dxa"/>
          </w:tcPr>
          <w:p w14:paraId="0C9F66E0" w14:textId="13A54270" w:rsidR="00034607" w:rsidRPr="002A5152" w:rsidRDefault="00AC1BD5" w:rsidP="00CC5E5F">
            <w:pPr>
              <w:pStyle w:val="InfoBlue"/>
              <w:numPr>
                <w:ilvl w:val="0"/>
                <w:numId w:val="6"/>
              </w:numPr>
            </w:pPr>
            <w:r w:rsidRPr="002A5152">
              <w:t>Aplicativo não recebe atualizações constantes e nem conta com um amplo time de suporte, o que resulta em problemas técnicos não resolvidos.</w:t>
            </w:r>
          </w:p>
        </w:tc>
      </w:tr>
      <w:tr w:rsidR="00090EC2" w:rsidRPr="002A5152" w14:paraId="0156ED3C" w14:textId="77777777" w:rsidTr="00AC1BD5">
        <w:tc>
          <w:tcPr>
            <w:tcW w:w="2527" w:type="dxa"/>
          </w:tcPr>
          <w:p w14:paraId="09081833" w14:textId="69864C0A" w:rsidR="00034607" w:rsidRPr="002A5152" w:rsidRDefault="00D15905" w:rsidP="00CC5E5F">
            <w:pPr>
              <w:pStyle w:val="InfoBlue"/>
            </w:pPr>
            <w:r w:rsidRPr="002A5152">
              <w:t>Gota de Vida</w:t>
            </w:r>
          </w:p>
        </w:tc>
        <w:tc>
          <w:tcPr>
            <w:tcW w:w="3705" w:type="dxa"/>
          </w:tcPr>
          <w:p w14:paraId="2C61D00C" w14:textId="77777777" w:rsidR="008E4980" w:rsidRPr="002A5152" w:rsidRDefault="002A60D6" w:rsidP="00CC5E5F">
            <w:pPr>
              <w:pStyle w:val="InfoBlue"/>
              <w:numPr>
                <w:ilvl w:val="0"/>
                <w:numId w:val="4"/>
              </w:numPr>
            </w:pPr>
            <w:r w:rsidRPr="002A5152">
              <w:t>Possui aplicativo compatível com Android e iOS;</w:t>
            </w:r>
            <w:r w:rsidR="00034607" w:rsidRPr="002A5152">
              <w:br/>
            </w:r>
            <w:r w:rsidR="00B248C1" w:rsidRPr="002A5152">
              <w:t>Há um assistente virtual dentro do aplicativo que ajuda</w:t>
            </w:r>
            <w:r w:rsidR="00065C79" w:rsidRPr="002A5152">
              <w:t xml:space="preserve"> os usuários </w:t>
            </w:r>
            <w:r w:rsidR="008E4980" w:rsidRPr="002A5152">
              <w:t>com suas dúvidas;</w:t>
            </w:r>
          </w:p>
          <w:p w14:paraId="2FB86EC9" w14:textId="77777777" w:rsidR="00034607" w:rsidRPr="002A5152" w:rsidRDefault="002440C2" w:rsidP="00CC5E5F">
            <w:pPr>
              <w:pStyle w:val="InfoBlue"/>
              <w:numPr>
                <w:ilvl w:val="0"/>
                <w:numId w:val="4"/>
              </w:numPr>
            </w:pPr>
            <w:r w:rsidRPr="002A5152">
              <w:t>Há diversos recursos dentro do aplicativo</w:t>
            </w:r>
            <w:r w:rsidR="008545FB" w:rsidRPr="002A5152">
              <w:t xml:space="preserve"> que </w:t>
            </w:r>
            <w:r w:rsidR="00845D92" w:rsidRPr="002A5152">
              <w:t>oferecem a possibilidade do usuário retirar suas dúvidas</w:t>
            </w:r>
            <w:r w:rsidR="00902CA8" w:rsidRPr="002A5152">
              <w:t>;</w:t>
            </w:r>
          </w:p>
          <w:p w14:paraId="1673B10C" w14:textId="208E65F8" w:rsidR="00902CA8" w:rsidRPr="002A5152" w:rsidRDefault="00902CA8" w:rsidP="00A56068">
            <w:pPr>
              <w:pStyle w:val="Corpodetexto"/>
              <w:numPr>
                <w:ilvl w:val="0"/>
                <w:numId w:val="4"/>
              </w:numPr>
              <w:spacing w:line="360" w:lineRule="auto"/>
              <w:ind w:left="142" w:firstLine="0"/>
              <w:jc w:val="both"/>
              <w:rPr>
                <w:rFonts w:cs="Arial"/>
              </w:rPr>
            </w:pPr>
            <w:r w:rsidRPr="002A5152">
              <w:rPr>
                <w:rFonts w:cs="Arial"/>
              </w:rPr>
              <w:t>Há um sistema de pont</w:t>
            </w:r>
            <w:r w:rsidR="000335DF" w:rsidRPr="002A5152">
              <w:rPr>
                <w:rFonts w:cs="Arial"/>
              </w:rPr>
              <w:t>uação</w:t>
            </w:r>
            <w:r w:rsidRPr="002A5152">
              <w:rPr>
                <w:rFonts w:cs="Arial"/>
              </w:rPr>
              <w:t xml:space="preserve"> que </w:t>
            </w:r>
            <w:r w:rsidR="00A56CA0" w:rsidRPr="002A5152">
              <w:rPr>
                <w:rFonts w:cs="Arial"/>
              </w:rPr>
              <w:t xml:space="preserve">concede aos usuários pontos </w:t>
            </w:r>
            <w:r w:rsidR="00DB1F8C" w:rsidRPr="002A5152">
              <w:rPr>
                <w:rFonts w:cs="Arial"/>
              </w:rPr>
              <w:t>e conquistas por doações;</w:t>
            </w:r>
          </w:p>
          <w:p w14:paraId="16951EB1" w14:textId="3D69030E" w:rsidR="00EF1FF3" w:rsidRPr="002A5152" w:rsidRDefault="00E775AD" w:rsidP="00A56068">
            <w:pPr>
              <w:pStyle w:val="Corpodetexto"/>
              <w:numPr>
                <w:ilvl w:val="0"/>
                <w:numId w:val="4"/>
              </w:numPr>
              <w:spacing w:line="360" w:lineRule="auto"/>
              <w:ind w:left="142" w:firstLine="0"/>
              <w:jc w:val="both"/>
              <w:rPr>
                <w:rFonts w:cs="Arial"/>
              </w:rPr>
            </w:pPr>
            <w:r w:rsidRPr="002A5152">
              <w:rPr>
                <w:rFonts w:cs="Arial"/>
              </w:rPr>
              <w:lastRenderedPageBreak/>
              <w:t>Há um</w:t>
            </w:r>
            <w:r w:rsidR="00B214CD" w:rsidRPr="002A5152">
              <w:rPr>
                <w:rFonts w:cs="Arial"/>
              </w:rPr>
              <w:t xml:space="preserve"> feed no aplicativo onde os usuários compartilham suas doações </w:t>
            </w:r>
            <w:r w:rsidR="005B5588" w:rsidRPr="002A5152">
              <w:rPr>
                <w:rFonts w:cs="Arial"/>
              </w:rPr>
              <w:t>e histórias, semel</w:t>
            </w:r>
            <w:r w:rsidR="000A4BC3" w:rsidRPr="002A5152">
              <w:rPr>
                <w:rFonts w:cs="Arial"/>
              </w:rPr>
              <w:t>hante a redes sociais.</w:t>
            </w:r>
          </w:p>
        </w:tc>
        <w:tc>
          <w:tcPr>
            <w:tcW w:w="3515" w:type="dxa"/>
          </w:tcPr>
          <w:p w14:paraId="1A4B4DA2" w14:textId="77777777" w:rsidR="00034607" w:rsidRPr="002A5152" w:rsidRDefault="005F4FEE" w:rsidP="00CC5E5F">
            <w:pPr>
              <w:pStyle w:val="InfoBlue"/>
              <w:numPr>
                <w:ilvl w:val="0"/>
                <w:numId w:val="4"/>
              </w:numPr>
            </w:pPr>
            <w:r w:rsidRPr="002A5152">
              <w:lastRenderedPageBreak/>
              <w:t>Design poluído e pouco intuitivo;</w:t>
            </w:r>
          </w:p>
          <w:p w14:paraId="3D53D819" w14:textId="77777777" w:rsidR="005F4FEE" w:rsidRPr="002A5152" w:rsidRDefault="005F4FEE" w:rsidP="00A56068">
            <w:pPr>
              <w:pStyle w:val="Corpodetexto"/>
              <w:numPr>
                <w:ilvl w:val="0"/>
                <w:numId w:val="4"/>
              </w:numPr>
              <w:spacing w:line="360" w:lineRule="auto"/>
              <w:ind w:left="142" w:firstLine="0"/>
              <w:jc w:val="both"/>
              <w:rPr>
                <w:rFonts w:cs="Arial"/>
              </w:rPr>
            </w:pPr>
            <w:r w:rsidRPr="002A5152">
              <w:rPr>
                <w:rFonts w:cs="Arial"/>
              </w:rPr>
              <w:t xml:space="preserve">Cadastro </w:t>
            </w:r>
            <w:r w:rsidR="00291051" w:rsidRPr="002A5152">
              <w:rPr>
                <w:rFonts w:cs="Arial"/>
              </w:rPr>
              <w:t>complexo;</w:t>
            </w:r>
          </w:p>
          <w:p w14:paraId="7E0051E6" w14:textId="3BD6B6A1" w:rsidR="003F7E00" w:rsidRPr="002A5152" w:rsidRDefault="003F7E00" w:rsidP="00A56068">
            <w:pPr>
              <w:pStyle w:val="Corpodetexto"/>
              <w:numPr>
                <w:ilvl w:val="0"/>
                <w:numId w:val="4"/>
              </w:numPr>
              <w:spacing w:line="360" w:lineRule="auto"/>
              <w:ind w:left="142" w:firstLine="0"/>
              <w:jc w:val="both"/>
              <w:rPr>
                <w:rFonts w:cs="Arial"/>
              </w:rPr>
            </w:pPr>
            <w:r w:rsidRPr="002A5152">
              <w:rPr>
                <w:rFonts w:cs="Arial"/>
              </w:rPr>
              <w:t>Não são exibidas as doações já realizadas</w:t>
            </w:r>
            <w:r w:rsidR="000D4C72" w:rsidRPr="002A5152">
              <w:rPr>
                <w:rFonts w:cs="Arial"/>
              </w:rPr>
              <w:t>;</w:t>
            </w:r>
          </w:p>
          <w:p w14:paraId="00F5C94D" w14:textId="0E20FD67" w:rsidR="000D4C72" w:rsidRPr="002A5152" w:rsidRDefault="000D4C72" w:rsidP="00A56068">
            <w:pPr>
              <w:pStyle w:val="Corpodetexto"/>
              <w:numPr>
                <w:ilvl w:val="0"/>
                <w:numId w:val="4"/>
              </w:numPr>
              <w:spacing w:line="360" w:lineRule="auto"/>
              <w:ind w:left="142" w:firstLine="0"/>
              <w:jc w:val="both"/>
              <w:rPr>
                <w:rFonts w:cs="Arial"/>
              </w:rPr>
            </w:pPr>
            <w:r w:rsidRPr="002A5152">
              <w:rPr>
                <w:rFonts w:cs="Arial"/>
              </w:rPr>
              <w:t>Aplicativo com diversas funções extras, o que acaba comprometendo o carregamento e faz com que ele trave.</w:t>
            </w:r>
          </w:p>
          <w:p w14:paraId="71C72EAF" w14:textId="0AB82BF0" w:rsidR="002B2817" w:rsidRPr="002A5152" w:rsidRDefault="002B2817" w:rsidP="0038435A">
            <w:pPr>
              <w:pStyle w:val="Corpodetexto"/>
              <w:spacing w:line="360" w:lineRule="auto"/>
              <w:ind w:left="142"/>
              <w:jc w:val="both"/>
              <w:rPr>
                <w:rFonts w:cs="Arial"/>
              </w:rPr>
            </w:pPr>
          </w:p>
        </w:tc>
      </w:tr>
      <w:tr w:rsidR="00090EC2" w:rsidRPr="002A5152" w14:paraId="1A24091F" w14:textId="77777777" w:rsidTr="00AC1BD5">
        <w:tc>
          <w:tcPr>
            <w:tcW w:w="2527" w:type="dxa"/>
          </w:tcPr>
          <w:p w14:paraId="2ECA89B0" w14:textId="7BF336BF" w:rsidR="006D623B" w:rsidRPr="002A5152" w:rsidRDefault="006D623B" w:rsidP="00CC5E5F">
            <w:pPr>
              <w:pStyle w:val="InfoBlue"/>
            </w:pPr>
            <w:r w:rsidRPr="002A5152">
              <w:t xml:space="preserve">Fundação </w:t>
            </w:r>
            <w:r w:rsidR="002B7BE9" w:rsidRPr="002A5152">
              <w:t>Pró-sangue</w:t>
            </w:r>
          </w:p>
        </w:tc>
        <w:tc>
          <w:tcPr>
            <w:tcW w:w="3705" w:type="dxa"/>
          </w:tcPr>
          <w:p w14:paraId="0249B454" w14:textId="77777777" w:rsidR="006D623B" w:rsidRPr="002A5152" w:rsidRDefault="00A6507E" w:rsidP="00CC5E5F">
            <w:pPr>
              <w:pStyle w:val="InfoBlue"/>
              <w:numPr>
                <w:ilvl w:val="0"/>
                <w:numId w:val="4"/>
              </w:numPr>
            </w:pPr>
            <w:r w:rsidRPr="002A5152">
              <w:t>Navegação apenas por site;</w:t>
            </w:r>
          </w:p>
          <w:p w14:paraId="0F528318" w14:textId="413DC397" w:rsidR="00477584" w:rsidRPr="002A5152" w:rsidRDefault="007E1040" w:rsidP="00A56068">
            <w:pPr>
              <w:pStyle w:val="Corpodetexto"/>
              <w:numPr>
                <w:ilvl w:val="0"/>
                <w:numId w:val="4"/>
              </w:numPr>
              <w:spacing w:line="360" w:lineRule="auto"/>
              <w:ind w:left="142" w:firstLine="0"/>
              <w:jc w:val="both"/>
              <w:rPr>
                <w:rFonts w:cs="Arial"/>
              </w:rPr>
            </w:pPr>
            <w:r w:rsidRPr="002A5152">
              <w:rPr>
                <w:rFonts w:cs="Arial"/>
              </w:rPr>
              <w:t>Há um</w:t>
            </w:r>
            <w:r w:rsidR="00BE5324" w:rsidRPr="002A5152">
              <w:rPr>
                <w:rFonts w:cs="Arial"/>
              </w:rPr>
              <w:t xml:space="preserve"> ótimo sistema de triagem, </w:t>
            </w:r>
            <w:r w:rsidR="002648EC" w:rsidRPr="002A5152">
              <w:rPr>
                <w:rFonts w:cs="Arial"/>
              </w:rPr>
              <w:t xml:space="preserve">onde, para facilitar, o </w:t>
            </w:r>
            <w:r w:rsidR="0003635E" w:rsidRPr="002A5152">
              <w:rPr>
                <w:rFonts w:cs="Arial"/>
              </w:rPr>
              <w:t>site</w:t>
            </w:r>
            <w:r w:rsidR="002648EC" w:rsidRPr="002A5152">
              <w:rPr>
                <w:rFonts w:cs="Arial"/>
              </w:rPr>
              <w:t xml:space="preserve"> direciona o usuário a um passo a passo eficiente;</w:t>
            </w:r>
          </w:p>
          <w:p w14:paraId="23074D68" w14:textId="1349E31B" w:rsidR="00840B20" w:rsidRPr="002A5152" w:rsidRDefault="008E7B6F" w:rsidP="00A56068">
            <w:pPr>
              <w:pStyle w:val="Corpodetexto"/>
              <w:numPr>
                <w:ilvl w:val="0"/>
                <w:numId w:val="4"/>
              </w:numPr>
              <w:spacing w:line="360" w:lineRule="auto"/>
              <w:ind w:left="142" w:firstLine="0"/>
              <w:jc w:val="both"/>
              <w:rPr>
                <w:rFonts w:cs="Arial"/>
              </w:rPr>
            </w:pPr>
            <w:r w:rsidRPr="002A5152">
              <w:rPr>
                <w:rFonts w:cs="Arial"/>
              </w:rPr>
              <w:t xml:space="preserve">São realizadas diversas perguntas </w:t>
            </w:r>
            <w:r w:rsidR="00C74B42" w:rsidRPr="002A5152">
              <w:rPr>
                <w:rFonts w:cs="Arial"/>
              </w:rPr>
              <w:t xml:space="preserve">(estado de saúde do paciente, se </w:t>
            </w:r>
            <w:r w:rsidR="00411B45" w:rsidRPr="002A5152">
              <w:rPr>
                <w:rFonts w:cs="Arial"/>
              </w:rPr>
              <w:t xml:space="preserve">está com sintomas de alguma doença, </w:t>
            </w:r>
            <w:r w:rsidR="007341AF" w:rsidRPr="002A5152">
              <w:rPr>
                <w:rFonts w:cs="Arial"/>
              </w:rPr>
              <w:t xml:space="preserve">se possui </w:t>
            </w:r>
            <w:r w:rsidR="002B7BE9" w:rsidRPr="002A5152">
              <w:rPr>
                <w:rFonts w:cs="Arial"/>
              </w:rPr>
              <w:t>diabetes etc.</w:t>
            </w:r>
            <w:r w:rsidR="007341AF" w:rsidRPr="002A5152">
              <w:rPr>
                <w:rFonts w:cs="Arial"/>
              </w:rPr>
              <w:t>)</w:t>
            </w:r>
            <w:r w:rsidR="00070FF3" w:rsidRPr="002A5152">
              <w:rPr>
                <w:rFonts w:cs="Arial"/>
              </w:rPr>
              <w:t xml:space="preserve">. Caso </w:t>
            </w:r>
            <w:r w:rsidR="0045705A" w:rsidRPr="002A5152">
              <w:rPr>
                <w:rFonts w:cs="Arial"/>
              </w:rPr>
              <w:t>o sistema identifique que o usuário possui algum impedimento, ele informa antes de prosseguir.</w:t>
            </w:r>
          </w:p>
          <w:p w14:paraId="2B10F9FC" w14:textId="32D8A5B6" w:rsidR="002648EC" w:rsidRPr="002A5152" w:rsidRDefault="002648EC" w:rsidP="0038435A">
            <w:pPr>
              <w:pStyle w:val="Corpodetexto"/>
              <w:spacing w:line="360" w:lineRule="auto"/>
              <w:ind w:left="142"/>
              <w:jc w:val="both"/>
              <w:rPr>
                <w:rFonts w:cs="Arial"/>
              </w:rPr>
            </w:pPr>
          </w:p>
        </w:tc>
        <w:tc>
          <w:tcPr>
            <w:tcW w:w="3515" w:type="dxa"/>
          </w:tcPr>
          <w:p w14:paraId="2127120C" w14:textId="1D3A1639" w:rsidR="006D623B" w:rsidRPr="002A5152" w:rsidRDefault="006D623B" w:rsidP="00CC5E5F">
            <w:pPr>
              <w:pStyle w:val="InfoBlue"/>
              <w:numPr>
                <w:ilvl w:val="0"/>
                <w:numId w:val="4"/>
              </w:numPr>
            </w:pPr>
            <w:r w:rsidRPr="002A5152">
              <w:t xml:space="preserve">Não </w:t>
            </w:r>
            <w:r w:rsidR="00B708F8" w:rsidRPr="002A5152">
              <w:t>possui</w:t>
            </w:r>
            <w:r w:rsidRPr="002A5152">
              <w:t xml:space="preserve"> aplicativo</w:t>
            </w:r>
            <w:r w:rsidR="0043448C" w:rsidRPr="002A5152">
              <w:t>;</w:t>
            </w:r>
          </w:p>
          <w:p w14:paraId="6CC49E42" w14:textId="77777777" w:rsidR="0043448C" w:rsidRPr="002A5152" w:rsidRDefault="0043448C" w:rsidP="00A56068">
            <w:pPr>
              <w:pStyle w:val="Corpodetexto"/>
              <w:numPr>
                <w:ilvl w:val="0"/>
                <w:numId w:val="4"/>
              </w:numPr>
              <w:spacing w:line="360" w:lineRule="auto"/>
              <w:ind w:left="142" w:firstLine="0"/>
              <w:jc w:val="both"/>
              <w:rPr>
                <w:rFonts w:cs="Arial"/>
              </w:rPr>
            </w:pPr>
            <w:r w:rsidRPr="002A5152">
              <w:rPr>
                <w:rFonts w:cs="Arial"/>
              </w:rPr>
              <w:t>Não são exibidas as doações já realizadas</w:t>
            </w:r>
            <w:r w:rsidR="00B929F0" w:rsidRPr="002A5152">
              <w:rPr>
                <w:rFonts w:cs="Arial"/>
              </w:rPr>
              <w:t>;</w:t>
            </w:r>
          </w:p>
          <w:p w14:paraId="6B6EF1E3" w14:textId="7854E496" w:rsidR="00B929F0" w:rsidRPr="002A5152" w:rsidRDefault="006726A6" w:rsidP="00A56068">
            <w:pPr>
              <w:pStyle w:val="Corpodetexto"/>
              <w:numPr>
                <w:ilvl w:val="0"/>
                <w:numId w:val="4"/>
              </w:numPr>
              <w:spacing w:line="360" w:lineRule="auto"/>
              <w:ind w:left="142" w:firstLine="0"/>
              <w:jc w:val="both"/>
              <w:rPr>
                <w:rFonts w:cs="Arial"/>
              </w:rPr>
            </w:pPr>
            <w:r w:rsidRPr="002A5152">
              <w:rPr>
                <w:rFonts w:cs="Arial"/>
              </w:rPr>
              <w:t>Não exibe as unidades próximas</w:t>
            </w:r>
            <w:r w:rsidR="004166DB" w:rsidRPr="002A5152">
              <w:rPr>
                <w:rFonts w:cs="Arial"/>
              </w:rPr>
              <w:t>, apenas informa o nome das unidades e o usuário precisa pesquisar em outra guia</w:t>
            </w:r>
            <w:r w:rsidR="00A83B99" w:rsidRPr="002A5152">
              <w:rPr>
                <w:rFonts w:cs="Arial"/>
              </w:rPr>
              <w:t xml:space="preserve">. Caso </w:t>
            </w:r>
            <w:r w:rsidR="00B43D48" w:rsidRPr="002A5152">
              <w:rPr>
                <w:rFonts w:cs="Arial"/>
              </w:rPr>
              <w:t>a guia recarregue, o usuário deverá passar pelo lo</w:t>
            </w:r>
            <w:r w:rsidR="00C6775A" w:rsidRPr="002A5152">
              <w:rPr>
                <w:rFonts w:cs="Arial"/>
              </w:rPr>
              <w:t>n</w:t>
            </w:r>
            <w:r w:rsidR="00B43D48" w:rsidRPr="002A5152">
              <w:rPr>
                <w:rFonts w:cs="Arial"/>
              </w:rPr>
              <w:t>go processo de triagem novamente;</w:t>
            </w:r>
          </w:p>
          <w:p w14:paraId="478E8645" w14:textId="77777777" w:rsidR="00B43D48" w:rsidRPr="002A5152" w:rsidRDefault="00C24A92" w:rsidP="00A56068">
            <w:pPr>
              <w:pStyle w:val="Corpodetexto"/>
              <w:numPr>
                <w:ilvl w:val="0"/>
                <w:numId w:val="4"/>
              </w:numPr>
              <w:spacing w:line="360" w:lineRule="auto"/>
              <w:ind w:left="142" w:firstLine="0"/>
              <w:jc w:val="both"/>
              <w:rPr>
                <w:rFonts w:cs="Arial"/>
              </w:rPr>
            </w:pPr>
            <w:r w:rsidRPr="002A5152">
              <w:rPr>
                <w:rFonts w:cs="Arial"/>
              </w:rPr>
              <w:t xml:space="preserve">Após a doação, não é informado </w:t>
            </w:r>
            <w:r w:rsidR="00B47E82" w:rsidRPr="002A5152">
              <w:rPr>
                <w:rFonts w:cs="Arial"/>
              </w:rPr>
              <w:t>o Tipo Sanguíneo e nem o Fator RH do doador;</w:t>
            </w:r>
          </w:p>
          <w:p w14:paraId="333D549B" w14:textId="1368B12D" w:rsidR="0003635E" w:rsidRPr="002A5152" w:rsidRDefault="0003635E" w:rsidP="00A56068">
            <w:pPr>
              <w:pStyle w:val="Corpodetexto"/>
              <w:numPr>
                <w:ilvl w:val="0"/>
                <w:numId w:val="4"/>
              </w:numPr>
              <w:spacing w:line="360" w:lineRule="auto"/>
              <w:ind w:left="142" w:firstLine="0"/>
              <w:jc w:val="both"/>
              <w:rPr>
                <w:rFonts w:cs="Arial"/>
              </w:rPr>
            </w:pPr>
            <w:r w:rsidRPr="002A5152">
              <w:rPr>
                <w:rFonts w:cs="Arial"/>
              </w:rPr>
              <w:t>Design de home poluído e pouco intuitivo.</w:t>
            </w:r>
          </w:p>
          <w:p w14:paraId="4552F23E" w14:textId="10F53EED" w:rsidR="00B47E82" w:rsidRPr="002A5152" w:rsidRDefault="00B47E82" w:rsidP="0038435A">
            <w:pPr>
              <w:pStyle w:val="Corpodetexto"/>
              <w:spacing w:line="360" w:lineRule="auto"/>
              <w:ind w:left="142"/>
              <w:jc w:val="both"/>
              <w:rPr>
                <w:rFonts w:cs="Arial"/>
              </w:rPr>
            </w:pPr>
          </w:p>
        </w:tc>
      </w:tr>
      <w:tr w:rsidR="00090EC2" w:rsidRPr="002A5152" w14:paraId="5BB36FAA" w14:textId="77777777" w:rsidTr="00AC1BD5">
        <w:tc>
          <w:tcPr>
            <w:tcW w:w="2527" w:type="dxa"/>
          </w:tcPr>
          <w:p w14:paraId="737EA082" w14:textId="0731C715" w:rsidR="006D623B" w:rsidRPr="002A5152" w:rsidRDefault="0088746B" w:rsidP="00CC5E5F">
            <w:pPr>
              <w:pStyle w:val="InfoBlue"/>
            </w:pPr>
            <w:r w:rsidRPr="002A5152">
              <w:t>Hemogram</w:t>
            </w:r>
          </w:p>
        </w:tc>
        <w:tc>
          <w:tcPr>
            <w:tcW w:w="3705" w:type="dxa"/>
          </w:tcPr>
          <w:p w14:paraId="340E881D" w14:textId="10D42B74" w:rsidR="002A60D6" w:rsidRPr="002A5152" w:rsidRDefault="002A60D6" w:rsidP="00A56068">
            <w:pPr>
              <w:pStyle w:val="Corpodetexto"/>
              <w:numPr>
                <w:ilvl w:val="0"/>
                <w:numId w:val="4"/>
              </w:numPr>
              <w:spacing w:line="360" w:lineRule="auto"/>
              <w:ind w:left="142" w:firstLine="0"/>
              <w:jc w:val="both"/>
              <w:rPr>
                <w:rFonts w:cs="Arial"/>
              </w:rPr>
            </w:pPr>
            <w:r w:rsidRPr="002A5152">
              <w:rPr>
                <w:rFonts w:cs="Arial"/>
              </w:rPr>
              <w:t>Possui aplicativo compatível com Android;</w:t>
            </w:r>
          </w:p>
          <w:p w14:paraId="77D4D4E1" w14:textId="4AB24504" w:rsidR="003B3A6F" w:rsidRPr="002A5152" w:rsidRDefault="00F70C59" w:rsidP="00A56068">
            <w:pPr>
              <w:pStyle w:val="Corpodetexto"/>
              <w:numPr>
                <w:ilvl w:val="0"/>
                <w:numId w:val="4"/>
              </w:numPr>
              <w:spacing w:line="360" w:lineRule="auto"/>
              <w:ind w:left="142" w:firstLine="0"/>
              <w:jc w:val="both"/>
              <w:rPr>
                <w:rFonts w:cs="Arial"/>
              </w:rPr>
            </w:pPr>
            <w:r w:rsidRPr="002A5152">
              <w:rPr>
                <w:rFonts w:cs="Arial"/>
              </w:rPr>
              <w:t xml:space="preserve">Navegação </w:t>
            </w:r>
            <w:r w:rsidR="001D6203" w:rsidRPr="002A5152">
              <w:rPr>
                <w:rFonts w:cs="Arial"/>
              </w:rPr>
              <w:t>fluída;</w:t>
            </w:r>
          </w:p>
          <w:p w14:paraId="54F01AAB" w14:textId="66DAEDD3" w:rsidR="00481ED8" w:rsidRPr="002A5152" w:rsidRDefault="001D6203" w:rsidP="00A56068">
            <w:pPr>
              <w:pStyle w:val="Corpodetexto"/>
              <w:numPr>
                <w:ilvl w:val="0"/>
                <w:numId w:val="4"/>
              </w:numPr>
              <w:spacing w:line="360" w:lineRule="auto"/>
              <w:ind w:left="142" w:firstLine="0"/>
              <w:jc w:val="both"/>
              <w:rPr>
                <w:rFonts w:cs="Arial"/>
              </w:rPr>
            </w:pPr>
            <w:r w:rsidRPr="002A5152">
              <w:rPr>
                <w:rFonts w:cs="Arial"/>
              </w:rPr>
              <w:t xml:space="preserve">Aplicativo </w:t>
            </w:r>
            <w:r w:rsidR="00BD0582" w:rsidRPr="002A5152">
              <w:rPr>
                <w:rFonts w:cs="Arial"/>
              </w:rPr>
              <w:t>consome pouca memória</w:t>
            </w:r>
            <w:r w:rsidR="00481ED8" w:rsidRPr="002A5152">
              <w:rPr>
                <w:rFonts w:cs="Arial"/>
              </w:rPr>
              <w:t>;</w:t>
            </w:r>
          </w:p>
          <w:p w14:paraId="4A44DCD3" w14:textId="051BD585" w:rsidR="00481ED8" w:rsidRPr="002A5152" w:rsidRDefault="0098358B" w:rsidP="00A56068">
            <w:pPr>
              <w:pStyle w:val="Corpodetexto"/>
              <w:numPr>
                <w:ilvl w:val="0"/>
                <w:numId w:val="4"/>
              </w:numPr>
              <w:spacing w:line="360" w:lineRule="auto"/>
              <w:ind w:left="142" w:firstLine="0"/>
              <w:jc w:val="both"/>
              <w:rPr>
                <w:rFonts w:cs="Arial"/>
              </w:rPr>
            </w:pPr>
            <w:r w:rsidRPr="002A5152">
              <w:rPr>
                <w:rFonts w:cs="Arial"/>
              </w:rPr>
              <w:lastRenderedPageBreak/>
              <w:t xml:space="preserve">Usuário pode escolher se irá doar </w:t>
            </w:r>
            <w:r w:rsidR="006E1F4A" w:rsidRPr="002A5152">
              <w:rPr>
                <w:rFonts w:cs="Arial"/>
              </w:rPr>
              <w:t>sangue ou plaquetas;</w:t>
            </w:r>
          </w:p>
          <w:p w14:paraId="2BB072CD" w14:textId="114129A7" w:rsidR="00BD0582" w:rsidRPr="002A5152" w:rsidRDefault="00481ED8" w:rsidP="00A56068">
            <w:pPr>
              <w:pStyle w:val="Corpodetexto"/>
              <w:numPr>
                <w:ilvl w:val="0"/>
                <w:numId w:val="4"/>
              </w:numPr>
              <w:spacing w:line="360" w:lineRule="auto"/>
              <w:ind w:left="142" w:firstLine="0"/>
              <w:jc w:val="both"/>
              <w:rPr>
                <w:rFonts w:cs="Arial"/>
              </w:rPr>
            </w:pPr>
            <w:r w:rsidRPr="002A5152">
              <w:rPr>
                <w:rFonts w:cs="Arial"/>
              </w:rPr>
              <w:t>Fácil alteração de dados;</w:t>
            </w:r>
          </w:p>
          <w:p w14:paraId="45F32F58" w14:textId="464383FC" w:rsidR="006E1F4A" w:rsidRPr="002A5152" w:rsidRDefault="007B1313" w:rsidP="00A56068">
            <w:pPr>
              <w:pStyle w:val="Corpodetexto"/>
              <w:numPr>
                <w:ilvl w:val="0"/>
                <w:numId w:val="4"/>
              </w:numPr>
              <w:spacing w:line="360" w:lineRule="auto"/>
              <w:ind w:left="142" w:firstLine="0"/>
              <w:jc w:val="both"/>
              <w:rPr>
                <w:rFonts w:cs="Arial"/>
              </w:rPr>
            </w:pPr>
            <w:r w:rsidRPr="002A5152">
              <w:rPr>
                <w:rFonts w:cs="Arial"/>
              </w:rPr>
              <w:t>Aplicativo acompanha o intervalo de tempo mínimo para que o usuário doe sangue</w:t>
            </w:r>
            <w:r w:rsidR="00382B17" w:rsidRPr="002A5152">
              <w:rPr>
                <w:rFonts w:cs="Arial"/>
              </w:rPr>
              <w:t>;</w:t>
            </w:r>
          </w:p>
          <w:p w14:paraId="416B55C8" w14:textId="3DA2181D" w:rsidR="00382B17" w:rsidRPr="002A5152" w:rsidRDefault="00DF1B42" w:rsidP="00A56068">
            <w:pPr>
              <w:pStyle w:val="Corpodetexto"/>
              <w:numPr>
                <w:ilvl w:val="0"/>
                <w:numId w:val="4"/>
              </w:numPr>
              <w:spacing w:line="360" w:lineRule="auto"/>
              <w:ind w:left="142" w:firstLine="0"/>
              <w:jc w:val="both"/>
              <w:rPr>
                <w:rFonts w:cs="Arial"/>
              </w:rPr>
            </w:pPr>
            <w:r w:rsidRPr="002A5152">
              <w:rPr>
                <w:rFonts w:cs="Arial"/>
              </w:rPr>
              <w:t>Mostra todas as unidades que podem receber a doação</w:t>
            </w:r>
            <w:r w:rsidR="00422D62" w:rsidRPr="002A5152">
              <w:rPr>
                <w:rFonts w:cs="Arial"/>
              </w:rPr>
              <w:t>;</w:t>
            </w:r>
          </w:p>
          <w:p w14:paraId="7375F10E" w14:textId="7CFC2F04" w:rsidR="00422D62" w:rsidRPr="002A5152" w:rsidRDefault="00422D62" w:rsidP="00A56068">
            <w:pPr>
              <w:pStyle w:val="Corpodetexto"/>
              <w:numPr>
                <w:ilvl w:val="0"/>
                <w:numId w:val="4"/>
              </w:numPr>
              <w:spacing w:line="360" w:lineRule="auto"/>
              <w:ind w:left="142" w:firstLine="0"/>
              <w:jc w:val="both"/>
              <w:rPr>
                <w:rFonts w:cs="Arial"/>
              </w:rPr>
            </w:pPr>
            <w:r w:rsidRPr="002A5152">
              <w:rPr>
                <w:rFonts w:cs="Arial"/>
              </w:rPr>
              <w:t>Aplicativo</w:t>
            </w:r>
            <w:r w:rsidR="00DE7B46" w:rsidRPr="002A5152">
              <w:rPr>
                <w:rFonts w:cs="Arial"/>
              </w:rPr>
              <w:t xml:space="preserve"> permite que o usuário solicite a doação de sangue para uma determinada pessoa</w:t>
            </w:r>
            <w:r w:rsidR="0030225A" w:rsidRPr="002A5152">
              <w:rPr>
                <w:rFonts w:cs="Arial"/>
              </w:rPr>
              <w:t>.</w:t>
            </w:r>
          </w:p>
          <w:p w14:paraId="4F52A5CE" w14:textId="77777777" w:rsidR="00481ED8" w:rsidRPr="002A5152" w:rsidRDefault="00481ED8" w:rsidP="0038435A">
            <w:pPr>
              <w:pStyle w:val="Corpodetexto"/>
              <w:spacing w:line="360" w:lineRule="auto"/>
              <w:ind w:left="142"/>
              <w:jc w:val="both"/>
              <w:rPr>
                <w:rFonts w:cs="Arial"/>
              </w:rPr>
            </w:pPr>
          </w:p>
          <w:p w14:paraId="5BE0888C" w14:textId="217408F8" w:rsidR="00701412" w:rsidRPr="002A5152" w:rsidRDefault="00701412" w:rsidP="0038435A">
            <w:pPr>
              <w:pStyle w:val="Corpodetexto"/>
              <w:spacing w:line="360" w:lineRule="auto"/>
              <w:ind w:left="142"/>
              <w:jc w:val="both"/>
              <w:rPr>
                <w:rFonts w:cs="Arial"/>
              </w:rPr>
            </w:pPr>
          </w:p>
        </w:tc>
        <w:tc>
          <w:tcPr>
            <w:tcW w:w="3515" w:type="dxa"/>
          </w:tcPr>
          <w:p w14:paraId="6D7CC0F3" w14:textId="6DA620B6" w:rsidR="006D623B" w:rsidRPr="002A5152" w:rsidRDefault="006B5B38" w:rsidP="00CC5E5F">
            <w:pPr>
              <w:pStyle w:val="InfoBlue"/>
              <w:numPr>
                <w:ilvl w:val="0"/>
                <w:numId w:val="4"/>
              </w:numPr>
            </w:pPr>
            <w:r w:rsidRPr="002A5152">
              <w:lastRenderedPageBreak/>
              <w:t>Apl</w:t>
            </w:r>
            <w:r w:rsidR="00DF1B42" w:rsidRPr="002A5152">
              <w:t>icativo não recebe atualizações constantes</w:t>
            </w:r>
            <w:r w:rsidR="00C85AC0" w:rsidRPr="002A5152">
              <w:t xml:space="preserve"> e nem conta com um </w:t>
            </w:r>
            <w:r w:rsidR="00AC1BD5" w:rsidRPr="002A5152">
              <w:t xml:space="preserve">amplo </w:t>
            </w:r>
            <w:r w:rsidR="00C85AC0" w:rsidRPr="002A5152">
              <w:t xml:space="preserve">time de suporte, o que resulta em </w:t>
            </w:r>
            <w:r w:rsidR="00AC1BD5" w:rsidRPr="002A5152">
              <w:t>problemas técnicos não resolvidos</w:t>
            </w:r>
            <w:r w:rsidR="008762A6" w:rsidRPr="002A5152">
              <w:t>;</w:t>
            </w:r>
          </w:p>
          <w:p w14:paraId="0B2D3DD8" w14:textId="77777777" w:rsidR="008762A6" w:rsidRPr="002A5152" w:rsidRDefault="008762A6" w:rsidP="00A56068">
            <w:pPr>
              <w:pStyle w:val="Corpodetexto"/>
              <w:numPr>
                <w:ilvl w:val="0"/>
                <w:numId w:val="4"/>
              </w:numPr>
              <w:spacing w:line="360" w:lineRule="auto"/>
              <w:ind w:left="142" w:firstLine="0"/>
              <w:jc w:val="both"/>
              <w:rPr>
                <w:rFonts w:cs="Arial"/>
              </w:rPr>
            </w:pPr>
            <w:r w:rsidRPr="002A5152">
              <w:rPr>
                <w:rFonts w:cs="Arial"/>
              </w:rPr>
              <w:lastRenderedPageBreak/>
              <w:t>Aplicativo não mostra a unidade mais próxima de acordo com o endereço do usuário;</w:t>
            </w:r>
          </w:p>
          <w:p w14:paraId="1AC3C79A" w14:textId="28A90910" w:rsidR="008762A6" w:rsidRPr="002A5152" w:rsidRDefault="0030225A" w:rsidP="00A56068">
            <w:pPr>
              <w:pStyle w:val="Corpodetexto"/>
              <w:numPr>
                <w:ilvl w:val="0"/>
                <w:numId w:val="4"/>
              </w:numPr>
              <w:spacing w:line="360" w:lineRule="auto"/>
              <w:ind w:left="142" w:firstLine="0"/>
              <w:jc w:val="both"/>
              <w:rPr>
                <w:rFonts w:cs="Arial"/>
              </w:rPr>
            </w:pPr>
            <w:r w:rsidRPr="002A5152">
              <w:rPr>
                <w:rFonts w:cs="Arial"/>
              </w:rPr>
              <w:t xml:space="preserve">Aplicativo não agenda a doação de sangue. Para doar, ele redireciona </w:t>
            </w:r>
            <w:r w:rsidR="005359CA" w:rsidRPr="002A5152">
              <w:rPr>
                <w:rFonts w:cs="Arial"/>
              </w:rPr>
              <w:t xml:space="preserve">o usuário para outro site </w:t>
            </w:r>
            <w:r w:rsidR="00533AA4" w:rsidRPr="002A5152">
              <w:rPr>
                <w:rFonts w:cs="Arial"/>
              </w:rPr>
              <w:t>onde, novamente, deve ser efetuado um novo longo cadastro</w:t>
            </w:r>
            <w:r w:rsidR="00A2692D" w:rsidRPr="002A5152">
              <w:rPr>
                <w:rFonts w:cs="Arial"/>
              </w:rPr>
              <w:t>.</w:t>
            </w:r>
          </w:p>
          <w:p w14:paraId="4FE33D4C" w14:textId="368CA84E" w:rsidR="008B7EEB" w:rsidRPr="002A5152" w:rsidRDefault="008B7EEB" w:rsidP="0038435A">
            <w:pPr>
              <w:pStyle w:val="Corpodetexto"/>
              <w:spacing w:line="360" w:lineRule="auto"/>
              <w:ind w:left="142"/>
              <w:jc w:val="both"/>
              <w:rPr>
                <w:rFonts w:cs="Arial"/>
              </w:rPr>
            </w:pPr>
          </w:p>
        </w:tc>
      </w:tr>
      <w:tr w:rsidR="00090EC2" w:rsidRPr="002A5152" w14:paraId="2B2AB20C" w14:textId="77777777" w:rsidTr="00AC1BD5">
        <w:tc>
          <w:tcPr>
            <w:tcW w:w="2527" w:type="dxa"/>
          </w:tcPr>
          <w:p w14:paraId="0DCFAB8C" w14:textId="1677FBC2" w:rsidR="006D623B" w:rsidRPr="002A5152" w:rsidRDefault="006D623B" w:rsidP="00CC5E5F">
            <w:pPr>
              <w:pStyle w:val="InfoBlue"/>
            </w:pPr>
            <w:r w:rsidRPr="002A5152">
              <w:lastRenderedPageBreak/>
              <w:t>Colsan</w:t>
            </w:r>
          </w:p>
        </w:tc>
        <w:tc>
          <w:tcPr>
            <w:tcW w:w="3705" w:type="dxa"/>
          </w:tcPr>
          <w:p w14:paraId="66C11DC8" w14:textId="77777777" w:rsidR="006D623B" w:rsidRPr="002A5152" w:rsidRDefault="002A60D6" w:rsidP="00CC5E5F">
            <w:pPr>
              <w:pStyle w:val="InfoBlue"/>
              <w:numPr>
                <w:ilvl w:val="0"/>
                <w:numId w:val="4"/>
              </w:numPr>
            </w:pPr>
            <w:r w:rsidRPr="002A5152">
              <w:t>Possui aplicativo compatível com Android e iOS;</w:t>
            </w:r>
          </w:p>
          <w:p w14:paraId="2732A575" w14:textId="77777777" w:rsidR="00A008AE" w:rsidRPr="002A5152" w:rsidRDefault="00A008AE" w:rsidP="00A56068">
            <w:pPr>
              <w:pStyle w:val="Corpodetexto"/>
              <w:numPr>
                <w:ilvl w:val="0"/>
                <w:numId w:val="4"/>
              </w:numPr>
              <w:spacing w:line="360" w:lineRule="auto"/>
              <w:ind w:left="142" w:firstLine="0"/>
              <w:rPr>
                <w:rFonts w:cs="Arial"/>
              </w:rPr>
            </w:pPr>
            <w:r w:rsidRPr="002A5152">
              <w:rPr>
                <w:rFonts w:cs="Arial"/>
              </w:rPr>
              <w:t>A</w:t>
            </w:r>
            <w:r w:rsidR="001A3D49" w:rsidRPr="002A5152">
              <w:rPr>
                <w:rFonts w:cs="Arial"/>
              </w:rPr>
              <w:t xml:space="preserve">plicativo </w:t>
            </w:r>
            <w:r w:rsidR="00DF4744" w:rsidRPr="002A5152">
              <w:rPr>
                <w:rFonts w:cs="Arial"/>
              </w:rPr>
              <w:t>exibe o ponto de coleta de sangue mais próximo da região do usuário;</w:t>
            </w:r>
          </w:p>
          <w:p w14:paraId="5EF0827D" w14:textId="118B3457" w:rsidR="00DF4744" w:rsidRPr="002A5152" w:rsidRDefault="001E5795" w:rsidP="00A56068">
            <w:pPr>
              <w:pStyle w:val="Corpodetexto"/>
              <w:numPr>
                <w:ilvl w:val="0"/>
                <w:numId w:val="4"/>
              </w:numPr>
              <w:spacing w:line="360" w:lineRule="auto"/>
              <w:ind w:left="142" w:firstLine="0"/>
              <w:rPr>
                <w:rFonts w:cs="Arial"/>
              </w:rPr>
            </w:pPr>
            <w:r w:rsidRPr="002A5152">
              <w:rPr>
                <w:rFonts w:cs="Arial"/>
              </w:rPr>
              <w:t xml:space="preserve">Design </w:t>
            </w:r>
            <w:r w:rsidR="00E041FC" w:rsidRPr="002A5152">
              <w:rPr>
                <w:rFonts w:cs="Arial"/>
              </w:rPr>
              <w:t>limpo e navega</w:t>
            </w:r>
            <w:r w:rsidR="00713F68" w:rsidRPr="002A5152">
              <w:rPr>
                <w:rFonts w:cs="Arial"/>
              </w:rPr>
              <w:t>ção</w:t>
            </w:r>
            <w:r w:rsidR="00E041FC" w:rsidRPr="002A5152">
              <w:rPr>
                <w:rFonts w:cs="Arial"/>
              </w:rPr>
              <w:t xml:space="preserve"> fluída;</w:t>
            </w:r>
          </w:p>
          <w:p w14:paraId="72F4C4B7" w14:textId="2A7AFC1D" w:rsidR="00E041FC" w:rsidRPr="002A5152" w:rsidRDefault="0034317D" w:rsidP="00A56068">
            <w:pPr>
              <w:pStyle w:val="Corpodetexto"/>
              <w:numPr>
                <w:ilvl w:val="0"/>
                <w:numId w:val="4"/>
              </w:numPr>
              <w:spacing w:line="360" w:lineRule="auto"/>
              <w:ind w:left="142" w:firstLine="0"/>
              <w:rPr>
                <w:rFonts w:cs="Arial"/>
              </w:rPr>
            </w:pPr>
            <w:r w:rsidRPr="002A5152">
              <w:rPr>
                <w:rFonts w:cs="Arial"/>
              </w:rPr>
              <w:t>Quando ativa</w:t>
            </w:r>
            <w:r w:rsidR="00585632" w:rsidRPr="002A5152">
              <w:rPr>
                <w:rFonts w:cs="Arial"/>
              </w:rPr>
              <w:t>das</w:t>
            </w:r>
            <w:r w:rsidRPr="002A5152">
              <w:rPr>
                <w:rFonts w:cs="Arial"/>
              </w:rPr>
              <w:t>, são exibidas campanhas d</w:t>
            </w:r>
            <w:r w:rsidR="00585632" w:rsidRPr="002A5152">
              <w:rPr>
                <w:rFonts w:cs="Arial"/>
              </w:rPr>
              <w:t>e arrecadação de sangue.</w:t>
            </w:r>
          </w:p>
        </w:tc>
        <w:tc>
          <w:tcPr>
            <w:tcW w:w="3515" w:type="dxa"/>
          </w:tcPr>
          <w:p w14:paraId="0955CD25" w14:textId="77777777" w:rsidR="00A008AE" w:rsidRPr="002A5152" w:rsidRDefault="00A008AE" w:rsidP="00A56068">
            <w:pPr>
              <w:pStyle w:val="Corpodetexto"/>
              <w:numPr>
                <w:ilvl w:val="0"/>
                <w:numId w:val="4"/>
              </w:numPr>
              <w:spacing w:line="360" w:lineRule="auto"/>
              <w:ind w:left="142" w:firstLine="0"/>
              <w:jc w:val="both"/>
              <w:rPr>
                <w:rFonts w:cs="Arial"/>
              </w:rPr>
            </w:pPr>
            <w:r w:rsidRPr="002A5152">
              <w:rPr>
                <w:rFonts w:cs="Arial"/>
              </w:rPr>
              <w:t>Não são exibidas as doações já realizadas;</w:t>
            </w:r>
          </w:p>
          <w:p w14:paraId="15701534" w14:textId="250C80F5" w:rsidR="00AC1BD5" w:rsidRPr="002A5152" w:rsidRDefault="00AC1BD5" w:rsidP="00CC5E5F">
            <w:pPr>
              <w:pStyle w:val="InfoBlue"/>
              <w:numPr>
                <w:ilvl w:val="0"/>
                <w:numId w:val="4"/>
              </w:numPr>
            </w:pPr>
            <w:r w:rsidRPr="002A5152">
              <w:t>Aplicativo não recebe atualizações constantes e nem conta com um amplo time de suporte, o que resulta em problemas técnicos não resolvidos</w:t>
            </w:r>
            <w:r w:rsidR="00585632" w:rsidRPr="002A5152">
              <w:t>.</w:t>
            </w:r>
          </w:p>
          <w:p w14:paraId="332B9CCA" w14:textId="36B02FC1" w:rsidR="006D623B" w:rsidRPr="002A5152" w:rsidRDefault="006D623B" w:rsidP="00CC5E5F">
            <w:pPr>
              <w:pStyle w:val="InfoBlue"/>
            </w:pPr>
          </w:p>
        </w:tc>
      </w:tr>
    </w:tbl>
    <w:p w14:paraId="429AC1B8" w14:textId="77777777" w:rsidR="00933156" w:rsidRPr="002A5152" w:rsidRDefault="00933156" w:rsidP="0038435A">
      <w:pPr>
        <w:spacing w:line="360" w:lineRule="auto"/>
        <w:jc w:val="center"/>
        <w:rPr>
          <w:rFonts w:cs="Arial"/>
          <w:sz w:val="20"/>
        </w:rPr>
      </w:pPr>
      <w:r w:rsidRPr="002A5152">
        <w:rPr>
          <w:rFonts w:cs="Arial"/>
          <w:i/>
          <w:color w:val="0000FF"/>
        </w:rPr>
        <w:t xml:space="preserve">      </w:t>
      </w:r>
      <w:r w:rsidRPr="002A5152">
        <w:rPr>
          <w:rFonts w:cs="Arial"/>
          <w:sz w:val="20"/>
        </w:rPr>
        <w:t>Fonte: Do próprio autor, 2024</w:t>
      </w:r>
    </w:p>
    <w:p w14:paraId="31964E3C" w14:textId="77777777" w:rsidR="006F7F03" w:rsidRPr="002A5152" w:rsidRDefault="006F7F03" w:rsidP="0038435A">
      <w:pPr>
        <w:spacing w:line="360" w:lineRule="auto"/>
        <w:jc w:val="center"/>
        <w:rPr>
          <w:rFonts w:cs="Arial"/>
          <w:sz w:val="20"/>
        </w:rPr>
      </w:pPr>
    </w:p>
    <w:p w14:paraId="36DBB1F5" w14:textId="12BD1A3A" w:rsidR="007A3D3A" w:rsidRPr="002A5152" w:rsidRDefault="009700C4" w:rsidP="009700C4">
      <w:pPr>
        <w:widowControl/>
        <w:autoSpaceDE/>
        <w:autoSpaceDN/>
        <w:spacing w:line="360" w:lineRule="auto"/>
        <w:ind w:firstLine="360"/>
        <w:rPr>
          <w:rFonts w:cs="Arial"/>
        </w:rPr>
      </w:pPr>
      <w:r w:rsidRPr="002A5152">
        <w:rPr>
          <w:rFonts w:cs="Arial"/>
        </w:rPr>
        <w:t xml:space="preserve">O </w:t>
      </w:r>
      <w:r w:rsidR="00085A7D" w:rsidRPr="002A5152">
        <w:rPr>
          <w:rFonts w:cs="Arial"/>
        </w:rPr>
        <w:t xml:space="preserve">Software CONEXSP possuí </w:t>
      </w:r>
      <w:r w:rsidR="00DF2CDB" w:rsidRPr="002A5152">
        <w:rPr>
          <w:rFonts w:cs="Arial"/>
        </w:rPr>
        <w:t xml:space="preserve">diversos recursos como diferenciais, sendo eles: </w:t>
      </w:r>
    </w:p>
    <w:p w14:paraId="7377B808" w14:textId="180E807F" w:rsidR="00651020" w:rsidRPr="002A5152" w:rsidRDefault="00DF2CDB" w:rsidP="007A3D3A">
      <w:pPr>
        <w:pStyle w:val="PargrafodaLista"/>
        <w:widowControl/>
        <w:numPr>
          <w:ilvl w:val="0"/>
          <w:numId w:val="32"/>
        </w:numPr>
        <w:autoSpaceDE/>
        <w:autoSpaceDN/>
        <w:spacing w:line="360" w:lineRule="auto"/>
        <w:rPr>
          <w:rFonts w:cs="Arial"/>
        </w:rPr>
      </w:pPr>
      <w:r w:rsidRPr="002A5152">
        <w:rPr>
          <w:rFonts w:cs="Arial"/>
        </w:rPr>
        <w:t>Design intuitivo e clean;</w:t>
      </w:r>
    </w:p>
    <w:p w14:paraId="4546D113" w14:textId="21065B50" w:rsidR="007A3D3A" w:rsidRPr="002A5152" w:rsidRDefault="004E45A3" w:rsidP="007A3D3A">
      <w:pPr>
        <w:pStyle w:val="PargrafodaLista"/>
        <w:widowControl/>
        <w:numPr>
          <w:ilvl w:val="0"/>
          <w:numId w:val="32"/>
        </w:numPr>
        <w:autoSpaceDE/>
        <w:autoSpaceDN/>
        <w:spacing w:line="360" w:lineRule="auto"/>
        <w:rPr>
          <w:rFonts w:cs="Arial"/>
        </w:rPr>
      </w:pPr>
      <w:r w:rsidRPr="002A5152">
        <w:rPr>
          <w:rFonts w:cs="Arial"/>
        </w:rPr>
        <w:lastRenderedPageBreak/>
        <w:t>Área para que doadores selecionados possam compa</w:t>
      </w:r>
      <w:r w:rsidR="00D67760" w:rsidRPr="002A5152">
        <w:rPr>
          <w:rFonts w:cs="Arial"/>
        </w:rPr>
        <w:t>rtilhar suas experiências</w:t>
      </w:r>
      <w:r w:rsidR="00645002" w:rsidRPr="002A5152">
        <w:rPr>
          <w:rFonts w:cs="Arial"/>
        </w:rPr>
        <w:t>;</w:t>
      </w:r>
    </w:p>
    <w:p w14:paraId="24D57B3C" w14:textId="61676CCC" w:rsidR="00645002" w:rsidRPr="002A5152" w:rsidRDefault="00645002" w:rsidP="007A3D3A">
      <w:pPr>
        <w:pStyle w:val="PargrafodaLista"/>
        <w:widowControl/>
        <w:numPr>
          <w:ilvl w:val="0"/>
          <w:numId w:val="32"/>
        </w:numPr>
        <w:autoSpaceDE/>
        <w:autoSpaceDN/>
        <w:spacing w:line="360" w:lineRule="auto"/>
        <w:rPr>
          <w:rFonts w:cs="Arial"/>
        </w:rPr>
      </w:pPr>
      <w:r w:rsidRPr="002A5152">
        <w:rPr>
          <w:rFonts w:cs="Arial"/>
        </w:rPr>
        <w:t xml:space="preserve">Área de triagem eletrônica para que usuários cadastrados possam </w:t>
      </w:r>
      <w:r w:rsidR="00BA4B2C" w:rsidRPr="002A5152">
        <w:rPr>
          <w:rFonts w:cs="Arial"/>
        </w:rPr>
        <w:t>verificar se estão aptos a doar;</w:t>
      </w:r>
    </w:p>
    <w:p w14:paraId="1F1765E1" w14:textId="07A3F764" w:rsidR="0029354B" w:rsidRPr="002A5152" w:rsidRDefault="0029354B" w:rsidP="007A3D3A">
      <w:pPr>
        <w:pStyle w:val="PargrafodaLista"/>
        <w:widowControl/>
        <w:numPr>
          <w:ilvl w:val="0"/>
          <w:numId w:val="32"/>
        </w:numPr>
        <w:autoSpaceDE/>
        <w:autoSpaceDN/>
        <w:spacing w:line="360" w:lineRule="auto"/>
        <w:rPr>
          <w:rFonts w:cs="Arial"/>
        </w:rPr>
      </w:pPr>
      <w:r w:rsidRPr="002A5152">
        <w:rPr>
          <w:rFonts w:cs="Arial"/>
        </w:rPr>
        <w:t>Possibilidade de verificar histórico completo de doações;</w:t>
      </w:r>
    </w:p>
    <w:p w14:paraId="55BA5C16" w14:textId="5B76D2B7" w:rsidR="00BA4B2C" w:rsidRPr="002A5152" w:rsidRDefault="00E540E9" w:rsidP="007A3D3A">
      <w:pPr>
        <w:pStyle w:val="PargrafodaLista"/>
        <w:widowControl/>
        <w:numPr>
          <w:ilvl w:val="0"/>
          <w:numId w:val="32"/>
        </w:numPr>
        <w:autoSpaceDE/>
        <w:autoSpaceDN/>
        <w:spacing w:line="360" w:lineRule="auto"/>
        <w:rPr>
          <w:rFonts w:cs="Arial"/>
        </w:rPr>
      </w:pPr>
      <w:r w:rsidRPr="002A5152">
        <w:rPr>
          <w:rFonts w:cs="Arial"/>
        </w:rPr>
        <w:t>Informações separadas em abas, de fácil leitura e compreensão por todos os públicos;</w:t>
      </w:r>
    </w:p>
    <w:p w14:paraId="2BBB1CB8" w14:textId="12681E2E" w:rsidR="00E540E9" w:rsidRPr="002A5152" w:rsidRDefault="00513E4A" w:rsidP="007A3D3A">
      <w:pPr>
        <w:pStyle w:val="PargrafodaLista"/>
        <w:widowControl/>
        <w:numPr>
          <w:ilvl w:val="0"/>
          <w:numId w:val="32"/>
        </w:numPr>
        <w:autoSpaceDE/>
        <w:autoSpaceDN/>
        <w:spacing w:line="360" w:lineRule="auto"/>
        <w:rPr>
          <w:rFonts w:cs="Arial"/>
        </w:rPr>
      </w:pPr>
      <w:r w:rsidRPr="002A5152">
        <w:rPr>
          <w:rFonts w:cs="Arial"/>
        </w:rPr>
        <w:t>Time de suporte ativo que está disponivel para atender usuários e administradores cadastrados;</w:t>
      </w:r>
    </w:p>
    <w:p w14:paraId="10344BC1" w14:textId="7356BC16" w:rsidR="00513E4A" w:rsidRPr="002A5152" w:rsidRDefault="00513E4A" w:rsidP="007A3D3A">
      <w:pPr>
        <w:pStyle w:val="PargrafodaLista"/>
        <w:widowControl/>
        <w:numPr>
          <w:ilvl w:val="0"/>
          <w:numId w:val="32"/>
        </w:numPr>
        <w:autoSpaceDE/>
        <w:autoSpaceDN/>
        <w:spacing w:line="360" w:lineRule="auto"/>
        <w:rPr>
          <w:rFonts w:cs="Arial"/>
        </w:rPr>
      </w:pPr>
      <w:r w:rsidRPr="002A5152">
        <w:rPr>
          <w:rFonts w:cs="Arial"/>
        </w:rPr>
        <w:t xml:space="preserve">Possibilidade de verificar a </w:t>
      </w:r>
      <w:r w:rsidR="001001C3" w:rsidRPr="002A5152">
        <w:rPr>
          <w:rFonts w:cs="Arial"/>
        </w:rPr>
        <w:t>quantidade de sangue de cada tipo sanguíneo armazenado no banco de sangue;</w:t>
      </w:r>
    </w:p>
    <w:p w14:paraId="3869B9B0" w14:textId="396CA0CD" w:rsidR="001001C3" w:rsidRPr="002A5152" w:rsidRDefault="0055246D" w:rsidP="007A3D3A">
      <w:pPr>
        <w:pStyle w:val="PargrafodaLista"/>
        <w:widowControl/>
        <w:numPr>
          <w:ilvl w:val="0"/>
          <w:numId w:val="32"/>
        </w:numPr>
        <w:autoSpaceDE/>
        <w:autoSpaceDN/>
        <w:spacing w:line="360" w:lineRule="auto"/>
        <w:rPr>
          <w:rFonts w:cs="Arial"/>
        </w:rPr>
      </w:pPr>
      <w:r w:rsidRPr="002A5152">
        <w:rPr>
          <w:rFonts w:cs="Arial"/>
        </w:rPr>
        <w:t>API integrada do Google Maps para que o</w:t>
      </w:r>
      <w:r w:rsidR="00A12518" w:rsidRPr="002A5152">
        <w:rPr>
          <w:rFonts w:cs="Arial"/>
        </w:rPr>
        <w:t>s</w:t>
      </w:r>
      <w:r w:rsidRPr="002A5152">
        <w:rPr>
          <w:rFonts w:cs="Arial"/>
        </w:rPr>
        <w:t xml:space="preserve"> usuários possa</w:t>
      </w:r>
      <w:r w:rsidR="00A12518" w:rsidRPr="002A5152">
        <w:rPr>
          <w:rFonts w:cs="Arial"/>
        </w:rPr>
        <w:t>m</w:t>
      </w:r>
      <w:r w:rsidRPr="002A5152">
        <w:rPr>
          <w:rFonts w:cs="Arial"/>
        </w:rPr>
        <w:t xml:space="preserve"> </w:t>
      </w:r>
      <w:r w:rsidR="00A12518" w:rsidRPr="002A5152">
        <w:rPr>
          <w:rFonts w:cs="Arial"/>
        </w:rPr>
        <w:t>localizar os Hospitais /  Pontos de coleta mais próximos de suas regiões.</w:t>
      </w:r>
    </w:p>
    <w:p w14:paraId="2AF708F3" w14:textId="77777777" w:rsidR="009A12C3" w:rsidRPr="002A5152" w:rsidRDefault="009A12C3" w:rsidP="0038435A">
      <w:pPr>
        <w:widowControl/>
        <w:autoSpaceDE/>
        <w:autoSpaceDN/>
        <w:spacing w:line="360" w:lineRule="auto"/>
        <w:rPr>
          <w:rFonts w:cs="Arial"/>
        </w:rPr>
      </w:pPr>
    </w:p>
    <w:p w14:paraId="62DEF385" w14:textId="77777777" w:rsidR="009A12C3" w:rsidRPr="002A5152" w:rsidRDefault="009A12C3" w:rsidP="0038435A">
      <w:pPr>
        <w:widowControl/>
        <w:autoSpaceDE/>
        <w:autoSpaceDN/>
        <w:spacing w:line="360" w:lineRule="auto"/>
        <w:rPr>
          <w:rFonts w:cs="Arial"/>
        </w:rPr>
      </w:pPr>
    </w:p>
    <w:p w14:paraId="2F5D0CA3" w14:textId="77777777" w:rsidR="009A12C3" w:rsidRPr="002A5152" w:rsidRDefault="009A12C3" w:rsidP="0038435A">
      <w:pPr>
        <w:widowControl/>
        <w:autoSpaceDE/>
        <w:autoSpaceDN/>
        <w:spacing w:line="360" w:lineRule="auto"/>
        <w:rPr>
          <w:rFonts w:cs="Arial"/>
        </w:rPr>
      </w:pPr>
    </w:p>
    <w:p w14:paraId="0F12EEB2" w14:textId="055B3255" w:rsidR="00D61883" w:rsidRPr="002A5152" w:rsidRDefault="00D61883" w:rsidP="0038435A">
      <w:pPr>
        <w:widowControl/>
        <w:autoSpaceDE/>
        <w:autoSpaceDN/>
        <w:spacing w:line="360" w:lineRule="auto"/>
        <w:rPr>
          <w:rFonts w:cs="Arial"/>
        </w:rPr>
      </w:pPr>
    </w:p>
    <w:p w14:paraId="60B3376C" w14:textId="77777777" w:rsidR="003E5C02" w:rsidRPr="002A5152" w:rsidRDefault="003E5C02" w:rsidP="0038435A">
      <w:pPr>
        <w:widowControl/>
        <w:autoSpaceDE/>
        <w:autoSpaceDN/>
        <w:spacing w:line="360" w:lineRule="auto"/>
        <w:rPr>
          <w:rFonts w:cs="Arial"/>
        </w:rPr>
      </w:pPr>
    </w:p>
    <w:p w14:paraId="0D734E57" w14:textId="77777777" w:rsidR="003E5C02" w:rsidRPr="002A5152" w:rsidRDefault="003E5C02" w:rsidP="0038435A">
      <w:pPr>
        <w:widowControl/>
        <w:autoSpaceDE/>
        <w:autoSpaceDN/>
        <w:spacing w:line="360" w:lineRule="auto"/>
        <w:rPr>
          <w:rFonts w:cs="Arial"/>
        </w:rPr>
      </w:pPr>
    </w:p>
    <w:p w14:paraId="55CFD7B6" w14:textId="77777777" w:rsidR="003E5C02" w:rsidRPr="002A5152" w:rsidRDefault="003E5C02" w:rsidP="0038435A">
      <w:pPr>
        <w:widowControl/>
        <w:autoSpaceDE/>
        <w:autoSpaceDN/>
        <w:spacing w:line="360" w:lineRule="auto"/>
        <w:rPr>
          <w:rFonts w:cs="Arial"/>
        </w:rPr>
      </w:pPr>
    </w:p>
    <w:p w14:paraId="57BC5E70" w14:textId="77777777" w:rsidR="003E5C02" w:rsidRPr="002A5152" w:rsidRDefault="003E5C02" w:rsidP="0038435A">
      <w:pPr>
        <w:widowControl/>
        <w:autoSpaceDE/>
        <w:autoSpaceDN/>
        <w:spacing w:line="360" w:lineRule="auto"/>
        <w:rPr>
          <w:rFonts w:cs="Arial"/>
        </w:rPr>
      </w:pPr>
    </w:p>
    <w:p w14:paraId="2A22463C" w14:textId="77777777" w:rsidR="003E5C02" w:rsidRPr="002A5152" w:rsidRDefault="003E5C02" w:rsidP="0038435A">
      <w:pPr>
        <w:widowControl/>
        <w:autoSpaceDE/>
        <w:autoSpaceDN/>
        <w:spacing w:line="360" w:lineRule="auto"/>
        <w:rPr>
          <w:rFonts w:cs="Arial"/>
        </w:rPr>
      </w:pPr>
    </w:p>
    <w:p w14:paraId="09A31686" w14:textId="77777777" w:rsidR="003E5C02" w:rsidRPr="002A5152" w:rsidRDefault="003E5C02" w:rsidP="0038435A">
      <w:pPr>
        <w:widowControl/>
        <w:autoSpaceDE/>
        <w:autoSpaceDN/>
        <w:spacing w:line="360" w:lineRule="auto"/>
        <w:rPr>
          <w:rFonts w:cs="Arial"/>
        </w:rPr>
      </w:pPr>
    </w:p>
    <w:p w14:paraId="490C8659" w14:textId="77777777" w:rsidR="003E5C02" w:rsidRPr="002A5152" w:rsidRDefault="003E5C02" w:rsidP="0038435A">
      <w:pPr>
        <w:widowControl/>
        <w:autoSpaceDE/>
        <w:autoSpaceDN/>
        <w:spacing w:line="360" w:lineRule="auto"/>
        <w:rPr>
          <w:rFonts w:cs="Arial"/>
        </w:rPr>
      </w:pPr>
    </w:p>
    <w:p w14:paraId="69BE5D73" w14:textId="77777777" w:rsidR="003E5C02" w:rsidRPr="002A5152" w:rsidRDefault="003E5C02" w:rsidP="0038435A">
      <w:pPr>
        <w:widowControl/>
        <w:autoSpaceDE/>
        <w:autoSpaceDN/>
        <w:spacing w:line="360" w:lineRule="auto"/>
        <w:rPr>
          <w:rFonts w:cs="Arial"/>
        </w:rPr>
      </w:pPr>
    </w:p>
    <w:p w14:paraId="20F5CE49" w14:textId="77777777" w:rsidR="003E5C02" w:rsidRPr="002A5152" w:rsidRDefault="003E5C02" w:rsidP="0038435A">
      <w:pPr>
        <w:widowControl/>
        <w:autoSpaceDE/>
        <w:autoSpaceDN/>
        <w:spacing w:line="360" w:lineRule="auto"/>
        <w:rPr>
          <w:rFonts w:cs="Arial"/>
        </w:rPr>
      </w:pPr>
    </w:p>
    <w:p w14:paraId="2FD86DED" w14:textId="77777777" w:rsidR="003E5C02" w:rsidRPr="002A5152" w:rsidRDefault="003E5C02" w:rsidP="0038435A">
      <w:pPr>
        <w:widowControl/>
        <w:autoSpaceDE/>
        <w:autoSpaceDN/>
        <w:spacing w:line="360" w:lineRule="auto"/>
        <w:rPr>
          <w:rFonts w:cs="Arial"/>
        </w:rPr>
      </w:pPr>
    </w:p>
    <w:p w14:paraId="13C925E5" w14:textId="77777777" w:rsidR="003E5C02" w:rsidRPr="002A5152" w:rsidRDefault="003E5C02" w:rsidP="0038435A">
      <w:pPr>
        <w:widowControl/>
        <w:autoSpaceDE/>
        <w:autoSpaceDN/>
        <w:spacing w:line="360" w:lineRule="auto"/>
        <w:rPr>
          <w:rFonts w:cs="Arial"/>
        </w:rPr>
      </w:pPr>
    </w:p>
    <w:p w14:paraId="363A151C" w14:textId="77777777" w:rsidR="003E5C02" w:rsidRPr="002A5152" w:rsidRDefault="003E5C02" w:rsidP="0038435A">
      <w:pPr>
        <w:widowControl/>
        <w:autoSpaceDE/>
        <w:autoSpaceDN/>
        <w:spacing w:line="360" w:lineRule="auto"/>
        <w:rPr>
          <w:rFonts w:cs="Arial"/>
        </w:rPr>
      </w:pPr>
    </w:p>
    <w:p w14:paraId="1A385539" w14:textId="77777777" w:rsidR="003E5C02" w:rsidRPr="002A5152" w:rsidRDefault="003E5C02" w:rsidP="0038435A">
      <w:pPr>
        <w:widowControl/>
        <w:autoSpaceDE/>
        <w:autoSpaceDN/>
        <w:spacing w:line="360" w:lineRule="auto"/>
        <w:rPr>
          <w:rFonts w:cs="Arial"/>
        </w:rPr>
      </w:pPr>
    </w:p>
    <w:p w14:paraId="6B9EDF5B" w14:textId="77777777" w:rsidR="003E5C02" w:rsidRPr="002A5152" w:rsidRDefault="003E5C02" w:rsidP="0038435A">
      <w:pPr>
        <w:widowControl/>
        <w:autoSpaceDE/>
        <w:autoSpaceDN/>
        <w:spacing w:line="360" w:lineRule="auto"/>
        <w:rPr>
          <w:rFonts w:cs="Arial"/>
        </w:rPr>
      </w:pPr>
    </w:p>
    <w:p w14:paraId="5D01EBF5" w14:textId="77777777" w:rsidR="003E5C02" w:rsidRPr="002A5152" w:rsidRDefault="003E5C02" w:rsidP="0038435A">
      <w:pPr>
        <w:widowControl/>
        <w:autoSpaceDE/>
        <w:autoSpaceDN/>
        <w:spacing w:line="360" w:lineRule="auto"/>
        <w:rPr>
          <w:rFonts w:cs="Arial"/>
        </w:rPr>
      </w:pPr>
    </w:p>
    <w:p w14:paraId="33F5734B" w14:textId="38FCF562" w:rsidR="00E42931" w:rsidRPr="002A5152" w:rsidRDefault="00E42931" w:rsidP="0038435A">
      <w:pPr>
        <w:widowControl/>
        <w:autoSpaceDE/>
        <w:autoSpaceDN/>
        <w:spacing w:line="360" w:lineRule="auto"/>
        <w:rPr>
          <w:rFonts w:cs="Arial"/>
        </w:rPr>
      </w:pPr>
    </w:p>
    <w:p w14:paraId="6AA7658C" w14:textId="77777777" w:rsidR="0038435A" w:rsidRPr="002A5152" w:rsidRDefault="0038435A" w:rsidP="0038435A">
      <w:pPr>
        <w:widowControl/>
        <w:autoSpaceDE/>
        <w:autoSpaceDN/>
        <w:spacing w:line="360" w:lineRule="auto"/>
        <w:rPr>
          <w:rFonts w:cs="Arial"/>
        </w:rPr>
      </w:pPr>
    </w:p>
    <w:p w14:paraId="02552393" w14:textId="77777777" w:rsidR="0038435A" w:rsidRPr="002A5152" w:rsidRDefault="0038435A" w:rsidP="0038435A">
      <w:pPr>
        <w:widowControl/>
        <w:autoSpaceDE/>
        <w:autoSpaceDN/>
        <w:spacing w:line="360" w:lineRule="auto"/>
        <w:rPr>
          <w:rFonts w:cs="Arial"/>
        </w:rPr>
      </w:pPr>
    </w:p>
    <w:p w14:paraId="67EFDAC0" w14:textId="77777777" w:rsidR="0038435A" w:rsidRPr="002A5152" w:rsidRDefault="0038435A" w:rsidP="0038435A">
      <w:pPr>
        <w:widowControl/>
        <w:autoSpaceDE/>
        <w:autoSpaceDN/>
        <w:spacing w:line="360" w:lineRule="auto"/>
        <w:rPr>
          <w:rFonts w:cs="Arial"/>
        </w:rPr>
      </w:pPr>
    </w:p>
    <w:p w14:paraId="53F4EE1A" w14:textId="77777777" w:rsidR="00E42931" w:rsidRPr="002A5152" w:rsidRDefault="00E42931" w:rsidP="0038435A">
      <w:pPr>
        <w:widowControl/>
        <w:autoSpaceDE/>
        <w:autoSpaceDN/>
        <w:spacing w:line="360" w:lineRule="auto"/>
        <w:rPr>
          <w:rFonts w:cs="Arial"/>
        </w:rPr>
      </w:pPr>
    </w:p>
    <w:p w14:paraId="0CAC7334" w14:textId="2FA326ED" w:rsidR="006D0164" w:rsidRPr="002A5152" w:rsidRDefault="002315BB" w:rsidP="0038435A">
      <w:pPr>
        <w:pStyle w:val="Ttulo1"/>
        <w:spacing w:line="360" w:lineRule="auto"/>
        <w:rPr>
          <w:rFonts w:cs="Arial"/>
        </w:rPr>
      </w:pPr>
      <w:bookmarkStart w:id="20" w:name="_Toc106706806"/>
      <w:bookmarkStart w:id="21" w:name="_Toc169195285"/>
      <w:r w:rsidRPr="002A5152">
        <w:rPr>
          <w:rFonts w:cs="Arial"/>
        </w:rPr>
        <w:t xml:space="preserve">Levantamento </w:t>
      </w:r>
      <w:r w:rsidR="00BB692E" w:rsidRPr="002A5152">
        <w:rPr>
          <w:rFonts w:cs="Arial"/>
        </w:rPr>
        <w:t xml:space="preserve">dos </w:t>
      </w:r>
      <w:r w:rsidRPr="002A5152">
        <w:rPr>
          <w:rFonts w:cs="Arial"/>
        </w:rPr>
        <w:t>R</w:t>
      </w:r>
      <w:r w:rsidR="00BB692E" w:rsidRPr="002A5152">
        <w:rPr>
          <w:rFonts w:cs="Arial"/>
        </w:rPr>
        <w:t>equisitos</w:t>
      </w:r>
      <w:bookmarkEnd w:id="20"/>
      <w:bookmarkEnd w:id="21"/>
      <w:r w:rsidR="005A599C" w:rsidRPr="002A5152">
        <w:rPr>
          <w:rFonts w:cs="Arial"/>
        </w:rPr>
        <w:t xml:space="preserve"> </w:t>
      </w:r>
    </w:p>
    <w:p w14:paraId="6BE50994" w14:textId="77777777" w:rsidR="00E42931" w:rsidRPr="002A5152" w:rsidRDefault="00E42931" w:rsidP="0038435A">
      <w:pPr>
        <w:spacing w:line="360" w:lineRule="auto"/>
        <w:rPr>
          <w:rFonts w:cs="Arial"/>
        </w:rPr>
      </w:pPr>
    </w:p>
    <w:p w14:paraId="4ECC5853" w14:textId="77777777" w:rsidR="00714ECB" w:rsidRPr="002A5152" w:rsidRDefault="00714ECB" w:rsidP="0038435A">
      <w:pPr>
        <w:pStyle w:val="Ttulo2"/>
        <w:spacing w:line="360" w:lineRule="auto"/>
        <w:rPr>
          <w:rFonts w:cs="Arial"/>
        </w:rPr>
      </w:pPr>
      <w:bookmarkStart w:id="22" w:name="_Toc106706807"/>
      <w:bookmarkStart w:id="23" w:name="_Toc169195286"/>
      <w:r w:rsidRPr="002A5152">
        <w:rPr>
          <w:rFonts w:cs="Arial"/>
        </w:rPr>
        <w:t>Escopo</w:t>
      </w:r>
      <w:bookmarkEnd w:id="22"/>
      <w:bookmarkEnd w:id="23"/>
    </w:p>
    <w:p w14:paraId="4275EE23" w14:textId="77777777" w:rsidR="000A11F5" w:rsidRPr="002A5152" w:rsidRDefault="000A11F5" w:rsidP="0038435A">
      <w:pPr>
        <w:spacing w:line="360" w:lineRule="auto"/>
        <w:rPr>
          <w:rFonts w:cs="Arial"/>
        </w:rPr>
      </w:pPr>
    </w:p>
    <w:p w14:paraId="48341BDA" w14:textId="374F21B7" w:rsidR="00E42931" w:rsidRPr="002A5152" w:rsidRDefault="00E84962" w:rsidP="0038435A">
      <w:pPr>
        <w:spacing w:line="360" w:lineRule="auto"/>
        <w:ind w:left="720" w:firstLine="720"/>
        <w:jc w:val="both"/>
        <w:rPr>
          <w:rFonts w:cs="Arial"/>
        </w:rPr>
      </w:pPr>
      <w:r w:rsidRPr="002A5152">
        <w:rPr>
          <w:rFonts w:cs="Arial"/>
        </w:rPr>
        <w:t xml:space="preserve">Este projeto visa desenvolver e implementar </w:t>
      </w:r>
      <w:r w:rsidR="00A04C76" w:rsidRPr="002A5152">
        <w:rPr>
          <w:rFonts w:cs="Arial"/>
        </w:rPr>
        <w:t xml:space="preserve">um </w:t>
      </w:r>
      <w:r w:rsidR="00C5614F" w:rsidRPr="002A5152">
        <w:rPr>
          <w:rFonts w:cs="Arial"/>
        </w:rPr>
        <w:t xml:space="preserve">sistema </w:t>
      </w:r>
      <w:r w:rsidR="00D0149F" w:rsidRPr="002A5152">
        <w:rPr>
          <w:rFonts w:cs="Arial"/>
        </w:rPr>
        <w:t>que facilitará</w:t>
      </w:r>
      <w:r w:rsidR="0081374F" w:rsidRPr="002A5152">
        <w:rPr>
          <w:rFonts w:cs="Arial"/>
        </w:rPr>
        <w:t xml:space="preserve"> a comunicação entre </w:t>
      </w:r>
      <w:r w:rsidR="00D915FD" w:rsidRPr="002A5152">
        <w:rPr>
          <w:rFonts w:cs="Arial"/>
        </w:rPr>
        <w:t>doadores e postos de coleta,</w:t>
      </w:r>
      <w:r w:rsidR="00FF30B2" w:rsidRPr="002A5152">
        <w:rPr>
          <w:rFonts w:cs="Arial"/>
        </w:rPr>
        <w:t xml:space="preserve"> </w:t>
      </w:r>
      <w:r w:rsidR="00860805" w:rsidRPr="002A5152">
        <w:rPr>
          <w:rFonts w:cs="Arial"/>
        </w:rPr>
        <w:t>promovendo</w:t>
      </w:r>
      <w:r w:rsidR="00D0149F" w:rsidRPr="002A5152">
        <w:rPr>
          <w:rFonts w:cs="Arial"/>
        </w:rPr>
        <w:t xml:space="preserve"> o processo de doação de sangue</w:t>
      </w:r>
      <w:r w:rsidR="00672EF8" w:rsidRPr="002A5152">
        <w:rPr>
          <w:rFonts w:cs="Arial"/>
        </w:rPr>
        <w:t xml:space="preserve"> no Estado de São Paulo</w:t>
      </w:r>
      <w:r w:rsidR="0085037E" w:rsidRPr="002A5152">
        <w:rPr>
          <w:rFonts w:cs="Arial"/>
        </w:rPr>
        <w:t xml:space="preserve">. </w:t>
      </w:r>
      <w:r w:rsidR="000F2713" w:rsidRPr="002A5152">
        <w:rPr>
          <w:rFonts w:cs="Arial"/>
        </w:rPr>
        <w:t xml:space="preserve">O objetivo do </w:t>
      </w:r>
      <w:r w:rsidR="003F536E" w:rsidRPr="002A5152">
        <w:rPr>
          <w:rFonts w:cs="Arial"/>
        </w:rPr>
        <w:t>S</w:t>
      </w:r>
      <w:r w:rsidR="000F2713" w:rsidRPr="002A5152">
        <w:rPr>
          <w:rFonts w:cs="Arial"/>
        </w:rPr>
        <w:t xml:space="preserve">oftware é </w:t>
      </w:r>
      <w:r w:rsidR="003728DF" w:rsidRPr="002A5152">
        <w:rPr>
          <w:rFonts w:cs="Arial"/>
        </w:rPr>
        <w:t>proporcionar aos usuários</w:t>
      </w:r>
      <w:r w:rsidR="00EB1F79" w:rsidRPr="002A5152">
        <w:rPr>
          <w:rFonts w:cs="Arial"/>
        </w:rPr>
        <w:t xml:space="preserve"> a possibilidade de realizar </w:t>
      </w:r>
      <w:r w:rsidR="00015509" w:rsidRPr="002A5152">
        <w:rPr>
          <w:rFonts w:cs="Arial"/>
        </w:rPr>
        <w:t>doações de sangue e / ou plaqueta</w:t>
      </w:r>
      <w:r w:rsidR="00097FA7" w:rsidRPr="002A5152">
        <w:rPr>
          <w:rFonts w:cs="Arial"/>
        </w:rPr>
        <w:t xml:space="preserve">s </w:t>
      </w:r>
      <w:r w:rsidR="00D72C03" w:rsidRPr="002A5152">
        <w:rPr>
          <w:rFonts w:cs="Arial"/>
        </w:rPr>
        <w:t xml:space="preserve">de forma rápida e eficiente, </w:t>
      </w:r>
      <w:r w:rsidR="0098657E" w:rsidRPr="002A5152">
        <w:rPr>
          <w:rFonts w:cs="Arial"/>
        </w:rPr>
        <w:t>oferecendo</w:t>
      </w:r>
      <w:r w:rsidR="00444ADB" w:rsidRPr="002A5152">
        <w:rPr>
          <w:rFonts w:cs="Arial"/>
        </w:rPr>
        <w:t xml:space="preserve"> a opção de escolha d</w:t>
      </w:r>
      <w:r w:rsidR="009C3FE0" w:rsidRPr="002A5152">
        <w:rPr>
          <w:rFonts w:cs="Arial"/>
        </w:rPr>
        <w:t>a data, horário</w:t>
      </w:r>
      <w:r w:rsidR="00FE6C2D" w:rsidRPr="002A5152">
        <w:rPr>
          <w:rFonts w:cs="Arial"/>
        </w:rPr>
        <w:t xml:space="preserve"> e instituição recebedora cadastrada mais próxima</w:t>
      </w:r>
      <w:r w:rsidR="0098657E" w:rsidRPr="002A5152">
        <w:rPr>
          <w:rFonts w:cs="Arial"/>
        </w:rPr>
        <w:t xml:space="preserve"> de sua localização, além da possibilidade de verificação de</w:t>
      </w:r>
      <w:r w:rsidR="003728DF" w:rsidRPr="002A5152">
        <w:rPr>
          <w:rFonts w:cs="Arial"/>
        </w:rPr>
        <w:t xml:space="preserve"> informações corretas acerca de todos os bene</w:t>
      </w:r>
      <w:r w:rsidR="0044038E" w:rsidRPr="002A5152">
        <w:rPr>
          <w:rFonts w:cs="Arial"/>
        </w:rPr>
        <w:t xml:space="preserve">fícios que o doador pode </w:t>
      </w:r>
      <w:r w:rsidR="005E7A64" w:rsidRPr="002A5152">
        <w:rPr>
          <w:rFonts w:cs="Arial"/>
        </w:rPr>
        <w:t>obter</w:t>
      </w:r>
      <w:r w:rsidR="0044038E" w:rsidRPr="002A5152">
        <w:rPr>
          <w:rFonts w:cs="Arial"/>
        </w:rPr>
        <w:t xml:space="preserve"> </w:t>
      </w:r>
      <w:r w:rsidR="002A3E14" w:rsidRPr="002A5152">
        <w:rPr>
          <w:rFonts w:cs="Arial"/>
        </w:rPr>
        <w:t xml:space="preserve">ao praticar este ato, </w:t>
      </w:r>
      <w:r w:rsidR="00563447" w:rsidRPr="002A5152">
        <w:rPr>
          <w:rFonts w:cs="Arial"/>
        </w:rPr>
        <w:t xml:space="preserve">a </w:t>
      </w:r>
      <w:r w:rsidR="00ED6E8E" w:rsidRPr="002A5152">
        <w:rPr>
          <w:rFonts w:cs="Arial"/>
        </w:rPr>
        <w:t>desmitific</w:t>
      </w:r>
      <w:r w:rsidR="00563447" w:rsidRPr="002A5152">
        <w:rPr>
          <w:rFonts w:cs="Arial"/>
        </w:rPr>
        <w:t>ação</w:t>
      </w:r>
      <w:r w:rsidR="00BC0B34" w:rsidRPr="002A5152">
        <w:rPr>
          <w:rFonts w:cs="Arial"/>
        </w:rPr>
        <w:t xml:space="preserve"> de</w:t>
      </w:r>
      <w:r w:rsidR="00ED6E8E" w:rsidRPr="002A5152">
        <w:rPr>
          <w:rFonts w:cs="Arial"/>
        </w:rPr>
        <w:t xml:space="preserve"> todas as informações falsas que circulam na internet a</w:t>
      </w:r>
      <w:r w:rsidR="004E753D" w:rsidRPr="002A5152">
        <w:rPr>
          <w:rFonts w:cs="Arial"/>
        </w:rPr>
        <w:t xml:space="preserve">cerca desta </w:t>
      </w:r>
      <w:r w:rsidR="006C5612" w:rsidRPr="002A5152">
        <w:rPr>
          <w:rFonts w:cs="Arial"/>
        </w:rPr>
        <w:t>prática</w:t>
      </w:r>
      <w:r w:rsidR="004E753D" w:rsidRPr="002A5152">
        <w:rPr>
          <w:rFonts w:cs="Arial"/>
        </w:rPr>
        <w:t xml:space="preserve"> </w:t>
      </w:r>
      <w:r w:rsidR="000E05B8" w:rsidRPr="002A5152">
        <w:rPr>
          <w:rFonts w:cs="Arial"/>
        </w:rPr>
        <w:t xml:space="preserve">e </w:t>
      </w:r>
      <w:r w:rsidR="007C369A" w:rsidRPr="002A5152">
        <w:rPr>
          <w:rFonts w:cs="Arial"/>
        </w:rPr>
        <w:t xml:space="preserve">a possibilidade de </w:t>
      </w:r>
      <w:r w:rsidR="000E05B8" w:rsidRPr="002A5152">
        <w:rPr>
          <w:rFonts w:cs="Arial"/>
        </w:rPr>
        <w:t xml:space="preserve">proporcionar </w:t>
      </w:r>
      <w:r w:rsidR="0025790D" w:rsidRPr="002A5152">
        <w:rPr>
          <w:rFonts w:cs="Arial"/>
        </w:rPr>
        <w:t xml:space="preserve">aos </w:t>
      </w:r>
      <w:r w:rsidR="005B14E1" w:rsidRPr="002A5152">
        <w:rPr>
          <w:rFonts w:cs="Arial"/>
        </w:rPr>
        <w:t xml:space="preserve">doadores </w:t>
      </w:r>
      <w:r w:rsidR="00F32575" w:rsidRPr="002A5152">
        <w:rPr>
          <w:rFonts w:cs="Arial"/>
        </w:rPr>
        <w:t>um</w:t>
      </w:r>
      <w:r w:rsidR="00483728" w:rsidRPr="002A5152">
        <w:rPr>
          <w:rFonts w:cs="Arial"/>
        </w:rPr>
        <w:t xml:space="preserve">a desburocratização </w:t>
      </w:r>
      <w:r w:rsidR="00587875" w:rsidRPr="002A5152">
        <w:rPr>
          <w:rFonts w:cs="Arial"/>
        </w:rPr>
        <w:t xml:space="preserve">neste momento. </w:t>
      </w:r>
      <w:r w:rsidR="00713B19" w:rsidRPr="002A5152">
        <w:rPr>
          <w:rFonts w:cs="Arial"/>
        </w:rPr>
        <w:t>A</w:t>
      </w:r>
      <w:r w:rsidR="00C87686" w:rsidRPr="002A5152">
        <w:rPr>
          <w:rFonts w:cs="Arial"/>
        </w:rPr>
        <w:t>demais</w:t>
      </w:r>
      <w:r w:rsidR="00713B19" w:rsidRPr="002A5152">
        <w:rPr>
          <w:rFonts w:cs="Arial"/>
        </w:rPr>
        <w:t xml:space="preserve">, </w:t>
      </w:r>
      <w:r w:rsidR="00B66224" w:rsidRPr="002A5152">
        <w:rPr>
          <w:rFonts w:cs="Arial"/>
        </w:rPr>
        <w:t xml:space="preserve">o </w:t>
      </w:r>
      <w:r w:rsidR="003F536E" w:rsidRPr="002A5152">
        <w:rPr>
          <w:rFonts w:cs="Arial"/>
        </w:rPr>
        <w:t>S</w:t>
      </w:r>
      <w:r w:rsidR="00B66224" w:rsidRPr="002A5152">
        <w:rPr>
          <w:rFonts w:cs="Arial"/>
        </w:rPr>
        <w:t xml:space="preserve">oftware </w:t>
      </w:r>
      <w:r w:rsidR="000A5B47" w:rsidRPr="002A5152">
        <w:rPr>
          <w:rFonts w:cs="Arial"/>
        </w:rPr>
        <w:t xml:space="preserve">proporciona as instituições parceiras (Hospitais e Postos de coleta) </w:t>
      </w:r>
      <w:r w:rsidR="00A323E2" w:rsidRPr="002A5152">
        <w:rPr>
          <w:rFonts w:cs="Arial"/>
        </w:rPr>
        <w:t xml:space="preserve">uma gestão completa </w:t>
      </w:r>
      <w:r w:rsidR="00666268" w:rsidRPr="002A5152">
        <w:rPr>
          <w:rFonts w:cs="Arial"/>
        </w:rPr>
        <w:t>de doações</w:t>
      </w:r>
      <w:r w:rsidR="00CE5E71" w:rsidRPr="002A5152">
        <w:rPr>
          <w:rFonts w:cs="Arial"/>
        </w:rPr>
        <w:t xml:space="preserve"> de sangue </w:t>
      </w:r>
      <w:r w:rsidR="00A46FBC" w:rsidRPr="002A5152">
        <w:rPr>
          <w:rFonts w:cs="Arial"/>
        </w:rPr>
        <w:t>/ plaquetas</w:t>
      </w:r>
      <w:r w:rsidR="007A4C09" w:rsidRPr="002A5152">
        <w:rPr>
          <w:rFonts w:cs="Arial"/>
        </w:rPr>
        <w:t xml:space="preserve">. </w:t>
      </w:r>
      <w:r w:rsidR="006C76C9" w:rsidRPr="002A5152">
        <w:rPr>
          <w:rFonts w:cs="Arial"/>
        </w:rPr>
        <w:t xml:space="preserve">Na página inicial deste sistema haverá a </w:t>
      </w:r>
      <w:r w:rsidR="0072736F" w:rsidRPr="002A5152">
        <w:rPr>
          <w:rFonts w:cs="Arial"/>
        </w:rPr>
        <w:t>possibilidade d</w:t>
      </w:r>
      <w:r w:rsidR="00390829" w:rsidRPr="002A5152">
        <w:rPr>
          <w:rFonts w:cs="Arial"/>
        </w:rPr>
        <w:t xml:space="preserve">e realizar o cadastro como doador </w:t>
      </w:r>
      <w:r w:rsidR="0089726F" w:rsidRPr="002A5152">
        <w:rPr>
          <w:rFonts w:cs="Arial"/>
        </w:rPr>
        <w:t xml:space="preserve">ou como </w:t>
      </w:r>
      <w:r w:rsidR="0031343B" w:rsidRPr="002A5152">
        <w:rPr>
          <w:rFonts w:cs="Arial"/>
        </w:rPr>
        <w:t>instituição</w:t>
      </w:r>
      <w:r w:rsidR="00CB4FA4" w:rsidRPr="002A5152">
        <w:rPr>
          <w:rFonts w:cs="Arial"/>
        </w:rPr>
        <w:t>. Abaixo há a exposição do ID</w:t>
      </w:r>
      <w:r w:rsidR="00CA0B63" w:rsidRPr="002A5152">
        <w:rPr>
          <w:rFonts w:cs="Arial"/>
        </w:rPr>
        <w:t>E</w:t>
      </w:r>
      <w:r w:rsidR="00CB4FA4" w:rsidRPr="002A5152">
        <w:rPr>
          <w:rFonts w:cs="Arial"/>
        </w:rPr>
        <w:t>F0:</w:t>
      </w:r>
    </w:p>
    <w:p w14:paraId="5450D8C8" w14:textId="77777777" w:rsidR="001245B9" w:rsidRPr="002A5152" w:rsidRDefault="001245B9" w:rsidP="0038435A">
      <w:pPr>
        <w:spacing w:line="360" w:lineRule="auto"/>
        <w:ind w:left="720" w:firstLine="720"/>
        <w:rPr>
          <w:rFonts w:cs="Arial"/>
        </w:rPr>
      </w:pPr>
    </w:p>
    <w:p w14:paraId="63DF2CDD" w14:textId="77777777" w:rsidR="001245B9" w:rsidRPr="002A5152" w:rsidRDefault="001245B9" w:rsidP="0038435A">
      <w:pPr>
        <w:spacing w:line="360" w:lineRule="auto"/>
        <w:ind w:left="720" w:firstLine="720"/>
        <w:rPr>
          <w:rFonts w:cs="Arial"/>
        </w:rPr>
      </w:pPr>
    </w:p>
    <w:p w14:paraId="4F41A1AF" w14:textId="77777777" w:rsidR="001245B9" w:rsidRPr="002A5152" w:rsidRDefault="001245B9" w:rsidP="0038435A">
      <w:pPr>
        <w:spacing w:line="360" w:lineRule="auto"/>
        <w:ind w:left="720" w:firstLine="720"/>
        <w:rPr>
          <w:rFonts w:cs="Arial"/>
        </w:rPr>
      </w:pPr>
    </w:p>
    <w:p w14:paraId="144E0F9F" w14:textId="77777777" w:rsidR="001245B9" w:rsidRPr="002A5152" w:rsidRDefault="001245B9" w:rsidP="0038435A">
      <w:pPr>
        <w:spacing w:line="360" w:lineRule="auto"/>
        <w:ind w:left="720" w:firstLine="720"/>
        <w:rPr>
          <w:rFonts w:cs="Arial"/>
        </w:rPr>
      </w:pPr>
    </w:p>
    <w:p w14:paraId="263AADEA" w14:textId="77777777" w:rsidR="001245B9" w:rsidRPr="002A5152" w:rsidRDefault="001245B9" w:rsidP="0038435A">
      <w:pPr>
        <w:spacing w:line="360" w:lineRule="auto"/>
        <w:ind w:left="720" w:firstLine="720"/>
        <w:rPr>
          <w:rFonts w:cs="Arial"/>
        </w:rPr>
      </w:pPr>
    </w:p>
    <w:p w14:paraId="7B930D42" w14:textId="77777777" w:rsidR="001245B9" w:rsidRPr="002A5152" w:rsidRDefault="001245B9" w:rsidP="0038435A">
      <w:pPr>
        <w:spacing w:line="360" w:lineRule="auto"/>
        <w:ind w:left="720" w:firstLine="720"/>
        <w:rPr>
          <w:rFonts w:cs="Arial"/>
        </w:rPr>
      </w:pPr>
    </w:p>
    <w:p w14:paraId="21FD22E0" w14:textId="77777777" w:rsidR="001245B9" w:rsidRPr="002A5152" w:rsidRDefault="001245B9" w:rsidP="0038435A">
      <w:pPr>
        <w:spacing w:line="360" w:lineRule="auto"/>
        <w:ind w:left="720" w:firstLine="720"/>
        <w:rPr>
          <w:rFonts w:cs="Arial"/>
        </w:rPr>
      </w:pPr>
    </w:p>
    <w:p w14:paraId="4E09C806" w14:textId="77777777" w:rsidR="001245B9" w:rsidRPr="002A5152" w:rsidRDefault="001245B9" w:rsidP="0038435A">
      <w:pPr>
        <w:spacing w:line="360" w:lineRule="auto"/>
        <w:ind w:left="720" w:firstLine="720"/>
        <w:rPr>
          <w:rFonts w:cs="Arial"/>
        </w:rPr>
      </w:pPr>
    </w:p>
    <w:p w14:paraId="3086321E" w14:textId="77777777" w:rsidR="001245B9" w:rsidRPr="002A5152" w:rsidRDefault="001245B9" w:rsidP="0038435A">
      <w:pPr>
        <w:spacing w:line="360" w:lineRule="auto"/>
        <w:ind w:left="720" w:firstLine="720"/>
        <w:rPr>
          <w:rFonts w:cs="Arial"/>
        </w:rPr>
      </w:pPr>
    </w:p>
    <w:p w14:paraId="7D070741" w14:textId="77777777" w:rsidR="001245B9" w:rsidRPr="002A5152" w:rsidRDefault="001245B9" w:rsidP="0038435A">
      <w:pPr>
        <w:spacing w:line="360" w:lineRule="auto"/>
        <w:ind w:left="720" w:firstLine="720"/>
        <w:rPr>
          <w:rFonts w:cs="Arial"/>
        </w:rPr>
      </w:pPr>
    </w:p>
    <w:p w14:paraId="62B9D34D" w14:textId="77777777" w:rsidR="001245B9" w:rsidRPr="002A5152" w:rsidRDefault="001245B9" w:rsidP="0038435A">
      <w:pPr>
        <w:spacing w:line="360" w:lineRule="auto"/>
        <w:ind w:left="720" w:firstLine="720"/>
        <w:rPr>
          <w:rFonts w:cs="Arial"/>
        </w:rPr>
      </w:pPr>
    </w:p>
    <w:p w14:paraId="3336C16F" w14:textId="77777777" w:rsidR="001245B9" w:rsidRPr="002A5152" w:rsidRDefault="001245B9" w:rsidP="0038435A">
      <w:pPr>
        <w:spacing w:line="360" w:lineRule="auto"/>
        <w:ind w:left="720" w:firstLine="720"/>
        <w:rPr>
          <w:rFonts w:cs="Arial"/>
        </w:rPr>
      </w:pPr>
    </w:p>
    <w:p w14:paraId="7368464E" w14:textId="77777777" w:rsidR="001245B9" w:rsidRPr="002A5152" w:rsidRDefault="001245B9" w:rsidP="0038435A">
      <w:pPr>
        <w:spacing w:line="360" w:lineRule="auto"/>
        <w:rPr>
          <w:rFonts w:cs="Arial"/>
        </w:rPr>
      </w:pPr>
    </w:p>
    <w:p w14:paraId="6E2598B4" w14:textId="579B053A" w:rsidR="001245B9" w:rsidRPr="002A5152" w:rsidRDefault="001245B9" w:rsidP="0038435A">
      <w:pPr>
        <w:spacing w:line="360" w:lineRule="auto"/>
        <w:rPr>
          <w:rFonts w:cs="Arial"/>
          <w:sz w:val="20"/>
        </w:rPr>
      </w:pPr>
    </w:p>
    <w:p w14:paraId="5EB7E6AC" w14:textId="77777777" w:rsidR="001245B9" w:rsidRPr="002A5152" w:rsidRDefault="001245B9" w:rsidP="0038435A">
      <w:pPr>
        <w:spacing w:line="360" w:lineRule="auto"/>
        <w:jc w:val="center"/>
        <w:rPr>
          <w:rFonts w:cs="Arial"/>
          <w:sz w:val="20"/>
        </w:rPr>
      </w:pPr>
    </w:p>
    <w:p w14:paraId="36B6449D" w14:textId="36FDDDE1" w:rsidR="00854C51" w:rsidRPr="002A5152" w:rsidRDefault="00854C51" w:rsidP="0038435A">
      <w:pPr>
        <w:pStyle w:val="Legenda"/>
        <w:keepNext/>
        <w:spacing w:line="360" w:lineRule="auto"/>
        <w:jc w:val="center"/>
        <w:rPr>
          <w:rFonts w:cs="Arial"/>
        </w:rPr>
      </w:pPr>
      <w:bookmarkStart w:id="24" w:name="_Toc169196535"/>
      <w:r w:rsidRPr="002A5152">
        <w:rPr>
          <w:rFonts w:cs="Arial"/>
        </w:rPr>
        <w:t xml:space="preserve">Figura </w:t>
      </w:r>
      <w:r w:rsidR="00CD380E" w:rsidRPr="002A5152">
        <w:rPr>
          <w:rFonts w:cs="Arial"/>
        </w:rPr>
        <w:fldChar w:fldCharType="begin"/>
      </w:r>
      <w:r w:rsidR="00CD380E" w:rsidRPr="002A5152">
        <w:rPr>
          <w:rFonts w:cs="Arial"/>
        </w:rPr>
        <w:instrText xml:space="preserve"> SEQ Figura \* ARABIC </w:instrText>
      </w:r>
      <w:r w:rsidR="00CD380E" w:rsidRPr="002A5152">
        <w:rPr>
          <w:rFonts w:cs="Arial"/>
        </w:rPr>
        <w:fldChar w:fldCharType="separate"/>
      </w:r>
      <w:r w:rsidR="00752429">
        <w:rPr>
          <w:rFonts w:cs="Arial"/>
          <w:noProof/>
        </w:rPr>
        <w:t>1</w:t>
      </w:r>
      <w:r w:rsidR="00CD380E" w:rsidRPr="002A5152">
        <w:rPr>
          <w:rFonts w:cs="Arial"/>
        </w:rPr>
        <w:fldChar w:fldCharType="end"/>
      </w:r>
      <w:r w:rsidRPr="002A5152">
        <w:rPr>
          <w:rFonts w:cs="Arial"/>
        </w:rPr>
        <w:t xml:space="preserve"> - IDEF0</w:t>
      </w:r>
      <w:bookmarkEnd w:id="24"/>
    </w:p>
    <w:p w14:paraId="7188D1D0" w14:textId="0840ABF3" w:rsidR="000A11F5" w:rsidRPr="002A5152" w:rsidRDefault="000A11F5" w:rsidP="0038435A">
      <w:pPr>
        <w:pStyle w:val="Corpodetexto"/>
        <w:spacing w:line="360" w:lineRule="auto"/>
        <w:rPr>
          <w:rFonts w:cs="Arial"/>
        </w:rPr>
      </w:pPr>
      <w:r w:rsidRPr="002A5152">
        <w:rPr>
          <w:rFonts w:cs="Arial"/>
          <w:noProof/>
        </w:rPr>
        <w:drawing>
          <wp:inline distT="0" distB="0" distL="0" distR="0" wp14:anchorId="34114658" wp14:editId="393E63B5">
            <wp:extent cx="5943600" cy="3929380"/>
            <wp:effectExtent l="0" t="0" r="0" b="0"/>
            <wp:docPr id="121605564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5643" name="Imagem 1" descr="Diagrama, Esquemático&#10;&#10;Descrição gerada automaticamente"/>
                    <pic:cNvPicPr/>
                  </pic:nvPicPr>
                  <pic:blipFill>
                    <a:blip r:embed="rId15"/>
                    <a:stretch>
                      <a:fillRect/>
                    </a:stretch>
                  </pic:blipFill>
                  <pic:spPr>
                    <a:xfrm>
                      <a:off x="0" y="0"/>
                      <a:ext cx="5943600" cy="3929380"/>
                    </a:xfrm>
                    <a:prstGeom prst="rect">
                      <a:avLst/>
                    </a:prstGeom>
                  </pic:spPr>
                </pic:pic>
              </a:graphicData>
            </a:graphic>
          </wp:inline>
        </w:drawing>
      </w:r>
    </w:p>
    <w:p w14:paraId="79DDD79E" w14:textId="77777777" w:rsidR="00FE335A" w:rsidRPr="002A5152" w:rsidRDefault="006B21D5" w:rsidP="0038435A">
      <w:pPr>
        <w:spacing w:line="360" w:lineRule="auto"/>
        <w:jc w:val="center"/>
        <w:rPr>
          <w:rFonts w:cs="Arial"/>
          <w:sz w:val="20"/>
        </w:rPr>
      </w:pPr>
      <w:r w:rsidRPr="002A5152">
        <w:rPr>
          <w:rFonts w:cs="Arial"/>
          <w:i/>
          <w:color w:val="0000FF"/>
        </w:rPr>
        <w:t xml:space="preserve">      </w:t>
      </w:r>
      <w:r w:rsidR="00FE335A" w:rsidRPr="002A5152">
        <w:rPr>
          <w:rFonts w:cs="Arial"/>
          <w:sz w:val="20"/>
        </w:rPr>
        <w:t>Fonte: Do próprio autor, 2024</w:t>
      </w:r>
    </w:p>
    <w:p w14:paraId="1065381B" w14:textId="4EA5B711" w:rsidR="00714ECB" w:rsidRPr="002A5152" w:rsidRDefault="00714ECB" w:rsidP="0038435A">
      <w:pPr>
        <w:spacing w:line="360" w:lineRule="auto"/>
        <w:rPr>
          <w:rFonts w:cs="Arial"/>
          <w:i/>
          <w:color w:val="0000FF"/>
        </w:rPr>
      </w:pPr>
    </w:p>
    <w:p w14:paraId="7E02D91C" w14:textId="77777777" w:rsidR="00FE335A" w:rsidRPr="002A5152" w:rsidRDefault="00FE335A" w:rsidP="0038435A">
      <w:pPr>
        <w:spacing w:line="360" w:lineRule="auto"/>
        <w:rPr>
          <w:rFonts w:cs="Arial"/>
          <w:i/>
          <w:color w:val="0000FF"/>
        </w:rPr>
      </w:pPr>
    </w:p>
    <w:p w14:paraId="711D89B0" w14:textId="4FB0292F" w:rsidR="00FE335A" w:rsidRPr="002A5152" w:rsidRDefault="00FE335A" w:rsidP="0038435A">
      <w:pPr>
        <w:spacing w:line="360" w:lineRule="auto"/>
        <w:ind w:firstLine="720"/>
        <w:jc w:val="both"/>
        <w:rPr>
          <w:rFonts w:cs="Arial"/>
          <w:szCs w:val="24"/>
        </w:rPr>
      </w:pPr>
      <w:r w:rsidRPr="002A5152">
        <w:rPr>
          <w:rFonts w:cs="Arial"/>
          <w:szCs w:val="24"/>
        </w:rPr>
        <w:t xml:space="preserve">Entradas: </w:t>
      </w:r>
      <w:r w:rsidR="00123DA8" w:rsidRPr="002A5152">
        <w:rPr>
          <w:rFonts w:cs="Arial"/>
          <w:szCs w:val="24"/>
        </w:rPr>
        <w:t xml:space="preserve">Como entradas há </w:t>
      </w:r>
      <w:r w:rsidR="004D137E" w:rsidRPr="002A5152">
        <w:rPr>
          <w:rFonts w:cs="Arial"/>
          <w:szCs w:val="24"/>
        </w:rPr>
        <w:t xml:space="preserve">a situação das bolsas de sangue no Estado de São Paulo, </w:t>
      </w:r>
      <w:r w:rsidR="00110817" w:rsidRPr="002A5152">
        <w:rPr>
          <w:rFonts w:cs="Arial"/>
          <w:szCs w:val="24"/>
        </w:rPr>
        <w:t xml:space="preserve">a localização do usuário cadastrado em sistema, a localização dos hospitais / postos de coleta cadastrados, </w:t>
      </w:r>
      <w:r w:rsidR="0088312B" w:rsidRPr="002A5152">
        <w:rPr>
          <w:rFonts w:cs="Arial"/>
          <w:szCs w:val="24"/>
        </w:rPr>
        <w:t xml:space="preserve">os dados cadastrais do </w:t>
      </w:r>
      <w:r w:rsidR="00F5383C" w:rsidRPr="002A5152">
        <w:rPr>
          <w:rFonts w:cs="Arial"/>
          <w:szCs w:val="24"/>
        </w:rPr>
        <w:t xml:space="preserve">usuário e os horarios </w:t>
      </w:r>
      <w:r w:rsidR="00D05A6D" w:rsidRPr="002A5152">
        <w:rPr>
          <w:rFonts w:cs="Arial"/>
          <w:szCs w:val="24"/>
        </w:rPr>
        <w:t>/ datas disponíveis para doação</w:t>
      </w:r>
      <w:r w:rsidR="00432015" w:rsidRPr="002A5152">
        <w:rPr>
          <w:rFonts w:cs="Arial"/>
          <w:szCs w:val="24"/>
        </w:rPr>
        <w:t>;</w:t>
      </w:r>
    </w:p>
    <w:p w14:paraId="1CAF9435" w14:textId="3BFFABE2" w:rsidR="00007BD3" w:rsidRPr="002A5152" w:rsidRDefault="00007BD3" w:rsidP="0038435A">
      <w:pPr>
        <w:spacing w:line="360" w:lineRule="auto"/>
        <w:ind w:firstLine="720"/>
        <w:jc w:val="both"/>
        <w:rPr>
          <w:rFonts w:cs="Arial"/>
          <w:szCs w:val="24"/>
        </w:rPr>
      </w:pPr>
      <w:r w:rsidRPr="002A5152">
        <w:rPr>
          <w:rFonts w:cs="Arial"/>
          <w:szCs w:val="24"/>
        </w:rPr>
        <w:lastRenderedPageBreak/>
        <w:t xml:space="preserve">Controles: </w:t>
      </w:r>
      <w:r w:rsidR="006D03B6" w:rsidRPr="002A5152">
        <w:rPr>
          <w:rFonts w:cs="Arial"/>
          <w:szCs w:val="24"/>
        </w:rPr>
        <w:t>Com</w:t>
      </w:r>
      <w:r w:rsidR="0045120F" w:rsidRPr="002A5152">
        <w:rPr>
          <w:rFonts w:cs="Arial"/>
          <w:szCs w:val="24"/>
        </w:rPr>
        <w:t>o</w:t>
      </w:r>
      <w:r w:rsidR="006D03B6" w:rsidRPr="002A5152">
        <w:rPr>
          <w:rFonts w:cs="Arial"/>
          <w:szCs w:val="24"/>
        </w:rPr>
        <w:t xml:space="preserve"> controle</w:t>
      </w:r>
      <w:r w:rsidR="00BE45E4" w:rsidRPr="002A5152">
        <w:rPr>
          <w:rFonts w:cs="Arial"/>
          <w:szCs w:val="24"/>
        </w:rPr>
        <w:t xml:space="preserve">s </w:t>
      </w:r>
      <w:r w:rsidR="00386BB6" w:rsidRPr="002A5152">
        <w:rPr>
          <w:rFonts w:cs="Arial"/>
          <w:szCs w:val="24"/>
        </w:rPr>
        <w:t xml:space="preserve">há todas as leis e regulamentações que o projeto deverá seguir. </w:t>
      </w:r>
      <w:r w:rsidR="00347E95" w:rsidRPr="002A5152">
        <w:rPr>
          <w:rFonts w:cs="Arial"/>
          <w:szCs w:val="24"/>
        </w:rPr>
        <w:t>O software</w:t>
      </w:r>
      <w:r w:rsidR="00162772" w:rsidRPr="002A5152">
        <w:rPr>
          <w:rFonts w:cs="Arial"/>
          <w:szCs w:val="24"/>
        </w:rPr>
        <w:t xml:space="preserve"> CONEXSP</w:t>
      </w:r>
      <w:r w:rsidR="00347E95" w:rsidRPr="002A5152">
        <w:rPr>
          <w:rFonts w:cs="Arial"/>
          <w:szCs w:val="24"/>
        </w:rPr>
        <w:t xml:space="preserve"> está sujeito a</w:t>
      </w:r>
      <w:r w:rsidR="002B6CEE" w:rsidRPr="002A5152">
        <w:rPr>
          <w:rFonts w:cs="Arial"/>
          <w:szCs w:val="24"/>
        </w:rPr>
        <w:t>s leis federais que ditam sobre a doação de sangue no país, leis estaduais</w:t>
      </w:r>
      <w:r w:rsidR="00F26BEC" w:rsidRPr="002A5152">
        <w:rPr>
          <w:rFonts w:cs="Arial"/>
          <w:szCs w:val="24"/>
        </w:rPr>
        <w:t xml:space="preserve"> que ditam sobre a doação de sangue no Estado de São Paulo, </w:t>
      </w:r>
      <w:r w:rsidR="00ED1EE3" w:rsidRPr="002A5152">
        <w:rPr>
          <w:rFonts w:cs="Arial"/>
          <w:szCs w:val="24"/>
        </w:rPr>
        <w:t xml:space="preserve">ao Manual de hemovigilância do </w:t>
      </w:r>
      <w:r w:rsidR="00273904" w:rsidRPr="002A5152">
        <w:rPr>
          <w:rFonts w:cs="Arial"/>
          <w:szCs w:val="24"/>
        </w:rPr>
        <w:t>Brasil, a LGPD</w:t>
      </w:r>
      <w:r w:rsidR="00B431D1" w:rsidRPr="002A5152">
        <w:rPr>
          <w:rFonts w:cs="Arial"/>
          <w:szCs w:val="24"/>
        </w:rPr>
        <w:t xml:space="preserve"> e a propria agenda d</w:t>
      </w:r>
      <w:r w:rsidR="0045120F" w:rsidRPr="002A5152">
        <w:rPr>
          <w:rFonts w:cs="Arial"/>
          <w:szCs w:val="24"/>
        </w:rPr>
        <w:t>e ODS da ONU;</w:t>
      </w:r>
    </w:p>
    <w:p w14:paraId="2FD2E90E" w14:textId="4DC099D2" w:rsidR="00007BD3" w:rsidRPr="002A5152" w:rsidRDefault="00F20C0D" w:rsidP="0038435A">
      <w:pPr>
        <w:spacing w:line="360" w:lineRule="auto"/>
        <w:ind w:firstLine="720"/>
        <w:jc w:val="both"/>
        <w:rPr>
          <w:rFonts w:cs="Arial"/>
          <w:szCs w:val="24"/>
        </w:rPr>
      </w:pPr>
      <w:r w:rsidRPr="002A5152">
        <w:rPr>
          <w:rFonts w:cs="Arial"/>
          <w:szCs w:val="24"/>
        </w:rPr>
        <w:t>Mecanismos</w:t>
      </w:r>
      <w:r w:rsidR="00007BD3" w:rsidRPr="002A5152">
        <w:rPr>
          <w:rFonts w:cs="Arial"/>
          <w:szCs w:val="24"/>
        </w:rPr>
        <w:t xml:space="preserve">: </w:t>
      </w:r>
      <w:r w:rsidR="00EE66F7" w:rsidRPr="002A5152">
        <w:rPr>
          <w:rFonts w:cs="Arial"/>
          <w:szCs w:val="24"/>
        </w:rPr>
        <w:t xml:space="preserve">Os mecanismos são a infraestrutura utilizada por este projeto. </w:t>
      </w:r>
      <w:r w:rsidR="00D2352C" w:rsidRPr="002A5152">
        <w:rPr>
          <w:rFonts w:cs="Arial"/>
          <w:szCs w:val="24"/>
        </w:rPr>
        <w:t xml:space="preserve">Neste caso, </w:t>
      </w:r>
      <w:r w:rsidR="00255850" w:rsidRPr="002A5152">
        <w:rPr>
          <w:rFonts w:cs="Arial"/>
          <w:szCs w:val="24"/>
        </w:rPr>
        <w:t>possuímos como mecanismo</w:t>
      </w:r>
      <w:r w:rsidR="00BC4212" w:rsidRPr="002A5152">
        <w:rPr>
          <w:rFonts w:cs="Arial"/>
          <w:szCs w:val="24"/>
        </w:rPr>
        <w:t>s:</w:t>
      </w:r>
      <w:r w:rsidR="00D2352C" w:rsidRPr="002A5152">
        <w:rPr>
          <w:rFonts w:cs="Arial"/>
          <w:szCs w:val="24"/>
        </w:rPr>
        <w:t xml:space="preserve"> computadores, APIs, </w:t>
      </w:r>
      <w:r w:rsidR="00CB3051" w:rsidRPr="002A5152">
        <w:rPr>
          <w:rFonts w:cs="Arial"/>
          <w:szCs w:val="24"/>
        </w:rPr>
        <w:t>dom</w:t>
      </w:r>
      <w:r w:rsidR="00192E22" w:rsidRPr="002A5152">
        <w:rPr>
          <w:rFonts w:cs="Arial"/>
          <w:szCs w:val="24"/>
        </w:rPr>
        <w:t>í</w:t>
      </w:r>
      <w:r w:rsidR="00CB3051" w:rsidRPr="002A5152">
        <w:rPr>
          <w:rFonts w:cs="Arial"/>
          <w:szCs w:val="24"/>
        </w:rPr>
        <w:t xml:space="preserve">nio </w:t>
      </w:r>
      <w:r w:rsidR="00614C2C" w:rsidRPr="002A5152">
        <w:rPr>
          <w:rFonts w:cs="Arial"/>
          <w:szCs w:val="24"/>
        </w:rPr>
        <w:t>web</w:t>
      </w:r>
      <w:r w:rsidR="00BC4212" w:rsidRPr="002A5152">
        <w:rPr>
          <w:rFonts w:cs="Arial"/>
          <w:szCs w:val="24"/>
        </w:rPr>
        <w:t xml:space="preserve"> do software</w:t>
      </w:r>
      <w:r w:rsidR="00614C2C" w:rsidRPr="002A5152">
        <w:rPr>
          <w:rFonts w:cs="Arial"/>
          <w:szCs w:val="24"/>
        </w:rPr>
        <w:t xml:space="preserve">, apoiadores </w:t>
      </w:r>
      <w:r w:rsidR="00BC4212" w:rsidRPr="002A5152">
        <w:rPr>
          <w:rFonts w:cs="Arial"/>
          <w:szCs w:val="24"/>
        </w:rPr>
        <w:t xml:space="preserve">e </w:t>
      </w:r>
      <w:r w:rsidR="00047A59" w:rsidRPr="002A5152">
        <w:rPr>
          <w:rFonts w:cs="Arial"/>
          <w:szCs w:val="24"/>
        </w:rPr>
        <w:t>as instituições parceiras;</w:t>
      </w:r>
    </w:p>
    <w:p w14:paraId="1E472E8C" w14:textId="7A43D4B4" w:rsidR="00007BD3" w:rsidRPr="002A5152" w:rsidRDefault="00047A59" w:rsidP="0038435A">
      <w:pPr>
        <w:spacing w:line="360" w:lineRule="auto"/>
        <w:ind w:firstLine="720"/>
        <w:jc w:val="both"/>
        <w:rPr>
          <w:rFonts w:cs="Arial"/>
          <w:szCs w:val="24"/>
        </w:rPr>
      </w:pPr>
      <w:r w:rsidRPr="002A5152">
        <w:rPr>
          <w:rFonts w:cs="Arial"/>
          <w:szCs w:val="24"/>
        </w:rPr>
        <w:t>Saídas</w:t>
      </w:r>
      <w:r w:rsidR="00007BD3" w:rsidRPr="002A5152">
        <w:rPr>
          <w:rFonts w:cs="Arial"/>
          <w:szCs w:val="24"/>
        </w:rPr>
        <w:t xml:space="preserve">: </w:t>
      </w:r>
      <w:r w:rsidR="006E4425" w:rsidRPr="002A5152">
        <w:rPr>
          <w:rFonts w:cs="Arial"/>
          <w:szCs w:val="24"/>
        </w:rPr>
        <w:t>São o</w:t>
      </w:r>
      <w:r w:rsidR="00202702" w:rsidRPr="002A5152">
        <w:rPr>
          <w:rFonts w:cs="Arial"/>
          <w:szCs w:val="24"/>
        </w:rPr>
        <w:t>s</w:t>
      </w:r>
      <w:r w:rsidR="006E4425" w:rsidRPr="002A5152">
        <w:rPr>
          <w:rFonts w:cs="Arial"/>
          <w:szCs w:val="24"/>
        </w:rPr>
        <w:t xml:space="preserve"> resultado</w:t>
      </w:r>
      <w:r w:rsidR="00202702" w:rsidRPr="002A5152">
        <w:rPr>
          <w:rFonts w:cs="Arial"/>
          <w:szCs w:val="24"/>
        </w:rPr>
        <w:t>s</w:t>
      </w:r>
      <w:r w:rsidR="006E4425" w:rsidRPr="002A5152">
        <w:rPr>
          <w:rFonts w:cs="Arial"/>
          <w:szCs w:val="24"/>
        </w:rPr>
        <w:t xml:space="preserve"> de todo o projeto. Neste caso, </w:t>
      </w:r>
      <w:r w:rsidR="001A5362" w:rsidRPr="002A5152">
        <w:rPr>
          <w:rFonts w:cs="Arial"/>
          <w:szCs w:val="24"/>
        </w:rPr>
        <w:t>é possível</w:t>
      </w:r>
      <w:r w:rsidR="006E4425" w:rsidRPr="002A5152">
        <w:rPr>
          <w:rFonts w:cs="Arial"/>
          <w:szCs w:val="24"/>
        </w:rPr>
        <w:t xml:space="preserve"> observ</w:t>
      </w:r>
      <w:r w:rsidR="001A5362" w:rsidRPr="002A5152">
        <w:rPr>
          <w:rFonts w:cs="Arial"/>
          <w:szCs w:val="24"/>
        </w:rPr>
        <w:t>a</w:t>
      </w:r>
      <w:r w:rsidR="006E4425" w:rsidRPr="002A5152">
        <w:rPr>
          <w:rFonts w:cs="Arial"/>
          <w:szCs w:val="24"/>
        </w:rPr>
        <w:t>r uma maior facilidade para realização de doações de sangue / plaquetas</w:t>
      </w:r>
      <w:r w:rsidR="006E7751" w:rsidRPr="002A5152">
        <w:rPr>
          <w:rFonts w:cs="Arial"/>
          <w:szCs w:val="24"/>
        </w:rPr>
        <w:t xml:space="preserve"> devido a criação deste software, </w:t>
      </w:r>
      <w:r w:rsidR="007A58AE" w:rsidRPr="002A5152">
        <w:rPr>
          <w:rFonts w:cs="Arial"/>
          <w:szCs w:val="24"/>
        </w:rPr>
        <w:t>além da disseminação de informações corretas c</w:t>
      </w:r>
      <w:r w:rsidR="00B33FD4" w:rsidRPr="002A5152">
        <w:rPr>
          <w:rFonts w:cs="Arial"/>
          <w:szCs w:val="24"/>
        </w:rPr>
        <w:t>om relação ao processo de doação de sangue.</w:t>
      </w:r>
    </w:p>
    <w:p w14:paraId="280ACFFC" w14:textId="77777777" w:rsidR="00096405" w:rsidRPr="002A5152" w:rsidRDefault="00096405" w:rsidP="0038435A">
      <w:pPr>
        <w:spacing w:line="360" w:lineRule="auto"/>
        <w:rPr>
          <w:rFonts w:cs="Arial"/>
          <w:szCs w:val="24"/>
        </w:rPr>
      </w:pPr>
    </w:p>
    <w:p w14:paraId="5A4D6C75" w14:textId="77777777" w:rsidR="00096405" w:rsidRPr="002A5152" w:rsidRDefault="00096405" w:rsidP="0038435A">
      <w:pPr>
        <w:spacing w:line="360" w:lineRule="auto"/>
        <w:rPr>
          <w:rFonts w:cs="Arial"/>
          <w:szCs w:val="24"/>
        </w:rPr>
      </w:pPr>
    </w:p>
    <w:p w14:paraId="1CD634E4" w14:textId="77777777" w:rsidR="00096405" w:rsidRPr="002A5152" w:rsidRDefault="00096405" w:rsidP="0038435A">
      <w:pPr>
        <w:spacing w:line="360" w:lineRule="auto"/>
        <w:rPr>
          <w:rFonts w:cs="Arial"/>
          <w:i/>
          <w:color w:val="0000FF"/>
        </w:rPr>
      </w:pPr>
    </w:p>
    <w:p w14:paraId="70C425F9" w14:textId="77777777" w:rsidR="00FC7B3D" w:rsidRPr="002A5152" w:rsidRDefault="00FC7B3D" w:rsidP="0038435A">
      <w:pPr>
        <w:pStyle w:val="Corpodetexto"/>
        <w:spacing w:line="360" w:lineRule="auto"/>
        <w:rPr>
          <w:rFonts w:cs="Arial"/>
        </w:rPr>
      </w:pPr>
    </w:p>
    <w:p w14:paraId="6245ABFA" w14:textId="40F8E074" w:rsidR="000D683B" w:rsidRPr="002A5152" w:rsidRDefault="000D683B" w:rsidP="0038435A">
      <w:pPr>
        <w:pStyle w:val="Ttulo2"/>
        <w:spacing w:line="360" w:lineRule="auto"/>
        <w:rPr>
          <w:rFonts w:cs="Arial"/>
        </w:rPr>
      </w:pPr>
      <w:bookmarkStart w:id="25" w:name="_Toc106706808"/>
      <w:bookmarkStart w:id="26" w:name="_Toc169195287"/>
      <w:r w:rsidRPr="002A5152">
        <w:rPr>
          <w:rFonts w:cs="Arial"/>
        </w:rPr>
        <w:t>Modelagem do Processo de Negócio</w:t>
      </w:r>
      <w:bookmarkEnd w:id="25"/>
      <w:bookmarkEnd w:id="26"/>
    </w:p>
    <w:p w14:paraId="6DD8027A" w14:textId="77777777" w:rsidR="008A1B1F" w:rsidRPr="002A5152" w:rsidRDefault="00360643" w:rsidP="005D7609">
      <w:pPr>
        <w:spacing w:line="360" w:lineRule="auto"/>
        <w:ind w:firstLine="720"/>
        <w:rPr>
          <w:rFonts w:cs="Arial"/>
        </w:rPr>
      </w:pPr>
      <w:r w:rsidRPr="002A5152">
        <w:rPr>
          <w:rFonts w:cs="Arial"/>
        </w:rPr>
        <w:t>De inicio, realizamos uma observação sobre como funciona o processo de doação</w:t>
      </w:r>
      <w:r w:rsidR="006031AD" w:rsidRPr="002A5152">
        <w:rPr>
          <w:rFonts w:cs="Arial"/>
        </w:rPr>
        <w:t xml:space="preserve"> de sangue / plaquetas</w:t>
      </w:r>
      <w:r w:rsidRPr="002A5152">
        <w:rPr>
          <w:rFonts w:cs="Arial"/>
        </w:rPr>
        <w:t xml:space="preserve"> atualmente na maior parte do Estado de São Paulo. </w:t>
      </w:r>
      <w:r w:rsidR="006031AD" w:rsidRPr="002A5152">
        <w:rPr>
          <w:rFonts w:cs="Arial"/>
        </w:rPr>
        <w:t xml:space="preserve">Foi identificado que </w:t>
      </w:r>
      <w:r w:rsidR="00BB5F82" w:rsidRPr="002A5152">
        <w:rPr>
          <w:rFonts w:cs="Arial"/>
        </w:rPr>
        <w:t>o processo é 100% manual, com o possível doador (usuário) tendo que realizar o cadastro na prórpia unidade</w:t>
      </w:r>
      <w:r w:rsidR="00CB6D96" w:rsidRPr="002A5152">
        <w:rPr>
          <w:rFonts w:cs="Arial"/>
        </w:rPr>
        <w:t xml:space="preserve"> que deseja realizar a doação, estando sugeito a filas demoradas, lentidão sistemica e não passando por uma pré-triagem eletrônica para decobrir se é ou não apto para realizar uma doação.</w:t>
      </w:r>
    </w:p>
    <w:p w14:paraId="4907E357" w14:textId="3237A23A" w:rsidR="008A1B1F" w:rsidRPr="002A5152" w:rsidRDefault="008A1B1F" w:rsidP="005D7609">
      <w:pPr>
        <w:spacing w:line="360" w:lineRule="auto"/>
        <w:rPr>
          <w:rFonts w:cs="Arial"/>
        </w:rPr>
      </w:pPr>
      <w:r w:rsidRPr="002A5152">
        <w:rPr>
          <w:rFonts w:cs="Arial"/>
        </w:rPr>
        <w:tab/>
        <w:t xml:space="preserve">Com base em todas as pesquisas realizadas, foi possível </w:t>
      </w:r>
      <w:r w:rsidR="00143B6D" w:rsidRPr="002A5152">
        <w:rPr>
          <w:rFonts w:cs="Arial"/>
        </w:rPr>
        <w:t xml:space="preserve">estabelecer parametros e </w:t>
      </w:r>
      <w:r w:rsidR="00CE5072" w:rsidRPr="002A5152">
        <w:rPr>
          <w:rFonts w:cs="Arial"/>
        </w:rPr>
        <w:t xml:space="preserve">construir o BPMN, </w:t>
      </w:r>
      <w:r w:rsidR="002E3544" w:rsidRPr="002A5152">
        <w:rPr>
          <w:rFonts w:cs="Arial"/>
        </w:rPr>
        <w:t xml:space="preserve">modelo que demonstra </w:t>
      </w:r>
      <w:r w:rsidR="00CE5072" w:rsidRPr="002A5152">
        <w:rPr>
          <w:rFonts w:cs="Arial"/>
        </w:rPr>
        <w:t xml:space="preserve">exatamente como o processo de doação de sangue ocorre </w:t>
      </w:r>
      <w:r w:rsidR="002E3544" w:rsidRPr="002A5152">
        <w:rPr>
          <w:rFonts w:cs="Arial"/>
        </w:rPr>
        <w:t xml:space="preserve">atualmente sem a implantação do </w:t>
      </w:r>
      <w:r w:rsidR="005D7609" w:rsidRPr="002A5152">
        <w:rPr>
          <w:rFonts w:cs="Arial"/>
        </w:rPr>
        <w:t>Software CONEXSP.</w:t>
      </w:r>
    </w:p>
    <w:p w14:paraId="4FDABED5" w14:textId="2C6F687A" w:rsidR="00067CE2" w:rsidRPr="002A5152" w:rsidRDefault="00CB6D96" w:rsidP="008A1B1F">
      <w:pPr>
        <w:rPr>
          <w:rFonts w:cs="Arial"/>
        </w:rPr>
      </w:pPr>
      <w:r w:rsidRPr="002A5152">
        <w:rPr>
          <w:rFonts w:cs="Arial"/>
        </w:rPr>
        <w:t xml:space="preserve"> </w:t>
      </w:r>
    </w:p>
    <w:p w14:paraId="19ED298D" w14:textId="77777777" w:rsidR="00752429" w:rsidRDefault="00752429" w:rsidP="00897AFD">
      <w:pPr>
        <w:spacing w:line="360" w:lineRule="auto"/>
        <w:jc w:val="center"/>
        <w:rPr>
          <w:rFonts w:cs="Arial"/>
          <w:noProof/>
          <w:snapToGrid/>
        </w:rPr>
      </w:pPr>
    </w:p>
    <w:p w14:paraId="2B5A7C8D" w14:textId="77777777" w:rsidR="00752429" w:rsidRDefault="00752429" w:rsidP="00897AFD">
      <w:pPr>
        <w:spacing w:line="360" w:lineRule="auto"/>
        <w:jc w:val="center"/>
        <w:rPr>
          <w:rFonts w:cs="Arial"/>
          <w:noProof/>
          <w:snapToGrid/>
        </w:rPr>
      </w:pPr>
    </w:p>
    <w:p w14:paraId="217D5E33" w14:textId="77777777" w:rsidR="00752429" w:rsidRDefault="00752429" w:rsidP="00897AFD">
      <w:pPr>
        <w:spacing w:line="360" w:lineRule="auto"/>
        <w:jc w:val="center"/>
        <w:rPr>
          <w:rFonts w:cs="Arial"/>
          <w:noProof/>
          <w:snapToGrid/>
        </w:rPr>
      </w:pPr>
    </w:p>
    <w:p w14:paraId="0D56F1ED" w14:textId="77777777" w:rsidR="006C6BFF" w:rsidRDefault="006C6BFF" w:rsidP="00897AFD">
      <w:pPr>
        <w:spacing w:line="360" w:lineRule="auto"/>
        <w:jc w:val="center"/>
        <w:rPr>
          <w:rFonts w:cs="Arial"/>
          <w:noProof/>
          <w:snapToGrid/>
        </w:rPr>
      </w:pPr>
    </w:p>
    <w:p w14:paraId="616E21A3" w14:textId="6C202B0E" w:rsidR="00897AFD" w:rsidRPr="002A5152" w:rsidRDefault="00927513" w:rsidP="00897AFD">
      <w:pPr>
        <w:spacing w:line="360" w:lineRule="auto"/>
        <w:jc w:val="center"/>
        <w:rPr>
          <w:rFonts w:cs="Arial"/>
          <w:sz w:val="20"/>
        </w:rPr>
      </w:pPr>
      <w:r>
        <w:rPr>
          <w:rFonts w:cs="Arial"/>
          <w:noProof/>
          <w:snapToGrid/>
        </w:rPr>
        <w:lastRenderedPageBreak/>
        <w:drawing>
          <wp:anchor distT="0" distB="0" distL="114300" distR="114300" simplePos="0" relativeHeight="251680768" behindDoc="0" locked="0" layoutInCell="1" allowOverlap="1" wp14:anchorId="160E9DB7" wp14:editId="1C90FE56">
            <wp:simplePos x="0" y="0"/>
            <wp:positionH relativeFrom="column">
              <wp:posOffset>-525780</wp:posOffset>
            </wp:positionH>
            <wp:positionV relativeFrom="paragraph">
              <wp:posOffset>250825</wp:posOffset>
            </wp:positionV>
            <wp:extent cx="7078980" cy="4191000"/>
            <wp:effectExtent l="0" t="0" r="7620" b="0"/>
            <wp:wrapSquare wrapText="bothSides"/>
            <wp:docPr id="414401616"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1616" name="Imagem 2" descr="Diagrama, Desenho técnico&#10;&#10;Descrição gerada automaticamente"/>
                    <pic:cNvPicPr/>
                  </pic:nvPicPr>
                  <pic:blipFill rotWithShape="1">
                    <a:blip r:embed="rId16" cstate="print">
                      <a:extLst>
                        <a:ext uri="{28A0092B-C50C-407E-A947-70E740481C1C}">
                          <a14:useLocalDpi xmlns:a14="http://schemas.microsoft.com/office/drawing/2010/main" val="0"/>
                        </a:ext>
                      </a:extLst>
                    </a:blip>
                    <a:srcRect l="3389" t="5767" r="3830" b="4729"/>
                    <a:stretch/>
                  </pic:blipFill>
                  <pic:spPr bwMode="auto">
                    <a:xfrm>
                      <a:off x="0" y="0"/>
                      <a:ext cx="7078980" cy="419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1BBE683" wp14:editId="0094D0C4">
                <wp:simplePos x="0" y="0"/>
                <wp:positionH relativeFrom="column">
                  <wp:posOffset>-215900</wp:posOffset>
                </wp:positionH>
                <wp:positionV relativeFrom="paragraph">
                  <wp:posOffset>1905</wp:posOffset>
                </wp:positionV>
                <wp:extent cx="6259195" cy="266700"/>
                <wp:effectExtent l="0" t="0" r="8255" b="0"/>
                <wp:wrapSquare wrapText="bothSides"/>
                <wp:docPr id="917602673" name="Caixa de Texto 1"/>
                <wp:cNvGraphicFramePr/>
                <a:graphic xmlns:a="http://schemas.openxmlformats.org/drawingml/2006/main">
                  <a:graphicData uri="http://schemas.microsoft.com/office/word/2010/wordprocessingShape">
                    <wps:wsp>
                      <wps:cNvSpPr txBox="1"/>
                      <wps:spPr>
                        <a:xfrm>
                          <a:off x="0" y="0"/>
                          <a:ext cx="6259195" cy="266700"/>
                        </a:xfrm>
                        <a:prstGeom prst="rect">
                          <a:avLst/>
                        </a:prstGeom>
                        <a:solidFill>
                          <a:prstClr val="white"/>
                        </a:solidFill>
                        <a:ln>
                          <a:noFill/>
                        </a:ln>
                      </wps:spPr>
                      <wps:txbx>
                        <w:txbxContent>
                          <w:p w14:paraId="7BC2D186" w14:textId="430E304D" w:rsidR="00752429" w:rsidRPr="005068AB" w:rsidRDefault="00752429" w:rsidP="00752429">
                            <w:pPr>
                              <w:pStyle w:val="Legenda"/>
                              <w:ind w:left="4320"/>
                              <w:rPr>
                                <w:rFonts w:cs="Arial"/>
                                <w:noProof/>
                                <w:szCs w:val="20"/>
                              </w:rPr>
                            </w:pPr>
                            <w:r>
                              <w:t xml:space="preserve">Figura </w:t>
                            </w:r>
                            <w:r>
                              <w:fldChar w:fldCharType="begin"/>
                            </w:r>
                            <w:r>
                              <w:instrText xml:space="preserve"> SEQ Figura \* ARABIC </w:instrText>
                            </w:r>
                            <w:r>
                              <w:fldChar w:fldCharType="separate"/>
                            </w:r>
                            <w:r>
                              <w:rPr>
                                <w:noProof/>
                              </w:rPr>
                              <w:t>2</w:t>
                            </w:r>
                            <w:r>
                              <w:fldChar w:fldCharType="end"/>
                            </w:r>
                            <w:r>
                              <w:t xml:space="preserve"> </w:t>
                            </w:r>
                            <w:r w:rsidRPr="004A114A">
                              <w:t>BPMN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BBE683" id="_x0000_t202" coordsize="21600,21600" o:spt="202" path="m,l,21600r21600,l21600,xe">
                <v:stroke joinstyle="miter"/>
                <v:path gradientshapeok="t" o:connecttype="rect"/>
              </v:shapetype>
              <v:shape id="Caixa de Texto 1" o:spid="_x0000_s1026" type="#_x0000_t202" style="position:absolute;left:0;text-align:left;margin-left:-17pt;margin-top:.15pt;width:492.8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MPHQIAAEIEAAAOAAAAZHJzL2Uyb0RvYy54bWysU8Fu2zAMvQ/YPwi6L04CNFuNOEWWIsOA&#10;oC2QFj0rshwLkEWNUmJnXz9KjpOu22nYRaZFiuR7fJzfdY1hR4Vegy34ZDTmTFkJpbb7gr88rz99&#10;4cwHYUthwKqCn5Tnd4uPH+aty9UUajClQkZJrM9bV/A6BJdnmZe1aoQfgVOWnBVgIwL94j4rUbSU&#10;vTHZdDyeZS1g6RCk8p5u73snX6T8VaVkeKwqrwIzBafeQjoxnbt4Zou5yPcoXK3luQ3xD100Qlsq&#10;ekl1L4JgB9R/pGq0RPBQhZGEJoOq0lIlDIRmMn6HZlsLpxIWIse7C03+/6WVD8ete0IWuq/Q0QAj&#10;Ia3zuafLiKersIlf6pSRnyg8XWhTXWCSLmfTm9vJ7Q1nknzT2ezzOPGaXV879OGbgoZFo+BIY0ls&#10;iePGB6pIoUNILObB6HKtjYk/0bEyyI6CRtjWOqjYI734LcrYGGshvurd8Sa7QolW6HYd0+UbmDso&#10;T4QeoReGd3Ktqd5G+PAkkJRAgEnd4ZGOykBbcDhbnNWAP/92H+NpQOTlrCVlFdz/OAhUnJnvlkYX&#10;ZTgYOBi7wbCHZgWEdEJ742Qy6QEGM5gVQvNKol/GKuQSVlKtgofBXIVe37Q0Ui2XKYjE5kTY2K2T&#10;MfXA63P3KtCdpxJong8waE7k74bTx/YsLw8BKp0mF3ntWTzTTUJN4zkvVdyEt/8p6rr6i18AAAD/&#10;/wMAUEsDBBQABgAIAAAAIQDqA4Fz3gAAAAcBAAAPAAAAZHJzL2Rvd25yZXYueG1sTI9BT8JAFITv&#10;Jv6HzTPxYmBLi4C1r0RBbnoACedHd20bu2+b7paWf+960uNkJjPfZOvRNOKiO1dbRphNIxCaC6tq&#10;LhGOn7vJCoTzxIoayxrhqh2s89ubjFJlB97ry8GXIpSwSwmh8r5NpXRFpQ25qW01B+/LdoZ8kF0p&#10;VUdDKDeNjKNoIQ3VHBYqavWm0sX3oTcIi23XD3vePGyPb+/00Zbx6fV6Qry/G1+eQXg9+r8w/OIH&#10;dMgD09n2rJxoECbJPHzxCAmIYD89zpYgzgjzOAGZZ/I/f/4DAAD//wMAUEsBAi0AFAAGAAgAAAAh&#10;ALaDOJL+AAAA4QEAABMAAAAAAAAAAAAAAAAAAAAAAFtDb250ZW50X1R5cGVzXS54bWxQSwECLQAU&#10;AAYACAAAACEAOP0h/9YAAACUAQAACwAAAAAAAAAAAAAAAAAvAQAAX3JlbHMvLnJlbHNQSwECLQAU&#10;AAYACAAAACEAmUeDDx0CAABCBAAADgAAAAAAAAAAAAAAAAAuAgAAZHJzL2Uyb0RvYy54bWxQSwEC&#10;LQAUAAYACAAAACEA6gOBc94AAAAHAQAADwAAAAAAAAAAAAAAAAB3BAAAZHJzL2Rvd25yZXYueG1s&#10;UEsFBgAAAAAEAAQA8wAAAIIFAAAAAA==&#10;" stroked="f">
                <v:textbox inset="0,0,0,0">
                  <w:txbxContent>
                    <w:p w14:paraId="7BC2D186" w14:textId="430E304D" w:rsidR="00752429" w:rsidRPr="005068AB" w:rsidRDefault="00752429" w:rsidP="00752429">
                      <w:pPr>
                        <w:pStyle w:val="Legenda"/>
                        <w:ind w:left="4320"/>
                        <w:rPr>
                          <w:rFonts w:cs="Arial"/>
                          <w:noProof/>
                          <w:szCs w:val="20"/>
                        </w:rPr>
                      </w:pPr>
                      <w:r>
                        <w:t xml:space="preserve">Figura </w:t>
                      </w:r>
                      <w:r>
                        <w:fldChar w:fldCharType="begin"/>
                      </w:r>
                      <w:r>
                        <w:instrText xml:space="preserve"> SEQ Figura \* ARABIC </w:instrText>
                      </w:r>
                      <w:r>
                        <w:fldChar w:fldCharType="separate"/>
                      </w:r>
                      <w:r>
                        <w:rPr>
                          <w:noProof/>
                        </w:rPr>
                        <w:t>2</w:t>
                      </w:r>
                      <w:r>
                        <w:fldChar w:fldCharType="end"/>
                      </w:r>
                      <w:r>
                        <w:t xml:space="preserve"> </w:t>
                      </w:r>
                      <w:r w:rsidRPr="004A114A">
                        <w:t>BPMN</w:t>
                      </w:r>
                    </w:p>
                  </w:txbxContent>
                </v:textbox>
                <w10:wrap type="square"/>
              </v:shape>
            </w:pict>
          </mc:Fallback>
        </mc:AlternateContent>
      </w:r>
      <w:r w:rsidR="008E5AA8" w:rsidRPr="002A5152">
        <w:rPr>
          <w:noProof/>
        </w:rPr>
        <mc:AlternateContent>
          <mc:Choice Requires="wps">
            <w:drawing>
              <wp:anchor distT="0" distB="0" distL="114300" distR="114300" simplePos="0" relativeHeight="251679744" behindDoc="0" locked="0" layoutInCell="1" allowOverlap="1" wp14:anchorId="141B6497" wp14:editId="52FB2F34">
                <wp:simplePos x="0" y="0"/>
                <wp:positionH relativeFrom="column">
                  <wp:posOffset>-435610</wp:posOffset>
                </wp:positionH>
                <wp:positionV relativeFrom="paragraph">
                  <wp:posOffset>0</wp:posOffset>
                </wp:positionV>
                <wp:extent cx="6814185" cy="457200"/>
                <wp:effectExtent l="0" t="0" r="5715" b="0"/>
                <wp:wrapTopAndBottom/>
                <wp:docPr id="1269049341" name="Caixa de Texto 1"/>
                <wp:cNvGraphicFramePr/>
                <a:graphic xmlns:a="http://schemas.openxmlformats.org/drawingml/2006/main">
                  <a:graphicData uri="http://schemas.microsoft.com/office/word/2010/wordprocessingShape">
                    <wps:wsp>
                      <wps:cNvSpPr txBox="1"/>
                      <wps:spPr>
                        <a:xfrm>
                          <a:off x="0" y="0"/>
                          <a:ext cx="6814185" cy="457200"/>
                        </a:xfrm>
                        <a:prstGeom prst="rect">
                          <a:avLst/>
                        </a:prstGeom>
                        <a:solidFill>
                          <a:prstClr val="white"/>
                        </a:solidFill>
                        <a:ln>
                          <a:noFill/>
                        </a:ln>
                      </wps:spPr>
                      <wps:txbx>
                        <w:txbxContent>
                          <w:p w14:paraId="396F12F2" w14:textId="512CD516" w:rsidR="008E5AA8" w:rsidRPr="002A5152" w:rsidRDefault="008E5AA8" w:rsidP="007474C0">
                            <w:pPr>
                              <w:pStyle w:val="Legenda"/>
                              <w:jc w:val="center"/>
                              <w:rPr>
                                <w:rFonts w:cs="Arial"/>
                                <w:szCs w:val="20"/>
                              </w:rPr>
                            </w:pPr>
                            <w:bookmarkStart w:id="27" w:name="_Toc169196536"/>
                            <w:r w:rsidRPr="002A5152">
                              <w:t xml:space="preserve">Figura </w:t>
                            </w:r>
                            <w:r w:rsidRPr="002A5152">
                              <w:fldChar w:fldCharType="begin"/>
                            </w:r>
                            <w:r w:rsidRPr="002A5152">
                              <w:instrText xml:space="preserve"> SEQ Figura \* ARABIC </w:instrText>
                            </w:r>
                            <w:r w:rsidRPr="002A5152">
                              <w:fldChar w:fldCharType="separate"/>
                            </w:r>
                            <w:r w:rsidR="00752429">
                              <w:rPr>
                                <w:noProof/>
                              </w:rPr>
                              <w:t>3</w:t>
                            </w:r>
                            <w:r w:rsidRPr="002A5152">
                              <w:fldChar w:fldCharType="end"/>
                            </w:r>
                            <w:r w:rsidRPr="002A5152">
                              <w:t xml:space="preserve"> BPMN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1B6497" id="_x0000_s1027" type="#_x0000_t202" style="position:absolute;left:0;text-align:left;margin-left:-34.3pt;margin-top:0;width:536.5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GtGAIAADsEAAAOAAAAZHJzL2Uyb0RvYy54bWysU01v2zAMvQ/YfxB0X5wUbVcYcYosRYYB&#10;QVsgHXpWZCkWIIsapcTOfv0ofyRdt9Owi0yTFCm+9zi/b2vLjgqDAVfw2WTKmXISSuP2Bf/+sv50&#10;x1mIwpXCglMFP6nA7xcfP8wbn6srqMCWChkVcSFvfMGrGH2eZUFWqhZhAl45CmrAWkT6xX1Womio&#10;em2zq+n0NmsAS48gVQjkfeiDfNHV11rJ+KR1UJHZgtPbYndid+7SmS3mIt+j8JWRwzPEP7yiFsZR&#10;03OpBxEFO6D5o1RtJEIAHScS6gy0NlJ1M9A0s+m7abaV8KqbhcAJ/gxT+H9l5eNx65+RxfYLtERg&#10;AqTxIQ/kTPO0Guv0pZcyihOEpzNsqo1MkvP2bnY9u7vhTFLs+uYz8ZLKZJfbHkP8qqBmySg4Ei0d&#10;WuK4CbFPHVNSswDWlGtjbfpJgZVFdhREYVOZqIbiv2VZl3IdpFt9weTJLqMkK7a7dphvB+WJxkbo&#10;FRG8XBtqtBEhPgskCdCkJOv4RIe20BQcBouzCvDn3/wpn5ihKGcNSarg4cdBoOLMfnPEWdLfaOBo&#10;7EbDHeoV0IgzWhgvO5MuYLSjqRHqV1L7MnWhkHCSehU8juYq9sKmbZFqueySSGVexI3beplKj4C+&#10;tK8C/UBHJCIfYRSbyN+x0uf28C4PEbTpKEuA9igOOJNCO9KHbUor8Pa/y7rs/OIXAAAA//8DAFBL&#10;AwQUAAYACAAAACEAJkNxvt0AAAAIAQAADwAAAGRycy9kb3ducmV2LnhtbEyPwU7DMBBE70j8g7VI&#10;XFBrE0GoQpwKWnorh5aq5228JBHxOoqdJv173BMcRzOaeZMvJ9uKM/W+cazhca5AEJfONFxpOHxt&#10;ZgsQPiAbbB2Thgt5WBa3Nzlmxo28o/M+VCKWsM9QQx1Cl0npy5os+rnriKP37XqLIcq+kqbHMZbb&#10;ViZKpdJiw3Ghxo5WNZU/+8FqSNf9MO549bA+fGzxs6uS4/vlqPX93fT2CiLQFP7CcMWP6FBEppMb&#10;2HjRapilizRGNcRHV1upp2cQJw0viQJZ5PL/geIXAAD//wMAUEsBAi0AFAAGAAgAAAAhALaDOJL+&#10;AAAA4QEAABMAAAAAAAAAAAAAAAAAAAAAAFtDb250ZW50X1R5cGVzXS54bWxQSwECLQAUAAYACAAA&#10;ACEAOP0h/9YAAACUAQAACwAAAAAAAAAAAAAAAAAvAQAAX3JlbHMvLnJlbHNQSwECLQAUAAYACAAA&#10;ACEARDRRrRgCAAA7BAAADgAAAAAAAAAAAAAAAAAuAgAAZHJzL2Uyb0RvYy54bWxQSwECLQAUAAYA&#10;CAAAACEAJkNxvt0AAAAIAQAADwAAAAAAAAAAAAAAAAByBAAAZHJzL2Rvd25yZXYueG1sUEsFBgAA&#10;AAAEAAQA8wAAAHwFAAAAAA==&#10;" stroked="f">
                <v:textbox inset="0,0,0,0">
                  <w:txbxContent>
                    <w:p w14:paraId="396F12F2" w14:textId="512CD516" w:rsidR="008E5AA8" w:rsidRPr="002A5152" w:rsidRDefault="008E5AA8" w:rsidP="007474C0">
                      <w:pPr>
                        <w:pStyle w:val="Legenda"/>
                        <w:jc w:val="center"/>
                        <w:rPr>
                          <w:rFonts w:cs="Arial"/>
                          <w:szCs w:val="20"/>
                        </w:rPr>
                      </w:pPr>
                      <w:bookmarkStart w:id="28" w:name="_Toc169196536"/>
                      <w:r w:rsidRPr="002A5152">
                        <w:t xml:space="preserve">Figura </w:t>
                      </w:r>
                      <w:r w:rsidRPr="002A5152">
                        <w:fldChar w:fldCharType="begin"/>
                      </w:r>
                      <w:r w:rsidRPr="002A5152">
                        <w:instrText xml:space="preserve"> SEQ Figura \* ARABIC </w:instrText>
                      </w:r>
                      <w:r w:rsidRPr="002A5152">
                        <w:fldChar w:fldCharType="separate"/>
                      </w:r>
                      <w:r w:rsidR="00752429">
                        <w:rPr>
                          <w:noProof/>
                        </w:rPr>
                        <w:t>3</w:t>
                      </w:r>
                      <w:r w:rsidRPr="002A5152">
                        <w:fldChar w:fldCharType="end"/>
                      </w:r>
                      <w:r w:rsidRPr="002A5152">
                        <w:t xml:space="preserve"> BPMN</w:t>
                      </w:r>
                      <w:bookmarkEnd w:id="28"/>
                    </w:p>
                  </w:txbxContent>
                </v:textbox>
                <w10:wrap type="topAndBottom"/>
              </v:shape>
            </w:pict>
          </mc:Fallback>
        </mc:AlternateContent>
      </w:r>
      <w:r w:rsidR="00897AFD" w:rsidRPr="002A5152">
        <w:rPr>
          <w:rFonts w:cs="Arial"/>
          <w:sz w:val="20"/>
        </w:rPr>
        <w:t>Fonte: Do próprio autor, 2024</w:t>
      </w:r>
    </w:p>
    <w:p w14:paraId="5A3E0B33" w14:textId="590D6386" w:rsidR="003E5C02" w:rsidRPr="002A5152" w:rsidRDefault="003E5C02" w:rsidP="007474C0">
      <w:pPr>
        <w:pStyle w:val="Corpodetexto"/>
        <w:spacing w:line="360" w:lineRule="auto"/>
        <w:ind w:left="0"/>
        <w:rPr>
          <w:rFonts w:cs="Arial"/>
        </w:rPr>
      </w:pPr>
    </w:p>
    <w:p w14:paraId="59B1B558" w14:textId="0E238877" w:rsidR="003E5C02" w:rsidRPr="002A5152" w:rsidRDefault="003E5C02" w:rsidP="0038435A">
      <w:pPr>
        <w:pStyle w:val="Corpodetexto"/>
        <w:spacing w:line="360" w:lineRule="auto"/>
        <w:rPr>
          <w:rFonts w:cs="Arial"/>
        </w:rPr>
      </w:pPr>
    </w:p>
    <w:p w14:paraId="33ECFFD8" w14:textId="77777777" w:rsidR="00D4439C" w:rsidRPr="002A5152" w:rsidRDefault="00D4439C" w:rsidP="0038435A">
      <w:pPr>
        <w:spacing w:line="360" w:lineRule="auto"/>
        <w:rPr>
          <w:rFonts w:cs="Arial"/>
          <w:color w:val="000066"/>
        </w:rPr>
      </w:pPr>
    </w:p>
    <w:p w14:paraId="7C8D6EAD" w14:textId="2C5D0FD3" w:rsidR="00EC23E9" w:rsidRPr="002A5152" w:rsidRDefault="000D6B46" w:rsidP="0038435A">
      <w:pPr>
        <w:pStyle w:val="Ttulo2"/>
        <w:spacing w:line="360" w:lineRule="auto"/>
        <w:rPr>
          <w:rFonts w:cs="Arial"/>
        </w:rPr>
      </w:pPr>
      <w:bookmarkStart w:id="29" w:name="_Toc106706809"/>
      <w:bookmarkStart w:id="30" w:name="_Toc169195288"/>
      <w:r w:rsidRPr="002A5152">
        <w:rPr>
          <w:rFonts w:cs="Arial"/>
        </w:rPr>
        <w:t xml:space="preserve">Normas, Processos e </w:t>
      </w:r>
      <w:r w:rsidR="00973D7D" w:rsidRPr="002A5152">
        <w:rPr>
          <w:rFonts w:cs="Arial"/>
        </w:rPr>
        <w:t>Formulários Utilizados</w:t>
      </w:r>
      <w:r w:rsidRPr="002A5152">
        <w:rPr>
          <w:rFonts w:cs="Arial"/>
        </w:rPr>
        <w:t xml:space="preserve"> </w:t>
      </w:r>
      <w:r w:rsidR="00973D7D" w:rsidRPr="002A5152">
        <w:rPr>
          <w:rFonts w:cs="Arial"/>
        </w:rPr>
        <w:t>n</w:t>
      </w:r>
      <w:r w:rsidR="00EC23E9" w:rsidRPr="002A5152">
        <w:rPr>
          <w:rFonts w:cs="Arial"/>
        </w:rPr>
        <w:t>o Processo de Negócio</w:t>
      </w:r>
      <w:bookmarkEnd w:id="29"/>
      <w:bookmarkEnd w:id="30"/>
    </w:p>
    <w:p w14:paraId="17F0C704" w14:textId="5A0AC0BB" w:rsidR="00C00F8E" w:rsidRPr="002A5152" w:rsidRDefault="00C00F8E" w:rsidP="0038435A">
      <w:pPr>
        <w:pStyle w:val="Legenda"/>
        <w:keepNext/>
        <w:spacing w:line="360" w:lineRule="auto"/>
        <w:jc w:val="center"/>
        <w:rPr>
          <w:rFonts w:cs="Arial"/>
        </w:rPr>
      </w:pPr>
      <w:bookmarkStart w:id="31" w:name="_Toc169196557"/>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2</w:t>
      </w:r>
      <w:r w:rsidR="00933156" w:rsidRPr="002A5152">
        <w:rPr>
          <w:rFonts w:cs="Arial"/>
        </w:rPr>
        <w:fldChar w:fldCharType="end"/>
      </w:r>
      <w:r w:rsidRPr="002A5152">
        <w:rPr>
          <w:rFonts w:cs="Arial"/>
        </w:rPr>
        <w:t xml:space="preserve"> Documentos utilizados pelos usuários</w:t>
      </w:r>
      <w:bookmarkEnd w:id="31"/>
    </w:p>
    <w:tbl>
      <w:tblPr>
        <w:tblW w:w="874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2190"/>
        <w:gridCol w:w="4395"/>
      </w:tblGrid>
      <w:tr w:rsidR="000C1884" w:rsidRPr="002A5152" w14:paraId="023B915D" w14:textId="77777777" w:rsidTr="003A59B4">
        <w:trPr>
          <w:cantSplit/>
          <w:tblHeader/>
          <w:jc w:val="center"/>
        </w:trPr>
        <w:tc>
          <w:tcPr>
            <w:tcW w:w="2160" w:type="dxa"/>
            <w:tcBorders>
              <w:top w:val="single" w:sz="12" w:space="0" w:color="000000"/>
              <w:left w:val="single" w:sz="12" w:space="0" w:color="000000"/>
              <w:bottom w:val="single" w:sz="6" w:space="0" w:color="000000"/>
              <w:right w:val="single" w:sz="6" w:space="0" w:color="000000"/>
            </w:tcBorders>
            <w:shd w:val="clear" w:color="auto" w:fill="BFBFBF" w:themeFill="background1" w:themeFillShade="BF"/>
          </w:tcPr>
          <w:p w14:paraId="1F789992" w14:textId="76745FCD" w:rsidR="00973D7D" w:rsidRPr="002A5152" w:rsidRDefault="00973D7D" w:rsidP="0038435A">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Título do Documento</w:t>
            </w:r>
          </w:p>
        </w:tc>
        <w:tc>
          <w:tcPr>
            <w:tcW w:w="2190" w:type="dxa"/>
            <w:tcBorders>
              <w:top w:val="single" w:sz="12" w:space="0" w:color="000000"/>
              <w:left w:val="single" w:sz="6" w:space="0" w:color="000000"/>
              <w:bottom w:val="single" w:sz="6" w:space="0" w:color="000000"/>
              <w:right w:val="single" w:sz="6" w:space="0" w:color="000000"/>
            </w:tcBorders>
            <w:shd w:val="clear" w:color="auto" w:fill="BFBFBF" w:themeFill="background1" w:themeFillShade="BF"/>
          </w:tcPr>
          <w:p w14:paraId="59824D3E" w14:textId="096203D8" w:rsidR="00973D7D" w:rsidRPr="002A5152" w:rsidRDefault="00973D7D" w:rsidP="00CC5E5F">
            <w:pPr>
              <w:pStyle w:val="InfoBlue"/>
            </w:pPr>
            <w:r w:rsidRPr="002A5152">
              <w:t>Tipo</w:t>
            </w:r>
          </w:p>
        </w:tc>
        <w:tc>
          <w:tcPr>
            <w:tcW w:w="4395" w:type="dxa"/>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70A843BD" w14:textId="006B7CD4" w:rsidR="00973D7D" w:rsidRPr="002A5152" w:rsidRDefault="00973D7D" w:rsidP="00CC5E5F">
            <w:pPr>
              <w:pStyle w:val="InfoBlue"/>
            </w:pPr>
            <w:r w:rsidRPr="002A5152">
              <w:t>Link</w:t>
            </w:r>
          </w:p>
        </w:tc>
      </w:tr>
      <w:tr w:rsidR="00973D7D" w:rsidRPr="002A5152" w14:paraId="24B8D99E" w14:textId="77777777" w:rsidTr="003A59B4">
        <w:trPr>
          <w:cantSplit/>
          <w:jc w:val="center"/>
        </w:trPr>
        <w:tc>
          <w:tcPr>
            <w:tcW w:w="2160" w:type="dxa"/>
            <w:tcBorders>
              <w:top w:val="single" w:sz="12" w:space="0" w:color="000000"/>
              <w:left w:val="single" w:sz="12" w:space="0" w:color="000000"/>
              <w:bottom w:val="single" w:sz="6" w:space="0" w:color="000000"/>
              <w:right w:val="single" w:sz="6" w:space="0" w:color="000000"/>
            </w:tcBorders>
            <w:shd w:val="clear" w:color="auto" w:fill="auto"/>
          </w:tcPr>
          <w:p w14:paraId="42445F3F" w14:textId="54B3A9EA" w:rsidR="00973D7D" w:rsidRPr="002A5152" w:rsidRDefault="004045BA" w:rsidP="003A59B4">
            <w:pPr>
              <w:pStyle w:val="Corpodetexto1"/>
              <w:keepNext/>
              <w:spacing w:line="360" w:lineRule="auto"/>
              <w:jc w:val="center"/>
              <w:rPr>
                <w:rFonts w:ascii="Arial" w:hAnsi="Arial" w:cs="Arial"/>
                <w:lang w:val="pt-BR"/>
              </w:rPr>
            </w:pPr>
            <w:r w:rsidRPr="002A5152">
              <w:rPr>
                <w:rFonts w:ascii="Arial" w:hAnsi="Arial" w:cs="Arial"/>
                <w:lang w:val="pt-BR"/>
              </w:rPr>
              <w:t>LGPD</w:t>
            </w:r>
          </w:p>
        </w:tc>
        <w:tc>
          <w:tcPr>
            <w:tcW w:w="2190" w:type="dxa"/>
            <w:tcBorders>
              <w:top w:val="single" w:sz="12" w:space="0" w:color="000000"/>
              <w:left w:val="single" w:sz="6" w:space="0" w:color="000000"/>
              <w:bottom w:val="single" w:sz="6" w:space="0" w:color="000000"/>
              <w:right w:val="single" w:sz="6" w:space="0" w:color="000000"/>
            </w:tcBorders>
          </w:tcPr>
          <w:p w14:paraId="2D009848" w14:textId="75B403B7" w:rsidR="00973D7D" w:rsidRPr="002A5152" w:rsidRDefault="004045BA" w:rsidP="00CC5E5F">
            <w:pPr>
              <w:pStyle w:val="InfoBlue"/>
            </w:pPr>
            <w:r w:rsidRPr="002A5152">
              <w:t>L</w:t>
            </w:r>
            <w:r w:rsidR="00A63495" w:rsidRPr="002A5152">
              <w:t>ei</w:t>
            </w:r>
            <w:r w:rsidR="00F068BB" w:rsidRPr="002A5152">
              <w:t xml:space="preserve"> federal</w:t>
            </w:r>
          </w:p>
        </w:tc>
        <w:tc>
          <w:tcPr>
            <w:tcW w:w="4395" w:type="dxa"/>
            <w:tcBorders>
              <w:top w:val="single" w:sz="12" w:space="0" w:color="000000"/>
              <w:left w:val="single" w:sz="6" w:space="0" w:color="000000"/>
              <w:bottom w:val="single" w:sz="6" w:space="0" w:color="000000"/>
              <w:right w:val="single" w:sz="12" w:space="0" w:color="000000"/>
            </w:tcBorders>
            <w:shd w:val="clear" w:color="auto" w:fill="auto"/>
          </w:tcPr>
          <w:p w14:paraId="5406D226" w14:textId="5A06AA4E" w:rsidR="00973D7D" w:rsidRPr="002A5152" w:rsidRDefault="005F2CBC" w:rsidP="00CC5E5F">
            <w:pPr>
              <w:pStyle w:val="InfoBlue"/>
              <w:rPr>
                <w:rFonts w:cs="Arial"/>
              </w:rPr>
            </w:pPr>
            <w:hyperlink r:id="rId17" w:history="1">
              <w:r w:rsidR="004045BA" w:rsidRPr="002A5152">
                <w:rPr>
                  <w:rStyle w:val="Hyperlink"/>
                  <w:rFonts w:cs="Arial"/>
                </w:rPr>
                <w:t>L13709 (planalto.gov.br)</w:t>
              </w:r>
            </w:hyperlink>
          </w:p>
        </w:tc>
      </w:tr>
      <w:tr w:rsidR="00973D7D" w:rsidRPr="002A5152" w14:paraId="657ABD8B" w14:textId="77777777" w:rsidTr="003A59B4">
        <w:trPr>
          <w:cantSplit/>
          <w:jc w:val="center"/>
        </w:trPr>
        <w:tc>
          <w:tcPr>
            <w:tcW w:w="2160" w:type="dxa"/>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628145C2" w14:textId="50CAB66A" w:rsidR="00973D7D" w:rsidRPr="002A5152" w:rsidRDefault="004045BA" w:rsidP="003A59B4">
            <w:pPr>
              <w:pStyle w:val="Corpodetexto1"/>
              <w:spacing w:line="360" w:lineRule="auto"/>
              <w:jc w:val="center"/>
              <w:rPr>
                <w:rFonts w:ascii="Arial" w:hAnsi="Arial" w:cs="Arial"/>
                <w:lang w:val="pt-BR"/>
              </w:rPr>
            </w:pPr>
            <w:r w:rsidRPr="002A5152">
              <w:rPr>
                <w:rFonts w:ascii="Arial" w:hAnsi="Arial" w:cs="Arial"/>
                <w:lang w:val="pt-BR"/>
              </w:rPr>
              <w:t>Lei 10</w:t>
            </w:r>
            <w:r w:rsidR="00044862" w:rsidRPr="002A5152">
              <w:rPr>
                <w:rFonts w:ascii="Arial" w:hAnsi="Arial" w:cs="Arial"/>
                <w:lang w:val="pt-BR"/>
              </w:rPr>
              <w:t>.205</w:t>
            </w:r>
          </w:p>
        </w:tc>
        <w:tc>
          <w:tcPr>
            <w:tcW w:w="219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EB6C4D5" w14:textId="7DCF7A63" w:rsidR="00973D7D" w:rsidRPr="002A5152" w:rsidRDefault="00B92F33" w:rsidP="00CC5E5F">
            <w:pPr>
              <w:pStyle w:val="InfoBlue"/>
            </w:pPr>
            <w:r w:rsidRPr="002A5152">
              <w:t>L</w:t>
            </w:r>
            <w:r w:rsidR="00A63495" w:rsidRPr="002A5152">
              <w:t>ei</w:t>
            </w:r>
            <w:r w:rsidR="009C1562" w:rsidRPr="002A5152">
              <w:t xml:space="preserve"> </w:t>
            </w:r>
            <w:r w:rsidR="00F068BB" w:rsidRPr="002A5152">
              <w:t>federal</w:t>
            </w:r>
          </w:p>
        </w:tc>
        <w:tc>
          <w:tcPr>
            <w:tcW w:w="4395"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31B0C4CD" w14:textId="13E8CF2D" w:rsidR="00973D7D" w:rsidRPr="002A5152" w:rsidRDefault="005F2CBC" w:rsidP="00CC5E5F">
            <w:pPr>
              <w:pStyle w:val="InfoBlue"/>
              <w:rPr>
                <w:rFonts w:cs="Arial"/>
              </w:rPr>
            </w:pPr>
            <w:hyperlink r:id="rId18" w:history="1">
              <w:r w:rsidR="00044862" w:rsidRPr="002A5152">
                <w:rPr>
                  <w:rStyle w:val="Hyperlink"/>
                  <w:rFonts w:cs="Arial"/>
                </w:rPr>
                <w:t>L10205 (planalto.gov.br)</w:t>
              </w:r>
            </w:hyperlink>
          </w:p>
        </w:tc>
      </w:tr>
      <w:tr w:rsidR="00973D7D" w:rsidRPr="002A5152" w14:paraId="49D7F7D6" w14:textId="77777777" w:rsidTr="003A59B4">
        <w:trPr>
          <w:cantSplit/>
          <w:jc w:val="center"/>
        </w:trPr>
        <w:tc>
          <w:tcPr>
            <w:tcW w:w="2160" w:type="dxa"/>
            <w:tcBorders>
              <w:top w:val="single" w:sz="6" w:space="0" w:color="000000"/>
              <w:left w:val="single" w:sz="12" w:space="0" w:color="000000"/>
              <w:bottom w:val="single" w:sz="6" w:space="0" w:color="000000"/>
              <w:right w:val="single" w:sz="6" w:space="0" w:color="000000"/>
            </w:tcBorders>
            <w:shd w:val="clear" w:color="auto" w:fill="auto"/>
          </w:tcPr>
          <w:p w14:paraId="30C66BDE" w14:textId="7D1DD2F7" w:rsidR="00973D7D" w:rsidRPr="002A5152" w:rsidRDefault="00044862" w:rsidP="003A59B4">
            <w:pPr>
              <w:pStyle w:val="Corpodetexto1"/>
              <w:spacing w:line="360" w:lineRule="auto"/>
              <w:jc w:val="center"/>
              <w:rPr>
                <w:rFonts w:ascii="Arial" w:hAnsi="Arial" w:cs="Arial"/>
                <w:lang w:val="pt-BR"/>
              </w:rPr>
            </w:pPr>
            <w:r w:rsidRPr="002A5152">
              <w:rPr>
                <w:rFonts w:ascii="Arial" w:hAnsi="Arial" w:cs="Arial"/>
                <w:lang w:val="pt-BR"/>
              </w:rPr>
              <w:lastRenderedPageBreak/>
              <w:t>Lei 10.</w:t>
            </w:r>
            <w:r w:rsidR="00762AA1" w:rsidRPr="002A5152">
              <w:rPr>
                <w:rFonts w:ascii="Arial" w:hAnsi="Arial" w:cs="Arial"/>
                <w:lang w:val="pt-BR"/>
              </w:rPr>
              <w:t>936</w:t>
            </w:r>
          </w:p>
        </w:tc>
        <w:tc>
          <w:tcPr>
            <w:tcW w:w="2190" w:type="dxa"/>
            <w:tcBorders>
              <w:top w:val="single" w:sz="6" w:space="0" w:color="000000"/>
              <w:left w:val="single" w:sz="6" w:space="0" w:color="000000"/>
              <w:bottom w:val="single" w:sz="6" w:space="0" w:color="000000"/>
              <w:right w:val="single" w:sz="6" w:space="0" w:color="000000"/>
            </w:tcBorders>
          </w:tcPr>
          <w:p w14:paraId="66A57834" w14:textId="6CB53F44" w:rsidR="00973D7D" w:rsidRPr="002A5152" w:rsidRDefault="00F068BB" w:rsidP="00CC5E5F">
            <w:pPr>
              <w:pStyle w:val="InfoBlue"/>
            </w:pPr>
            <w:r w:rsidRPr="002A5152">
              <w:t xml:space="preserve">Lei </w:t>
            </w:r>
            <w:r w:rsidR="002D1432" w:rsidRPr="002A5152">
              <w:t>estadual</w:t>
            </w:r>
          </w:p>
        </w:tc>
        <w:tc>
          <w:tcPr>
            <w:tcW w:w="4395" w:type="dxa"/>
            <w:tcBorders>
              <w:top w:val="single" w:sz="6" w:space="0" w:color="000000"/>
              <w:left w:val="single" w:sz="6" w:space="0" w:color="000000"/>
              <w:bottom w:val="single" w:sz="6" w:space="0" w:color="000000"/>
              <w:right w:val="single" w:sz="12" w:space="0" w:color="000000"/>
            </w:tcBorders>
            <w:shd w:val="clear" w:color="auto" w:fill="auto"/>
          </w:tcPr>
          <w:p w14:paraId="6E90F370" w14:textId="073F9F55" w:rsidR="00973D7D" w:rsidRPr="002A5152" w:rsidRDefault="005F2CBC" w:rsidP="00CC5E5F">
            <w:pPr>
              <w:pStyle w:val="InfoBlue"/>
              <w:rPr>
                <w:rFonts w:cs="Arial"/>
              </w:rPr>
            </w:pPr>
            <w:hyperlink r:id="rId19" w:history="1">
              <w:r w:rsidR="00CB70B9" w:rsidRPr="002A5152">
                <w:rPr>
                  <w:rStyle w:val="Hyperlink"/>
                  <w:rFonts w:eastAsia="Symbol" w:cs="Arial"/>
                </w:rPr>
                <w:t>§</w:t>
              </w:r>
              <w:r w:rsidR="00CB70B9" w:rsidRPr="002A5152">
                <w:rPr>
                  <w:rStyle w:val="Hyperlink"/>
                  <w:rFonts w:cs="Arial"/>
                </w:rPr>
                <w:t xml:space="preserve"> Lei nº 10 (prosangue.sp.gov.br)</w:t>
              </w:r>
            </w:hyperlink>
          </w:p>
        </w:tc>
      </w:tr>
      <w:tr w:rsidR="00973D7D" w:rsidRPr="002A5152" w14:paraId="389AB8A3" w14:textId="77777777" w:rsidTr="003A59B4">
        <w:trPr>
          <w:cantSplit/>
          <w:jc w:val="center"/>
        </w:trPr>
        <w:tc>
          <w:tcPr>
            <w:tcW w:w="2160" w:type="dxa"/>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7D4BB929" w14:textId="70C92930" w:rsidR="00973D7D" w:rsidRPr="002A5152" w:rsidRDefault="00A32547" w:rsidP="003A59B4">
            <w:pPr>
              <w:pStyle w:val="Corpodetexto1"/>
              <w:spacing w:line="360" w:lineRule="auto"/>
              <w:jc w:val="center"/>
              <w:rPr>
                <w:rFonts w:ascii="Arial" w:hAnsi="Arial" w:cs="Arial"/>
                <w:lang w:val="pt-BR"/>
              </w:rPr>
            </w:pPr>
            <w:r w:rsidRPr="002A5152">
              <w:rPr>
                <w:rFonts w:ascii="Arial" w:hAnsi="Arial" w:cs="Arial"/>
                <w:lang w:val="pt-BR"/>
              </w:rPr>
              <w:t>Agenda 2030</w:t>
            </w:r>
            <w:r w:rsidR="00FD6060" w:rsidRPr="002A5152">
              <w:rPr>
                <w:rFonts w:ascii="Arial" w:hAnsi="Arial" w:cs="Arial"/>
                <w:lang w:val="pt-BR"/>
              </w:rPr>
              <w:t xml:space="preserve"> </w:t>
            </w:r>
            <w:r w:rsidR="0016058A" w:rsidRPr="002A5152">
              <w:rPr>
                <w:rFonts w:ascii="Arial" w:hAnsi="Arial" w:cs="Arial"/>
                <w:lang w:val="pt-BR"/>
              </w:rPr>
              <w:t>ONU - ODS</w:t>
            </w:r>
          </w:p>
        </w:tc>
        <w:tc>
          <w:tcPr>
            <w:tcW w:w="2190"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0F2E503" w14:textId="00874ECA" w:rsidR="00973D7D" w:rsidRPr="002A5152" w:rsidRDefault="00EE04F9" w:rsidP="00CC5E5F">
            <w:pPr>
              <w:pStyle w:val="InfoBlue"/>
            </w:pPr>
            <w:r w:rsidRPr="002A5152">
              <w:t>Página informativa</w:t>
            </w:r>
          </w:p>
        </w:tc>
        <w:tc>
          <w:tcPr>
            <w:tcW w:w="4395"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5D8E5689" w14:textId="673F96E8" w:rsidR="00973D7D" w:rsidRPr="002A5152" w:rsidRDefault="005F2CBC" w:rsidP="00CC5E5F">
            <w:pPr>
              <w:pStyle w:val="InfoBlue"/>
            </w:pPr>
            <w:hyperlink r:id="rId20" w:history="1">
              <w:r w:rsidR="00781FDA" w:rsidRPr="002A5152">
                <w:rPr>
                  <w:rStyle w:val="Hyperlink"/>
                  <w:rFonts w:cs="Arial"/>
                </w:rPr>
                <w:t>Objetivos de Desenvolvimento Sustentável | As Nações Unidas no Brasil</w:t>
              </w:r>
            </w:hyperlink>
          </w:p>
        </w:tc>
      </w:tr>
      <w:tr w:rsidR="00973D7D" w:rsidRPr="002A5152" w14:paraId="6908DD5E" w14:textId="77777777" w:rsidTr="003A59B4">
        <w:trPr>
          <w:cantSplit/>
          <w:jc w:val="center"/>
        </w:trPr>
        <w:tc>
          <w:tcPr>
            <w:tcW w:w="2160" w:type="dxa"/>
            <w:tcBorders>
              <w:top w:val="single" w:sz="6" w:space="0" w:color="000000"/>
              <w:left w:val="single" w:sz="12" w:space="0" w:color="000000"/>
              <w:bottom w:val="single" w:sz="12" w:space="0" w:color="000000"/>
              <w:right w:val="single" w:sz="6" w:space="0" w:color="000000"/>
            </w:tcBorders>
            <w:shd w:val="clear" w:color="auto" w:fill="auto"/>
          </w:tcPr>
          <w:p w14:paraId="22AA0A27" w14:textId="58A91F3D" w:rsidR="00973D7D" w:rsidRPr="002A5152" w:rsidRDefault="0025435B" w:rsidP="003A59B4">
            <w:pPr>
              <w:pStyle w:val="Corpodetexto1"/>
              <w:spacing w:line="360" w:lineRule="auto"/>
              <w:jc w:val="center"/>
              <w:rPr>
                <w:rFonts w:ascii="Arial" w:hAnsi="Arial" w:cs="Arial"/>
                <w:lang w:val="pt-BR"/>
              </w:rPr>
            </w:pPr>
            <w:r w:rsidRPr="002A5152">
              <w:rPr>
                <w:rFonts w:ascii="Arial" w:hAnsi="Arial" w:cs="Arial"/>
                <w:lang w:val="pt-BR"/>
              </w:rPr>
              <w:t xml:space="preserve">Manual </w:t>
            </w:r>
            <w:r w:rsidR="00EE2527" w:rsidRPr="002A5152">
              <w:rPr>
                <w:rFonts w:ascii="Arial" w:hAnsi="Arial" w:cs="Arial"/>
                <w:lang w:val="pt-BR"/>
              </w:rPr>
              <w:t>para o Sistema Nacional de Hemovigilância no Brasil</w:t>
            </w:r>
          </w:p>
        </w:tc>
        <w:tc>
          <w:tcPr>
            <w:tcW w:w="2190" w:type="dxa"/>
            <w:tcBorders>
              <w:top w:val="single" w:sz="6" w:space="0" w:color="000000"/>
              <w:left w:val="single" w:sz="6" w:space="0" w:color="000000"/>
              <w:bottom w:val="single" w:sz="12" w:space="0" w:color="000000"/>
              <w:right w:val="single" w:sz="6" w:space="0" w:color="000000"/>
            </w:tcBorders>
          </w:tcPr>
          <w:p w14:paraId="2513E522" w14:textId="4F9774D2" w:rsidR="00973D7D" w:rsidRPr="002A5152" w:rsidRDefault="00EE2527" w:rsidP="00CC5E5F">
            <w:pPr>
              <w:pStyle w:val="InfoBlue"/>
            </w:pPr>
            <w:r w:rsidRPr="002A5152">
              <w:t>Manual</w:t>
            </w:r>
          </w:p>
        </w:tc>
        <w:tc>
          <w:tcPr>
            <w:tcW w:w="4395" w:type="dxa"/>
            <w:tcBorders>
              <w:top w:val="single" w:sz="6" w:space="0" w:color="000000"/>
              <w:left w:val="single" w:sz="6" w:space="0" w:color="000000"/>
              <w:bottom w:val="single" w:sz="12" w:space="0" w:color="000000"/>
              <w:right w:val="single" w:sz="12" w:space="0" w:color="000000"/>
            </w:tcBorders>
            <w:shd w:val="clear" w:color="auto" w:fill="auto"/>
          </w:tcPr>
          <w:p w14:paraId="705431D6" w14:textId="7B2E0160" w:rsidR="00973D7D" w:rsidRPr="002A5152" w:rsidRDefault="005F2CBC" w:rsidP="00CC5E5F">
            <w:pPr>
              <w:pStyle w:val="InfoBlue"/>
              <w:rPr>
                <w:rFonts w:cs="Arial"/>
              </w:rPr>
            </w:pPr>
            <w:hyperlink r:id="rId21" w:history="1">
              <w:r w:rsidR="00EE2527" w:rsidRPr="002A5152">
                <w:rPr>
                  <w:rStyle w:val="Hyperlink"/>
                  <w:rFonts w:cs="Arial"/>
                </w:rPr>
                <w:t>Sistema Nacional de Hemovigilância (www.gov.br)</w:t>
              </w:r>
            </w:hyperlink>
          </w:p>
        </w:tc>
      </w:tr>
    </w:tbl>
    <w:p w14:paraId="7AA12AE5" w14:textId="00B7A34F" w:rsidR="00E868FC" w:rsidRPr="002A5152" w:rsidRDefault="00E868FC" w:rsidP="0038435A">
      <w:pPr>
        <w:spacing w:line="360" w:lineRule="auto"/>
        <w:jc w:val="center"/>
        <w:rPr>
          <w:rFonts w:cs="Arial"/>
          <w:sz w:val="20"/>
        </w:rPr>
      </w:pPr>
      <w:r w:rsidRPr="002A5152">
        <w:rPr>
          <w:rFonts w:cs="Arial"/>
          <w:sz w:val="20"/>
        </w:rPr>
        <w:t xml:space="preserve">Fonte: </w:t>
      </w:r>
      <w:r w:rsidR="003E5C02" w:rsidRPr="002A5152">
        <w:rPr>
          <w:rFonts w:cs="Arial"/>
          <w:sz w:val="20"/>
        </w:rPr>
        <w:t>Do próprio autor, 2024</w:t>
      </w:r>
    </w:p>
    <w:p w14:paraId="4B8091DF" w14:textId="77777777" w:rsidR="00973D7D" w:rsidRPr="002A5152" w:rsidRDefault="00973D7D" w:rsidP="0038435A">
      <w:pPr>
        <w:pStyle w:val="Corpodetexto"/>
        <w:spacing w:line="360" w:lineRule="auto"/>
        <w:rPr>
          <w:rFonts w:cs="Arial"/>
        </w:rPr>
      </w:pPr>
    </w:p>
    <w:p w14:paraId="16261005" w14:textId="06EE3350" w:rsidR="00B47EE7" w:rsidRPr="002A5152" w:rsidRDefault="003F2FEB" w:rsidP="0038435A">
      <w:pPr>
        <w:pStyle w:val="Ttulo2"/>
        <w:spacing w:line="360" w:lineRule="auto"/>
        <w:rPr>
          <w:rFonts w:cs="Arial"/>
        </w:rPr>
      </w:pPr>
      <w:bookmarkStart w:id="32" w:name="_Toc106706810"/>
      <w:bookmarkStart w:id="33" w:name="_Toc169195289"/>
      <w:r w:rsidRPr="002A5152">
        <w:rPr>
          <w:rFonts w:cs="Arial"/>
        </w:rPr>
        <w:t>Descriçã</w:t>
      </w:r>
      <w:r w:rsidR="00AC5624" w:rsidRPr="002A5152">
        <w:rPr>
          <w:rFonts w:cs="Arial"/>
        </w:rPr>
        <w:t>o</w:t>
      </w:r>
      <w:r w:rsidR="001D2952" w:rsidRPr="002A5152">
        <w:rPr>
          <w:rFonts w:cs="Arial"/>
        </w:rPr>
        <w:t xml:space="preserve"> dos requisitos de usuário</w:t>
      </w:r>
      <w:r w:rsidR="00B47EE7" w:rsidRPr="002A5152">
        <w:rPr>
          <w:rFonts w:cs="Arial"/>
        </w:rPr>
        <w:t>.</w:t>
      </w:r>
      <w:bookmarkEnd w:id="32"/>
      <w:bookmarkEnd w:id="33"/>
      <w:r w:rsidR="00B47EE7" w:rsidRPr="002A5152">
        <w:rPr>
          <w:rFonts w:cs="Arial"/>
        </w:rPr>
        <w:t xml:space="preserve"> </w:t>
      </w:r>
    </w:p>
    <w:p w14:paraId="7B334493" w14:textId="10428134" w:rsidR="002315BB" w:rsidRPr="002A5152" w:rsidRDefault="00F50928" w:rsidP="0038435A">
      <w:pPr>
        <w:spacing w:line="360" w:lineRule="auto"/>
        <w:ind w:firstLine="720"/>
        <w:jc w:val="both"/>
        <w:rPr>
          <w:rFonts w:cs="Arial"/>
          <w:color w:val="000000" w:themeColor="text1"/>
        </w:rPr>
      </w:pPr>
      <w:r w:rsidRPr="002A5152">
        <w:rPr>
          <w:rFonts w:cs="Arial"/>
          <w:color w:val="000000" w:themeColor="text1"/>
        </w:rPr>
        <w:t xml:space="preserve">Esta sessão detalha as necessidades </w:t>
      </w:r>
      <w:r w:rsidR="002315BB" w:rsidRPr="002A5152">
        <w:rPr>
          <w:rFonts w:cs="Arial"/>
          <w:color w:val="000000" w:themeColor="text1"/>
        </w:rPr>
        <w:t>do usuário</w:t>
      </w:r>
      <w:r w:rsidRPr="002A5152">
        <w:rPr>
          <w:rFonts w:cs="Arial"/>
          <w:color w:val="000000" w:themeColor="text1"/>
        </w:rPr>
        <w:t xml:space="preserve"> segundo as suas perspectivas </w:t>
      </w:r>
      <w:r w:rsidR="005358A8" w:rsidRPr="002A5152">
        <w:rPr>
          <w:rFonts w:cs="Arial"/>
          <w:color w:val="000000" w:themeColor="text1"/>
        </w:rPr>
        <w:t xml:space="preserve">e que </w:t>
      </w:r>
      <w:r w:rsidRPr="002A5152">
        <w:rPr>
          <w:rFonts w:cs="Arial"/>
          <w:color w:val="000000" w:themeColor="text1"/>
        </w:rPr>
        <w:t xml:space="preserve">deverão ser atendidas pelo </w:t>
      </w:r>
      <w:r w:rsidR="005358A8" w:rsidRPr="002A5152">
        <w:rPr>
          <w:rFonts w:cs="Arial"/>
          <w:color w:val="000000" w:themeColor="text1"/>
        </w:rPr>
        <w:t>sistema caso sejam parte do escopo</w:t>
      </w:r>
      <w:r w:rsidR="008203F8" w:rsidRPr="002A5152">
        <w:rPr>
          <w:rFonts w:cs="Arial"/>
          <w:color w:val="000000" w:themeColor="text1"/>
        </w:rPr>
        <w:t>.</w:t>
      </w:r>
    </w:p>
    <w:p w14:paraId="3E2DA4A7" w14:textId="77777777" w:rsidR="002315BB" w:rsidRPr="002A5152" w:rsidRDefault="002315BB" w:rsidP="0038435A">
      <w:pPr>
        <w:spacing w:line="360" w:lineRule="auto"/>
        <w:rPr>
          <w:rFonts w:cs="Arial"/>
          <w:i/>
          <w:iCs/>
        </w:rPr>
      </w:pPr>
    </w:p>
    <w:p w14:paraId="2D32869C" w14:textId="668C727C" w:rsidR="00A4716D" w:rsidRPr="002A5152" w:rsidRDefault="002315BB" w:rsidP="0038435A">
      <w:pPr>
        <w:pStyle w:val="Ttulo3"/>
        <w:spacing w:line="360" w:lineRule="auto"/>
        <w:rPr>
          <w:rFonts w:cs="Arial"/>
        </w:rPr>
      </w:pPr>
      <w:bookmarkStart w:id="34" w:name="_Toc106706811"/>
      <w:bookmarkStart w:id="35" w:name="_Toc169195290"/>
      <w:bookmarkStart w:id="36" w:name="_Toc456602776"/>
      <w:bookmarkStart w:id="37" w:name="_Toc430442350"/>
      <w:r w:rsidRPr="002A5152">
        <w:rPr>
          <w:rFonts w:cs="Arial"/>
        </w:rPr>
        <w:t>Lista de Requisitos do Usuário</w:t>
      </w:r>
      <w:bookmarkEnd w:id="34"/>
      <w:bookmarkEnd w:id="35"/>
    </w:p>
    <w:p w14:paraId="610D1D03" w14:textId="7354A801" w:rsidR="00A4716D" w:rsidRPr="002A5152" w:rsidRDefault="00A4716D" w:rsidP="0038435A">
      <w:pPr>
        <w:keepLines/>
        <w:spacing w:after="120" w:line="360" w:lineRule="auto"/>
        <w:ind w:left="720"/>
        <w:jc w:val="both"/>
        <w:rPr>
          <w:rFonts w:cs="Arial"/>
          <w:snapToGrid/>
          <w:szCs w:val="24"/>
          <w:lang w:eastAsia="pt-BR"/>
        </w:rPr>
      </w:pPr>
      <w:r w:rsidRPr="002A5152">
        <w:rPr>
          <w:rFonts w:cs="Arial"/>
          <w:szCs w:val="24"/>
        </w:rPr>
        <w:t xml:space="preserve">RU001 </w:t>
      </w:r>
      <w:r w:rsidR="001D37EE" w:rsidRPr="002A5152">
        <w:rPr>
          <w:rFonts w:cs="Arial"/>
          <w:szCs w:val="24"/>
        </w:rPr>
        <w:t xml:space="preserve">- </w:t>
      </w:r>
      <w:r w:rsidR="001D37EE" w:rsidRPr="002A5152">
        <w:rPr>
          <w:rFonts w:cs="Arial"/>
          <w:color w:val="0D0D0D"/>
          <w:shd w:val="clear" w:color="auto" w:fill="FFFFFF"/>
        </w:rPr>
        <w:t>Usuários (doadores) precisam fornecer suas informações básicas para contato e registro no sistema.</w:t>
      </w:r>
    </w:p>
    <w:p w14:paraId="4F1EE0F1" w14:textId="05883A26" w:rsidR="00A4716D" w:rsidRPr="002A5152" w:rsidRDefault="00A4716D" w:rsidP="0038435A">
      <w:pPr>
        <w:keepLines/>
        <w:spacing w:after="120" w:line="360" w:lineRule="auto"/>
        <w:ind w:left="720"/>
        <w:jc w:val="both"/>
        <w:rPr>
          <w:rFonts w:cs="Arial"/>
          <w:szCs w:val="24"/>
        </w:rPr>
      </w:pPr>
      <w:r w:rsidRPr="002A5152">
        <w:rPr>
          <w:rFonts w:cs="Arial"/>
          <w:szCs w:val="24"/>
        </w:rPr>
        <w:t xml:space="preserve">RU002 </w:t>
      </w:r>
      <w:r w:rsidR="0011708C" w:rsidRPr="002A5152">
        <w:rPr>
          <w:rFonts w:cs="Arial"/>
          <w:szCs w:val="24"/>
        </w:rPr>
        <w:t>–</w:t>
      </w:r>
      <w:r w:rsidRPr="002A5152">
        <w:rPr>
          <w:rFonts w:cs="Arial"/>
          <w:szCs w:val="24"/>
        </w:rPr>
        <w:t xml:space="preserve"> </w:t>
      </w:r>
      <w:r w:rsidR="0011708C" w:rsidRPr="002A5152">
        <w:rPr>
          <w:rFonts w:cs="Arial"/>
          <w:szCs w:val="24"/>
        </w:rPr>
        <w:t xml:space="preserve">Os doadores </w:t>
      </w:r>
      <w:r w:rsidR="00AE1AF0" w:rsidRPr="002A5152">
        <w:rPr>
          <w:rFonts w:cs="Arial"/>
          <w:szCs w:val="24"/>
        </w:rPr>
        <w:t>só poderão</w:t>
      </w:r>
      <w:r w:rsidR="001F5B62" w:rsidRPr="002A5152">
        <w:rPr>
          <w:rFonts w:cs="Arial"/>
          <w:szCs w:val="24"/>
        </w:rPr>
        <w:t xml:space="preserve"> realizar doaç</w:t>
      </w:r>
      <w:r w:rsidR="00AE1AF0" w:rsidRPr="002A5152">
        <w:rPr>
          <w:rFonts w:cs="Arial"/>
          <w:szCs w:val="24"/>
        </w:rPr>
        <w:t>ões</w:t>
      </w:r>
      <w:r w:rsidR="001F5B62" w:rsidRPr="002A5152">
        <w:rPr>
          <w:rFonts w:cs="Arial"/>
          <w:szCs w:val="24"/>
        </w:rPr>
        <w:t xml:space="preserve"> de sangue</w:t>
      </w:r>
      <w:r w:rsidR="007C4EAA" w:rsidRPr="002A5152">
        <w:rPr>
          <w:rFonts w:cs="Arial"/>
          <w:szCs w:val="24"/>
        </w:rPr>
        <w:t xml:space="preserve"> ou de </w:t>
      </w:r>
      <w:r w:rsidR="001F5B62" w:rsidRPr="002A5152">
        <w:rPr>
          <w:rFonts w:cs="Arial"/>
          <w:szCs w:val="24"/>
        </w:rPr>
        <w:t>plaquetas</w:t>
      </w:r>
      <w:r w:rsidR="00AE1AF0" w:rsidRPr="002A5152">
        <w:rPr>
          <w:rFonts w:cs="Arial"/>
          <w:szCs w:val="24"/>
        </w:rPr>
        <w:t xml:space="preserve"> </w:t>
      </w:r>
      <w:r w:rsidR="00E84E73" w:rsidRPr="002A5152">
        <w:rPr>
          <w:rFonts w:cs="Arial"/>
          <w:szCs w:val="24"/>
        </w:rPr>
        <w:t xml:space="preserve">em </w:t>
      </w:r>
      <w:r w:rsidR="00497CEE" w:rsidRPr="002A5152">
        <w:rPr>
          <w:rFonts w:cs="Arial"/>
          <w:szCs w:val="24"/>
        </w:rPr>
        <w:t xml:space="preserve">hospitais conveniados que estão </w:t>
      </w:r>
      <w:r w:rsidR="00E7742A" w:rsidRPr="002A5152">
        <w:rPr>
          <w:rFonts w:cs="Arial"/>
          <w:szCs w:val="24"/>
        </w:rPr>
        <w:t xml:space="preserve">com dias disponíveis </w:t>
      </w:r>
      <w:r w:rsidR="008C1FC2" w:rsidRPr="002A5152">
        <w:rPr>
          <w:rFonts w:cs="Arial"/>
          <w:szCs w:val="24"/>
        </w:rPr>
        <w:t>em sistema.</w:t>
      </w:r>
    </w:p>
    <w:p w14:paraId="36EFB7E2" w14:textId="57487837" w:rsidR="007C4EAA" w:rsidRPr="002A5152" w:rsidRDefault="007C4EAA" w:rsidP="0038435A">
      <w:pPr>
        <w:keepLines/>
        <w:spacing w:after="120" w:line="360" w:lineRule="auto"/>
        <w:ind w:left="720"/>
        <w:jc w:val="both"/>
        <w:rPr>
          <w:rFonts w:cs="Arial"/>
          <w:szCs w:val="24"/>
        </w:rPr>
      </w:pPr>
      <w:r w:rsidRPr="002A5152">
        <w:rPr>
          <w:rFonts w:cs="Arial"/>
          <w:szCs w:val="24"/>
        </w:rPr>
        <w:t>RU003 –</w:t>
      </w:r>
      <w:r w:rsidR="00DB2F39" w:rsidRPr="002A5152">
        <w:rPr>
          <w:rFonts w:cs="Arial"/>
          <w:szCs w:val="24"/>
        </w:rPr>
        <w:t xml:space="preserve"> </w:t>
      </w:r>
      <w:r w:rsidR="002546AE" w:rsidRPr="002A5152">
        <w:rPr>
          <w:rFonts w:cs="Arial"/>
          <w:color w:val="0D0D0D"/>
          <w:shd w:val="clear" w:color="auto" w:fill="FFFFFF"/>
        </w:rPr>
        <w:t>Hospitais precisam informar a quantidade de doações permitidas no dia e os dias disponíveis para doação.</w:t>
      </w:r>
    </w:p>
    <w:p w14:paraId="2F3AA10A" w14:textId="016D405D" w:rsidR="007C4EAA" w:rsidRPr="002A5152" w:rsidRDefault="007C4EAA" w:rsidP="0038435A">
      <w:pPr>
        <w:keepLines/>
        <w:spacing w:after="120" w:line="360" w:lineRule="auto"/>
        <w:ind w:left="720"/>
        <w:jc w:val="both"/>
        <w:rPr>
          <w:rFonts w:cs="Arial"/>
          <w:szCs w:val="24"/>
        </w:rPr>
      </w:pPr>
      <w:r w:rsidRPr="002A5152">
        <w:rPr>
          <w:rFonts w:cs="Arial"/>
          <w:szCs w:val="24"/>
        </w:rPr>
        <w:t>RU004 –</w:t>
      </w:r>
      <w:r w:rsidR="00DB2F39" w:rsidRPr="002A5152">
        <w:rPr>
          <w:rFonts w:cs="Arial"/>
          <w:szCs w:val="24"/>
        </w:rPr>
        <w:t xml:space="preserve"> </w:t>
      </w:r>
      <w:r w:rsidR="00E45858" w:rsidRPr="002A5152">
        <w:rPr>
          <w:rFonts w:cs="Arial"/>
          <w:szCs w:val="24"/>
        </w:rPr>
        <w:t>Só poder</w:t>
      </w:r>
      <w:r w:rsidR="007C7A74" w:rsidRPr="002A5152">
        <w:rPr>
          <w:rFonts w:cs="Arial"/>
          <w:szCs w:val="24"/>
        </w:rPr>
        <w:t>ão</w:t>
      </w:r>
      <w:r w:rsidR="00E45858" w:rsidRPr="002A5152">
        <w:rPr>
          <w:rFonts w:cs="Arial"/>
          <w:szCs w:val="24"/>
        </w:rPr>
        <w:t xml:space="preserve"> se cadastrar no software CONEXSP os hospitais que se enquadrem como “</w:t>
      </w:r>
      <w:r w:rsidR="0060019B" w:rsidRPr="002A5152">
        <w:rPr>
          <w:rFonts w:cs="Arial"/>
        </w:rPr>
        <w:t xml:space="preserve">Hospital Geral de </w:t>
      </w:r>
      <w:r w:rsidR="009F030E" w:rsidRPr="002A5152">
        <w:rPr>
          <w:rFonts w:cs="Arial"/>
        </w:rPr>
        <w:t>Pequeno</w:t>
      </w:r>
      <w:r w:rsidR="0060019B" w:rsidRPr="002A5152">
        <w:rPr>
          <w:rFonts w:cs="Arial"/>
        </w:rPr>
        <w:t xml:space="preserve"> Porte</w:t>
      </w:r>
      <w:r w:rsidR="007C7A74" w:rsidRPr="002A5152">
        <w:rPr>
          <w:rFonts w:cs="Arial"/>
        </w:rPr>
        <w:t>”</w:t>
      </w:r>
      <w:r w:rsidR="0060019B" w:rsidRPr="002A5152">
        <w:rPr>
          <w:rFonts w:cs="Arial"/>
        </w:rPr>
        <w:t xml:space="preserve"> (com capacidade instalada de</w:t>
      </w:r>
      <w:r w:rsidR="00D60145" w:rsidRPr="002A5152">
        <w:rPr>
          <w:rFonts w:cs="Arial"/>
        </w:rPr>
        <w:t xml:space="preserve"> até </w:t>
      </w:r>
      <w:r w:rsidR="0060019B" w:rsidRPr="002A5152">
        <w:rPr>
          <w:rFonts w:cs="Arial"/>
        </w:rPr>
        <w:t>50 leitos)</w:t>
      </w:r>
      <w:r w:rsidR="007C7A74" w:rsidRPr="002A5152">
        <w:rPr>
          <w:rFonts w:cs="Arial"/>
        </w:rPr>
        <w:t xml:space="preserve"> </w:t>
      </w:r>
      <w:r w:rsidR="008F70C2" w:rsidRPr="002A5152">
        <w:rPr>
          <w:rFonts w:cs="Arial"/>
        </w:rPr>
        <w:t>ou acima</w:t>
      </w:r>
      <w:r w:rsidR="00230E6C" w:rsidRPr="002A5152">
        <w:rPr>
          <w:rFonts w:cs="Arial"/>
        </w:rPr>
        <w:t xml:space="preserve"> e “Postos especializados em coleta de </w:t>
      </w:r>
      <w:r w:rsidR="00851C8D" w:rsidRPr="002A5152">
        <w:rPr>
          <w:rFonts w:cs="Arial"/>
        </w:rPr>
        <w:t>S</w:t>
      </w:r>
      <w:r w:rsidR="00230E6C" w:rsidRPr="002A5152">
        <w:rPr>
          <w:rFonts w:cs="Arial"/>
        </w:rPr>
        <w:t xml:space="preserve">angue e </w:t>
      </w:r>
      <w:r w:rsidR="00851C8D" w:rsidRPr="002A5152">
        <w:rPr>
          <w:rFonts w:cs="Arial"/>
        </w:rPr>
        <w:t>/ ou P</w:t>
      </w:r>
      <w:r w:rsidR="00230E6C" w:rsidRPr="002A5152">
        <w:rPr>
          <w:rFonts w:cs="Arial"/>
        </w:rPr>
        <w:t>laquetas”</w:t>
      </w:r>
      <w:r w:rsidR="008F70C2" w:rsidRPr="002A5152">
        <w:rPr>
          <w:rFonts w:cs="Arial"/>
        </w:rPr>
        <w:t>.</w:t>
      </w:r>
    </w:p>
    <w:p w14:paraId="41E03FBC" w14:textId="277D27C5" w:rsidR="00DB2F39" w:rsidRPr="002A5152" w:rsidRDefault="007C4EAA" w:rsidP="0038435A">
      <w:pPr>
        <w:keepLines/>
        <w:spacing w:after="120" w:line="360" w:lineRule="auto"/>
        <w:ind w:left="720"/>
        <w:jc w:val="both"/>
        <w:rPr>
          <w:rFonts w:cs="Arial"/>
          <w:szCs w:val="24"/>
        </w:rPr>
      </w:pPr>
      <w:r w:rsidRPr="002A5152">
        <w:rPr>
          <w:rFonts w:cs="Arial"/>
          <w:szCs w:val="24"/>
        </w:rPr>
        <w:lastRenderedPageBreak/>
        <w:t>RU005 –</w:t>
      </w:r>
      <w:r w:rsidR="00DB2F39" w:rsidRPr="002A5152">
        <w:rPr>
          <w:rFonts w:cs="Arial"/>
          <w:szCs w:val="24"/>
        </w:rPr>
        <w:t xml:space="preserve"> </w:t>
      </w:r>
      <w:r w:rsidR="00EA053E" w:rsidRPr="002A5152">
        <w:rPr>
          <w:rFonts w:cs="Arial"/>
          <w:szCs w:val="24"/>
        </w:rPr>
        <w:t>Os hospitais</w:t>
      </w:r>
      <w:r w:rsidR="00C4179C" w:rsidRPr="002A5152">
        <w:rPr>
          <w:rFonts w:cs="Arial"/>
          <w:szCs w:val="24"/>
        </w:rPr>
        <w:t xml:space="preserve"> e postos de coleta</w:t>
      </w:r>
      <w:r w:rsidR="00EA053E" w:rsidRPr="002A5152">
        <w:rPr>
          <w:rFonts w:cs="Arial"/>
          <w:szCs w:val="24"/>
        </w:rPr>
        <w:t xml:space="preserve"> </w:t>
      </w:r>
      <w:r w:rsidR="001D10C9" w:rsidRPr="002A5152">
        <w:rPr>
          <w:rFonts w:cs="Arial"/>
          <w:szCs w:val="24"/>
        </w:rPr>
        <w:t xml:space="preserve">que desejam se cadastrar no software CONEXSP </w:t>
      </w:r>
      <w:r w:rsidR="00FF4E3A" w:rsidRPr="002A5152">
        <w:rPr>
          <w:rFonts w:cs="Arial"/>
          <w:szCs w:val="24"/>
        </w:rPr>
        <w:t xml:space="preserve">devem </w:t>
      </w:r>
      <w:r w:rsidR="00C00F50" w:rsidRPr="002A5152">
        <w:rPr>
          <w:rFonts w:cs="Arial"/>
          <w:szCs w:val="24"/>
        </w:rPr>
        <w:t xml:space="preserve">se dirigir </w:t>
      </w:r>
      <w:r w:rsidR="00E30044" w:rsidRPr="002A5152">
        <w:rPr>
          <w:rFonts w:cs="Arial"/>
          <w:szCs w:val="24"/>
        </w:rPr>
        <w:t>à</w:t>
      </w:r>
      <w:r w:rsidR="00C00F50" w:rsidRPr="002A5152">
        <w:rPr>
          <w:rFonts w:cs="Arial"/>
          <w:szCs w:val="24"/>
        </w:rPr>
        <w:t xml:space="preserve"> aba “</w:t>
      </w:r>
      <w:r w:rsidR="00D217E6" w:rsidRPr="002A5152">
        <w:rPr>
          <w:rFonts w:cs="Arial"/>
          <w:szCs w:val="24"/>
        </w:rPr>
        <w:t>Q</w:t>
      </w:r>
      <w:r w:rsidR="00C00F50" w:rsidRPr="002A5152">
        <w:rPr>
          <w:rFonts w:cs="Arial"/>
          <w:szCs w:val="24"/>
        </w:rPr>
        <w:t xml:space="preserve">uero me cadastrar como </w:t>
      </w:r>
      <w:r w:rsidR="00770CA5" w:rsidRPr="002A5152">
        <w:rPr>
          <w:rFonts w:cs="Arial"/>
          <w:szCs w:val="24"/>
        </w:rPr>
        <w:t>Instituição</w:t>
      </w:r>
      <w:r w:rsidR="00C00F50" w:rsidRPr="002A5152">
        <w:rPr>
          <w:rFonts w:cs="Arial"/>
          <w:szCs w:val="24"/>
        </w:rPr>
        <w:t>” em nosso site.</w:t>
      </w:r>
    </w:p>
    <w:p w14:paraId="645D545B" w14:textId="77777777" w:rsidR="00BF1E1E" w:rsidRPr="002A5152" w:rsidRDefault="00BF1E1E" w:rsidP="0038435A">
      <w:pPr>
        <w:pStyle w:val="Corpodetexto"/>
        <w:spacing w:line="360" w:lineRule="auto"/>
        <w:rPr>
          <w:rFonts w:cs="Arial"/>
        </w:rPr>
      </w:pPr>
    </w:p>
    <w:p w14:paraId="1ED2F971" w14:textId="2ECACEA2" w:rsidR="00A5669C" w:rsidRPr="002A5152" w:rsidRDefault="00A5669C" w:rsidP="0038435A">
      <w:pPr>
        <w:pStyle w:val="Ttulo3"/>
        <w:spacing w:line="360" w:lineRule="auto"/>
        <w:rPr>
          <w:rFonts w:cs="Arial"/>
        </w:rPr>
      </w:pPr>
      <w:bookmarkStart w:id="38" w:name="_Toc106706812"/>
      <w:bookmarkStart w:id="39" w:name="_Toc169195291"/>
      <w:r w:rsidRPr="002A5152">
        <w:rPr>
          <w:rFonts w:cs="Arial"/>
        </w:rPr>
        <w:t>Descrição dos Atores</w:t>
      </w:r>
      <w:bookmarkEnd w:id="38"/>
      <w:bookmarkEnd w:id="39"/>
    </w:p>
    <w:p w14:paraId="240AC38A" w14:textId="7737CCB1" w:rsidR="00A82C56" w:rsidRPr="002A5152" w:rsidRDefault="000F227A" w:rsidP="0038435A">
      <w:pPr>
        <w:spacing w:line="360" w:lineRule="auto"/>
        <w:ind w:firstLine="720"/>
        <w:jc w:val="both"/>
        <w:rPr>
          <w:rFonts w:cs="Arial"/>
        </w:rPr>
      </w:pPr>
      <w:r w:rsidRPr="002A5152">
        <w:rPr>
          <w:rFonts w:cs="Arial"/>
        </w:rPr>
        <w:t>Este projeto possui como atores</w:t>
      </w:r>
      <w:r w:rsidR="002E4F6F" w:rsidRPr="002A5152">
        <w:rPr>
          <w:rFonts w:cs="Arial"/>
        </w:rPr>
        <w:t xml:space="preserve"> o corpo social </w:t>
      </w:r>
      <w:r w:rsidR="002B7E42" w:rsidRPr="002A5152">
        <w:rPr>
          <w:rFonts w:cs="Arial"/>
        </w:rPr>
        <w:t xml:space="preserve">(que realizará doações de sangue ou de plaquetas) e </w:t>
      </w:r>
      <w:r w:rsidR="00FD0FC2" w:rsidRPr="002A5152">
        <w:rPr>
          <w:rFonts w:cs="Arial"/>
        </w:rPr>
        <w:t>os hospitais</w:t>
      </w:r>
      <w:r w:rsidR="00F84A17" w:rsidRPr="002A5152">
        <w:rPr>
          <w:rFonts w:cs="Arial"/>
        </w:rPr>
        <w:t xml:space="preserve"> / postos de coleta, que cederão </w:t>
      </w:r>
      <w:r w:rsidR="00C648B2" w:rsidRPr="002A5152">
        <w:rPr>
          <w:rFonts w:cs="Arial"/>
        </w:rPr>
        <w:t>sua infraestrutura</w:t>
      </w:r>
      <w:r w:rsidR="00F84A17" w:rsidRPr="002A5152">
        <w:rPr>
          <w:rFonts w:cs="Arial"/>
        </w:rPr>
        <w:t xml:space="preserve"> para que as doações sejam realizadas.</w:t>
      </w:r>
    </w:p>
    <w:p w14:paraId="3565DCB1" w14:textId="4703CA88" w:rsidR="00F50928" w:rsidRPr="002A5152" w:rsidRDefault="00F50928" w:rsidP="0038435A">
      <w:pPr>
        <w:spacing w:line="360" w:lineRule="auto"/>
        <w:rPr>
          <w:rFonts w:cs="Arial"/>
        </w:rPr>
      </w:pPr>
    </w:p>
    <w:p w14:paraId="07FD722C" w14:textId="07D9FA34" w:rsidR="00A5669C" w:rsidRPr="002A5152" w:rsidRDefault="00A5669C" w:rsidP="0038435A">
      <w:pPr>
        <w:pStyle w:val="Ttulo4"/>
        <w:spacing w:line="360" w:lineRule="auto"/>
        <w:rPr>
          <w:rFonts w:cs="Arial"/>
        </w:rPr>
      </w:pPr>
      <w:r w:rsidRPr="002A5152">
        <w:rPr>
          <w:rFonts w:cs="Arial"/>
        </w:rPr>
        <w:t>Ator 1</w:t>
      </w:r>
    </w:p>
    <w:p w14:paraId="186589EE" w14:textId="21531762" w:rsidR="00A5669C" w:rsidRPr="002A5152" w:rsidRDefault="002F5A2B" w:rsidP="00CC5E5F">
      <w:pPr>
        <w:pStyle w:val="InfoBlue"/>
      </w:pPr>
      <w:r w:rsidRPr="002A5152">
        <w:rPr>
          <w:b/>
          <w:bCs/>
        </w:rPr>
        <w:tab/>
      </w:r>
      <w:r w:rsidR="008104E5" w:rsidRPr="002A5152">
        <w:rPr>
          <w:b/>
          <w:bCs/>
        </w:rPr>
        <w:t>Sociedade</w:t>
      </w:r>
      <w:r w:rsidR="008104E5" w:rsidRPr="002A5152">
        <w:t>: Qualquer individuo cadastrado no sistema</w:t>
      </w:r>
      <w:r w:rsidR="00BC15E7" w:rsidRPr="002A5152">
        <w:t xml:space="preserve"> e que possua a vontade de</w:t>
      </w:r>
      <w:r w:rsidR="00D95796">
        <w:t xml:space="preserve"> </w:t>
      </w:r>
      <w:r w:rsidR="00BC15E7" w:rsidRPr="002A5152">
        <w:t>realizar o ato de doação de sangue ou de plaquetas e que passe pela pré-triagem eletrônica e pela triagem presencia</w:t>
      </w:r>
      <w:r w:rsidR="00BD57D5" w:rsidRPr="002A5152">
        <w:t>l.</w:t>
      </w:r>
      <w:r w:rsidR="00B21C82" w:rsidRPr="002A5152">
        <w:t xml:space="preserve"> Estes indivíduos realizarão </w:t>
      </w:r>
      <w:r w:rsidR="00AF0AD4" w:rsidRPr="002A5152">
        <w:t>o cadastro no sistema e poderão agendar a sua doação no hospital de sua escolha e no dia de sua escolha, caso estes estiverem disponíveis.</w:t>
      </w:r>
    </w:p>
    <w:p w14:paraId="75BCE531" w14:textId="7DF14BFD" w:rsidR="000336F6" w:rsidRPr="002A5152" w:rsidRDefault="000336F6" w:rsidP="0038435A">
      <w:pPr>
        <w:pStyle w:val="Ttulo4"/>
        <w:spacing w:line="360" w:lineRule="auto"/>
        <w:rPr>
          <w:rFonts w:cs="Arial"/>
        </w:rPr>
      </w:pPr>
      <w:r w:rsidRPr="002A5152">
        <w:rPr>
          <w:rFonts w:cs="Arial"/>
        </w:rPr>
        <w:t>Ator 2</w:t>
      </w:r>
    </w:p>
    <w:p w14:paraId="3B67348C" w14:textId="2E3304F2" w:rsidR="000336F6" w:rsidRPr="002A5152" w:rsidRDefault="002F5A2B" w:rsidP="00CC5E5F">
      <w:pPr>
        <w:pStyle w:val="InfoBlue"/>
      </w:pPr>
      <w:r w:rsidRPr="002A5152">
        <w:rPr>
          <w:b/>
          <w:bCs/>
        </w:rPr>
        <w:tab/>
      </w:r>
      <w:r w:rsidR="000336F6" w:rsidRPr="002A5152">
        <w:rPr>
          <w:b/>
          <w:bCs/>
        </w:rPr>
        <w:t>Hospital Geral de Pequeno, Médio ou Grande Porte</w:t>
      </w:r>
      <w:r w:rsidR="00901223" w:rsidRPr="002A5152">
        <w:rPr>
          <w:b/>
          <w:bCs/>
        </w:rPr>
        <w:t xml:space="preserve"> / Posto Especializado em Coleta</w:t>
      </w:r>
      <w:r w:rsidR="000336F6" w:rsidRPr="002A5152">
        <w:t>: Estas entidades solicitarão o cadastro no sistema e disponibilizarão s</w:t>
      </w:r>
      <w:r w:rsidR="00C648B2" w:rsidRPr="002A5152">
        <w:t>ua</w:t>
      </w:r>
      <w:r w:rsidR="000336F6" w:rsidRPr="002A5152">
        <w:t xml:space="preserve"> </w:t>
      </w:r>
      <w:r w:rsidR="00C648B2" w:rsidRPr="002A5152">
        <w:t>infraestru</w:t>
      </w:r>
      <w:r w:rsidR="002F1F08" w:rsidRPr="002A5152">
        <w:t>tura</w:t>
      </w:r>
      <w:r w:rsidR="000336F6" w:rsidRPr="002A5152">
        <w:t xml:space="preserve"> para que seja realizada a coleta de sangue dos indivíduos cadastrados no software CONEXSP. </w:t>
      </w:r>
      <w:r w:rsidR="00EB44D3" w:rsidRPr="002A5152">
        <w:t xml:space="preserve">Eles manterão </w:t>
      </w:r>
      <w:r w:rsidR="004544FE" w:rsidRPr="002A5152">
        <w:t>as vagas d</w:t>
      </w:r>
      <w:r w:rsidR="00A64025" w:rsidRPr="002A5152">
        <w:t xml:space="preserve">isponíveis atualizadas e poderão </w:t>
      </w:r>
      <w:r w:rsidR="007C5863" w:rsidRPr="002A5152">
        <w:t>efetuar</w:t>
      </w:r>
      <w:r w:rsidR="0095483E" w:rsidRPr="002A5152">
        <w:t xml:space="preserve"> o cancelamento ou o reagendamento das doações </w:t>
      </w:r>
      <w:r w:rsidR="006F7968" w:rsidRPr="002A5152">
        <w:t>que serão realizadas</w:t>
      </w:r>
      <w:r w:rsidR="00237245" w:rsidRPr="002A5152">
        <w:t>, caso ocorra alguma situação que fuja do padrão.</w:t>
      </w:r>
    </w:p>
    <w:p w14:paraId="1816776C" w14:textId="77777777" w:rsidR="00A5669C" w:rsidRPr="002A5152" w:rsidRDefault="00A5669C" w:rsidP="0038435A">
      <w:pPr>
        <w:spacing w:line="360" w:lineRule="auto"/>
        <w:rPr>
          <w:rFonts w:cs="Arial"/>
        </w:rPr>
      </w:pPr>
    </w:p>
    <w:p w14:paraId="65F5D86A" w14:textId="24EA8597" w:rsidR="003353E4" w:rsidRPr="0035598E" w:rsidRDefault="008F4A95" w:rsidP="0035598E">
      <w:pPr>
        <w:pStyle w:val="Ttulo2"/>
        <w:spacing w:line="360" w:lineRule="auto"/>
        <w:rPr>
          <w:rFonts w:cs="Arial"/>
        </w:rPr>
      </w:pPr>
      <w:bookmarkStart w:id="40" w:name="_Toc106706813"/>
      <w:bookmarkStart w:id="41" w:name="_Toc169195292"/>
      <w:r w:rsidRPr="002A5152">
        <w:rPr>
          <w:rFonts w:cs="Arial"/>
        </w:rPr>
        <w:lastRenderedPageBreak/>
        <w:t>Estrutura</w:t>
      </w:r>
      <w:r w:rsidR="00912000" w:rsidRPr="002A5152">
        <w:rPr>
          <w:rFonts w:cs="Arial"/>
        </w:rPr>
        <w:t xml:space="preserve"> Analític</w:t>
      </w:r>
      <w:r w:rsidRPr="002A5152">
        <w:rPr>
          <w:rFonts w:cs="Arial"/>
        </w:rPr>
        <w:t>a</w:t>
      </w:r>
      <w:r w:rsidR="00912000" w:rsidRPr="002A5152">
        <w:rPr>
          <w:rFonts w:cs="Arial"/>
        </w:rPr>
        <w:t xml:space="preserve"> do Projeto</w:t>
      </w:r>
      <w:bookmarkEnd w:id="40"/>
      <w:bookmarkEnd w:id="41"/>
    </w:p>
    <w:p w14:paraId="034B6557" w14:textId="23852F0D" w:rsidR="0035598E" w:rsidRDefault="0035598E" w:rsidP="0035598E">
      <w:pPr>
        <w:pStyle w:val="Legenda"/>
        <w:keepNext/>
        <w:jc w:val="center"/>
      </w:pPr>
      <w:bookmarkStart w:id="42" w:name="_Toc169196537"/>
      <w:r>
        <w:t xml:space="preserve">Figura </w:t>
      </w:r>
      <w:r>
        <w:fldChar w:fldCharType="begin"/>
      </w:r>
      <w:r>
        <w:instrText xml:space="preserve"> SEQ Figura \* ARABIC </w:instrText>
      </w:r>
      <w:r>
        <w:fldChar w:fldCharType="separate"/>
      </w:r>
      <w:r w:rsidR="00752429">
        <w:rPr>
          <w:noProof/>
        </w:rPr>
        <w:t>4</w:t>
      </w:r>
      <w:r>
        <w:fldChar w:fldCharType="end"/>
      </w:r>
      <w:r>
        <w:t xml:space="preserve"> </w:t>
      </w:r>
      <w:r w:rsidRPr="00ED1C38">
        <w:t xml:space="preserve">Estrutura </w:t>
      </w:r>
      <w:r>
        <w:t>A</w:t>
      </w:r>
      <w:r w:rsidRPr="00ED1C38">
        <w:t xml:space="preserve">nalítica do </w:t>
      </w:r>
      <w:r>
        <w:t>P</w:t>
      </w:r>
      <w:r w:rsidRPr="00ED1C38">
        <w:t>rojeto</w:t>
      </w:r>
      <w:bookmarkEnd w:id="42"/>
    </w:p>
    <w:p w14:paraId="21AC0F4D" w14:textId="3B6BDDF5" w:rsidR="00666502" w:rsidRPr="002A5152" w:rsidRDefault="00F4114C" w:rsidP="0038435A">
      <w:pPr>
        <w:keepNext/>
        <w:spacing w:line="360" w:lineRule="auto"/>
        <w:rPr>
          <w:rFonts w:cs="Arial"/>
        </w:rPr>
      </w:pPr>
      <w:r>
        <w:rPr>
          <w:rFonts w:cs="Arial"/>
          <w:noProof/>
          <w:snapToGrid/>
        </w:rPr>
        <w:drawing>
          <wp:inline distT="0" distB="0" distL="0" distR="0" wp14:anchorId="342EC696" wp14:editId="3987B96C">
            <wp:extent cx="5943600" cy="4322445"/>
            <wp:effectExtent l="0" t="0" r="0" b="1905"/>
            <wp:docPr id="8204849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4933" name="Imagem 1" descr="Diagram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280F2698" w14:textId="53B676DD" w:rsidR="00227EAA" w:rsidRPr="002A5152" w:rsidRDefault="00E868FC" w:rsidP="0038435A">
      <w:pPr>
        <w:spacing w:line="360" w:lineRule="auto"/>
        <w:jc w:val="center"/>
        <w:rPr>
          <w:rFonts w:cs="Arial"/>
          <w:sz w:val="20"/>
        </w:rPr>
      </w:pPr>
      <w:r w:rsidRPr="002A5152">
        <w:rPr>
          <w:rFonts w:cs="Arial"/>
          <w:sz w:val="20"/>
        </w:rPr>
        <w:t xml:space="preserve">Fonte: </w:t>
      </w:r>
      <w:r w:rsidR="00D755EC" w:rsidRPr="002A5152">
        <w:rPr>
          <w:rFonts w:cs="Arial"/>
          <w:sz w:val="20"/>
        </w:rPr>
        <w:t>Do próprio autor, 2024</w:t>
      </w:r>
    </w:p>
    <w:p w14:paraId="368F9722" w14:textId="77777777" w:rsidR="00666502" w:rsidRPr="002A5152" w:rsidRDefault="00666502" w:rsidP="0038435A">
      <w:pPr>
        <w:spacing w:line="360" w:lineRule="auto"/>
        <w:jc w:val="center"/>
        <w:rPr>
          <w:rFonts w:cs="Arial"/>
          <w:sz w:val="20"/>
        </w:rPr>
      </w:pPr>
    </w:p>
    <w:p w14:paraId="1956A9A9" w14:textId="77777777" w:rsidR="00666502" w:rsidRPr="002A5152" w:rsidRDefault="00666502" w:rsidP="0038435A">
      <w:pPr>
        <w:spacing w:line="360" w:lineRule="auto"/>
        <w:jc w:val="center"/>
        <w:rPr>
          <w:rFonts w:cs="Arial"/>
          <w:sz w:val="20"/>
        </w:rPr>
      </w:pPr>
    </w:p>
    <w:p w14:paraId="16C8981F" w14:textId="77777777" w:rsidR="00666502" w:rsidRPr="002A5152" w:rsidRDefault="00666502" w:rsidP="0038435A">
      <w:pPr>
        <w:spacing w:line="360" w:lineRule="auto"/>
        <w:jc w:val="center"/>
        <w:rPr>
          <w:rFonts w:cs="Arial"/>
          <w:sz w:val="20"/>
        </w:rPr>
      </w:pPr>
    </w:p>
    <w:p w14:paraId="69CFB6B7" w14:textId="77777777" w:rsidR="00666502" w:rsidRPr="002A5152" w:rsidRDefault="00666502" w:rsidP="0038435A">
      <w:pPr>
        <w:spacing w:line="360" w:lineRule="auto"/>
        <w:jc w:val="center"/>
        <w:rPr>
          <w:rFonts w:cs="Arial"/>
          <w:sz w:val="20"/>
        </w:rPr>
      </w:pPr>
    </w:p>
    <w:p w14:paraId="736DF8F5" w14:textId="6D987767" w:rsidR="00227EAA" w:rsidRPr="002A5152" w:rsidRDefault="00227EAA" w:rsidP="0038435A">
      <w:pPr>
        <w:spacing w:line="360" w:lineRule="auto"/>
        <w:rPr>
          <w:rFonts w:cs="Arial"/>
        </w:rPr>
      </w:pPr>
    </w:p>
    <w:p w14:paraId="4080A895" w14:textId="77777777" w:rsidR="009549D2" w:rsidRPr="002A5152" w:rsidRDefault="009549D2" w:rsidP="0038435A">
      <w:pPr>
        <w:spacing w:line="360" w:lineRule="auto"/>
        <w:rPr>
          <w:rFonts w:cs="Arial"/>
        </w:rPr>
      </w:pPr>
    </w:p>
    <w:p w14:paraId="52CBEAB8" w14:textId="77777777" w:rsidR="00223B64" w:rsidRPr="002A5152" w:rsidRDefault="00223B64" w:rsidP="0038435A">
      <w:pPr>
        <w:spacing w:line="360" w:lineRule="auto"/>
        <w:rPr>
          <w:rFonts w:cs="Arial"/>
        </w:rPr>
      </w:pPr>
    </w:p>
    <w:p w14:paraId="1F1F45B4" w14:textId="77777777" w:rsidR="00223B64" w:rsidRPr="002A5152" w:rsidRDefault="00223B64" w:rsidP="0038435A">
      <w:pPr>
        <w:spacing w:line="360" w:lineRule="auto"/>
        <w:rPr>
          <w:rFonts w:cs="Arial"/>
        </w:rPr>
      </w:pPr>
    </w:p>
    <w:p w14:paraId="3CD3BF9B" w14:textId="77777777" w:rsidR="00223B64" w:rsidRPr="002A5152" w:rsidRDefault="00223B64" w:rsidP="0038435A">
      <w:pPr>
        <w:spacing w:line="360" w:lineRule="auto"/>
        <w:rPr>
          <w:rFonts w:cs="Arial"/>
        </w:rPr>
      </w:pPr>
    </w:p>
    <w:p w14:paraId="4FD21893" w14:textId="4F58BA1F" w:rsidR="00E868FC" w:rsidRPr="002B2DD0" w:rsidRDefault="00912000" w:rsidP="002B2DD0">
      <w:pPr>
        <w:pStyle w:val="Ttulo2"/>
        <w:spacing w:line="360" w:lineRule="auto"/>
        <w:rPr>
          <w:rFonts w:cs="Arial"/>
        </w:rPr>
      </w:pPr>
      <w:bookmarkStart w:id="43" w:name="_Toc106706814"/>
      <w:bookmarkStart w:id="44" w:name="_Toc169195293"/>
      <w:r w:rsidRPr="002A5152">
        <w:rPr>
          <w:rFonts w:cs="Arial"/>
        </w:rPr>
        <w:lastRenderedPageBreak/>
        <w:t>Estimativa de Custo do Projeto</w:t>
      </w:r>
      <w:bookmarkEnd w:id="43"/>
      <w:bookmarkEnd w:id="44"/>
    </w:p>
    <w:p w14:paraId="528AC485" w14:textId="42AE693B" w:rsidR="002C1E8B" w:rsidRPr="002A5152" w:rsidRDefault="002C1E8B" w:rsidP="0038435A">
      <w:pPr>
        <w:pStyle w:val="Legenda"/>
        <w:keepNext/>
        <w:spacing w:line="360" w:lineRule="auto"/>
        <w:jc w:val="center"/>
        <w:rPr>
          <w:rFonts w:cs="Arial"/>
        </w:rPr>
      </w:pPr>
      <w:bookmarkStart w:id="45" w:name="_Toc169196558"/>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3</w:t>
      </w:r>
      <w:r w:rsidR="00933156" w:rsidRPr="002A5152">
        <w:rPr>
          <w:rFonts w:cs="Arial"/>
        </w:rPr>
        <w:fldChar w:fldCharType="end"/>
      </w:r>
      <w:r w:rsidRPr="002A5152">
        <w:rPr>
          <w:rFonts w:cs="Arial"/>
        </w:rPr>
        <w:t xml:space="preserve"> Estimativa de custo com recursos humanos</w:t>
      </w:r>
      <w:bookmarkEnd w:id="45"/>
    </w:p>
    <w:tbl>
      <w:tblPr>
        <w:tblStyle w:val="Tabelacomgrade"/>
        <w:tblW w:w="0" w:type="auto"/>
        <w:tblLook w:val="04A0" w:firstRow="1" w:lastRow="0" w:firstColumn="1" w:lastColumn="0" w:noHBand="0" w:noVBand="1"/>
      </w:tblPr>
      <w:tblGrid>
        <w:gridCol w:w="2518"/>
        <w:gridCol w:w="2722"/>
        <w:gridCol w:w="1276"/>
        <w:gridCol w:w="1276"/>
        <w:gridCol w:w="1558"/>
      </w:tblGrid>
      <w:tr w:rsidR="00912000" w:rsidRPr="002A5152" w14:paraId="4245FC68" w14:textId="77777777" w:rsidTr="008F1673">
        <w:trPr>
          <w:cantSplit/>
          <w:tblHeader/>
        </w:trPr>
        <w:tc>
          <w:tcPr>
            <w:tcW w:w="2518" w:type="dxa"/>
            <w:shd w:val="clear" w:color="auto" w:fill="D9D9D9" w:themeFill="background1" w:themeFillShade="D9"/>
          </w:tcPr>
          <w:p w14:paraId="01B1C405" w14:textId="77777777" w:rsidR="00912000" w:rsidRPr="002A5152" w:rsidRDefault="00912000" w:rsidP="0038435A">
            <w:pPr>
              <w:spacing w:line="360" w:lineRule="auto"/>
              <w:rPr>
                <w:rFonts w:cs="Arial"/>
                <w:szCs w:val="24"/>
              </w:rPr>
            </w:pPr>
            <w:r w:rsidRPr="002A5152">
              <w:rPr>
                <w:rFonts w:cs="Arial"/>
              </w:rPr>
              <w:br w:type="page"/>
              <w:t>Nome do Colaborador</w:t>
            </w:r>
          </w:p>
        </w:tc>
        <w:tc>
          <w:tcPr>
            <w:tcW w:w="2722" w:type="dxa"/>
            <w:shd w:val="clear" w:color="auto" w:fill="D9D9D9" w:themeFill="background1" w:themeFillShade="D9"/>
          </w:tcPr>
          <w:p w14:paraId="1BB9ACFD" w14:textId="77777777" w:rsidR="00912000" w:rsidRPr="002A5152" w:rsidRDefault="00912000" w:rsidP="0038435A">
            <w:pPr>
              <w:spacing w:line="360" w:lineRule="auto"/>
              <w:rPr>
                <w:rFonts w:cs="Arial"/>
                <w:szCs w:val="24"/>
              </w:rPr>
            </w:pPr>
            <w:r w:rsidRPr="002A5152">
              <w:rPr>
                <w:rFonts w:cs="Arial"/>
                <w:szCs w:val="24"/>
              </w:rPr>
              <w:t>Tarefa</w:t>
            </w:r>
          </w:p>
        </w:tc>
        <w:tc>
          <w:tcPr>
            <w:tcW w:w="1276" w:type="dxa"/>
            <w:shd w:val="clear" w:color="auto" w:fill="D9D9D9" w:themeFill="background1" w:themeFillShade="D9"/>
          </w:tcPr>
          <w:p w14:paraId="3D2E3018" w14:textId="77777777" w:rsidR="00912000" w:rsidRPr="002A5152" w:rsidRDefault="00912000" w:rsidP="0038435A">
            <w:pPr>
              <w:spacing w:line="360" w:lineRule="auto"/>
              <w:rPr>
                <w:rFonts w:cs="Arial"/>
                <w:szCs w:val="24"/>
              </w:rPr>
            </w:pPr>
            <w:r w:rsidRPr="002A5152">
              <w:rPr>
                <w:rFonts w:cs="Arial"/>
                <w:szCs w:val="24"/>
              </w:rPr>
              <w:t>Esforço em Horas</w:t>
            </w:r>
          </w:p>
        </w:tc>
        <w:tc>
          <w:tcPr>
            <w:tcW w:w="1276" w:type="dxa"/>
            <w:shd w:val="clear" w:color="auto" w:fill="D9D9D9" w:themeFill="background1" w:themeFillShade="D9"/>
          </w:tcPr>
          <w:p w14:paraId="2FF7CC75" w14:textId="39823BE9" w:rsidR="00912000" w:rsidRPr="002A5152" w:rsidRDefault="00E868FC" w:rsidP="0038435A">
            <w:pPr>
              <w:spacing w:line="360" w:lineRule="auto"/>
              <w:rPr>
                <w:rFonts w:cs="Arial"/>
                <w:szCs w:val="24"/>
              </w:rPr>
            </w:pPr>
            <w:r w:rsidRPr="002A5152">
              <w:rPr>
                <w:rFonts w:cs="Arial"/>
                <w:szCs w:val="24"/>
              </w:rPr>
              <w:t>Custo</w:t>
            </w:r>
            <w:r w:rsidR="00912000" w:rsidRPr="002A5152">
              <w:rPr>
                <w:rFonts w:cs="Arial"/>
                <w:szCs w:val="24"/>
              </w:rPr>
              <w:t xml:space="preserve"> por Hora (R$)</w:t>
            </w:r>
          </w:p>
        </w:tc>
        <w:tc>
          <w:tcPr>
            <w:tcW w:w="1558" w:type="dxa"/>
            <w:shd w:val="clear" w:color="auto" w:fill="D9D9D9" w:themeFill="background1" w:themeFillShade="D9"/>
          </w:tcPr>
          <w:p w14:paraId="506B5FC6" w14:textId="74157CB9" w:rsidR="00912000" w:rsidRPr="002A5152" w:rsidRDefault="00E868FC" w:rsidP="0038435A">
            <w:pPr>
              <w:spacing w:line="360" w:lineRule="auto"/>
              <w:rPr>
                <w:rFonts w:cs="Arial"/>
                <w:szCs w:val="24"/>
              </w:rPr>
            </w:pPr>
            <w:r w:rsidRPr="002A5152">
              <w:rPr>
                <w:rFonts w:cs="Arial"/>
                <w:szCs w:val="24"/>
              </w:rPr>
              <w:t>Custo</w:t>
            </w:r>
            <w:r w:rsidR="00912000" w:rsidRPr="002A5152">
              <w:rPr>
                <w:rFonts w:cs="Arial"/>
                <w:szCs w:val="24"/>
              </w:rPr>
              <w:t xml:space="preserve"> </w:t>
            </w:r>
            <w:r w:rsidR="008F1673" w:rsidRPr="002A5152">
              <w:rPr>
                <w:rFonts w:cs="Arial"/>
                <w:szCs w:val="24"/>
              </w:rPr>
              <w:t>no Projeto</w:t>
            </w:r>
            <w:r w:rsidR="00912000" w:rsidRPr="002A5152">
              <w:rPr>
                <w:rFonts w:cs="Arial"/>
                <w:szCs w:val="24"/>
              </w:rPr>
              <w:t xml:space="preserve"> (R$)</w:t>
            </w:r>
          </w:p>
        </w:tc>
      </w:tr>
      <w:tr w:rsidR="00912000" w:rsidRPr="002A5152" w14:paraId="41C31A00" w14:textId="77777777" w:rsidTr="008F1673">
        <w:trPr>
          <w:cantSplit/>
        </w:trPr>
        <w:tc>
          <w:tcPr>
            <w:tcW w:w="2518" w:type="dxa"/>
          </w:tcPr>
          <w:p w14:paraId="11F0F495" w14:textId="5E2F82A9" w:rsidR="00912000" w:rsidRPr="002A5152" w:rsidRDefault="00A9305C" w:rsidP="0038435A">
            <w:pPr>
              <w:spacing w:line="360" w:lineRule="auto"/>
              <w:rPr>
                <w:rFonts w:cs="Arial"/>
                <w:szCs w:val="24"/>
              </w:rPr>
            </w:pPr>
            <w:r w:rsidRPr="002A5152">
              <w:rPr>
                <w:rFonts w:cs="Arial"/>
                <w:szCs w:val="24"/>
              </w:rPr>
              <w:t>Brenno</w:t>
            </w:r>
          </w:p>
        </w:tc>
        <w:tc>
          <w:tcPr>
            <w:tcW w:w="2722" w:type="dxa"/>
          </w:tcPr>
          <w:p w14:paraId="63E3A097" w14:textId="11FF318D" w:rsidR="00912000" w:rsidRPr="002A5152" w:rsidRDefault="008E2727" w:rsidP="0038435A">
            <w:pPr>
              <w:spacing w:line="360" w:lineRule="auto"/>
              <w:rPr>
                <w:rFonts w:cs="Arial"/>
                <w:szCs w:val="24"/>
              </w:rPr>
            </w:pPr>
            <w:r w:rsidRPr="002A5152">
              <w:rPr>
                <w:rFonts w:cs="Arial"/>
                <w:szCs w:val="24"/>
              </w:rPr>
              <w:t>1.</w:t>
            </w:r>
            <w:r w:rsidR="00F55926" w:rsidRPr="002A5152">
              <w:rPr>
                <w:rFonts w:cs="Arial"/>
                <w:szCs w:val="24"/>
              </w:rPr>
              <w:t>1</w:t>
            </w:r>
          </w:p>
        </w:tc>
        <w:tc>
          <w:tcPr>
            <w:tcW w:w="1276" w:type="dxa"/>
          </w:tcPr>
          <w:p w14:paraId="2E949DFE" w14:textId="385F8D51" w:rsidR="00912000" w:rsidRPr="002A5152" w:rsidRDefault="002665C7" w:rsidP="0038435A">
            <w:pPr>
              <w:spacing w:line="360" w:lineRule="auto"/>
              <w:rPr>
                <w:rFonts w:cs="Arial"/>
              </w:rPr>
            </w:pPr>
            <w:r w:rsidRPr="002A5152">
              <w:rPr>
                <w:rFonts w:cs="Arial"/>
                <w:u w:val="single"/>
              </w:rPr>
              <w:t>1</w:t>
            </w:r>
            <w:r w:rsidR="00864CDE" w:rsidRPr="002A5152">
              <w:rPr>
                <w:rFonts w:cs="Arial"/>
                <w:u w:val="single"/>
              </w:rPr>
              <w:t>49</w:t>
            </w:r>
            <w:r w:rsidR="005C5C9B" w:rsidRPr="002A5152">
              <w:rPr>
                <w:rFonts w:cs="Arial"/>
                <w:u w:val="single"/>
              </w:rPr>
              <w:t>h</w:t>
            </w:r>
          </w:p>
        </w:tc>
        <w:tc>
          <w:tcPr>
            <w:tcW w:w="1276" w:type="dxa"/>
          </w:tcPr>
          <w:p w14:paraId="167DEAA6" w14:textId="1E5379E3" w:rsidR="00912000" w:rsidRPr="002A5152" w:rsidRDefault="006B6B1C" w:rsidP="0038435A">
            <w:pPr>
              <w:spacing w:line="360" w:lineRule="auto"/>
              <w:rPr>
                <w:rFonts w:cs="Arial"/>
                <w:szCs w:val="24"/>
              </w:rPr>
            </w:pPr>
            <w:r w:rsidRPr="002A5152">
              <w:rPr>
                <w:rFonts w:cs="Arial"/>
                <w:szCs w:val="24"/>
              </w:rPr>
              <w:t xml:space="preserve">R$ </w:t>
            </w:r>
            <w:r w:rsidR="00B34A5E" w:rsidRPr="002A5152">
              <w:rPr>
                <w:rFonts w:cs="Arial"/>
                <w:szCs w:val="24"/>
              </w:rPr>
              <w:t>3</w:t>
            </w:r>
            <w:r w:rsidR="003E3D91" w:rsidRPr="002A5152">
              <w:rPr>
                <w:rFonts w:cs="Arial"/>
                <w:szCs w:val="24"/>
              </w:rPr>
              <w:t>8</w:t>
            </w:r>
            <w:r w:rsidRPr="002A5152">
              <w:rPr>
                <w:rFonts w:cs="Arial"/>
                <w:szCs w:val="24"/>
              </w:rPr>
              <w:t>,80</w:t>
            </w:r>
          </w:p>
        </w:tc>
        <w:tc>
          <w:tcPr>
            <w:tcW w:w="1558" w:type="dxa"/>
          </w:tcPr>
          <w:p w14:paraId="779F9FD1" w14:textId="092621BF" w:rsidR="00912000" w:rsidRPr="002A5152" w:rsidRDefault="007D7FBA" w:rsidP="0038435A">
            <w:pPr>
              <w:spacing w:line="360" w:lineRule="auto"/>
              <w:rPr>
                <w:rFonts w:cs="Arial"/>
                <w:szCs w:val="24"/>
              </w:rPr>
            </w:pPr>
            <w:r w:rsidRPr="002A5152">
              <w:rPr>
                <w:rFonts w:cs="Arial"/>
                <w:szCs w:val="24"/>
              </w:rPr>
              <w:t xml:space="preserve">R$ </w:t>
            </w:r>
            <w:r w:rsidR="00AB199B" w:rsidRPr="002A5152">
              <w:rPr>
                <w:rFonts w:cs="Arial"/>
                <w:szCs w:val="24"/>
              </w:rPr>
              <w:t>5.781,20</w:t>
            </w:r>
          </w:p>
        </w:tc>
      </w:tr>
      <w:tr w:rsidR="006B6B1C" w:rsidRPr="002A5152" w14:paraId="52B723CE" w14:textId="77777777" w:rsidTr="008F1673">
        <w:trPr>
          <w:cantSplit/>
        </w:trPr>
        <w:tc>
          <w:tcPr>
            <w:tcW w:w="2518" w:type="dxa"/>
          </w:tcPr>
          <w:p w14:paraId="6838F70E" w14:textId="0EBD2EB1" w:rsidR="006B6B1C" w:rsidRPr="002A5152" w:rsidRDefault="006B6B1C" w:rsidP="0038435A">
            <w:pPr>
              <w:spacing w:line="360" w:lineRule="auto"/>
              <w:rPr>
                <w:rFonts w:cs="Arial"/>
                <w:szCs w:val="24"/>
              </w:rPr>
            </w:pPr>
            <w:r w:rsidRPr="002A5152">
              <w:rPr>
                <w:rFonts w:cs="Arial"/>
                <w:szCs w:val="24"/>
              </w:rPr>
              <w:t>Felipe</w:t>
            </w:r>
          </w:p>
        </w:tc>
        <w:tc>
          <w:tcPr>
            <w:tcW w:w="2722" w:type="dxa"/>
          </w:tcPr>
          <w:p w14:paraId="6C6ACEBE" w14:textId="1334E48C" w:rsidR="006B6B1C" w:rsidRPr="002A5152" w:rsidRDefault="006B6B1C" w:rsidP="0038435A">
            <w:pPr>
              <w:spacing w:line="360" w:lineRule="auto"/>
              <w:rPr>
                <w:rFonts w:cs="Arial"/>
                <w:szCs w:val="24"/>
              </w:rPr>
            </w:pPr>
            <w:r w:rsidRPr="002A5152">
              <w:rPr>
                <w:rFonts w:cs="Arial"/>
                <w:szCs w:val="24"/>
              </w:rPr>
              <w:t>1.2</w:t>
            </w:r>
          </w:p>
        </w:tc>
        <w:tc>
          <w:tcPr>
            <w:tcW w:w="1276" w:type="dxa"/>
          </w:tcPr>
          <w:p w14:paraId="588A3620" w14:textId="55C7F298" w:rsidR="006B6B1C" w:rsidRPr="002A5152" w:rsidRDefault="00D304FF" w:rsidP="0038435A">
            <w:pPr>
              <w:spacing w:line="360" w:lineRule="auto"/>
              <w:rPr>
                <w:rFonts w:cs="Arial"/>
                <w:szCs w:val="24"/>
              </w:rPr>
            </w:pPr>
            <w:r w:rsidRPr="002A5152">
              <w:rPr>
                <w:rFonts w:cs="Arial"/>
                <w:szCs w:val="24"/>
              </w:rPr>
              <w:t>127</w:t>
            </w:r>
            <w:r w:rsidR="000A6A13" w:rsidRPr="002A5152">
              <w:rPr>
                <w:rFonts w:cs="Arial"/>
                <w:szCs w:val="24"/>
              </w:rPr>
              <w:t>h</w:t>
            </w:r>
          </w:p>
        </w:tc>
        <w:tc>
          <w:tcPr>
            <w:tcW w:w="1276" w:type="dxa"/>
          </w:tcPr>
          <w:p w14:paraId="494B4111" w14:textId="1E1C601A" w:rsidR="006B6B1C" w:rsidRPr="002A5152" w:rsidRDefault="006B6B1C" w:rsidP="0038435A">
            <w:pPr>
              <w:spacing w:line="360" w:lineRule="auto"/>
              <w:rPr>
                <w:rFonts w:cs="Arial"/>
                <w:szCs w:val="24"/>
              </w:rPr>
            </w:pPr>
            <w:r w:rsidRPr="002A5152">
              <w:rPr>
                <w:rFonts w:cs="Arial"/>
                <w:szCs w:val="24"/>
              </w:rPr>
              <w:t>R$ 3</w:t>
            </w:r>
            <w:r w:rsidR="003E3D91" w:rsidRPr="002A5152">
              <w:rPr>
                <w:rFonts w:cs="Arial"/>
                <w:szCs w:val="24"/>
              </w:rPr>
              <w:t>8</w:t>
            </w:r>
            <w:r w:rsidRPr="002A5152">
              <w:rPr>
                <w:rFonts w:cs="Arial"/>
                <w:szCs w:val="24"/>
              </w:rPr>
              <w:t>,80</w:t>
            </w:r>
          </w:p>
        </w:tc>
        <w:tc>
          <w:tcPr>
            <w:tcW w:w="1558" w:type="dxa"/>
          </w:tcPr>
          <w:p w14:paraId="670C020A" w14:textId="2FACF730" w:rsidR="006B6B1C" w:rsidRPr="002A5152" w:rsidRDefault="007D7FBA" w:rsidP="0038435A">
            <w:pPr>
              <w:spacing w:line="360" w:lineRule="auto"/>
              <w:rPr>
                <w:rFonts w:cs="Arial"/>
                <w:szCs w:val="24"/>
              </w:rPr>
            </w:pPr>
            <w:r w:rsidRPr="002A5152">
              <w:rPr>
                <w:rFonts w:cs="Arial"/>
                <w:szCs w:val="24"/>
              </w:rPr>
              <w:t xml:space="preserve">R$ </w:t>
            </w:r>
            <w:r w:rsidR="00AB199B" w:rsidRPr="002A5152">
              <w:rPr>
                <w:rFonts w:cs="Arial"/>
                <w:szCs w:val="24"/>
              </w:rPr>
              <w:t>4.9</w:t>
            </w:r>
            <w:r w:rsidR="00692914" w:rsidRPr="002A5152">
              <w:rPr>
                <w:rFonts w:cs="Arial"/>
                <w:szCs w:val="24"/>
              </w:rPr>
              <w:t>27,60</w:t>
            </w:r>
          </w:p>
        </w:tc>
      </w:tr>
      <w:tr w:rsidR="006B6B1C" w:rsidRPr="002A5152" w14:paraId="34B205AC" w14:textId="77777777" w:rsidTr="008F1673">
        <w:trPr>
          <w:cantSplit/>
        </w:trPr>
        <w:tc>
          <w:tcPr>
            <w:tcW w:w="2518" w:type="dxa"/>
          </w:tcPr>
          <w:p w14:paraId="721B5BE0" w14:textId="77BD6087" w:rsidR="006B6B1C" w:rsidRPr="002A5152" w:rsidRDefault="006B6B1C" w:rsidP="0038435A">
            <w:pPr>
              <w:spacing w:line="360" w:lineRule="auto"/>
              <w:rPr>
                <w:rFonts w:cs="Arial"/>
                <w:szCs w:val="24"/>
              </w:rPr>
            </w:pPr>
            <w:r w:rsidRPr="002A5152">
              <w:rPr>
                <w:rFonts w:cs="Arial"/>
                <w:szCs w:val="24"/>
              </w:rPr>
              <w:t>Gabriel</w:t>
            </w:r>
          </w:p>
        </w:tc>
        <w:tc>
          <w:tcPr>
            <w:tcW w:w="2722" w:type="dxa"/>
          </w:tcPr>
          <w:p w14:paraId="1EA08B73" w14:textId="29C92F29" w:rsidR="006B6B1C" w:rsidRPr="002A5152" w:rsidRDefault="006B6B1C" w:rsidP="0038435A">
            <w:pPr>
              <w:spacing w:line="360" w:lineRule="auto"/>
              <w:rPr>
                <w:rFonts w:cs="Arial"/>
                <w:szCs w:val="24"/>
              </w:rPr>
            </w:pPr>
            <w:r w:rsidRPr="002A5152">
              <w:rPr>
                <w:rFonts w:cs="Arial"/>
                <w:szCs w:val="24"/>
              </w:rPr>
              <w:t>1.3</w:t>
            </w:r>
          </w:p>
        </w:tc>
        <w:tc>
          <w:tcPr>
            <w:tcW w:w="1276" w:type="dxa"/>
          </w:tcPr>
          <w:p w14:paraId="101283FC" w14:textId="5631B903" w:rsidR="006B6B1C" w:rsidRPr="002A5152" w:rsidRDefault="006B6B1C" w:rsidP="0038435A">
            <w:pPr>
              <w:spacing w:line="360" w:lineRule="auto"/>
              <w:rPr>
                <w:rFonts w:cs="Arial"/>
                <w:szCs w:val="24"/>
              </w:rPr>
            </w:pPr>
            <w:r w:rsidRPr="002A5152">
              <w:rPr>
                <w:rFonts w:cs="Arial"/>
                <w:szCs w:val="24"/>
              </w:rPr>
              <w:t>1</w:t>
            </w:r>
            <w:r w:rsidR="00D304FF" w:rsidRPr="002A5152">
              <w:rPr>
                <w:rFonts w:cs="Arial"/>
                <w:szCs w:val="24"/>
              </w:rPr>
              <w:t>60</w:t>
            </w:r>
            <w:r w:rsidRPr="002A5152">
              <w:rPr>
                <w:rFonts w:cs="Arial"/>
                <w:szCs w:val="24"/>
              </w:rPr>
              <w:t>h</w:t>
            </w:r>
          </w:p>
        </w:tc>
        <w:tc>
          <w:tcPr>
            <w:tcW w:w="1276" w:type="dxa"/>
          </w:tcPr>
          <w:p w14:paraId="315E1FC8" w14:textId="77047DD3" w:rsidR="006B6B1C" w:rsidRPr="002A5152" w:rsidRDefault="006B6B1C" w:rsidP="0038435A">
            <w:pPr>
              <w:spacing w:line="360" w:lineRule="auto"/>
              <w:rPr>
                <w:rFonts w:cs="Arial"/>
                <w:szCs w:val="24"/>
              </w:rPr>
            </w:pPr>
            <w:r w:rsidRPr="002A5152">
              <w:rPr>
                <w:rFonts w:cs="Arial"/>
                <w:szCs w:val="24"/>
              </w:rPr>
              <w:t>R$ 3</w:t>
            </w:r>
            <w:r w:rsidR="003E3D91" w:rsidRPr="002A5152">
              <w:rPr>
                <w:rFonts w:cs="Arial"/>
                <w:szCs w:val="24"/>
              </w:rPr>
              <w:t>8</w:t>
            </w:r>
            <w:r w:rsidRPr="002A5152">
              <w:rPr>
                <w:rFonts w:cs="Arial"/>
                <w:szCs w:val="24"/>
              </w:rPr>
              <w:t>,80</w:t>
            </w:r>
          </w:p>
        </w:tc>
        <w:tc>
          <w:tcPr>
            <w:tcW w:w="1558" w:type="dxa"/>
          </w:tcPr>
          <w:p w14:paraId="02F60F35" w14:textId="5CFCB7D8" w:rsidR="006B6B1C" w:rsidRPr="002A5152" w:rsidRDefault="007D7FBA" w:rsidP="0038435A">
            <w:pPr>
              <w:spacing w:line="360" w:lineRule="auto"/>
              <w:rPr>
                <w:rFonts w:cs="Arial"/>
                <w:szCs w:val="24"/>
              </w:rPr>
            </w:pPr>
            <w:r w:rsidRPr="002A5152">
              <w:rPr>
                <w:rFonts w:cs="Arial"/>
                <w:szCs w:val="24"/>
              </w:rPr>
              <w:t xml:space="preserve">R$ </w:t>
            </w:r>
            <w:r w:rsidR="00692914" w:rsidRPr="002A5152">
              <w:rPr>
                <w:rFonts w:cs="Arial"/>
                <w:szCs w:val="24"/>
              </w:rPr>
              <w:t>6.208,00</w:t>
            </w:r>
          </w:p>
        </w:tc>
      </w:tr>
      <w:tr w:rsidR="006B6B1C" w:rsidRPr="002A5152" w14:paraId="3E1A5AE9" w14:textId="77777777" w:rsidTr="008F1673">
        <w:trPr>
          <w:cantSplit/>
        </w:trPr>
        <w:tc>
          <w:tcPr>
            <w:tcW w:w="2518" w:type="dxa"/>
          </w:tcPr>
          <w:p w14:paraId="314372B3" w14:textId="41AC8A29" w:rsidR="006B6B1C" w:rsidRPr="002A5152" w:rsidRDefault="006B6B1C" w:rsidP="0038435A">
            <w:pPr>
              <w:spacing w:line="360" w:lineRule="auto"/>
              <w:rPr>
                <w:rFonts w:cs="Arial"/>
                <w:szCs w:val="24"/>
              </w:rPr>
            </w:pPr>
            <w:r w:rsidRPr="002A5152">
              <w:rPr>
                <w:rFonts w:cs="Arial"/>
                <w:szCs w:val="24"/>
              </w:rPr>
              <w:t>Matheus Favero</w:t>
            </w:r>
          </w:p>
        </w:tc>
        <w:tc>
          <w:tcPr>
            <w:tcW w:w="2722" w:type="dxa"/>
          </w:tcPr>
          <w:p w14:paraId="0393FE4B" w14:textId="7FD379F3" w:rsidR="006B6B1C" w:rsidRPr="002A5152" w:rsidRDefault="006B6B1C" w:rsidP="0038435A">
            <w:pPr>
              <w:spacing w:line="360" w:lineRule="auto"/>
              <w:rPr>
                <w:rFonts w:cs="Arial"/>
                <w:szCs w:val="24"/>
              </w:rPr>
            </w:pPr>
            <w:r w:rsidRPr="002A5152">
              <w:rPr>
                <w:rFonts w:cs="Arial"/>
                <w:szCs w:val="24"/>
              </w:rPr>
              <w:t>1.4</w:t>
            </w:r>
          </w:p>
        </w:tc>
        <w:tc>
          <w:tcPr>
            <w:tcW w:w="1276" w:type="dxa"/>
          </w:tcPr>
          <w:p w14:paraId="5F8F3EBD" w14:textId="1631D8F0" w:rsidR="006B6B1C" w:rsidRPr="002A5152" w:rsidRDefault="006B6B1C" w:rsidP="0038435A">
            <w:pPr>
              <w:spacing w:line="360" w:lineRule="auto"/>
              <w:rPr>
                <w:rFonts w:cs="Arial"/>
                <w:szCs w:val="24"/>
              </w:rPr>
            </w:pPr>
            <w:r w:rsidRPr="002A5152">
              <w:rPr>
                <w:rFonts w:cs="Arial"/>
                <w:szCs w:val="24"/>
              </w:rPr>
              <w:t>1</w:t>
            </w:r>
            <w:r w:rsidR="00D304FF" w:rsidRPr="002A5152">
              <w:rPr>
                <w:rFonts w:cs="Arial"/>
                <w:szCs w:val="24"/>
              </w:rPr>
              <w:t>52</w:t>
            </w:r>
            <w:r w:rsidRPr="002A5152">
              <w:rPr>
                <w:rFonts w:cs="Arial"/>
                <w:szCs w:val="24"/>
              </w:rPr>
              <w:t>h</w:t>
            </w:r>
          </w:p>
        </w:tc>
        <w:tc>
          <w:tcPr>
            <w:tcW w:w="1276" w:type="dxa"/>
          </w:tcPr>
          <w:p w14:paraId="1566BB0B" w14:textId="2126EBBE" w:rsidR="006B6B1C" w:rsidRPr="002A5152" w:rsidRDefault="006B6B1C" w:rsidP="0038435A">
            <w:pPr>
              <w:spacing w:line="360" w:lineRule="auto"/>
              <w:rPr>
                <w:rFonts w:cs="Arial"/>
                <w:szCs w:val="24"/>
              </w:rPr>
            </w:pPr>
            <w:r w:rsidRPr="002A5152">
              <w:rPr>
                <w:rFonts w:cs="Arial"/>
                <w:szCs w:val="24"/>
              </w:rPr>
              <w:t>R$ 3</w:t>
            </w:r>
            <w:r w:rsidR="003E3D91" w:rsidRPr="002A5152">
              <w:rPr>
                <w:rFonts w:cs="Arial"/>
                <w:szCs w:val="24"/>
              </w:rPr>
              <w:t>8</w:t>
            </w:r>
            <w:r w:rsidRPr="002A5152">
              <w:rPr>
                <w:rFonts w:cs="Arial"/>
                <w:szCs w:val="24"/>
              </w:rPr>
              <w:t>,80</w:t>
            </w:r>
          </w:p>
        </w:tc>
        <w:tc>
          <w:tcPr>
            <w:tcW w:w="1558" w:type="dxa"/>
          </w:tcPr>
          <w:p w14:paraId="21225B6E" w14:textId="1DF62992" w:rsidR="006B6B1C" w:rsidRPr="002A5152" w:rsidRDefault="007D7FBA" w:rsidP="0038435A">
            <w:pPr>
              <w:spacing w:line="360" w:lineRule="auto"/>
              <w:rPr>
                <w:rFonts w:cs="Arial"/>
                <w:szCs w:val="24"/>
              </w:rPr>
            </w:pPr>
            <w:r w:rsidRPr="002A5152">
              <w:rPr>
                <w:rFonts w:cs="Arial"/>
                <w:szCs w:val="24"/>
              </w:rPr>
              <w:t xml:space="preserve">R$ </w:t>
            </w:r>
            <w:r w:rsidR="005E674F" w:rsidRPr="002A5152">
              <w:rPr>
                <w:rFonts w:cs="Arial"/>
                <w:szCs w:val="24"/>
              </w:rPr>
              <w:t>5.897,60</w:t>
            </w:r>
          </w:p>
        </w:tc>
      </w:tr>
      <w:tr w:rsidR="006B6B1C" w:rsidRPr="002A5152" w14:paraId="0C660292" w14:textId="77777777" w:rsidTr="008F1673">
        <w:trPr>
          <w:cantSplit/>
        </w:trPr>
        <w:tc>
          <w:tcPr>
            <w:tcW w:w="2518" w:type="dxa"/>
          </w:tcPr>
          <w:p w14:paraId="3EAB7CCD" w14:textId="3D4D2215" w:rsidR="006B6B1C" w:rsidRPr="002A5152" w:rsidRDefault="006B6B1C" w:rsidP="0038435A">
            <w:pPr>
              <w:spacing w:line="360" w:lineRule="auto"/>
              <w:rPr>
                <w:rFonts w:cs="Arial"/>
                <w:szCs w:val="24"/>
              </w:rPr>
            </w:pPr>
            <w:r w:rsidRPr="002A5152">
              <w:rPr>
                <w:rFonts w:cs="Arial"/>
                <w:szCs w:val="24"/>
              </w:rPr>
              <w:t>Matheus Oliveira</w:t>
            </w:r>
          </w:p>
        </w:tc>
        <w:tc>
          <w:tcPr>
            <w:tcW w:w="2722" w:type="dxa"/>
          </w:tcPr>
          <w:p w14:paraId="53DF9445" w14:textId="10354506" w:rsidR="006B6B1C" w:rsidRPr="002A5152" w:rsidRDefault="006B6B1C" w:rsidP="0038435A">
            <w:pPr>
              <w:spacing w:line="360" w:lineRule="auto"/>
              <w:rPr>
                <w:rFonts w:cs="Arial"/>
                <w:szCs w:val="24"/>
              </w:rPr>
            </w:pPr>
            <w:r w:rsidRPr="002A5152">
              <w:rPr>
                <w:rFonts w:cs="Arial"/>
                <w:szCs w:val="24"/>
              </w:rPr>
              <w:t>1.5 e 1.6</w:t>
            </w:r>
          </w:p>
        </w:tc>
        <w:tc>
          <w:tcPr>
            <w:tcW w:w="1276" w:type="dxa"/>
          </w:tcPr>
          <w:p w14:paraId="43480610" w14:textId="71E10801" w:rsidR="006B6B1C" w:rsidRPr="002A5152" w:rsidRDefault="00D304FF" w:rsidP="0038435A">
            <w:pPr>
              <w:spacing w:line="360" w:lineRule="auto"/>
              <w:rPr>
                <w:rFonts w:cs="Arial"/>
                <w:szCs w:val="24"/>
              </w:rPr>
            </w:pPr>
            <w:r w:rsidRPr="002A5152">
              <w:rPr>
                <w:rFonts w:cs="Arial"/>
                <w:szCs w:val="24"/>
              </w:rPr>
              <w:t>108</w:t>
            </w:r>
            <w:r w:rsidR="006B6B1C" w:rsidRPr="002A5152">
              <w:rPr>
                <w:rFonts w:cs="Arial"/>
                <w:szCs w:val="24"/>
              </w:rPr>
              <w:t>h</w:t>
            </w:r>
          </w:p>
        </w:tc>
        <w:tc>
          <w:tcPr>
            <w:tcW w:w="1276" w:type="dxa"/>
          </w:tcPr>
          <w:p w14:paraId="3D1D7C57" w14:textId="3011A37F" w:rsidR="006B6B1C" w:rsidRPr="002A5152" w:rsidRDefault="006B6B1C" w:rsidP="0038435A">
            <w:pPr>
              <w:spacing w:line="360" w:lineRule="auto"/>
              <w:rPr>
                <w:rFonts w:cs="Arial"/>
                <w:szCs w:val="24"/>
              </w:rPr>
            </w:pPr>
            <w:r w:rsidRPr="002A5152">
              <w:rPr>
                <w:rFonts w:cs="Arial"/>
                <w:szCs w:val="24"/>
              </w:rPr>
              <w:t>R$ 3</w:t>
            </w:r>
            <w:r w:rsidR="003E3D91" w:rsidRPr="002A5152">
              <w:rPr>
                <w:rFonts w:cs="Arial"/>
                <w:szCs w:val="24"/>
              </w:rPr>
              <w:t>8</w:t>
            </w:r>
            <w:r w:rsidRPr="002A5152">
              <w:rPr>
                <w:rFonts w:cs="Arial"/>
                <w:szCs w:val="24"/>
              </w:rPr>
              <w:t>,80</w:t>
            </w:r>
          </w:p>
        </w:tc>
        <w:tc>
          <w:tcPr>
            <w:tcW w:w="1558" w:type="dxa"/>
          </w:tcPr>
          <w:p w14:paraId="2F37D7FE" w14:textId="5FE470E8" w:rsidR="006B6B1C" w:rsidRPr="002A5152" w:rsidRDefault="007D7FBA" w:rsidP="0038435A">
            <w:pPr>
              <w:spacing w:line="360" w:lineRule="auto"/>
              <w:rPr>
                <w:rFonts w:cs="Arial"/>
                <w:szCs w:val="24"/>
              </w:rPr>
            </w:pPr>
            <w:r w:rsidRPr="002A5152">
              <w:rPr>
                <w:rFonts w:cs="Arial"/>
                <w:szCs w:val="24"/>
              </w:rPr>
              <w:t xml:space="preserve">R$ </w:t>
            </w:r>
            <w:r w:rsidR="005E674F" w:rsidRPr="002A5152">
              <w:rPr>
                <w:rFonts w:cs="Arial"/>
                <w:szCs w:val="24"/>
              </w:rPr>
              <w:t>4.190,40</w:t>
            </w:r>
          </w:p>
        </w:tc>
      </w:tr>
      <w:tr w:rsidR="006B6B1C" w:rsidRPr="002A5152" w14:paraId="1446E1FC" w14:textId="77777777">
        <w:trPr>
          <w:cantSplit/>
        </w:trPr>
        <w:tc>
          <w:tcPr>
            <w:tcW w:w="2518" w:type="dxa"/>
            <w:shd w:val="clear" w:color="auto" w:fill="D0CECE" w:themeFill="background2" w:themeFillShade="E6"/>
          </w:tcPr>
          <w:p w14:paraId="44674AF8" w14:textId="77777777" w:rsidR="006B6B1C" w:rsidRPr="002A5152" w:rsidRDefault="006B6B1C" w:rsidP="0038435A">
            <w:pPr>
              <w:spacing w:line="360" w:lineRule="auto"/>
              <w:rPr>
                <w:rFonts w:cs="Arial"/>
                <w:szCs w:val="24"/>
              </w:rPr>
            </w:pPr>
            <w:r w:rsidRPr="002A5152">
              <w:rPr>
                <w:rFonts w:cs="Arial"/>
                <w:szCs w:val="24"/>
              </w:rPr>
              <w:t>Custo Total (R$)</w:t>
            </w:r>
          </w:p>
        </w:tc>
        <w:tc>
          <w:tcPr>
            <w:tcW w:w="6832" w:type="dxa"/>
            <w:gridSpan w:val="4"/>
            <w:shd w:val="clear" w:color="auto" w:fill="D0CECE" w:themeFill="background2" w:themeFillShade="E6"/>
            <w:vAlign w:val="center"/>
          </w:tcPr>
          <w:p w14:paraId="49B3DD8A" w14:textId="607D8745" w:rsidR="006B6B1C" w:rsidRPr="002A5152" w:rsidRDefault="00B7286A" w:rsidP="0038435A">
            <w:pPr>
              <w:spacing w:line="360" w:lineRule="auto"/>
              <w:jc w:val="right"/>
              <w:rPr>
                <w:rFonts w:cs="Arial"/>
                <w:szCs w:val="24"/>
              </w:rPr>
            </w:pPr>
            <w:r w:rsidRPr="002A5152">
              <w:rPr>
                <w:rFonts w:cs="Arial"/>
                <w:szCs w:val="24"/>
              </w:rPr>
              <w:t xml:space="preserve">R$ </w:t>
            </w:r>
            <w:r w:rsidR="006279A6" w:rsidRPr="002A5152">
              <w:rPr>
                <w:rFonts w:cs="Arial"/>
                <w:szCs w:val="24"/>
              </w:rPr>
              <w:t>27.004,80</w:t>
            </w:r>
            <w:r w:rsidR="00E03DDF" w:rsidRPr="002A5152">
              <w:rPr>
                <w:rFonts w:cs="Arial"/>
                <w:szCs w:val="24"/>
              </w:rPr>
              <w:t xml:space="preserve"> </w:t>
            </w:r>
          </w:p>
        </w:tc>
      </w:tr>
    </w:tbl>
    <w:p w14:paraId="373A6F67" w14:textId="637FD51C" w:rsidR="00E868FC" w:rsidRPr="002A5152" w:rsidRDefault="00E868FC" w:rsidP="0038435A">
      <w:pPr>
        <w:spacing w:line="360" w:lineRule="auto"/>
        <w:jc w:val="center"/>
        <w:rPr>
          <w:rFonts w:cs="Arial"/>
          <w:sz w:val="20"/>
        </w:rPr>
      </w:pPr>
      <w:r w:rsidRPr="002A5152">
        <w:rPr>
          <w:rFonts w:cs="Arial"/>
          <w:sz w:val="20"/>
        </w:rPr>
        <w:t xml:space="preserve">Fonte: </w:t>
      </w:r>
      <w:r w:rsidR="00B7286A" w:rsidRPr="002A5152">
        <w:rPr>
          <w:rFonts w:cs="Arial"/>
          <w:sz w:val="20"/>
        </w:rPr>
        <w:t>Do próprio autor, 2024</w:t>
      </w:r>
    </w:p>
    <w:p w14:paraId="4C450701" w14:textId="0F2A8B48" w:rsidR="009B464B" w:rsidRPr="002A5152" w:rsidRDefault="009B464B" w:rsidP="0038435A">
      <w:pPr>
        <w:widowControl/>
        <w:autoSpaceDE/>
        <w:autoSpaceDN/>
        <w:spacing w:line="360" w:lineRule="auto"/>
        <w:rPr>
          <w:rFonts w:cs="Arial"/>
        </w:rPr>
      </w:pPr>
    </w:p>
    <w:p w14:paraId="78D73321" w14:textId="54334863" w:rsidR="008F1673" w:rsidRPr="002A5152" w:rsidRDefault="008F1673" w:rsidP="0038435A">
      <w:pPr>
        <w:pStyle w:val="Legenda"/>
        <w:keepNext/>
        <w:spacing w:line="360" w:lineRule="auto"/>
        <w:jc w:val="center"/>
        <w:rPr>
          <w:rFonts w:cs="Arial"/>
        </w:rPr>
      </w:pPr>
      <w:bookmarkStart w:id="46" w:name="_Toc169196559"/>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4</w:t>
      </w:r>
      <w:r w:rsidR="00933156" w:rsidRPr="002A5152">
        <w:rPr>
          <w:rFonts w:cs="Arial"/>
        </w:rPr>
        <w:fldChar w:fldCharType="end"/>
      </w:r>
      <w:r w:rsidRPr="002A5152">
        <w:rPr>
          <w:rFonts w:cs="Arial"/>
        </w:rPr>
        <w:t xml:space="preserve"> Estimativa de depreciação de equipamentos</w:t>
      </w:r>
      <w:bookmarkEnd w:id="46"/>
    </w:p>
    <w:tbl>
      <w:tblPr>
        <w:tblStyle w:val="Tabelacomgrade"/>
        <w:tblW w:w="9351" w:type="dxa"/>
        <w:tblLayout w:type="fixed"/>
        <w:tblLook w:val="04A0" w:firstRow="1" w:lastRow="0" w:firstColumn="1" w:lastColumn="0" w:noHBand="0" w:noVBand="1"/>
      </w:tblPr>
      <w:tblGrid>
        <w:gridCol w:w="3681"/>
        <w:gridCol w:w="1984"/>
        <w:gridCol w:w="1560"/>
        <w:gridCol w:w="2126"/>
      </w:tblGrid>
      <w:tr w:rsidR="006A6A4B" w:rsidRPr="002A5152" w14:paraId="2500D25A" w14:textId="77777777" w:rsidTr="008F1673">
        <w:trPr>
          <w:cantSplit/>
          <w:tblHeader/>
        </w:trPr>
        <w:tc>
          <w:tcPr>
            <w:tcW w:w="3681" w:type="dxa"/>
            <w:shd w:val="clear" w:color="auto" w:fill="D9D9D9" w:themeFill="background1" w:themeFillShade="D9"/>
          </w:tcPr>
          <w:p w14:paraId="734EC2AF" w14:textId="653FEB9C" w:rsidR="006A6A4B" w:rsidRPr="002A5152" w:rsidRDefault="006A6A4B" w:rsidP="0038435A">
            <w:pPr>
              <w:spacing w:line="360" w:lineRule="auto"/>
              <w:rPr>
                <w:rFonts w:cs="Arial"/>
                <w:szCs w:val="24"/>
              </w:rPr>
            </w:pPr>
            <w:r w:rsidRPr="002A5152">
              <w:rPr>
                <w:rFonts w:cs="Arial"/>
              </w:rPr>
              <w:br w:type="page"/>
              <w:t>Equipamento</w:t>
            </w:r>
          </w:p>
        </w:tc>
        <w:tc>
          <w:tcPr>
            <w:tcW w:w="1984" w:type="dxa"/>
            <w:shd w:val="clear" w:color="auto" w:fill="D9D9D9" w:themeFill="background1" w:themeFillShade="D9"/>
          </w:tcPr>
          <w:p w14:paraId="2F8FAAA3" w14:textId="5B869E32" w:rsidR="006A6A4B" w:rsidRPr="002A5152" w:rsidRDefault="006A6A4B" w:rsidP="0038435A">
            <w:pPr>
              <w:spacing w:line="360" w:lineRule="auto"/>
              <w:rPr>
                <w:rFonts w:cs="Arial"/>
                <w:szCs w:val="24"/>
              </w:rPr>
            </w:pPr>
            <w:r w:rsidRPr="002A5152">
              <w:rPr>
                <w:rFonts w:cs="Arial"/>
                <w:szCs w:val="24"/>
              </w:rPr>
              <w:t>Tempo de Vida Útil na Empresa</w:t>
            </w:r>
          </w:p>
        </w:tc>
        <w:tc>
          <w:tcPr>
            <w:tcW w:w="1560" w:type="dxa"/>
            <w:shd w:val="clear" w:color="auto" w:fill="D9D9D9" w:themeFill="background1" w:themeFillShade="D9"/>
          </w:tcPr>
          <w:p w14:paraId="3591FAD2" w14:textId="303610F8" w:rsidR="006A6A4B" w:rsidRPr="002A5152" w:rsidRDefault="006A6A4B" w:rsidP="0038435A">
            <w:pPr>
              <w:spacing w:line="360" w:lineRule="auto"/>
              <w:rPr>
                <w:rFonts w:cs="Arial"/>
                <w:szCs w:val="24"/>
              </w:rPr>
            </w:pPr>
            <w:r w:rsidRPr="002A5152">
              <w:rPr>
                <w:rFonts w:cs="Arial"/>
                <w:szCs w:val="24"/>
              </w:rPr>
              <w:t>Preço (R$)</w:t>
            </w:r>
          </w:p>
        </w:tc>
        <w:tc>
          <w:tcPr>
            <w:tcW w:w="2126" w:type="dxa"/>
            <w:shd w:val="clear" w:color="auto" w:fill="D9D9D9" w:themeFill="background1" w:themeFillShade="D9"/>
          </w:tcPr>
          <w:p w14:paraId="531E3C8B" w14:textId="77777777" w:rsidR="006A6A4B" w:rsidRPr="002A5152" w:rsidRDefault="006A6A4B" w:rsidP="0038435A">
            <w:pPr>
              <w:spacing w:line="360" w:lineRule="auto"/>
              <w:rPr>
                <w:rFonts w:cs="Arial"/>
                <w:szCs w:val="24"/>
              </w:rPr>
            </w:pPr>
            <w:r w:rsidRPr="002A5152">
              <w:rPr>
                <w:rFonts w:cs="Arial"/>
                <w:szCs w:val="24"/>
              </w:rPr>
              <w:t xml:space="preserve"> Depreciação(R$)</w:t>
            </w:r>
          </w:p>
          <w:p w14:paraId="3C500855" w14:textId="3DCC8CD8" w:rsidR="00715FDB" w:rsidRPr="002A5152" w:rsidRDefault="00715FDB" w:rsidP="0038435A">
            <w:pPr>
              <w:spacing w:line="360" w:lineRule="auto"/>
              <w:rPr>
                <w:rFonts w:cs="Arial"/>
                <w:szCs w:val="24"/>
              </w:rPr>
            </w:pPr>
            <w:r w:rsidRPr="002A5152">
              <w:rPr>
                <w:rFonts w:cs="Arial"/>
                <w:szCs w:val="24"/>
              </w:rPr>
              <w:t>(</w:t>
            </w:r>
            <w:r w:rsidR="00F2383B" w:rsidRPr="002A5152">
              <w:rPr>
                <w:rFonts w:cs="Arial"/>
                <w:szCs w:val="24"/>
              </w:rPr>
              <w:t>Após todos os meses)</w:t>
            </w:r>
          </w:p>
        </w:tc>
      </w:tr>
      <w:tr w:rsidR="006A6A4B" w:rsidRPr="002A5152" w14:paraId="3AC54E2F" w14:textId="77777777" w:rsidTr="008F1673">
        <w:trPr>
          <w:cantSplit/>
        </w:trPr>
        <w:tc>
          <w:tcPr>
            <w:tcW w:w="3681" w:type="dxa"/>
          </w:tcPr>
          <w:p w14:paraId="2B927D05" w14:textId="2BF6D789" w:rsidR="006A6A4B" w:rsidRPr="002A5152" w:rsidRDefault="002E173A" w:rsidP="0038435A">
            <w:pPr>
              <w:spacing w:line="360" w:lineRule="auto"/>
              <w:rPr>
                <w:rFonts w:cs="Arial"/>
                <w:szCs w:val="24"/>
              </w:rPr>
            </w:pPr>
            <w:r w:rsidRPr="002A5152">
              <w:rPr>
                <w:rFonts w:cs="Arial"/>
                <w:szCs w:val="24"/>
              </w:rPr>
              <w:t>Notebook</w:t>
            </w:r>
          </w:p>
        </w:tc>
        <w:tc>
          <w:tcPr>
            <w:tcW w:w="1984" w:type="dxa"/>
          </w:tcPr>
          <w:p w14:paraId="2DD2F6BE" w14:textId="196CA235" w:rsidR="006A6A4B" w:rsidRPr="002A5152" w:rsidRDefault="00DF41B9" w:rsidP="0038435A">
            <w:pPr>
              <w:spacing w:line="360" w:lineRule="auto"/>
              <w:rPr>
                <w:rFonts w:cs="Arial"/>
                <w:szCs w:val="24"/>
              </w:rPr>
            </w:pPr>
            <w:r w:rsidRPr="002A5152">
              <w:rPr>
                <w:rFonts w:cs="Arial"/>
                <w:szCs w:val="24"/>
              </w:rPr>
              <w:t>36 Meses</w:t>
            </w:r>
          </w:p>
        </w:tc>
        <w:tc>
          <w:tcPr>
            <w:tcW w:w="1560" w:type="dxa"/>
          </w:tcPr>
          <w:p w14:paraId="1150AD45" w14:textId="3133B1D6" w:rsidR="006A6A4B" w:rsidRPr="002A5152" w:rsidRDefault="00BA2819" w:rsidP="0038435A">
            <w:pPr>
              <w:spacing w:line="360" w:lineRule="auto"/>
              <w:rPr>
                <w:rFonts w:cs="Arial"/>
                <w:szCs w:val="24"/>
              </w:rPr>
            </w:pPr>
            <w:r w:rsidRPr="002A5152">
              <w:rPr>
                <w:rFonts w:cs="Arial"/>
                <w:szCs w:val="24"/>
              </w:rPr>
              <w:t>R$ 5.000,00</w:t>
            </w:r>
          </w:p>
        </w:tc>
        <w:tc>
          <w:tcPr>
            <w:tcW w:w="2126" w:type="dxa"/>
          </w:tcPr>
          <w:p w14:paraId="5F13E62A" w14:textId="03CC519F" w:rsidR="006A6A4B" w:rsidRPr="002A5152" w:rsidRDefault="00BA2819" w:rsidP="0038435A">
            <w:pPr>
              <w:spacing w:line="360" w:lineRule="auto"/>
              <w:rPr>
                <w:rFonts w:cs="Arial"/>
                <w:szCs w:val="24"/>
              </w:rPr>
            </w:pPr>
            <w:r w:rsidRPr="002A5152">
              <w:rPr>
                <w:rFonts w:cs="Arial"/>
                <w:szCs w:val="24"/>
              </w:rPr>
              <w:t xml:space="preserve">R$ </w:t>
            </w:r>
            <w:r w:rsidR="002074DA" w:rsidRPr="002A5152">
              <w:rPr>
                <w:rFonts w:cs="Arial"/>
                <w:szCs w:val="24"/>
              </w:rPr>
              <w:t>555,56</w:t>
            </w:r>
          </w:p>
        </w:tc>
      </w:tr>
      <w:tr w:rsidR="000B033B" w:rsidRPr="002A5152" w14:paraId="20FA3F00" w14:textId="77777777" w:rsidTr="008F1673">
        <w:trPr>
          <w:cantSplit/>
        </w:trPr>
        <w:tc>
          <w:tcPr>
            <w:tcW w:w="3681" w:type="dxa"/>
          </w:tcPr>
          <w:p w14:paraId="2E207E12" w14:textId="5C1E627D" w:rsidR="000B033B" w:rsidRPr="002A5152" w:rsidRDefault="002E173A" w:rsidP="0038435A">
            <w:pPr>
              <w:spacing w:line="360" w:lineRule="auto"/>
              <w:rPr>
                <w:rFonts w:cs="Arial"/>
                <w:szCs w:val="24"/>
              </w:rPr>
            </w:pPr>
            <w:r w:rsidRPr="002A5152">
              <w:rPr>
                <w:rFonts w:cs="Arial"/>
                <w:szCs w:val="24"/>
              </w:rPr>
              <w:t>Monitor</w:t>
            </w:r>
          </w:p>
        </w:tc>
        <w:tc>
          <w:tcPr>
            <w:tcW w:w="1984" w:type="dxa"/>
          </w:tcPr>
          <w:p w14:paraId="2F9134A2" w14:textId="2256DF2C" w:rsidR="000B033B" w:rsidRPr="002A5152" w:rsidRDefault="00B2591A" w:rsidP="0038435A">
            <w:pPr>
              <w:spacing w:line="360" w:lineRule="auto"/>
              <w:rPr>
                <w:rFonts w:cs="Arial"/>
                <w:szCs w:val="24"/>
              </w:rPr>
            </w:pPr>
            <w:r w:rsidRPr="002A5152">
              <w:rPr>
                <w:rFonts w:cs="Arial"/>
                <w:szCs w:val="24"/>
              </w:rPr>
              <w:t>36 Meses</w:t>
            </w:r>
          </w:p>
        </w:tc>
        <w:tc>
          <w:tcPr>
            <w:tcW w:w="1560" w:type="dxa"/>
          </w:tcPr>
          <w:p w14:paraId="709CF840" w14:textId="6214494D" w:rsidR="000B033B" w:rsidRPr="002A5152" w:rsidRDefault="00BA2819" w:rsidP="0038435A">
            <w:pPr>
              <w:spacing w:line="360" w:lineRule="auto"/>
              <w:rPr>
                <w:rFonts w:cs="Arial"/>
                <w:szCs w:val="24"/>
              </w:rPr>
            </w:pPr>
            <w:r w:rsidRPr="002A5152">
              <w:rPr>
                <w:rFonts w:cs="Arial"/>
                <w:szCs w:val="24"/>
              </w:rPr>
              <w:t xml:space="preserve">R$ </w:t>
            </w:r>
            <w:r w:rsidR="00B2591A" w:rsidRPr="002A5152">
              <w:rPr>
                <w:rFonts w:cs="Arial"/>
                <w:szCs w:val="24"/>
              </w:rPr>
              <w:t>1.000,00</w:t>
            </w:r>
          </w:p>
        </w:tc>
        <w:tc>
          <w:tcPr>
            <w:tcW w:w="2126" w:type="dxa"/>
          </w:tcPr>
          <w:p w14:paraId="50ECA171" w14:textId="27A9CE16" w:rsidR="000B033B" w:rsidRPr="002A5152" w:rsidRDefault="00BA2819" w:rsidP="0038435A">
            <w:pPr>
              <w:spacing w:line="360" w:lineRule="auto"/>
              <w:rPr>
                <w:rFonts w:cs="Arial"/>
                <w:szCs w:val="24"/>
              </w:rPr>
            </w:pPr>
            <w:r w:rsidRPr="002A5152">
              <w:rPr>
                <w:rFonts w:cs="Arial"/>
                <w:szCs w:val="24"/>
              </w:rPr>
              <w:t xml:space="preserve">R$ </w:t>
            </w:r>
            <w:r w:rsidR="006A74BE" w:rsidRPr="002A5152">
              <w:rPr>
                <w:rFonts w:cs="Arial"/>
                <w:szCs w:val="24"/>
              </w:rPr>
              <w:t>27,78</w:t>
            </w:r>
          </w:p>
        </w:tc>
      </w:tr>
      <w:tr w:rsidR="006A6A4B" w:rsidRPr="002A5152" w14:paraId="469091D7" w14:textId="77777777" w:rsidTr="008F1673">
        <w:trPr>
          <w:cantSplit/>
        </w:trPr>
        <w:tc>
          <w:tcPr>
            <w:tcW w:w="3681" w:type="dxa"/>
          </w:tcPr>
          <w:p w14:paraId="3E553C6A" w14:textId="717AA2EE" w:rsidR="006A6A4B" w:rsidRPr="002A5152" w:rsidRDefault="002E173A" w:rsidP="0038435A">
            <w:pPr>
              <w:spacing w:line="360" w:lineRule="auto"/>
              <w:rPr>
                <w:rFonts w:cs="Arial"/>
                <w:szCs w:val="24"/>
              </w:rPr>
            </w:pPr>
            <w:r w:rsidRPr="002A5152">
              <w:rPr>
                <w:rFonts w:cs="Arial"/>
                <w:szCs w:val="24"/>
              </w:rPr>
              <w:t>Impressora</w:t>
            </w:r>
          </w:p>
        </w:tc>
        <w:tc>
          <w:tcPr>
            <w:tcW w:w="1984" w:type="dxa"/>
          </w:tcPr>
          <w:p w14:paraId="66FB7217" w14:textId="7C52DC61" w:rsidR="006A6A4B" w:rsidRPr="002A5152" w:rsidRDefault="00326563" w:rsidP="0038435A">
            <w:pPr>
              <w:spacing w:line="360" w:lineRule="auto"/>
              <w:rPr>
                <w:rFonts w:cs="Arial"/>
                <w:szCs w:val="24"/>
              </w:rPr>
            </w:pPr>
            <w:r w:rsidRPr="002A5152">
              <w:rPr>
                <w:rFonts w:cs="Arial"/>
                <w:szCs w:val="24"/>
              </w:rPr>
              <w:t>48 Meses</w:t>
            </w:r>
          </w:p>
        </w:tc>
        <w:tc>
          <w:tcPr>
            <w:tcW w:w="1560" w:type="dxa"/>
          </w:tcPr>
          <w:p w14:paraId="5754D66A" w14:textId="7EEEB038" w:rsidR="006A6A4B" w:rsidRPr="002A5152" w:rsidRDefault="00BA2819" w:rsidP="0038435A">
            <w:pPr>
              <w:spacing w:line="360" w:lineRule="auto"/>
              <w:rPr>
                <w:rFonts w:cs="Arial"/>
                <w:szCs w:val="24"/>
              </w:rPr>
            </w:pPr>
            <w:r w:rsidRPr="002A5152">
              <w:rPr>
                <w:rFonts w:cs="Arial"/>
                <w:szCs w:val="24"/>
              </w:rPr>
              <w:t xml:space="preserve">R$ </w:t>
            </w:r>
            <w:r w:rsidR="00326563" w:rsidRPr="002A5152">
              <w:rPr>
                <w:rFonts w:cs="Arial"/>
                <w:szCs w:val="24"/>
              </w:rPr>
              <w:t>800,00</w:t>
            </w:r>
          </w:p>
        </w:tc>
        <w:tc>
          <w:tcPr>
            <w:tcW w:w="2126" w:type="dxa"/>
          </w:tcPr>
          <w:p w14:paraId="6CB27639" w14:textId="3F48335D" w:rsidR="006A6A4B" w:rsidRPr="002A5152" w:rsidRDefault="00BA2819" w:rsidP="0038435A">
            <w:pPr>
              <w:spacing w:line="360" w:lineRule="auto"/>
              <w:rPr>
                <w:rFonts w:cs="Arial"/>
                <w:szCs w:val="24"/>
              </w:rPr>
            </w:pPr>
            <w:r w:rsidRPr="002A5152">
              <w:rPr>
                <w:rFonts w:cs="Arial"/>
                <w:szCs w:val="24"/>
              </w:rPr>
              <w:t xml:space="preserve">R$ </w:t>
            </w:r>
            <w:r w:rsidR="00326563" w:rsidRPr="002A5152">
              <w:rPr>
                <w:rFonts w:cs="Arial"/>
                <w:szCs w:val="24"/>
              </w:rPr>
              <w:t>66,68</w:t>
            </w:r>
          </w:p>
        </w:tc>
      </w:tr>
      <w:tr w:rsidR="006A6A4B" w:rsidRPr="002A5152" w14:paraId="4FA7ED66" w14:textId="77777777" w:rsidTr="008F1673">
        <w:trPr>
          <w:cantSplit/>
        </w:trPr>
        <w:tc>
          <w:tcPr>
            <w:tcW w:w="3681" w:type="dxa"/>
          </w:tcPr>
          <w:p w14:paraId="62FAF80F" w14:textId="0E28F98A" w:rsidR="006A6A4B" w:rsidRPr="002A5152" w:rsidRDefault="00E35B2E" w:rsidP="0038435A">
            <w:pPr>
              <w:spacing w:line="360" w:lineRule="auto"/>
              <w:rPr>
                <w:rFonts w:cs="Arial"/>
                <w:szCs w:val="24"/>
              </w:rPr>
            </w:pPr>
            <w:r w:rsidRPr="002A5152">
              <w:rPr>
                <w:rFonts w:cs="Arial"/>
                <w:szCs w:val="24"/>
              </w:rPr>
              <w:t>Webcam</w:t>
            </w:r>
          </w:p>
        </w:tc>
        <w:tc>
          <w:tcPr>
            <w:tcW w:w="1984" w:type="dxa"/>
          </w:tcPr>
          <w:p w14:paraId="510B41FF" w14:textId="058036E6" w:rsidR="006A6A4B" w:rsidRPr="002A5152" w:rsidRDefault="00F961EF" w:rsidP="0038435A">
            <w:pPr>
              <w:spacing w:line="360" w:lineRule="auto"/>
              <w:rPr>
                <w:rFonts w:cs="Arial"/>
                <w:szCs w:val="24"/>
              </w:rPr>
            </w:pPr>
            <w:r w:rsidRPr="002A5152">
              <w:rPr>
                <w:rFonts w:cs="Arial"/>
                <w:szCs w:val="24"/>
              </w:rPr>
              <w:t>24 Meses</w:t>
            </w:r>
          </w:p>
        </w:tc>
        <w:tc>
          <w:tcPr>
            <w:tcW w:w="1560" w:type="dxa"/>
          </w:tcPr>
          <w:p w14:paraId="37EFB8B7" w14:textId="79AF6583" w:rsidR="006A6A4B" w:rsidRPr="002A5152" w:rsidRDefault="00BA2819" w:rsidP="0038435A">
            <w:pPr>
              <w:spacing w:line="360" w:lineRule="auto"/>
              <w:rPr>
                <w:rFonts w:cs="Arial"/>
                <w:szCs w:val="24"/>
              </w:rPr>
            </w:pPr>
            <w:r w:rsidRPr="002A5152">
              <w:rPr>
                <w:rFonts w:cs="Arial"/>
                <w:szCs w:val="24"/>
              </w:rPr>
              <w:t xml:space="preserve">R$ </w:t>
            </w:r>
            <w:r w:rsidR="00F961EF" w:rsidRPr="002A5152">
              <w:rPr>
                <w:rFonts w:cs="Arial"/>
                <w:szCs w:val="24"/>
              </w:rPr>
              <w:t>200,00</w:t>
            </w:r>
          </w:p>
        </w:tc>
        <w:tc>
          <w:tcPr>
            <w:tcW w:w="2126" w:type="dxa"/>
          </w:tcPr>
          <w:p w14:paraId="028E1F99" w14:textId="5CB86DD6" w:rsidR="006A6A4B" w:rsidRPr="002A5152" w:rsidRDefault="00BA2819" w:rsidP="0038435A">
            <w:pPr>
              <w:spacing w:line="360" w:lineRule="auto"/>
              <w:rPr>
                <w:rFonts w:cs="Arial"/>
                <w:szCs w:val="24"/>
              </w:rPr>
            </w:pPr>
            <w:r w:rsidRPr="002A5152">
              <w:rPr>
                <w:rFonts w:cs="Arial"/>
                <w:szCs w:val="24"/>
              </w:rPr>
              <w:t xml:space="preserve">R$ </w:t>
            </w:r>
            <w:r w:rsidR="004F1722" w:rsidRPr="002A5152">
              <w:rPr>
                <w:rFonts w:cs="Arial"/>
                <w:szCs w:val="24"/>
              </w:rPr>
              <w:t>33,32</w:t>
            </w:r>
          </w:p>
        </w:tc>
      </w:tr>
      <w:tr w:rsidR="005046F7" w:rsidRPr="002A5152" w14:paraId="41173CC4" w14:textId="77777777" w:rsidTr="008F1673">
        <w:trPr>
          <w:cantSplit/>
        </w:trPr>
        <w:tc>
          <w:tcPr>
            <w:tcW w:w="3681" w:type="dxa"/>
          </w:tcPr>
          <w:p w14:paraId="258736C2" w14:textId="359BC2E2" w:rsidR="005046F7" w:rsidRPr="002A5152" w:rsidRDefault="008133BF" w:rsidP="0038435A">
            <w:pPr>
              <w:spacing w:line="360" w:lineRule="auto"/>
              <w:rPr>
                <w:rFonts w:cs="Arial"/>
                <w:szCs w:val="24"/>
              </w:rPr>
            </w:pPr>
            <w:r w:rsidRPr="002A5152">
              <w:rPr>
                <w:rFonts w:cs="Arial"/>
                <w:szCs w:val="24"/>
              </w:rPr>
              <w:t>Mouse</w:t>
            </w:r>
          </w:p>
        </w:tc>
        <w:tc>
          <w:tcPr>
            <w:tcW w:w="1984" w:type="dxa"/>
          </w:tcPr>
          <w:p w14:paraId="4F4C6ED1" w14:textId="50D04FFF" w:rsidR="005046F7" w:rsidRPr="002A5152" w:rsidRDefault="004F1722" w:rsidP="0038435A">
            <w:pPr>
              <w:spacing w:line="360" w:lineRule="auto"/>
              <w:rPr>
                <w:rFonts w:cs="Arial"/>
                <w:szCs w:val="24"/>
              </w:rPr>
            </w:pPr>
            <w:r w:rsidRPr="002A5152">
              <w:rPr>
                <w:rFonts w:cs="Arial"/>
                <w:szCs w:val="24"/>
              </w:rPr>
              <w:t>24 Meses</w:t>
            </w:r>
          </w:p>
        </w:tc>
        <w:tc>
          <w:tcPr>
            <w:tcW w:w="1560" w:type="dxa"/>
          </w:tcPr>
          <w:p w14:paraId="4244268F" w14:textId="6E07DDE6" w:rsidR="005046F7" w:rsidRPr="002A5152" w:rsidRDefault="004F1722" w:rsidP="0038435A">
            <w:pPr>
              <w:spacing w:line="360" w:lineRule="auto"/>
              <w:rPr>
                <w:rFonts w:cs="Arial"/>
                <w:szCs w:val="24"/>
              </w:rPr>
            </w:pPr>
            <w:r w:rsidRPr="002A5152">
              <w:rPr>
                <w:rFonts w:cs="Arial"/>
                <w:szCs w:val="24"/>
              </w:rPr>
              <w:t xml:space="preserve">R$ </w:t>
            </w:r>
            <w:r w:rsidR="00057355" w:rsidRPr="002A5152">
              <w:rPr>
                <w:rFonts w:cs="Arial"/>
                <w:szCs w:val="24"/>
              </w:rPr>
              <w:t>84,59</w:t>
            </w:r>
          </w:p>
        </w:tc>
        <w:tc>
          <w:tcPr>
            <w:tcW w:w="2126" w:type="dxa"/>
          </w:tcPr>
          <w:p w14:paraId="4B882599" w14:textId="444B7753" w:rsidR="005046F7" w:rsidRPr="002A5152" w:rsidRDefault="00057355" w:rsidP="0038435A">
            <w:pPr>
              <w:spacing w:line="360" w:lineRule="auto"/>
              <w:rPr>
                <w:rFonts w:cs="Arial"/>
                <w:szCs w:val="24"/>
              </w:rPr>
            </w:pPr>
            <w:r w:rsidRPr="002A5152">
              <w:rPr>
                <w:rFonts w:cs="Arial"/>
                <w:szCs w:val="24"/>
              </w:rPr>
              <w:t>R$ 8,32</w:t>
            </w:r>
          </w:p>
        </w:tc>
      </w:tr>
      <w:tr w:rsidR="006A6A4B" w:rsidRPr="002A5152" w14:paraId="4DE33EEE" w14:textId="77777777" w:rsidTr="008F1673">
        <w:trPr>
          <w:cantSplit/>
        </w:trPr>
        <w:tc>
          <w:tcPr>
            <w:tcW w:w="3681" w:type="dxa"/>
          </w:tcPr>
          <w:p w14:paraId="784B4DA6" w14:textId="10040C56" w:rsidR="006A6A4B" w:rsidRPr="002A5152" w:rsidRDefault="00B171A1" w:rsidP="0038435A">
            <w:pPr>
              <w:spacing w:line="360" w:lineRule="auto"/>
              <w:rPr>
                <w:rFonts w:cs="Arial"/>
                <w:szCs w:val="24"/>
              </w:rPr>
            </w:pPr>
            <w:r w:rsidRPr="002A5152">
              <w:rPr>
                <w:rFonts w:cs="Arial"/>
                <w:szCs w:val="24"/>
              </w:rPr>
              <w:t>Computador</w:t>
            </w:r>
          </w:p>
        </w:tc>
        <w:tc>
          <w:tcPr>
            <w:tcW w:w="1984" w:type="dxa"/>
          </w:tcPr>
          <w:p w14:paraId="7BEED336" w14:textId="23D7C0FF" w:rsidR="006A6A4B" w:rsidRPr="002A5152" w:rsidRDefault="002D7183" w:rsidP="0038435A">
            <w:pPr>
              <w:spacing w:line="360" w:lineRule="auto"/>
              <w:rPr>
                <w:rFonts w:cs="Arial"/>
                <w:szCs w:val="24"/>
              </w:rPr>
            </w:pPr>
            <w:r w:rsidRPr="002A5152">
              <w:rPr>
                <w:rFonts w:cs="Arial"/>
                <w:szCs w:val="24"/>
              </w:rPr>
              <w:t>36</w:t>
            </w:r>
            <w:r w:rsidR="002074DA" w:rsidRPr="002A5152">
              <w:rPr>
                <w:rFonts w:cs="Arial"/>
                <w:szCs w:val="24"/>
              </w:rPr>
              <w:t xml:space="preserve"> Meses</w:t>
            </w:r>
          </w:p>
        </w:tc>
        <w:tc>
          <w:tcPr>
            <w:tcW w:w="1560" w:type="dxa"/>
          </w:tcPr>
          <w:p w14:paraId="1429ACD7" w14:textId="5ABEECAF" w:rsidR="006A6A4B" w:rsidRPr="002A5152" w:rsidRDefault="00BA2819" w:rsidP="0038435A">
            <w:pPr>
              <w:spacing w:line="360" w:lineRule="auto"/>
              <w:rPr>
                <w:rFonts w:cs="Arial"/>
                <w:szCs w:val="24"/>
              </w:rPr>
            </w:pPr>
            <w:r w:rsidRPr="002A5152">
              <w:rPr>
                <w:rFonts w:cs="Arial"/>
                <w:szCs w:val="24"/>
              </w:rPr>
              <w:t xml:space="preserve">R$ </w:t>
            </w:r>
            <w:r w:rsidR="002D7183" w:rsidRPr="002A5152">
              <w:rPr>
                <w:rFonts w:cs="Arial"/>
                <w:szCs w:val="24"/>
              </w:rPr>
              <w:t>4.000,00</w:t>
            </w:r>
          </w:p>
        </w:tc>
        <w:tc>
          <w:tcPr>
            <w:tcW w:w="2126" w:type="dxa"/>
          </w:tcPr>
          <w:p w14:paraId="1DD86F14" w14:textId="4F702CA6" w:rsidR="006A6A4B" w:rsidRPr="002A5152" w:rsidRDefault="00BA2819" w:rsidP="0038435A">
            <w:pPr>
              <w:spacing w:line="360" w:lineRule="auto"/>
              <w:rPr>
                <w:rFonts w:cs="Arial"/>
                <w:szCs w:val="24"/>
              </w:rPr>
            </w:pPr>
            <w:r w:rsidRPr="002A5152">
              <w:rPr>
                <w:rFonts w:cs="Arial"/>
                <w:szCs w:val="24"/>
              </w:rPr>
              <w:t xml:space="preserve">R$ </w:t>
            </w:r>
            <w:r w:rsidR="002074DA" w:rsidRPr="002A5152">
              <w:rPr>
                <w:rFonts w:cs="Arial"/>
                <w:szCs w:val="24"/>
              </w:rPr>
              <w:t>359,90</w:t>
            </w:r>
          </w:p>
        </w:tc>
      </w:tr>
      <w:tr w:rsidR="006A6A4B" w:rsidRPr="002A5152" w14:paraId="5CA344C9" w14:textId="77777777" w:rsidTr="008F1673">
        <w:trPr>
          <w:cantSplit/>
        </w:trPr>
        <w:tc>
          <w:tcPr>
            <w:tcW w:w="3681" w:type="dxa"/>
          </w:tcPr>
          <w:p w14:paraId="21F1FDCA" w14:textId="065A0BF9" w:rsidR="006A6A4B" w:rsidRPr="002A5152" w:rsidRDefault="001B330B" w:rsidP="0038435A">
            <w:pPr>
              <w:spacing w:line="360" w:lineRule="auto"/>
              <w:rPr>
                <w:rFonts w:cs="Arial"/>
                <w:szCs w:val="24"/>
              </w:rPr>
            </w:pPr>
            <w:r w:rsidRPr="002A5152">
              <w:rPr>
                <w:rFonts w:cs="Arial"/>
                <w:szCs w:val="24"/>
              </w:rPr>
              <w:t>Fone de Ouvido</w:t>
            </w:r>
          </w:p>
        </w:tc>
        <w:tc>
          <w:tcPr>
            <w:tcW w:w="1984" w:type="dxa"/>
          </w:tcPr>
          <w:p w14:paraId="5BA1F33E" w14:textId="2802F276" w:rsidR="006A6A4B" w:rsidRPr="002A5152" w:rsidRDefault="00BE1660" w:rsidP="0038435A">
            <w:pPr>
              <w:spacing w:line="360" w:lineRule="auto"/>
              <w:rPr>
                <w:rFonts w:cs="Arial"/>
                <w:szCs w:val="24"/>
              </w:rPr>
            </w:pPr>
            <w:r w:rsidRPr="002A5152">
              <w:rPr>
                <w:rFonts w:cs="Arial"/>
                <w:szCs w:val="24"/>
              </w:rPr>
              <w:t>24 Meses</w:t>
            </w:r>
          </w:p>
        </w:tc>
        <w:tc>
          <w:tcPr>
            <w:tcW w:w="1560" w:type="dxa"/>
          </w:tcPr>
          <w:p w14:paraId="6EFD6896" w14:textId="527E59B9" w:rsidR="006A6A4B" w:rsidRPr="002A5152" w:rsidRDefault="00BA2819" w:rsidP="0038435A">
            <w:pPr>
              <w:spacing w:line="360" w:lineRule="auto"/>
              <w:rPr>
                <w:rFonts w:cs="Arial"/>
                <w:szCs w:val="24"/>
              </w:rPr>
            </w:pPr>
            <w:r w:rsidRPr="002A5152">
              <w:rPr>
                <w:rFonts w:cs="Arial"/>
                <w:szCs w:val="24"/>
              </w:rPr>
              <w:t xml:space="preserve">R$ </w:t>
            </w:r>
            <w:r w:rsidR="00BE1660" w:rsidRPr="002A5152">
              <w:rPr>
                <w:rFonts w:cs="Arial"/>
                <w:szCs w:val="24"/>
              </w:rPr>
              <w:t>150,00</w:t>
            </w:r>
          </w:p>
        </w:tc>
        <w:tc>
          <w:tcPr>
            <w:tcW w:w="2126" w:type="dxa"/>
          </w:tcPr>
          <w:p w14:paraId="0AA2453F" w14:textId="34623082" w:rsidR="006A6A4B" w:rsidRPr="002A5152" w:rsidRDefault="00BA2819" w:rsidP="0038435A">
            <w:pPr>
              <w:spacing w:line="360" w:lineRule="auto"/>
              <w:rPr>
                <w:rFonts w:cs="Arial"/>
                <w:szCs w:val="24"/>
              </w:rPr>
            </w:pPr>
            <w:r w:rsidRPr="002A5152">
              <w:rPr>
                <w:rFonts w:cs="Arial"/>
                <w:szCs w:val="24"/>
              </w:rPr>
              <w:t xml:space="preserve">R$ </w:t>
            </w:r>
            <w:r w:rsidR="00BE1660" w:rsidRPr="002A5152">
              <w:rPr>
                <w:rFonts w:cs="Arial"/>
                <w:szCs w:val="24"/>
              </w:rPr>
              <w:t>25,00</w:t>
            </w:r>
          </w:p>
        </w:tc>
      </w:tr>
      <w:tr w:rsidR="00057355" w:rsidRPr="002A5152" w14:paraId="264A0798" w14:textId="77777777" w:rsidTr="008F1673">
        <w:trPr>
          <w:cantSplit/>
        </w:trPr>
        <w:tc>
          <w:tcPr>
            <w:tcW w:w="3681" w:type="dxa"/>
          </w:tcPr>
          <w:p w14:paraId="3989FCA0" w14:textId="4981AAE4" w:rsidR="00057355" w:rsidRPr="002A5152" w:rsidRDefault="00057355" w:rsidP="0038435A">
            <w:pPr>
              <w:spacing w:line="360" w:lineRule="auto"/>
              <w:rPr>
                <w:rFonts w:cs="Arial"/>
                <w:szCs w:val="24"/>
              </w:rPr>
            </w:pPr>
            <w:r w:rsidRPr="002A5152">
              <w:rPr>
                <w:rFonts w:cs="Arial"/>
                <w:szCs w:val="24"/>
              </w:rPr>
              <w:t>Teclado</w:t>
            </w:r>
          </w:p>
        </w:tc>
        <w:tc>
          <w:tcPr>
            <w:tcW w:w="1984" w:type="dxa"/>
          </w:tcPr>
          <w:p w14:paraId="7DAD55B2" w14:textId="3D0A6D75" w:rsidR="00057355" w:rsidRPr="002A5152" w:rsidRDefault="00AE1AA0" w:rsidP="0038435A">
            <w:pPr>
              <w:spacing w:line="360" w:lineRule="auto"/>
              <w:rPr>
                <w:rFonts w:cs="Arial"/>
                <w:szCs w:val="24"/>
              </w:rPr>
            </w:pPr>
            <w:r w:rsidRPr="002A5152">
              <w:rPr>
                <w:rFonts w:cs="Arial"/>
                <w:szCs w:val="24"/>
              </w:rPr>
              <w:t>24 Meses</w:t>
            </w:r>
          </w:p>
        </w:tc>
        <w:tc>
          <w:tcPr>
            <w:tcW w:w="1560" w:type="dxa"/>
          </w:tcPr>
          <w:p w14:paraId="7DBD8A1E" w14:textId="23C230F4" w:rsidR="00057355" w:rsidRPr="002A5152" w:rsidRDefault="00AE1AA0" w:rsidP="0038435A">
            <w:pPr>
              <w:spacing w:line="360" w:lineRule="auto"/>
              <w:rPr>
                <w:rFonts w:cs="Arial"/>
                <w:szCs w:val="24"/>
              </w:rPr>
            </w:pPr>
            <w:r w:rsidRPr="002A5152">
              <w:rPr>
                <w:rFonts w:cs="Arial"/>
                <w:szCs w:val="24"/>
              </w:rPr>
              <w:t>R$ 100,00</w:t>
            </w:r>
          </w:p>
        </w:tc>
        <w:tc>
          <w:tcPr>
            <w:tcW w:w="2126" w:type="dxa"/>
          </w:tcPr>
          <w:p w14:paraId="6B6895DC" w14:textId="3E0A0AA9" w:rsidR="00057355" w:rsidRPr="002A5152" w:rsidRDefault="00AE1AA0" w:rsidP="0038435A">
            <w:pPr>
              <w:spacing w:line="360" w:lineRule="auto"/>
              <w:rPr>
                <w:rFonts w:cs="Arial"/>
                <w:szCs w:val="24"/>
              </w:rPr>
            </w:pPr>
            <w:r w:rsidRPr="002A5152">
              <w:rPr>
                <w:rFonts w:cs="Arial"/>
                <w:szCs w:val="24"/>
              </w:rPr>
              <w:t xml:space="preserve">R$ </w:t>
            </w:r>
            <w:r w:rsidR="00C11276" w:rsidRPr="002A5152">
              <w:rPr>
                <w:rFonts w:cs="Arial"/>
                <w:szCs w:val="24"/>
              </w:rPr>
              <w:t>16,68</w:t>
            </w:r>
          </w:p>
        </w:tc>
      </w:tr>
      <w:tr w:rsidR="008F1673" w:rsidRPr="002A5152" w14:paraId="09C02623" w14:textId="77777777">
        <w:trPr>
          <w:cantSplit/>
        </w:trPr>
        <w:tc>
          <w:tcPr>
            <w:tcW w:w="3681" w:type="dxa"/>
            <w:shd w:val="clear" w:color="auto" w:fill="D0CECE" w:themeFill="background2" w:themeFillShade="E6"/>
          </w:tcPr>
          <w:p w14:paraId="610ECA84" w14:textId="3B198D97" w:rsidR="008F1673" w:rsidRPr="002A5152" w:rsidRDefault="008F1673" w:rsidP="0038435A">
            <w:pPr>
              <w:spacing w:line="360" w:lineRule="auto"/>
              <w:rPr>
                <w:rFonts w:cs="Arial"/>
                <w:szCs w:val="24"/>
              </w:rPr>
            </w:pPr>
            <w:r w:rsidRPr="002A5152">
              <w:rPr>
                <w:rFonts w:cs="Arial"/>
                <w:szCs w:val="24"/>
              </w:rPr>
              <w:t>Valor Total de Depreciação(R$)</w:t>
            </w:r>
          </w:p>
        </w:tc>
        <w:tc>
          <w:tcPr>
            <w:tcW w:w="5670" w:type="dxa"/>
            <w:gridSpan w:val="3"/>
            <w:shd w:val="clear" w:color="auto" w:fill="D0CECE" w:themeFill="background2" w:themeFillShade="E6"/>
          </w:tcPr>
          <w:p w14:paraId="7E92A9DC" w14:textId="2C06B5CA" w:rsidR="008F1673" w:rsidRPr="002A5152" w:rsidRDefault="007B3890" w:rsidP="0038435A">
            <w:pPr>
              <w:spacing w:line="360" w:lineRule="auto"/>
              <w:rPr>
                <w:rFonts w:cs="Arial"/>
                <w:szCs w:val="24"/>
              </w:rPr>
            </w:pPr>
            <w:r w:rsidRPr="002A5152">
              <w:rPr>
                <w:rFonts w:cs="Arial"/>
                <w:szCs w:val="24"/>
              </w:rPr>
              <w:t xml:space="preserve">R$ </w:t>
            </w:r>
            <w:r w:rsidR="00484F75" w:rsidRPr="002A5152">
              <w:rPr>
                <w:rFonts w:cs="Arial"/>
                <w:szCs w:val="24"/>
              </w:rPr>
              <w:t>1.0</w:t>
            </w:r>
            <w:r w:rsidR="00906217" w:rsidRPr="002A5152">
              <w:rPr>
                <w:rFonts w:cs="Arial"/>
                <w:szCs w:val="24"/>
              </w:rPr>
              <w:t>93,24</w:t>
            </w:r>
          </w:p>
        </w:tc>
      </w:tr>
    </w:tbl>
    <w:p w14:paraId="366D60B0" w14:textId="33D8C517" w:rsidR="008F1673" w:rsidRPr="002A5152" w:rsidRDefault="008F1673" w:rsidP="0038435A">
      <w:pPr>
        <w:spacing w:line="360" w:lineRule="auto"/>
        <w:jc w:val="center"/>
        <w:rPr>
          <w:rFonts w:cs="Arial"/>
          <w:sz w:val="20"/>
        </w:rPr>
      </w:pPr>
      <w:r w:rsidRPr="002A5152">
        <w:rPr>
          <w:rFonts w:cs="Arial"/>
          <w:sz w:val="20"/>
        </w:rPr>
        <w:t xml:space="preserve">Fonte: </w:t>
      </w:r>
      <w:r w:rsidR="00100C1B" w:rsidRPr="002A5152">
        <w:rPr>
          <w:rFonts w:cs="Arial"/>
          <w:sz w:val="20"/>
        </w:rPr>
        <w:t>Do próprio autor, 2024</w:t>
      </w:r>
    </w:p>
    <w:p w14:paraId="5F4317F2" w14:textId="1A7DE592" w:rsidR="006A6A4B" w:rsidRPr="002A5152" w:rsidRDefault="006A6A4B" w:rsidP="0038435A">
      <w:pPr>
        <w:widowControl/>
        <w:autoSpaceDE/>
        <w:autoSpaceDN/>
        <w:spacing w:line="360" w:lineRule="auto"/>
        <w:rPr>
          <w:rFonts w:cs="Arial"/>
          <w:i/>
          <w:color w:val="0000FF"/>
        </w:rPr>
      </w:pPr>
    </w:p>
    <w:p w14:paraId="3D3A7683" w14:textId="646BA9EC" w:rsidR="00104809" w:rsidRPr="002A5152" w:rsidRDefault="00104809" w:rsidP="0038435A">
      <w:pPr>
        <w:pStyle w:val="Legenda"/>
        <w:keepNext/>
        <w:spacing w:line="360" w:lineRule="auto"/>
        <w:jc w:val="center"/>
        <w:rPr>
          <w:rFonts w:cs="Arial"/>
        </w:rPr>
      </w:pPr>
      <w:bookmarkStart w:id="47" w:name="_Toc169196560"/>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5</w:t>
      </w:r>
      <w:r w:rsidR="00933156" w:rsidRPr="002A5152">
        <w:rPr>
          <w:rFonts w:cs="Arial"/>
        </w:rPr>
        <w:fldChar w:fldCharType="end"/>
      </w:r>
      <w:r w:rsidRPr="002A5152">
        <w:rPr>
          <w:rFonts w:cs="Arial"/>
        </w:rPr>
        <w:t xml:space="preserve"> Estimativa de despesas</w:t>
      </w:r>
      <w:bookmarkEnd w:id="47"/>
    </w:p>
    <w:tbl>
      <w:tblPr>
        <w:tblStyle w:val="Tabelacomgrade"/>
        <w:tblW w:w="9351" w:type="dxa"/>
        <w:tblLayout w:type="fixed"/>
        <w:tblLook w:val="04A0" w:firstRow="1" w:lastRow="0" w:firstColumn="1" w:lastColumn="0" w:noHBand="0" w:noVBand="1"/>
      </w:tblPr>
      <w:tblGrid>
        <w:gridCol w:w="7225"/>
        <w:gridCol w:w="2126"/>
      </w:tblGrid>
      <w:tr w:rsidR="000B033B" w:rsidRPr="002A5152" w14:paraId="1D812B91" w14:textId="77777777" w:rsidTr="000B033B">
        <w:trPr>
          <w:cantSplit/>
          <w:tblHeader/>
        </w:trPr>
        <w:tc>
          <w:tcPr>
            <w:tcW w:w="7225" w:type="dxa"/>
            <w:shd w:val="clear" w:color="auto" w:fill="D9D9D9" w:themeFill="background1" w:themeFillShade="D9"/>
          </w:tcPr>
          <w:p w14:paraId="108DD1F3" w14:textId="478D7455" w:rsidR="000B033B" w:rsidRPr="002A5152" w:rsidRDefault="000B033B" w:rsidP="0038435A">
            <w:pPr>
              <w:spacing w:line="360" w:lineRule="auto"/>
              <w:rPr>
                <w:rFonts w:cs="Arial"/>
                <w:szCs w:val="24"/>
              </w:rPr>
            </w:pPr>
            <w:r w:rsidRPr="002A5152">
              <w:rPr>
                <w:rFonts w:cs="Arial"/>
              </w:rPr>
              <w:br w:type="page"/>
              <w:t>Despesa</w:t>
            </w:r>
          </w:p>
        </w:tc>
        <w:tc>
          <w:tcPr>
            <w:tcW w:w="2126" w:type="dxa"/>
            <w:shd w:val="clear" w:color="auto" w:fill="D9D9D9" w:themeFill="background1" w:themeFillShade="D9"/>
          </w:tcPr>
          <w:p w14:paraId="664ED2CB" w14:textId="05E3DFCA" w:rsidR="000B033B" w:rsidRPr="002A5152" w:rsidRDefault="000B033B" w:rsidP="0038435A">
            <w:pPr>
              <w:spacing w:line="360" w:lineRule="auto"/>
              <w:rPr>
                <w:rFonts w:cs="Arial"/>
                <w:szCs w:val="24"/>
              </w:rPr>
            </w:pPr>
            <w:r w:rsidRPr="002A5152">
              <w:rPr>
                <w:rFonts w:cs="Arial"/>
                <w:szCs w:val="24"/>
              </w:rPr>
              <w:t>Custo (R$)</w:t>
            </w:r>
          </w:p>
        </w:tc>
      </w:tr>
      <w:tr w:rsidR="000B033B" w:rsidRPr="002A5152" w14:paraId="3DC242E4" w14:textId="77777777" w:rsidTr="000B033B">
        <w:trPr>
          <w:cantSplit/>
        </w:trPr>
        <w:tc>
          <w:tcPr>
            <w:tcW w:w="7225" w:type="dxa"/>
          </w:tcPr>
          <w:p w14:paraId="7F711218" w14:textId="3BB7EB7B" w:rsidR="000B033B" w:rsidRPr="002A5152" w:rsidRDefault="00AD6BDA" w:rsidP="0038435A">
            <w:pPr>
              <w:spacing w:line="360" w:lineRule="auto"/>
              <w:rPr>
                <w:rFonts w:cs="Arial"/>
                <w:szCs w:val="24"/>
              </w:rPr>
            </w:pPr>
            <w:r w:rsidRPr="002A5152">
              <w:rPr>
                <w:rFonts w:cs="Arial"/>
                <w:szCs w:val="24"/>
              </w:rPr>
              <w:t>Licenças de Softwares</w:t>
            </w:r>
          </w:p>
        </w:tc>
        <w:tc>
          <w:tcPr>
            <w:tcW w:w="2126" w:type="dxa"/>
          </w:tcPr>
          <w:p w14:paraId="5D8DF847" w14:textId="462F6059" w:rsidR="000B033B" w:rsidRPr="002A5152" w:rsidRDefault="003676DE" w:rsidP="0038435A">
            <w:pPr>
              <w:spacing w:line="360" w:lineRule="auto"/>
              <w:rPr>
                <w:rFonts w:cs="Arial"/>
                <w:szCs w:val="24"/>
              </w:rPr>
            </w:pPr>
            <w:r w:rsidRPr="002A5152">
              <w:rPr>
                <w:rFonts w:cs="Arial"/>
                <w:szCs w:val="24"/>
              </w:rPr>
              <w:t xml:space="preserve">R$ </w:t>
            </w:r>
            <w:r w:rsidR="00C32800" w:rsidRPr="002A5152">
              <w:rPr>
                <w:rFonts w:cs="Arial"/>
                <w:szCs w:val="24"/>
              </w:rPr>
              <w:t>3</w:t>
            </w:r>
            <w:r w:rsidRPr="002A5152">
              <w:rPr>
                <w:rFonts w:cs="Arial"/>
                <w:szCs w:val="24"/>
              </w:rPr>
              <w:t>.000,00</w:t>
            </w:r>
          </w:p>
        </w:tc>
      </w:tr>
      <w:tr w:rsidR="000B033B" w:rsidRPr="002A5152" w14:paraId="63B8A018" w14:textId="77777777" w:rsidTr="000B033B">
        <w:trPr>
          <w:cantSplit/>
        </w:trPr>
        <w:tc>
          <w:tcPr>
            <w:tcW w:w="7225" w:type="dxa"/>
          </w:tcPr>
          <w:p w14:paraId="608D05EF" w14:textId="45063306" w:rsidR="000B033B" w:rsidRPr="002A5152" w:rsidRDefault="00802D16" w:rsidP="0038435A">
            <w:pPr>
              <w:spacing w:line="360" w:lineRule="auto"/>
              <w:rPr>
                <w:rFonts w:cs="Arial"/>
                <w:szCs w:val="24"/>
              </w:rPr>
            </w:pPr>
            <w:r w:rsidRPr="002A5152">
              <w:rPr>
                <w:rFonts w:cs="Arial"/>
                <w:szCs w:val="24"/>
              </w:rPr>
              <w:lastRenderedPageBreak/>
              <w:t>Energia Elétrica</w:t>
            </w:r>
          </w:p>
        </w:tc>
        <w:tc>
          <w:tcPr>
            <w:tcW w:w="2126" w:type="dxa"/>
          </w:tcPr>
          <w:p w14:paraId="5DCFDF87" w14:textId="545EAF2E" w:rsidR="000B033B" w:rsidRPr="002A5152" w:rsidRDefault="003676DE" w:rsidP="0038435A">
            <w:pPr>
              <w:spacing w:line="360" w:lineRule="auto"/>
              <w:rPr>
                <w:rFonts w:cs="Arial"/>
                <w:szCs w:val="24"/>
              </w:rPr>
            </w:pPr>
            <w:r w:rsidRPr="002A5152">
              <w:rPr>
                <w:rFonts w:cs="Arial"/>
                <w:szCs w:val="24"/>
              </w:rPr>
              <w:t xml:space="preserve">R$ </w:t>
            </w:r>
            <w:r w:rsidR="00802D16" w:rsidRPr="002A5152">
              <w:rPr>
                <w:rFonts w:cs="Arial"/>
                <w:szCs w:val="24"/>
              </w:rPr>
              <w:t>2</w:t>
            </w:r>
            <w:r w:rsidRPr="002A5152">
              <w:rPr>
                <w:rFonts w:cs="Arial"/>
                <w:szCs w:val="24"/>
              </w:rPr>
              <w:t>.</w:t>
            </w:r>
            <w:r w:rsidR="00802D16" w:rsidRPr="002A5152">
              <w:rPr>
                <w:rFonts w:cs="Arial"/>
                <w:szCs w:val="24"/>
              </w:rPr>
              <w:t>9</w:t>
            </w:r>
            <w:r w:rsidRPr="002A5152">
              <w:rPr>
                <w:rFonts w:cs="Arial"/>
                <w:szCs w:val="24"/>
              </w:rPr>
              <w:t>00,00</w:t>
            </w:r>
          </w:p>
        </w:tc>
      </w:tr>
      <w:tr w:rsidR="000B033B" w:rsidRPr="002A5152" w14:paraId="250DB04A" w14:textId="77777777" w:rsidTr="000B033B">
        <w:trPr>
          <w:cantSplit/>
        </w:trPr>
        <w:tc>
          <w:tcPr>
            <w:tcW w:w="7225" w:type="dxa"/>
          </w:tcPr>
          <w:p w14:paraId="3CE2A73D" w14:textId="7CB685D6" w:rsidR="000B033B" w:rsidRPr="002A5152" w:rsidRDefault="00802D16" w:rsidP="0038435A">
            <w:pPr>
              <w:spacing w:line="360" w:lineRule="auto"/>
              <w:rPr>
                <w:rFonts w:cs="Arial"/>
                <w:szCs w:val="24"/>
              </w:rPr>
            </w:pPr>
            <w:r w:rsidRPr="002A5152">
              <w:rPr>
                <w:rFonts w:cs="Arial"/>
                <w:szCs w:val="24"/>
              </w:rPr>
              <w:t>Internet</w:t>
            </w:r>
          </w:p>
        </w:tc>
        <w:tc>
          <w:tcPr>
            <w:tcW w:w="2126" w:type="dxa"/>
          </w:tcPr>
          <w:p w14:paraId="71885BF9" w14:textId="0BFE3F9D" w:rsidR="000B033B" w:rsidRPr="002A5152" w:rsidRDefault="003676DE" w:rsidP="0038435A">
            <w:pPr>
              <w:spacing w:line="360" w:lineRule="auto"/>
              <w:rPr>
                <w:rFonts w:cs="Arial"/>
                <w:szCs w:val="24"/>
              </w:rPr>
            </w:pPr>
            <w:r w:rsidRPr="002A5152">
              <w:rPr>
                <w:rFonts w:cs="Arial"/>
                <w:szCs w:val="24"/>
              </w:rPr>
              <w:t xml:space="preserve">R$ </w:t>
            </w:r>
            <w:r w:rsidR="00605028" w:rsidRPr="002A5152">
              <w:rPr>
                <w:rFonts w:cs="Arial"/>
                <w:szCs w:val="24"/>
              </w:rPr>
              <w:t>8</w:t>
            </w:r>
            <w:r w:rsidRPr="002A5152">
              <w:rPr>
                <w:rFonts w:cs="Arial"/>
                <w:szCs w:val="24"/>
              </w:rPr>
              <w:t>00,00</w:t>
            </w:r>
          </w:p>
        </w:tc>
      </w:tr>
      <w:tr w:rsidR="000B033B" w:rsidRPr="002A5152" w14:paraId="0ADB63B4" w14:textId="77777777" w:rsidTr="000B033B">
        <w:trPr>
          <w:cantSplit/>
        </w:trPr>
        <w:tc>
          <w:tcPr>
            <w:tcW w:w="7225" w:type="dxa"/>
          </w:tcPr>
          <w:p w14:paraId="344D49CA" w14:textId="10FA28CD" w:rsidR="000B033B" w:rsidRPr="002A5152" w:rsidRDefault="00605028" w:rsidP="0038435A">
            <w:pPr>
              <w:spacing w:line="360" w:lineRule="auto"/>
              <w:rPr>
                <w:rFonts w:cs="Arial"/>
                <w:szCs w:val="24"/>
              </w:rPr>
            </w:pPr>
            <w:r w:rsidRPr="002A5152">
              <w:rPr>
                <w:rFonts w:cs="Arial"/>
                <w:szCs w:val="24"/>
              </w:rPr>
              <w:t>Água</w:t>
            </w:r>
          </w:p>
        </w:tc>
        <w:tc>
          <w:tcPr>
            <w:tcW w:w="2126" w:type="dxa"/>
          </w:tcPr>
          <w:p w14:paraId="75C1FDD3" w14:textId="7AFF2658" w:rsidR="000B033B" w:rsidRPr="002A5152" w:rsidRDefault="003676DE" w:rsidP="0038435A">
            <w:pPr>
              <w:spacing w:line="360" w:lineRule="auto"/>
              <w:rPr>
                <w:rFonts w:cs="Arial"/>
                <w:szCs w:val="24"/>
              </w:rPr>
            </w:pPr>
            <w:r w:rsidRPr="002A5152">
              <w:rPr>
                <w:rFonts w:cs="Arial"/>
                <w:szCs w:val="24"/>
              </w:rPr>
              <w:t xml:space="preserve">R$ </w:t>
            </w:r>
            <w:r w:rsidR="00605028" w:rsidRPr="002A5152">
              <w:rPr>
                <w:rFonts w:cs="Arial"/>
                <w:szCs w:val="24"/>
              </w:rPr>
              <w:t>1</w:t>
            </w:r>
            <w:r w:rsidRPr="002A5152">
              <w:rPr>
                <w:rFonts w:cs="Arial"/>
                <w:szCs w:val="24"/>
              </w:rPr>
              <w:t>.</w:t>
            </w:r>
            <w:r w:rsidR="001D6C12" w:rsidRPr="002A5152">
              <w:rPr>
                <w:rFonts w:cs="Arial"/>
                <w:szCs w:val="24"/>
              </w:rPr>
              <w:t>6</w:t>
            </w:r>
            <w:r w:rsidRPr="002A5152">
              <w:rPr>
                <w:rFonts w:cs="Arial"/>
                <w:szCs w:val="24"/>
              </w:rPr>
              <w:t>00,00</w:t>
            </w:r>
          </w:p>
        </w:tc>
      </w:tr>
      <w:tr w:rsidR="00605028" w:rsidRPr="002A5152" w14:paraId="7B02A709" w14:textId="77777777" w:rsidTr="000B033B">
        <w:trPr>
          <w:cantSplit/>
        </w:trPr>
        <w:tc>
          <w:tcPr>
            <w:tcW w:w="7225" w:type="dxa"/>
          </w:tcPr>
          <w:p w14:paraId="04AD7C81" w14:textId="742C5710" w:rsidR="00605028" w:rsidRPr="002A5152" w:rsidRDefault="001D6C12" w:rsidP="0038435A">
            <w:pPr>
              <w:spacing w:line="360" w:lineRule="auto"/>
              <w:rPr>
                <w:rFonts w:cs="Arial"/>
                <w:szCs w:val="24"/>
              </w:rPr>
            </w:pPr>
            <w:r w:rsidRPr="002A5152">
              <w:rPr>
                <w:rFonts w:cs="Arial"/>
                <w:szCs w:val="24"/>
              </w:rPr>
              <w:t>Limpeza</w:t>
            </w:r>
          </w:p>
        </w:tc>
        <w:tc>
          <w:tcPr>
            <w:tcW w:w="2126" w:type="dxa"/>
          </w:tcPr>
          <w:p w14:paraId="0E8E0FD9" w14:textId="4F1C9CDA" w:rsidR="00605028" w:rsidRPr="002A5152" w:rsidRDefault="00162C1F" w:rsidP="0038435A">
            <w:pPr>
              <w:spacing w:line="360" w:lineRule="auto"/>
              <w:rPr>
                <w:rFonts w:cs="Arial"/>
                <w:szCs w:val="24"/>
              </w:rPr>
            </w:pPr>
            <w:r w:rsidRPr="002A5152">
              <w:rPr>
                <w:rFonts w:cs="Arial"/>
                <w:szCs w:val="24"/>
              </w:rPr>
              <w:t>R$ 900,00</w:t>
            </w:r>
          </w:p>
        </w:tc>
      </w:tr>
      <w:tr w:rsidR="00605028" w:rsidRPr="002A5152" w14:paraId="17DBFBC1" w14:textId="77777777" w:rsidTr="000B033B">
        <w:trPr>
          <w:cantSplit/>
        </w:trPr>
        <w:tc>
          <w:tcPr>
            <w:tcW w:w="7225" w:type="dxa"/>
          </w:tcPr>
          <w:p w14:paraId="7D325074" w14:textId="3AEFE983" w:rsidR="00605028" w:rsidRPr="002A5152" w:rsidRDefault="00162C1F" w:rsidP="0038435A">
            <w:pPr>
              <w:spacing w:line="360" w:lineRule="auto"/>
              <w:rPr>
                <w:rFonts w:cs="Arial"/>
                <w:szCs w:val="24"/>
              </w:rPr>
            </w:pPr>
            <w:r w:rsidRPr="002A5152">
              <w:rPr>
                <w:rFonts w:cs="Arial"/>
                <w:szCs w:val="24"/>
              </w:rPr>
              <w:t>Material de Escritório</w:t>
            </w:r>
          </w:p>
        </w:tc>
        <w:tc>
          <w:tcPr>
            <w:tcW w:w="2126" w:type="dxa"/>
          </w:tcPr>
          <w:p w14:paraId="0E45690E" w14:textId="32CD8360" w:rsidR="00605028" w:rsidRPr="002A5152" w:rsidRDefault="00162C1F" w:rsidP="0038435A">
            <w:pPr>
              <w:spacing w:line="360" w:lineRule="auto"/>
              <w:rPr>
                <w:rFonts w:cs="Arial"/>
                <w:szCs w:val="24"/>
              </w:rPr>
            </w:pPr>
            <w:r w:rsidRPr="002A5152">
              <w:rPr>
                <w:rFonts w:cs="Arial"/>
                <w:szCs w:val="24"/>
              </w:rPr>
              <w:t>R$ 705,00</w:t>
            </w:r>
          </w:p>
        </w:tc>
      </w:tr>
      <w:tr w:rsidR="00605028" w:rsidRPr="002A5152" w14:paraId="1DDA4C7C" w14:textId="77777777" w:rsidTr="000B033B">
        <w:trPr>
          <w:cantSplit/>
        </w:trPr>
        <w:tc>
          <w:tcPr>
            <w:tcW w:w="7225" w:type="dxa"/>
          </w:tcPr>
          <w:p w14:paraId="3C6C0F10" w14:textId="61FB3412" w:rsidR="00605028" w:rsidRPr="002A5152" w:rsidRDefault="00FA6296" w:rsidP="0038435A">
            <w:pPr>
              <w:spacing w:line="360" w:lineRule="auto"/>
              <w:rPr>
                <w:rFonts w:cs="Arial"/>
                <w:szCs w:val="24"/>
              </w:rPr>
            </w:pPr>
            <w:r w:rsidRPr="002A5152">
              <w:rPr>
                <w:rFonts w:cs="Arial"/>
                <w:szCs w:val="24"/>
              </w:rPr>
              <w:t>Manutenção e Reparos</w:t>
            </w:r>
          </w:p>
        </w:tc>
        <w:tc>
          <w:tcPr>
            <w:tcW w:w="2126" w:type="dxa"/>
          </w:tcPr>
          <w:p w14:paraId="188ABF51" w14:textId="18BBF142" w:rsidR="00605028" w:rsidRPr="002A5152" w:rsidRDefault="00FA6296" w:rsidP="0038435A">
            <w:pPr>
              <w:spacing w:line="360" w:lineRule="auto"/>
              <w:rPr>
                <w:rFonts w:cs="Arial"/>
                <w:szCs w:val="24"/>
              </w:rPr>
            </w:pPr>
            <w:r w:rsidRPr="002A5152">
              <w:rPr>
                <w:rFonts w:cs="Arial"/>
                <w:szCs w:val="24"/>
              </w:rPr>
              <w:t xml:space="preserve">R$ </w:t>
            </w:r>
            <w:r w:rsidR="003B7EE7" w:rsidRPr="002A5152">
              <w:rPr>
                <w:rFonts w:cs="Arial"/>
                <w:szCs w:val="24"/>
              </w:rPr>
              <w:t>600,00</w:t>
            </w:r>
          </w:p>
        </w:tc>
      </w:tr>
      <w:tr w:rsidR="00094B39" w:rsidRPr="002A5152" w14:paraId="010F019C" w14:textId="77777777" w:rsidTr="000B033B">
        <w:trPr>
          <w:cantSplit/>
        </w:trPr>
        <w:tc>
          <w:tcPr>
            <w:tcW w:w="7225" w:type="dxa"/>
          </w:tcPr>
          <w:p w14:paraId="030318CE" w14:textId="4D3697D9" w:rsidR="00094B39" w:rsidRPr="002A5152" w:rsidRDefault="00094B39" w:rsidP="0038435A">
            <w:pPr>
              <w:spacing w:line="360" w:lineRule="auto"/>
              <w:rPr>
                <w:rFonts w:cs="Arial"/>
                <w:szCs w:val="24"/>
              </w:rPr>
            </w:pPr>
            <w:r w:rsidRPr="002A5152">
              <w:rPr>
                <w:rFonts w:cs="Arial"/>
                <w:szCs w:val="24"/>
              </w:rPr>
              <w:t>Aluguel</w:t>
            </w:r>
          </w:p>
        </w:tc>
        <w:tc>
          <w:tcPr>
            <w:tcW w:w="2126" w:type="dxa"/>
          </w:tcPr>
          <w:p w14:paraId="28DB5314" w14:textId="04E66ACD" w:rsidR="00094B39" w:rsidRPr="002A5152" w:rsidRDefault="00094B39" w:rsidP="0038435A">
            <w:pPr>
              <w:spacing w:line="360" w:lineRule="auto"/>
              <w:rPr>
                <w:rFonts w:cs="Arial"/>
                <w:szCs w:val="24"/>
              </w:rPr>
            </w:pPr>
            <w:r w:rsidRPr="002A5152">
              <w:rPr>
                <w:rFonts w:cs="Arial"/>
                <w:szCs w:val="24"/>
              </w:rPr>
              <w:t xml:space="preserve">R$ </w:t>
            </w:r>
            <w:r w:rsidR="00B857C8" w:rsidRPr="002A5152">
              <w:rPr>
                <w:rFonts w:cs="Arial"/>
                <w:szCs w:val="24"/>
              </w:rPr>
              <w:t>7,400,50</w:t>
            </w:r>
          </w:p>
        </w:tc>
      </w:tr>
      <w:tr w:rsidR="000B033B" w:rsidRPr="002A5152" w14:paraId="5B100C34" w14:textId="77777777" w:rsidTr="000B033B">
        <w:trPr>
          <w:cantSplit/>
        </w:trPr>
        <w:tc>
          <w:tcPr>
            <w:tcW w:w="7225" w:type="dxa"/>
            <w:shd w:val="clear" w:color="auto" w:fill="D0CECE" w:themeFill="background2" w:themeFillShade="E6"/>
          </w:tcPr>
          <w:p w14:paraId="1D8CB1BB" w14:textId="77777777" w:rsidR="000B033B" w:rsidRPr="002A5152" w:rsidRDefault="000B033B" w:rsidP="0038435A">
            <w:pPr>
              <w:spacing w:line="360" w:lineRule="auto"/>
              <w:rPr>
                <w:rFonts w:cs="Arial"/>
                <w:szCs w:val="24"/>
              </w:rPr>
            </w:pPr>
            <w:r w:rsidRPr="002A5152">
              <w:rPr>
                <w:rFonts w:cs="Arial"/>
                <w:szCs w:val="24"/>
              </w:rPr>
              <w:t>Custo Total (R$)</w:t>
            </w:r>
          </w:p>
        </w:tc>
        <w:tc>
          <w:tcPr>
            <w:tcW w:w="2126" w:type="dxa"/>
            <w:shd w:val="clear" w:color="auto" w:fill="D0CECE" w:themeFill="background2" w:themeFillShade="E6"/>
          </w:tcPr>
          <w:p w14:paraId="27C0A1F4" w14:textId="07DC83B4" w:rsidR="000B033B" w:rsidRPr="002A5152" w:rsidRDefault="00054391" w:rsidP="0038435A">
            <w:pPr>
              <w:spacing w:line="360" w:lineRule="auto"/>
              <w:rPr>
                <w:rFonts w:cs="Arial"/>
                <w:szCs w:val="24"/>
              </w:rPr>
            </w:pPr>
            <w:r w:rsidRPr="002A5152">
              <w:rPr>
                <w:rFonts w:cs="Arial"/>
                <w:szCs w:val="24"/>
              </w:rPr>
              <w:t>R$ 1</w:t>
            </w:r>
            <w:r w:rsidR="00B857C8" w:rsidRPr="002A5152">
              <w:rPr>
                <w:rFonts w:cs="Arial"/>
                <w:szCs w:val="24"/>
              </w:rPr>
              <w:t>7</w:t>
            </w:r>
            <w:r w:rsidRPr="002A5152">
              <w:rPr>
                <w:rFonts w:cs="Arial"/>
                <w:szCs w:val="24"/>
              </w:rPr>
              <w:t>.</w:t>
            </w:r>
            <w:r w:rsidR="00B857C8" w:rsidRPr="002A5152">
              <w:rPr>
                <w:rFonts w:cs="Arial"/>
                <w:szCs w:val="24"/>
              </w:rPr>
              <w:t>9</w:t>
            </w:r>
            <w:r w:rsidRPr="002A5152">
              <w:rPr>
                <w:rFonts w:cs="Arial"/>
                <w:szCs w:val="24"/>
              </w:rPr>
              <w:t>05,</w:t>
            </w:r>
            <w:r w:rsidR="003833D7" w:rsidRPr="002A5152">
              <w:rPr>
                <w:rFonts w:cs="Arial"/>
                <w:szCs w:val="24"/>
              </w:rPr>
              <w:t>5</w:t>
            </w:r>
            <w:r w:rsidRPr="002A5152">
              <w:rPr>
                <w:rFonts w:cs="Arial"/>
                <w:szCs w:val="24"/>
              </w:rPr>
              <w:t>0</w:t>
            </w:r>
          </w:p>
        </w:tc>
      </w:tr>
    </w:tbl>
    <w:p w14:paraId="2A8BA97E" w14:textId="31AB59D9" w:rsidR="00104809" w:rsidRPr="002A5152" w:rsidRDefault="00104809" w:rsidP="0038435A">
      <w:pPr>
        <w:spacing w:line="360" w:lineRule="auto"/>
        <w:jc w:val="center"/>
        <w:rPr>
          <w:rFonts w:cs="Arial"/>
          <w:sz w:val="20"/>
        </w:rPr>
      </w:pPr>
      <w:r w:rsidRPr="002A5152">
        <w:rPr>
          <w:rFonts w:cs="Arial"/>
          <w:sz w:val="20"/>
        </w:rPr>
        <w:t xml:space="preserve">Fonte: </w:t>
      </w:r>
      <w:r w:rsidR="00054391" w:rsidRPr="002A5152">
        <w:rPr>
          <w:rFonts w:cs="Arial"/>
          <w:sz w:val="20"/>
        </w:rPr>
        <w:t>Do próprio autor, 2024</w:t>
      </w:r>
    </w:p>
    <w:p w14:paraId="631DFD5D" w14:textId="67BD4AC6" w:rsidR="00E344B5" w:rsidRPr="002A5152" w:rsidRDefault="00E344B5" w:rsidP="0038435A">
      <w:pPr>
        <w:widowControl/>
        <w:autoSpaceDE/>
        <w:autoSpaceDN/>
        <w:spacing w:line="360" w:lineRule="auto"/>
        <w:rPr>
          <w:rFonts w:cs="Arial"/>
        </w:rPr>
      </w:pPr>
    </w:p>
    <w:p w14:paraId="5447B5C6" w14:textId="7CF45BDB" w:rsidR="00880201" w:rsidRPr="002A5152" w:rsidRDefault="00880201" w:rsidP="0038435A">
      <w:pPr>
        <w:pStyle w:val="Ttulo2"/>
        <w:spacing w:line="360" w:lineRule="auto"/>
        <w:rPr>
          <w:rFonts w:cs="Arial"/>
        </w:rPr>
      </w:pPr>
      <w:bookmarkStart w:id="48" w:name="_Toc106706815"/>
      <w:bookmarkStart w:id="49" w:name="_Toc169195294"/>
      <w:r w:rsidRPr="002A5152">
        <w:rPr>
          <w:rFonts w:cs="Arial"/>
        </w:rPr>
        <w:t>Estudo de Viabilidade</w:t>
      </w:r>
      <w:bookmarkEnd w:id="48"/>
      <w:bookmarkEnd w:id="49"/>
    </w:p>
    <w:p w14:paraId="3DF8BD0E" w14:textId="52AAC489" w:rsidR="00FD1604" w:rsidRPr="002A5152" w:rsidRDefault="00FD1604" w:rsidP="0038435A">
      <w:pPr>
        <w:pStyle w:val="Legenda"/>
        <w:keepNext/>
        <w:spacing w:line="360" w:lineRule="auto"/>
        <w:jc w:val="center"/>
        <w:rPr>
          <w:rFonts w:cs="Arial"/>
        </w:rPr>
      </w:pPr>
      <w:bookmarkStart w:id="50" w:name="_Toc169196561"/>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6</w:t>
      </w:r>
      <w:r w:rsidR="00933156" w:rsidRPr="002A5152">
        <w:rPr>
          <w:rFonts w:cs="Arial"/>
        </w:rPr>
        <w:fldChar w:fldCharType="end"/>
      </w:r>
      <w:r w:rsidRPr="002A5152">
        <w:rPr>
          <w:rFonts w:cs="Arial"/>
        </w:rPr>
        <w:t xml:space="preserve"> Análise de viabilidade</w:t>
      </w:r>
      <w:bookmarkEnd w:id="50"/>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AE47AA" w:rsidRPr="002A5152" w14:paraId="7B33AF5B" w14:textId="77777777" w:rsidTr="00E12480">
        <w:trPr>
          <w:cantSplit/>
          <w:tblHeader/>
          <w:jc w:val="center"/>
        </w:trPr>
        <w:tc>
          <w:tcPr>
            <w:tcW w:w="7356" w:type="dxa"/>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0C6AFDFD" w14:textId="6BFB8DF3" w:rsidR="00AE47AA" w:rsidRPr="002A5152" w:rsidRDefault="00AE47AA" w:rsidP="0038435A">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Questão</w:t>
            </w:r>
          </w:p>
        </w:tc>
        <w:tc>
          <w:tcPr>
            <w:tcW w:w="1575" w:type="dxa"/>
            <w:gridSpan w:val="2"/>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03089473" w14:textId="5DB5BA89" w:rsidR="00AE47AA" w:rsidRPr="002A5152" w:rsidRDefault="00AE47AA" w:rsidP="00CC5E5F">
            <w:pPr>
              <w:pStyle w:val="InfoBlue"/>
            </w:pPr>
            <w:r w:rsidRPr="002A5152">
              <w:t>Resposta</w:t>
            </w:r>
          </w:p>
        </w:tc>
      </w:tr>
      <w:tr w:rsidR="00AE47AA" w:rsidRPr="002A5152" w14:paraId="7C9F2C70" w14:textId="77777777" w:rsidTr="00E12480">
        <w:trPr>
          <w:cantSplit/>
          <w:tblHeader/>
          <w:jc w:val="center"/>
        </w:trPr>
        <w:tc>
          <w:tcPr>
            <w:tcW w:w="7356" w:type="dxa"/>
            <w:vMerge/>
            <w:tcBorders>
              <w:left w:val="single" w:sz="12" w:space="0" w:color="000000"/>
              <w:bottom w:val="single" w:sz="6" w:space="0" w:color="000000"/>
              <w:right w:val="single" w:sz="6" w:space="0" w:color="000000"/>
            </w:tcBorders>
            <w:shd w:val="clear" w:color="auto" w:fill="BFBFBF" w:themeFill="background1" w:themeFillShade="BF"/>
            <w:vAlign w:val="center"/>
          </w:tcPr>
          <w:p w14:paraId="6749E95E" w14:textId="77777777" w:rsidR="00AE47AA" w:rsidRPr="002A5152" w:rsidRDefault="00AE47AA" w:rsidP="0038435A">
            <w:pPr>
              <w:pStyle w:val="Corpodetexto1"/>
              <w:spacing w:line="360" w:lineRule="auto"/>
              <w:jc w:val="center"/>
              <w:rPr>
                <w:rFonts w:ascii="Arial" w:hAnsi="Arial" w:cs="Arial"/>
                <w:sz w:val="22"/>
                <w:szCs w:val="22"/>
                <w:lang w:val="pt-BR"/>
              </w:rPr>
            </w:pPr>
          </w:p>
        </w:tc>
        <w:tc>
          <w:tcPr>
            <w:tcW w:w="851" w:type="dxa"/>
            <w:tcBorders>
              <w:top w:val="single" w:sz="12"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198A966A" w14:textId="2EA2EAC9" w:rsidR="00AE47AA" w:rsidRPr="002A5152" w:rsidRDefault="00AE47AA" w:rsidP="00CC5E5F">
            <w:pPr>
              <w:pStyle w:val="InfoBlue"/>
            </w:pPr>
            <w:r w:rsidRPr="002A5152">
              <w:t>Sim</w:t>
            </w:r>
          </w:p>
        </w:tc>
        <w:tc>
          <w:tcPr>
            <w:tcW w:w="724" w:type="dxa"/>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74B91D1F" w14:textId="24593197" w:rsidR="00AE47AA" w:rsidRPr="002A5152" w:rsidRDefault="00AE47AA" w:rsidP="00CC5E5F">
            <w:pPr>
              <w:pStyle w:val="InfoBlue"/>
            </w:pPr>
            <w:r w:rsidRPr="002A5152">
              <w:t>Não</w:t>
            </w:r>
          </w:p>
        </w:tc>
      </w:tr>
      <w:tr w:rsidR="00880201" w:rsidRPr="002A5152" w14:paraId="775474E6" w14:textId="77777777" w:rsidTr="00356D06">
        <w:trPr>
          <w:cantSplit/>
          <w:jc w:val="center"/>
        </w:trPr>
        <w:tc>
          <w:tcPr>
            <w:tcW w:w="7356" w:type="dxa"/>
            <w:tcBorders>
              <w:top w:val="single" w:sz="12" w:space="0" w:color="000000"/>
              <w:left w:val="single" w:sz="12" w:space="0" w:color="000000"/>
              <w:bottom w:val="single" w:sz="6" w:space="0" w:color="000000"/>
              <w:right w:val="single" w:sz="6" w:space="0" w:color="000000"/>
            </w:tcBorders>
            <w:shd w:val="clear" w:color="auto" w:fill="auto"/>
          </w:tcPr>
          <w:p w14:paraId="08DB1D04" w14:textId="7758AAA1" w:rsidR="00880201" w:rsidRPr="002A5152" w:rsidRDefault="00AE47AA" w:rsidP="0038435A">
            <w:pPr>
              <w:pStyle w:val="Corpodetexto1"/>
              <w:keepNext/>
              <w:spacing w:line="360" w:lineRule="auto"/>
              <w:rPr>
                <w:rFonts w:ascii="Arial" w:hAnsi="Arial" w:cs="Arial"/>
                <w:lang w:val="pt-BR"/>
              </w:rPr>
            </w:pPr>
            <w:r w:rsidRPr="002A5152">
              <w:rPr>
                <w:rFonts w:ascii="Arial" w:hAnsi="Arial" w:cs="Arial"/>
                <w:lang w:val="pt-BR"/>
              </w:rPr>
              <w:t xml:space="preserve">O </w:t>
            </w:r>
            <w:r w:rsidR="00A25C44" w:rsidRPr="002A5152">
              <w:rPr>
                <w:rFonts w:ascii="Arial" w:hAnsi="Arial" w:cs="Arial"/>
                <w:lang w:val="pt-BR"/>
              </w:rPr>
              <w:t xml:space="preserve">novo </w:t>
            </w:r>
            <w:r w:rsidRPr="002A5152">
              <w:rPr>
                <w:rFonts w:ascii="Arial" w:hAnsi="Arial" w:cs="Arial"/>
                <w:lang w:val="pt-BR"/>
              </w:rPr>
              <w:t>sistema contribui para os objetivos da organização?</w:t>
            </w:r>
          </w:p>
        </w:tc>
        <w:tc>
          <w:tcPr>
            <w:tcW w:w="851" w:type="dxa"/>
            <w:tcBorders>
              <w:top w:val="single" w:sz="12" w:space="0" w:color="000000"/>
              <w:left w:val="single" w:sz="6" w:space="0" w:color="000000"/>
              <w:bottom w:val="single" w:sz="6" w:space="0" w:color="000000"/>
              <w:right w:val="single" w:sz="6" w:space="0" w:color="000000"/>
            </w:tcBorders>
          </w:tcPr>
          <w:p w14:paraId="58F4DCAC" w14:textId="31B547B1" w:rsidR="00880201" w:rsidRPr="002A5152" w:rsidRDefault="003833D7" w:rsidP="00CC5E5F">
            <w:pPr>
              <w:pStyle w:val="InfoBlue"/>
            </w:pPr>
            <w:r w:rsidRPr="002A5152">
              <w:t>X</w:t>
            </w:r>
          </w:p>
        </w:tc>
        <w:tc>
          <w:tcPr>
            <w:tcW w:w="724" w:type="dxa"/>
            <w:tcBorders>
              <w:top w:val="single" w:sz="12" w:space="0" w:color="000000"/>
              <w:left w:val="single" w:sz="6" w:space="0" w:color="000000"/>
              <w:bottom w:val="single" w:sz="6" w:space="0" w:color="000000"/>
              <w:right w:val="single" w:sz="12" w:space="0" w:color="000000"/>
            </w:tcBorders>
            <w:shd w:val="clear" w:color="auto" w:fill="auto"/>
          </w:tcPr>
          <w:p w14:paraId="44C2917E" w14:textId="77777777" w:rsidR="00880201" w:rsidRPr="002A5152" w:rsidRDefault="00880201" w:rsidP="00CC5E5F">
            <w:pPr>
              <w:pStyle w:val="InfoBlue"/>
            </w:pPr>
          </w:p>
        </w:tc>
      </w:tr>
      <w:tr w:rsidR="00880201" w:rsidRPr="002A5152" w14:paraId="380E8E0B" w14:textId="77777777" w:rsidTr="00356D06">
        <w:trPr>
          <w:cantSplit/>
          <w:jc w:val="center"/>
        </w:trPr>
        <w:tc>
          <w:tcPr>
            <w:tcW w:w="7356" w:type="dxa"/>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7E158B7E" w14:textId="11740A88" w:rsidR="00880201" w:rsidRPr="002A5152" w:rsidRDefault="00AE47AA" w:rsidP="0038435A">
            <w:pPr>
              <w:pStyle w:val="Corpodetexto1"/>
              <w:spacing w:line="360" w:lineRule="auto"/>
              <w:rPr>
                <w:rFonts w:ascii="Arial" w:hAnsi="Arial" w:cs="Arial"/>
                <w:lang w:val="pt-BR"/>
              </w:rPr>
            </w:pPr>
            <w:r w:rsidRPr="002A5152">
              <w:rPr>
                <w:rFonts w:ascii="Arial" w:hAnsi="Arial" w:cs="Arial"/>
                <w:lang w:val="pt-BR"/>
              </w:rPr>
              <w:t xml:space="preserve">O </w:t>
            </w:r>
            <w:r w:rsidR="00A25C44" w:rsidRPr="002A5152">
              <w:rPr>
                <w:rFonts w:ascii="Arial" w:hAnsi="Arial" w:cs="Arial"/>
                <w:lang w:val="pt-BR"/>
              </w:rPr>
              <w:t xml:space="preserve">novo </w:t>
            </w:r>
            <w:r w:rsidRPr="002A5152">
              <w:rPr>
                <w:rFonts w:ascii="Arial" w:hAnsi="Arial" w:cs="Arial"/>
                <w:lang w:val="pt-BR"/>
              </w:rPr>
              <w:t>sistema pode ser implementado com a tecnologia atual?</w:t>
            </w:r>
          </w:p>
        </w:tc>
        <w:tc>
          <w:tcPr>
            <w:tcW w:w="851"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B956F5D" w14:textId="128C123B" w:rsidR="00880201" w:rsidRPr="002A5152" w:rsidRDefault="003833D7" w:rsidP="00CC5E5F">
            <w:pPr>
              <w:pStyle w:val="InfoBlue"/>
            </w:pPr>
            <w:r w:rsidRPr="002A5152">
              <w:t>X</w:t>
            </w:r>
          </w:p>
        </w:tc>
        <w:tc>
          <w:tcPr>
            <w:tcW w:w="724"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4EDE0FBC" w14:textId="77777777" w:rsidR="00880201" w:rsidRPr="002A5152" w:rsidRDefault="00880201" w:rsidP="00CC5E5F">
            <w:pPr>
              <w:pStyle w:val="InfoBlue"/>
            </w:pPr>
          </w:p>
        </w:tc>
      </w:tr>
      <w:tr w:rsidR="00A400FB" w:rsidRPr="002A5152" w14:paraId="4BA2D935" w14:textId="77777777" w:rsidTr="00A400FB">
        <w:trPr>
          <w:cantSplit/>
          <w:jc w:val="center"/>
        </w:trPr>
        <w:tc>
          <w:tcPr>
            <w:tcW w:w="7356" w:type="dxa"/>
            <w:tcBorders>
              <w:top w:val="single" w:sz="6" w:space="0" w:color="000000"/>
              <w:left w:val="single" w:sz="12" w:space="0" w:color="000000"/>
              <w:bottom w:val="single" w:sz="6" w:space="0" w:color="000000"/>
              <w:right w:val="single" w:sz="6" w:space="0" w:color="000000"/>
            </w:tcBorders>
            <w:shd w:val="clear" w:color="auto" w:fill="FFFFFF" w:themeFill="background1"/>
          </w:tcPr>
          <w:p w14:paraId="2E4B1EB4" w14:textId="623A648D" w:rsidR="00A400FB" w:rsidRPr="002A5152" w:rsidRDefault="00A400FB" w:rsidP="0038435A">
            <w:pPr>
              <w:pStyle w:val="Corpodetexto1"/>
              <w:spacing w:line="360" w:lineRule="auto"/>
              <w:rPr>
                <w:rFonts w:ascii="Arial" w:hAnsi="Arial" w:cs="Arial"/>
                <w:lang w:val="pt-BR"/>
              </w:rPr>
            </w:pPr>
            <w:r w:rsidRPr="002A5152">
              <w:rPr>
                <w:rFonts w:ascii="Arial" w:hAnsi="Arial" w:cs="Arial"/>
                <w:lang w:val="pt-BR"/>
              </w:rPr>
              <w:t>O novo sistema pode ser implementado dentro do orçamento?</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12E5AB85" w14:textId="22A410C1" w:rsidR="00A400FB" w:rsidRPr="002A5152" w:rsidRDefault="003833D7" w:rsidP="00CC5E5F">
            <w:pPr>
              <w:pStyle w:val="InfoBlue"/>
            </w:pPr>
            <w:r w:rsidRPr="002A5152">
              <w:t>X</w:t>
            </w:r>
          </w:p>
        </w:tc>
        <w:tc>
          <w:tcPr>
            <w:tcW w:w="72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0FF1D5C6" w14:textId="77777777" w:rsidR="00A400FB" w:rsidRPr="002A5152" w:rsidRDefault="00A400FB" w:rsidP="00CC5E5F">
            <w:pPr>
              <w:pStyle w:val="InfoBlue"/>
            </w:pPr>
          </w:p>
        </w:tc>
      </w:tr>
      <w:tr w:rsidR="00A400FB" w:rsidRPr="002A5152" w14:paraId="72DF56A2" w14:textId="77777777" w:rsidTr="00356D06">
        <w:trPr>
          <w:cantSplit/>
          <w:jc w:val="center"/>
        </w:trPr>
        <w:tc>
          <w:tcPr>
            <w:tcW w:w="7356" w:type="dxa"/>
            <w:tcBorders>
              <w:top w:val="single" w:sz="6" w:space="0" w:color="000000"/>
              <w:left w:val="single" w:sz="12" w:space="0" w:color="000000"/>
              <w:bottom w:val="single" w:sz="6" w:space="0" w:color="000000"/>
              <w:right w:val="single" w:sz="6" w:space="0" w:color="000000"/>
            </w:tcBorders>
            <w:shd w:val="clear" w:color="auto" w:fill="D5DCE4" w:themeFill="text2" w:themeFillTint="33"/>
          </w:tcPr>
          <w:p w14:paraId="5F1075C6" w14:textId="465E4921" w:rsidR="00A400FB" w:rsidRPr="002A5152" w:rsidRDefault="00A400FB" w:rsidP="0038435A">
            <w:pPr>
              <w:pStyle w:val="Corpodetexto1"/>
              <w:spacing w:line="360" w:lineRule="auto"/>
              <w:rPr>
                <w:rFonts w:ascii="Arial" w:hAnsi="Arial" w:cs="Arial"/>
                <w:lang w:val="pt-BR"/>
              </w:rPr>
            </w:pPr>
            <w:r w:rsidRPr="002A5152">
              <w:rPr>
                <w:rFonts w:ascii="Arial" w:hAnsi="Arial" w:cs="Arial"/>
                <w:lang w:val="pt-BR"/>
              </w:rPr>
              <w:t>O novo sistema pode ser implementado conforme o cronograma do projeto?</w:t>
            </w:r>
          </w:p>
        </w:tc>
        <w:tc>
          <w:tcPr>
            <w:tcW w:w="851"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5831888" w14:textId="64B748E5" w:rsidR="00A400FB" w:rsidRPr="002A5152" w:rsidRDefault="003833D7" w:rsidP="00CC5E5F">
            <w:pPr>
              <w:pStyle w:val="InfoBlue"/>
            </w:pPr>
            <w:r w:rsidRPr="002A5152">
              <w:t>X</w:t>
            </w:r>
          </w:p>
        </w:tc>
        <w:tc>
          <w:tcPr>
            <w:tcW w:w="724"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6150C696" w14:textId="77777777" w:rsidR="00A400FB" w:rsidRPr="002A5152" w:rsidRDefault="00A400FB" w:rsidP="00CC5E5F">
            <w:pPr>
              <w:pStyle w:val="InfoBlue"/>
            </w:pPr>
          </w:p>
        </w:tc>
      </w:tr>
      <w:tr w:rsidR="00880201" w:rsidRPr="002A5152" w14:paraId="6E0D0138" w14:textId="77777777" w:rsidTr="00356D06">
        <w:trPr>
          <w:cantSplit/>
          <w:jc w:val="center"/>
        </w:trPr>
        <w:tc>
          <w:tcPr>
            <w:tcW w:w="7356" w:type="dxa"/>
            <w:tcBorders>
              <w:top w:val="single" w:sz="6" w:space="0" w:color="000000"/>
              <w:left w:val="single" w:sz="12" w:space="0" w:color="000000"/>
              <w:bottom w:val="single" w:sz="6" w:space="0" w:color="000000"/>
              <w:right w:val="single" w:sz="6" w:space="0" w:color="000000"/>
            </w:tcBorders>
            <w:shd w:val="clear" w:color="auto" w:fill="auto"/>
          </w:tcPr>
          <w:p w14:paraId="216C014F" w14:textId="0397D8A5" w:rsidR="00880201" w:rsidRPr="002A5152" w:rsidRDefault="00A25C44" w:rsidP="0038435A">
            <w:pPr>
              <w:pStyle w:val="Corpodetexto1"/>
              <w:spacing w:line="360" w:lineRule="auto"/>
              <w:rPr>
                <w:rFonts w:ascii="Arial" w:hAnsi="Arial" w:cs="Arial"/>
                <w:lang w:val="pt-BR"/>
              </w:rPr>
            </w:pPr>
            <w:r w:rsidRPr="002A5152">
              <w:rPr>
                <w:rFonts w:ascii="Arial" w:hAnsi="Arial" w:cs="Arial"/>
                <w:lang w:val="pt-BR"/>
              </w:rPr>
              <w:t>O novo sistema pode ser integrado com outros sistemas em operação?</w:t>
            </w:r>
          </w:p>
        </w:tc>
        <w:tc>
          <w:tcPr>
            <w:tcW w:w="851" w:type="dxa"/>
            <w:tcBorders>
              <w:top w:val="single" w:sz="6" w:space="0" w:color="000000"/>
              <w:left w:val="single" w:sz="6" w:space="0" w:color="000000"/>
              <w:bottom w:val="single" w:sz="6" w:space="0" w:color="000000"/>
              <w:right w:val="single" w:sz="6" w:space="0" w:color="000000"/>
            </w:tcBorders>
          </w:tcPr>
          <w:p w14:paraId="477AE7D9" w14:textId="6C4FBFAB" w:rsidR="00880201" w:rsidRPr="002A5152" w:rsidRDefault="00621FF0" w:rsidP="00CC5E5F">
            <w:pPr>
              <w:pStyle w:val="InfoBlue"/>
            </w:pPr>
            <w:r>
              <w:t>X</w:t>
            </w:r>
          </w:p>
        </w:tc>
        <w:tc>
          <w:tcPr>
            <w:tcW w:w="724" w:type="dxa"/>
            <w:tcBorders>
              <w:top w:val="single" w:sz="6" w:space="0" w:color="000000"/>
              <w:left w:val="single" w:sz="6" w:space="0" w:color="000000"/>
              <w:bottom w:val="single" w:sz="6" w:space="0" w:color="000000"/>
              <w:right w:val="single" w:sz="12" w:space="0" w:color="000000"/>
            </w:tcBorders>
            <w:shd w:val="clear" w:color="auto" w:fill="auto"/>
          </w:tcPr>
          <w:p w14:paraId="511D59DB" w14:textId="4A78F7A2" w:rsidR="00880201" w:rsidRPr="002A5152" w:rsidRDefault="00880201" w:rsidP="00CC5E5F">
            <w:pPr>
              <w:pStyle w:val="InfoBlue"/>
            </w:pPr>
          </w:p>
        </w:tc>
      </w:tr>
    </w:tbl>
    <w:p w14:paraId="16597472" w14:textId="39178527" w:rsidR="00FD1604" w:rsidRPr="002A5152" w:rsidRDefault="00FD1604" w:rsidP="0038435A">
      <w:pPr>
        <w:spacing w:line="360" w:lineRule="auto"/>
        <w:jc w:val="center"/>
        <w:rPr>
          <w:rFonts w:cs="Arial"/>
          <w:sz w:val="20"/>
        </w:rPr>
      </w:pPr>
      <w:r w:rsidRPr="002A5152">
        <w:rPr>
          <w:rFonts w:cs="Arial"/>
          <w:sz w:val="20"/>
        </w:rPr>
        <w:t xml:space="preserve">Fonte: </w:t>
      </w:r>
      <w:r w:rsidR="008C7789" w:rsidRPr="002A5152">
        <w:rPr>
          <w:rFonts w:cs="Arial"/>
          <w:sz w:val="20"/>
        </w:rPr>
        <w:t>Do próprio autor, 2024</w:t>
      </w:r>
    </w:p>
    <w:p w14:paraId="3493B07E" w14:textId="77777777" w:rsidR="00C06BE0" w:rsidRPr="002A5152" w:rsidRDefault="00C06BE0" w:rsidP="0038435A">
      <w:pPr>
        <w:spacing w:line="360" w:lineRule="auto"/>
        <w:jc w:val="both"/>
        <w:rPr>
          <w:rFonts w:cs="Arial"/>
          <w:i/>
          <w:color w:val="0000FF"/>
        </w:rPr>
      </w:pPr>
    </w:p>
    <w:p w14:paraId="14C12A99" w14:textId="77777777" w:rsidR="00C06BE0" w:rsidRPr="002A5152" w:rsidRDefault="00C06BE0" w:rsidP="0038435A">
      <w:pPr>
        <w:spacing w:line="360" w:lineRule="auto"/>
        <w:ind w:firstLine="720"/>
        <w:jc w:val="both"/>
        <w:rPr>
          <w:rFonts w:cs="Arial"/>
          <w:szCs w:val="24"/>
        </w:rPr>
      </w:pPr>
      <w:r w:rsidRPr="002A5152">
        <w:rPr>
          <w:rFonts w:cs="Arial"/>
          <w:szCs w:val="24"/>
        </w:rPr>
        <w:t>Parecer do Coordenador do Projeto:</w:t>
      </w:r>
    </w:p>
    <w:p w14:paraId="541EB9DF" w14:textId="77777777" w:rsidR="00C06BE0" w:rsidRPr="002A5152" w:rsidRDefault="00C06BE0" w:rsidP="0038435A">
      <w:pPr>
        <w:spacing w:line="360" w:lineRule="auto"/>
        <w:ind w:firstLine="720"/>
        <w:jc w:val="both"/>
        <w:rPr>
          <w:rFonts w:cs="Arial"/>
          <w:snapToGrid/>
          <w:szCs w:val="24"/>
          <w:lang w:eastAsia="pt-BR"/>
        </w:rPr>
      </w:pPr>
    </w:p>
    <w:p w14:paraId="052B29E2" w14:textId="43F79C2A" w:rsidR="006B21D5" w:rsidRPr="002A5152" w:rsidRDefault="000D3935" w:rsidP="0038435A">
      <w:pPr>
        <w:spacing w:line="360" w:lineRule="auto"/>
        <w:ind w:firstLine="720"/>
        <w:jc w:val="both"/>
        <w:rPr>
          <w:rFonts w:cs="Arial"/>
        </w:rPr>
      </w:pPr>
      <w:r w:rsidRPr="002A5152">
        <w:rPr>
          <w:rFonts w:cs="Arial"/>
        </w:rPr>
        <w:t xml:space="preserve">Este novo sistema está contribuindo para os objetivos da organização, </w:t>
      </w:r>
      <w:r w:rsidR="005A44D0" w:rsidRPr="002A5152">
        <w:rPr>
          <w:rFonts w:cs="Arial"/>
        </w:rPr>
        <w:t xml:space="preserve">pois ele </w:t>
      </w:r>
      <w:r w:rsidR="003A73B3" w:rsidRPr="002A5152">
        <w:rPr>
          <w:rFonts w:cs="Arial"/>
        </w:rPr>
        <w:t xml:space="preserve">opera </w:t>
      </w:r>
      <w:r w:rsidR="005A4C05" w:rsidRPr="002A5152">
        <w:rPr>
          <w:rFonts w:cs="Arial"/>
        </w:rPr>
        <w:t>em pleno acordo com</w:t>
      </w:r>
      <w:r w:rsidR="000A5909" w:rsidRPr="002A5152">
        <w:rPr>
          <w:rFonts w:cs="Arial"/>
        </w:rPr>
        <w:t xml:space="preserve"> </w:t>
      </w:r>
      <w:r w:rsidR="00AC5DBC" w:rsidRPr="002A5152">
        <w:rPr>
          <w:rFonts w:cs="Arial"/>
        </w:rPr>
        <w:t xml:space="preserve">o terceiro </w:t>
      </w:r>
      <w:r w:rsidR="00DB6CB9" w:rsidRPr="002A5152">
        <w:rPr>
          <w:rFonts w:cs="Arial"/>
        </w:rPr>
        <w:t>Objetivo de Desenvolvimento Sustentável</w:t>
      </w:r>
      <w:r w:rsidR="005A4C05" w:rsidRPr="002A5152">
        <w:rPr>
          <w:rFonts w:cs="Arial"/>
        </w:rPr>
        <w:t xml:space="preserve"> </w:t>
      </w:r>
      <w:r w:rsidR="00DB6CB9" w:rsidRPr="002A5152">
        <w:rPr>
          <w:rFonts w:cs="Arial"/>
        </w:rPr>
        <w:t>d</w:t>
      </w:r>
      <w:r w:rsidR="005A4C05" w:rsidRPr="002A5152">
        <w:rPr>
          <w:rFonts w:cs="Arial"/>
        </w:rPr>
        <w:t>a Agenda da ONU 2030</w:t>
      </w:r>
      <w:r w:rsidR="003D4D5D" w:rsidRPr="002A5152">
        <w:rPr>
          <w:rFonts w:cs="Arial"/>
        </w:rPr>
        <w:t>, sendo ele:</w:t>
      </w:r>
    </w:p>
    <w:p w14:paraId="55247FC4" w14:textId="45738DEE" w:rsidR="003D4D5D" w:rsidRPr="002A5152" w:rsidRDefault="003D4D5D" w:rsidP="0038435A">
      <w:pPr>
        <w:spacing w:line="360" w:lineRule="auto"/>
        <w:ind w:firstLine="720"/>
        <w:jc w:val="both"/>
        <w:rPr>
          <w:rFonts w:cs="Arial"/>
        </w:rPr>
      </w:pPr>
      <w:r w:rsidRPr="002A5152">
        <w:rPr>
          <w:rFonts w:cs="Arial"/>
        </w:rPr>
        <w:t>3</w:t>
      </w:r>
      <w:r w:rsidR="002C17C5" w:rsidRPr="002A5152">
        <w:rPr>
          <w:rFonts w:cs="Arial"/>
        </w:rPr>
        <w:t xml:space="preserve"> – Saúde e Bem-Estar</w:t>
      </w:r>
      <w:r w:rsidR="00C42AB3" w:rsidRPr="002A5152">
        <w:rPr>
          <w:rFonts w:cs="Arial"/>
        </w:rPr>
        <w:t>.</w:t>
      </w:r>
    </w:p>
    <w:p w14:paraId="52BB36F4" w14:textId="77777777" w:rsidR="004A067B" w:rsidRPr="002A5152" w:rsidRDefault="004A067B" w:rsidP="0038435A">
      <w:pPr>
        <w:spacing w:line="360" w:lineRule="auto"/>
        <w:ind w:firstLine="720"/>
        <w:jc w:val="both"/>
        <w:rPr>
          <w:rFonts w:cs="Arial"/>
        </w:rPr>
      </w:pPr>
    </w:p>
    <w:p w14:paraId="38FDA654" w14:textId="7F78BD8E" w:rsidR="00C42AB3" w:rsidRPr="002A5152" w:rsidRDefault="008E399C" w:rsidP="0038435A">
      <w:pPr>
        <w:spacing w:line="360" w:lineRule="auto"/>
        <w:ind w:firstLine="720"/>
        <w:jc w:val="both"/>
        <w:rPr>
          <w:rFonts w:cs="Arial"/>
        </w:rPr>
      </w:pPr>
      <w:r w:rsidRPr="002A5152">
        <w:rPr>
          <w:rFonts w:cs="Arial"/>
        </w:rPr>
        <w:t>O novo sistema pode ser implementado com a tecnologia atual, pois ser</w:t>
      </w:r>
      <w:r w:rsidR="00F13FA2" w:rsidRPr="002A5152">
        <w:rPr>
          <w:rFonts w:cs="Arial"/>
        </w:rPr>
        <w:t>á utilizada a linguagem de programação JavaScript, junto com HTML e CSS;</w:t>
      </w:r>
    </w:p>
    <w:p w14:paraId="480EC3D4" w14:textId="77777777" w:rsidR="004A067B" w:rsidRPr="002A5152" w:rsidRDefault="004A067B" w:rsidP="0038435A">
      <w:pPr>
        <w:spacing w:line="360" w:lineRule="auto"/>
        <w:ind w:firstLine="720"/>
        <w:jc w:val="both"/>
        <w:rPr>
          <w:rFonts w:cs="Arial"/>
        </w:rPr>
      </w:pPr>
    </w:p>
    <w:p w14:paraId="449C2265" w14:textId="62F50103" w:rsidR="00464FBB" w:rsidRPr="002A5152" w:rsidRDefault="00464FBB" w:rsidP="0038435A">
      <w:pPr>
        <w:spacing w:line="360" w:lineRule="auto"/>
        <w:ind w:firstLine="720"/>
        <w:jc w:val="both"/>
        <w:rPr>
          <w:rFonts w:cs="Arial"/>
        </w:rPr>
      </w:pPr>
      <w:r w:rsidRPr="002A5152">
        <w:rPr>
          <w:rFonts w:cs="Arial"/>
        </w:rPr>
        <w:t>O novo sistema pode ser implementado dentro do orçamento, tendo em vista que</w:t>
      </w:r>
      <w:r w:rsidR="009A7217" w:rsidRPr="002A5152">
        <w:rPr>
          <w:rFonts w:cs="Arial"/>
        </w:rPr>
        <w:t xml:space="preserve"> todas as despesas relatadas foram custeadas pela </w:t>
      </w:r>
      <w:r w:rsidR="00642FF3" w:rsidRPr="002A5152">
        <w:rPr>
          <w:rFonts w:cs="Arial"/>
        </w:rPr>
        <w:t>instituição de ensino Fatec Luigi Papaiz;</w:t>
      </w:r>
    </w:p>
    <w:p w14:paraId="11B854F9" w14:textId="77777777" w:rsidR="004A067B" w:rsidRPr="002A5152" w:rsidRDefault="004A067B" w:rsidP="0038435A">
      <w:pPr>
        <w:spacing w:line="360" w:lineRule="auto"/>
        <w:ind w:firstLine="720"/>
        <w:jc w:val="both"/>
        <w:rPr>
          <w:rFonts w:cs="Arial"/>
        </w:rPr>
      </w:pPr>
    </w:p>
    <w:p w14:paraId="3F1F5654" w14:textId="26BA5E5A" w:rsidR="00642FF3" w:rsidRPr="002A5152" w:rsidRDefault="00311664" w:rsidP="0038435A">
      <w:pPr>
        <w:spacing w:line="360" w:lineRule="auto"/>
        <w:ind w:firstLine="720"/>
        <w:jc w:val="both"/>
        <w:rPr>
          <w:rFonts w:cs="Arial"/>
        </w:rPr>
      </w:pPr>
      <w:r w:rsidRPr="002A5152">
        <w:rPr>
          <w:rFonts w:cs="Arial"/>
        </w:rPr>
        <w:t xml:space="preserve">O novo sistema pode ser integrado com outros sistemas </w:t>
      </w:r>
      <w:r w:rsidR="007D7DC1" w:rsidRPr="002A5152">
        <w:rPr>
          <w:rFonts w:cs="Arial"/>
        </w:rPr>
        <w:t xml:space="preserve">de doação de sangue </w:t>
      </w:r>
      <w:r w:rsidRPr="002A5152">
        <w:rPr>
          <w:rFonts w:cs="Arial"/>
        </w:rPr>
        <w:t xml:space="preserve">que já se encontram em operação, </w:t>
      </w:r>
      <w:r w:rsidR="004A067B" w:rsidRPr="002A5152">
        <w:rPr>
          <w:rFonts w:cs="Arial"/>
        </w:rPr>
        <w:t>pois a linguagem utilizada</w:t>
      </w:r>
      <w:r w:rsidR="00ED1C14" w:rsidRPr="002A5152">
        <w:rPr>
          <w:rFonts w:cs="Arial"/>
        </w:rPr>
        <w:t xml:space="preserve"> pela maioria destes softwares </w:t>
      </w:r>
      <w:r w:rsidR="0016132E" w:rsidRPr="002A5152">
        <w:rPr>
          <w:rFonts w:cs="Arial"/>
        </w:rPr>
        <w:t>é a mesma utilizada no CONEXSP (JavaScript);</w:t>
      </w:r>
    </w:p>
    <w:p w14:paraId="0425D7F1" w14:textId="77777777" w:rsidR="0016132E" w:rsidRPr="002A5152" w:rsidRDefault="0016132E" w:rsidP="0038435A">
      <w:pPr>
        <w:spacing w:line="360" w:lineRule="auto"/>
        <w:ind w:firstLine="720"/>
        <w:jc w:val="both"/>
        <w:rPr>
          <w:rFonts w:cs="Arial"/>
        </w:rPr>
      </w:pPr>
    </w:p>
    <w:p w14:paraId="53B6CBEE" w14:textId="65444B1B" w:rsidR="0016132E" w:rsidRPr="002A5152" w:rsidRDefault="00556682" w:rsidP="0038435A">
      <w:pPr>
        <w:spacing w:line="360" w:lineRule="auto"/>
        <w:ind w:firstLine="720"/>
        <w:jc w:val="both"/>
        <w:rPr>
          <w:rFonts w:cs="Arial"/>
        </w:rPr>
      </w:pPr>
      <w:r w:rsidRPr="002A5152">
        <w:rPr>
          <w:rFonts w:cs="Arial"/>
        </w:rPr>
        <w:t>Não há riscos que comprometam a implantação deste sistema;</w:t>
      </w:r>
    </w:p>
    <w:p w14:paraId="5977D59C" w14:textId="77777777" w:rsidR="00556682" w:rsidRPr="002A5152" w:rsidRDefault="00556682" w:rsidP="0038435A">
      <w:pPr>
        <w:spacing w:line="360" w:lineRule="auto"/>
        <w:ind w:firstLine="720"/>
        <w:jc w:val="both"/>
        <w:rPr>
          <w:rFonts w:cs="Arial"/>
        </w:rPr>
      </w:pPr>
    </w:p>
    <w:p w14:paraId="20C97327" w14:textId="7A879C93" w:rsidR="00C06BE0" w:rsidRPr="002A5152" w:rsidRDefault="00556682" w:rsidP="0038435A">
      <w:pPr>
        <w:spacing w:line="360" w:lineRule="auto"/>
        <w:ind w:firstLine="720"/>
        <w:jc w:val="both"/>
        <w:rPr>
          <w:rFonts w:cs="Arial"/>
        </w:rPr>
      </w:pPr>
      <w:r w:rsidRPr="002A5152">
        <w:rPr>
          <w:rFonts w:cs="Arial"/>
        </w:rPr>
        <w:t>A c</w:t>
      </w:r>
      <w:r w:rsidR="001C2E25" w:rsidRPr="002A5152">
        <w:rPr>
          <w:rFonts w:cs="Arial"/>
        </w:rPr>
        <w:t xml:space="preserve">oordenação deste projeto conclui que o novo sistema é viável para implementação e execução, conforme </w:t>
      </w:r>
      <w:r w:rsidR="008C7789" w:rsidRPr="002A5152">
        <w:rPr>
          <w:rFonts w:cs="Arial"/>
        </w:rPr>
        <w:t>as especificações contidas neste documento.</w:t>
      </w:r>
    </w:p>
    <w:p w14:paraId="7E44F155" w14:textId="77777777" w:rsidR="00C06BE0" w:rsidRPr="002A5152" w:rsidRDefault="00C06BE0" w:rsidP="0038435A">
      <w:pPr>
        <w:spacing w:line="360" w:lineRule="auto"/>
        <w:jc w:val="both"/>
        <w:rPr>
          <w:rFonts w:cs="Arial"/>
        </w:rPr>
      </w:pPr>
    </w:p>
    <w:p w14:paraId="2E3469AB" w14:textId="6A33E499" w:rsidR="00CC270B" w:rsidRPr="0070654A" w:rsidRDefault="00CC270B" w:rsidP="0070654A">
      <w:pPr>
        <w:pStyle w:val="Ttulo2"/>
        <w:spacing w:line="360" w:lineRule="auto"/>
        <w:rPr>
          <w:rFonts w:cs="Arial"/>
        </w:rPr>
      </w:pPr>
      <w:bookmarkStart w:id="51" w:name="_Toc106706816"/>
      <w:bookmarkStart w:id="52" w:name="_Toc169195295"/>
      <w:r w:rsidRPr="002A5152">
        <w:rPr>
          <w:rFonts w:cs="Arial"/>
        </w:rPr>
        <w:lastRenderedPageBreak/>
        <w:t>Modelo de Projeto Canvas</w:t>
      </w:r>
      <w:bookmarkEnd w:id="51"/>
      <w:bookmarkEnd w:id="52"/>
    </w:p>
    <w:p w14:paraId="2E0B4471" w14:textId="2C7E507E" w:rsidR="008D5D76" w:rsidRDefault="008D5D76" w:rsidP="0070654A">
      <w:pPr>
        <w:pStyle w:val="Legenda"/>
        <w:keepNext/>
        <w:jc w:val="center"/>
      </w:pPr>
      <w:bookmarkStart w:id="53" w:name="_Toc169196538"/>
      <w:r>
        <w:t xml:space="preserve">Figura </w:t>
      </w:r>
      <w:r>
        <w:fldChar w:fldCharType="begin"/>
      </w:r>
      <w:r>
        <w:instrText xml:space="preserve"> SEQ Figura \* ARABIC </w:instrText>
      </w:r>
      <w:r>
        <w:fldChar w:fldCharType="separate"/>
      </w:r>
      <w:r w:rsidR="00752429">
        <w:rPr>
          <w:noProof/>
        </w:rPr>
        <w:t>5</w:t>
      </w:r>
      <w:r>
        <w:fldChar w:fldCharType="end"/>
      </w:r>
      <w:r>
        <w:t xml:space="preserve"> Modelo de Projeto CANVAS</w:t>
      </w:r>
      <w:bookmarkEnd w:id="53"/>
    </w:p>
    <w:p w14:paraId="2BC6A34F" w14:textId="7A276297" w:rsidR="00CC270B" w:rsidRPr="002A5152" w:rsidRDefault="0032428C" w:rsidP="0038435A">
      <w:pPr>
        <w:spacing w:line="360" w:lineRule="auto"/>
        <w:rPr>
          <w:rFonts w:cs="Arial"/>
        </w:rPr>
      </w:pPr>
      <w:r w:rsidRPr="002A5152">
        <w:rPr>
          <w:rFonts w:cs="Arial"/>
          <w:noProof/>
          <w:snapToGrid/>
        </w:rPr>
        <w:drawing>
          <wp:inline distT="0" distB="0" distL="0" distR="0" wp14:anchorId="75DA51A6" wp14:editId="42FE9835">
            <wp:extent cx="6316133" cy="4662114"/>
            <wp:effectExtent l="0" t="0" r="8890" b="5715"/>
            <wp:docPr id="546814275"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14275" name="Imagem 1" descr="Tabela&#10;&#10;Descrição gerada automaticamente com confiança média"/>
                    <pic:cNvPicPr/>
                  </pic:nvPicPr>
                  <pic:blipFill rotWithShape="1">
                    <a:blip r:embed="rId23">
                      <a:extLst>
                        <a:ext uri="{28A0092B-C50C-407E-A947-70E740481C1C}">
                          <a14:useLocalDpi xmlns:a14="http://schemas.microsoft.com/office/drawing/2010/main" val="0"/>
                        </a:ext>
                      </a:extLst>
                    </a:blip>
                    <a:srcRect r="6400" b="7474"/>
                    <a:stretch/>
                  </pic:blipFill>
                  <pic:spPr bwMode="auto">
                    <a:xfrm>
                      <a:off x="0" y="0"/>
                      <a:ext cx="6345927" cy="4684106"/>
                    </a:xfrm>
                    <a:prstGeom prst="rect">
                      <a:avLst/>
                    </a:prstGeom>
                    <a:ln>
                      <a:noFill/>
                    </a:ln>
                    <a:extLst>
                      <a:ext uri="{53640926-AAD7-44D8-BBD7-CCE9431645EC}">
                        <a14:shadowObscured xmlns:a14="http://schemas.microsoft.com/office/drawing/2010/main"/>
                      </a:ext>
                    </a:extLst>
                  </pic:spPr>
                </pic:pic>
              </a:graphicData>
            </a:graphic>
          </wp:inline>
        </w:drawing>
      </w:r>
    </w:p>
    <w:p w14:paraId="7E73CD89" w14:textId="77777777" w:rsidR="00CC270B" w:rsidRPr="002A5152" w:rsidRDefault="00CC270B" w:rsidP="0038435A">
      <w:pPr>
        <w:spacing w:line="360" w:lineRule="auto"/>
        <w:jc w:val="center"/>
        <w:rPr>
          <w:rFonts w:cs="Arial"/>
          <w:sz w:val="20"/>
        </w:rPr>
      </w:pPr>
      <w:r w:rsidRPr="002A5152">
        <w:rPr>
          <w:rFonts w:cs="Arial"/>
          <w:sz w:val="20"/>
        </w:rPr>
        <w:t>Fonte: Junior (2020)</w:t>
      </w:r>
    </w:p>
    <w:p w14:paraId="6AD032D7" w14:textId="77777777" w:rsidR="00CC270B" w:rsidRPr="002A5152" w:rsidRDefault="00CC270B" w:rsidP="0038435A">
      <w:pPr>
        <w:spacing w:line="360" w:lineRule="auto"/>
        <w:jc w:val="both"/>
        <w:rPr>
          <w:rFonts w:cs="Arial"/>
        </w:rPr>
      </w:pPr>
    </w:p>
    <w:p w14:paraId="7048D40F" w14:textId="786E4AA4" w:rsidR="00F31E7E" w:rsidRPr="002A5152" w:rsidRDefault="00F31E7E" w:rsidP="0038435A">
      <w:pPr>
        <w:widowControl/>
        <w:autoSpaceDE/>
        <w:autoSpaceDN/>
        <w:spacing w:line="360" w:lineRule="auto"/>
        <w:rPr>
          <w:rFonts w:cs="Arial"/>
        </w:rPr>
      </w:pPr>
      <w:r w:rsidRPr="002A5152">
        <w:rPr>
          <w:rFonts w:cs="Arial"/>
        </w:rPr>
        <w:br w:type="page"/>
      </w:r>
    </w:p>
    <w:p w14:paraId="48E1408D" w14:textId="71799F94" w:rsidR="003F2FEB" w:rsidRPr="002A5152" w:rsidRDefault="000D6B46" w:rsidP="0038435A">
      <w:pPr>
        <w:pStyle w:val="Ttulo1"/>
        <w:spacing w:line="360" w:lineRule="auto"/>
        <w:rPr>
          <w:rFonts w:cs="Arial"/>
        </w:rPr>
      </w:pPr>
      <w:bookmarkStart w:id="54" w:name="_Toc106706817"/>
      <w:bookmarkStart w:id="55" w:name="_Toc169195296"/>
      <w:bookmarkEnd w:id="4"/>
      <w:bookmarkEnd w:id="5"/>
      <w:bookmarkEnd w:id="36"/>
      <w:bookmarkEnd w:id="37"/>
      <w:r w:rsidRPr="002A5152">
        <w:rPr>
          <w:rFonts w:cs="Arial"/>
        </w:rPr>
        <w:lastRenderedPageBreak/>
        <w:t>Especificação dos Requisitos do Sistema</w:t>
      </w:r>
      <w:bookmarkEnd w:id="54"/>
      <w:bookmarkEnd w:id="55"/>
    </w:p>
    <w:p w14:paraId="592EDE86" w14:textId="07DC2212" w:rsidR="000C0A75" w:rsidRPr="002A5152" w:rsidRDefault="000C0A75" w:rsidP="0038435A">
      <w:pPr>
        <w:spacing w:line="360" w:lineRule="auto"/>
        <w:ind w:firstLine="720"/>
        <w:jc w:val="both"/>
        <w:rPr>
          <w:rFonts w:cs="Arial"/>
        </w:rPr>
      </w:pPr>
      <w:r w:rsidRPr="002A5152">
        <w:rPr>
          <w:rFonts w:cs="Arial"/>
        </w:rPr>
        <w:t>Neste capítulo serão relatados os requisitos de sistema. Uma visão técnica,</w:t>
      </w:r>
    </w:p>
    <w:p w14:paraId="761B9AA9" w14:textId="77777777" w:rsidR="000C0A75" w:rsidRPr="002A5152" w:rsidRDefault="000C0A75" w:rsidP="0038435A">
      <w:pPr>
        <w:spacing w:line="360" w:lineRule="auto"/>
        <w:jc w:val="both"/>
        <w:rPr>
          <w:rFonts w:cs="Arial"/>
        </w:rPr>
      </w:pPr>
      <w:r w:rsidRPr="002A5152">
        <w:rPr>
          <w:rFonts w:cs="Arial"/>
        </w:rPr>
        <w:t>precisa e analítica escrita por desenvolvedores visando esclarecer quaisquer</w:t>
      </w:r>
    </w:p>
    <w:p w14:paraId="61EBE61A" w14:textId="043B84E7" w:rsidR="006B21D5" w:rsidRPr="002A5152" w:rsidRDefault="000C0A75" w:rsidP="0038435A">
      <w:pPr>
        <w:spacing w:line="360" w:lineRule="auto"/>
        <w:jc w:val="both"/>
        <w:rPr>
          <w:rFonts w:cs="Arial"/>
        </w:rPr>
      </w:pPr>
      <w:r w:rsidRPr="002A5152">
        <w:rPr>
          <w:rFonts w:cs="Arial"/>
        </w:rPr>
        <w:t>dúvidas sobre o funcionamento e restrições do sistema a ser desenvolvido.</w:t>
      </w:r>
    </w:p>
    <w:p w14:paraId="4D542311" w14:textId="77777777" w:rsidR="00896DB6" w:rsidRPr="002A5152" w:rsidRDefault="00896DB6" w:rsidP="0038435A">
      <w:pPr>
        <w:spacing w:line="360" w:lineRule="auto"/>
        <w:jc w:val="both"/>
        <w:rPr>
          <w:rFonts w:cs="Arial"/>
          <w:color w:val="0000FF"/>
        </w:rPr>
      </w:pPr>
    </w:p>
    <w:p w14:paraId="4D1ECF98" w14:textId="18DC64E6" w:rsidR="00E72D8D" w:rsidRPr="002A5152" w:rsidRDefault="00E72D8D" w:rsidP="0038435A">
      <w:pPr>
        <w:pStyle w:val="Ttulo2"/>
        <w:spacing w:line="360" w:lineRule="auto"/>
        <w:jc w:val="both"/>
        <w:rPr>
          <w:rFonts w:cs="Arial"/>
        </w:rPr>
      </w:pPr>
      <w:bookmarkStart w:id="56" w:name="_Toc106706818"/>
      <w:bookmarkStart w:id="57" w:name="_Toc169195297"/>
      <w:r w:rsidRPr="002A5152">
        <w:rPr>
          <w:rFonts w:cs="Arial"/>
        </w:rPr>
        <w:t xml:space="preserve">Requisitos </w:t>
      </w:r>
      <w:r w:rsidR="00B8370D" w:rsidRPr="002A5152">
        <w:rPr>
          <w:rFonts w:cs="Arial"/>
        </w:rPr>
        <w:t xml:space="preserve">Funcionais </w:t>
      </w:r>
      <w:r w:rsidRPr="002A5152">
        <w:rPr>
          <w:rFonts w:cs="Arial"/>
        </w:rPr>
        <w:t>do Sistema</w:t>
      </w:r>
      <w:bookmarkEnd w:id="56"/>
      <w:bookmarkEnd w:id="57"/>
    </w:p>
    <w:p w14:paraId="671099AE" w14:textId="37D332AD" w:rsidR="3543D530" w:rsidRPr="002A5152" w:rsidRDefault="009952B9" w:rsidP="00CC5E5F">
      <w:pPr>
        <w:pStyle w:val="InfoBlue"/>
      </w:pPr>
      <w:r w:rsidRPr="002A5152">
        <w:tab/>
      </w:r>
      <w:r w:rsidR="002C230D" w:rsidRPr="002A5152">
        <w:rPr>
          <w:i/>
          <w:iCs/>
        </w:rPr>
        <w:tab/>
      </w:r>
      <w:r w:rsidR="00896DB6" w:rsidRPr="002A5152">
        <w:t>Esse quadro se refere aos requisitos funcionais, ou seja, as definições de serviço que o sistema deve prestar e de como ele deve reagir e se comportar com o usuário.</w:t>
      </w:r>
    </w:p>
    <w:p w14:paraId="69DC081F" w14:textId="77777777" w:rsidR="005E284D" w:rsidRPr="002A5152" w:rsidRDefault="005E284D" w:rsidP="0038435A">
      <w:pPr>
        <w:pStyle w:val="Legenda"/>
        <w:keepNext/>
        <w:spacing w:line="360" w:lineRule="auto"/>
        <w:jc w:val="center"/>
        <w:rPr>
          <w:rFonts w:cs="Arial"/>
        </w:rPr>
      </w:pPr>
    </w:p>
    <w:p w14:paraId="50C3FF61" w14:textId="3EA4BD77" w:rsidR="005E284D" w:rsidRPr="002A5152" w:rsidRDefault="0035598E" w:rsidP="0038435A">
      <w:pPr>
        <w:pStyle w:val="Legenda"/>
        <w:keepNext/>
        <w:spacing w:after="0" w:line="360" w:lineRule="auto"/>
        <w:jc w:val="center"/>
        <w:rPr>
          <w:rFonts w:cs="Arial"/>
        </w:rPr>
      </w:pPr>
      <w:bookmarkStart w:id="58" w:name="_Toc169196562"/>
      <w:r>
        <w:rPr>
          <w:rFonts w:cs="Arial"/>
        </w:rPr>
        <w:t>Q</w:t>
      </w:r>
      <w:r w:rsidR="005E284D" w:rsidRPr="002A5152">
        <w:rPr>
          <w:rFonts w:cs="Arial"/>
        </w:rPr>
        <w:t xml:space="preserve">uadro </w:t>
      </w:r>
      <w:r w:rsidR="005E284D" w:rsidRPr="002A5152">
        <w:rPr>
          <w:rFonts w:cs="Arial"/>
        </w:rPr>
        <w:fldChar w:fldCharType="begin"/>
      </w:r>
      <w:r w:rsidR="005E284D" w:rsidRPr="002A5152">
        <w:rPr>
          <w:rFonts w:cs="Arial"/>
        </w:rPr>
        <w:instrText xml:space="preserve"> SEQ quadro \* ARABIC </w:instrText>
      </w:r>
      <w:r w:rsidR="005E284D" w:rsidRPr="002A5152">
        <w:rPr>
          <w:rFonts w:cs="Arial"/>
        </w:rPr>
        <w:fldChar w:fldCharType="separate"/>
      </w:r>
      <w:r w:rsidR="00D67900" w:rsidRPr="002A5152">
        <w:rPr>
          <w:rFonts w:cs="Arial"/>
        </w:rPr>
        <w:t>7</w:t>
      </w:r>
      <w:r w:rsidR="005E284D" w:rsidRPr="002A5152">
        <w:rPr>
          <w:rFonts w:cs="Arial"/>
        </w:rPr>
        <w:fldChar w:fldCharType="end"/>
      </w:r>
      <w:r w:rsidR="005E284D" w:rsidRPr="002A5152">
        <w:rPr>
          <w:rFonts w:cs="Arial"/>
        </w:rPr>
        <w:t xml:space="preserve"> </w:t>
      </w:r>
      <w:r w:rsidR="00E261E5">
        <w:rPr>
          <w:rFonts w:cs="Arial"/>
        </w:rPr>
        <w:t>–</w:t>
      </w:r>
      <w:r w:rsidR="005E284D" w:rsidRPr="002A5152">
        <w:rPr>
          <w:rFonts w:cs="Arial"/>
        </w:rPr>
        <w:t xml:space="preserve"> Re</w:t>
      </w:r>
      <w:r w:rsidR="00E261E5">
        <w:rPr>
          <w:rFonts w:cs="Arial"/>
        </w:rPr>
        <w:t>quisitos Funcionais</w:t>
      </w:r>
      <w:bookmarkEnd w:id="58"/>
    </w:p>
    <w:tbl>
      <w:tblPr>
        <w:tblpPr w:leftFromText="141" w:rightFromText="141" w:vertAnchor="text" w:horzAnchor="margin" w:tblpY="1882"/>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999"/>
        <w:gridCol w:w="5734"/>
        <w:gridCol w:w="1310"/>
        <w:gridCol w:w="630"/>
        <w:gridCol w:w="657"/>
      </w:tblGrid>
      <w:tr w:rsidR="00512453" w:rsidRPr="002A5152" w14:paraId="07D167F0" w14:textId="77777777" w:rsidTr="005E284D">
        <w:trPr>
          <w:cantSplit/>
          <w:tblHeader/>
        </w:trPr>
        <w:tc>
          <w:tcPr>
            <w:tcW w:w="0" w:type="auto"/>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91E2141" w14:textId="77777777" w:rsidR="0098117A" w:rsidRPr="002A5152" w:rsidRDefault="0098117A"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Número</w:t>
            </w:r>
          </w:p>
        </w:tc>
        <w:tc>
          <w:tcPr>
            <w:tcW w:w="0" w:type="auto"/>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EE90C8" w14:textId="77777777" w:rsidR="0098117A" w:rsidRPr="002A5152" w:rsidRDefault="0098117A" w:rsidP="00E261E5">
            <w:pPr>
              <w:pStyle w:val="InfoBlue"/>
              <w:jc w:val="center"/>
            </w:pPr>
            <w:r w:rsidRPr="002A5152">
              <w:t>Descrição</w:t>
            </w:r>
          </w:p>
        </w:tc>
        <w:tc>
          <w:tcPr>
            <w:tcW w:w="0" w:type="auto"/>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02351E27" w14:textId="77777777" w:rsidR="0098117A" w:rsidRPr="002A5152" w:rsidRDefault="0098117A" w:rsidP="00E261E5">
            <w:pPr>
              <w:pStyle w:val="InfoBlue"/>
              <w:jc w:val="center"/>
            </w:pPr>
            <w:r w:rsidRPr="002A5152">
              <w:t>Prioridade</w:t>
            </w:r>
          </w:p>
        </w:tc>
        <w:tc>
          <w:tcPr>
            <w:tcW w:w="0" w:type="auto"/>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4AD27B4F" w14:textId="77777777" w:rsidR="0098117A" w:rsidRPr="002A5152" w:rsidRDefault="0098117A" w:rsidP="00E261E5">
            <w:pPr>
              <w:pStyle w:val="InfoBlue"/>
              <w:jc w:val="center"/>
            </w:pPr>
            <w:r w:rsidRPr="002A5152">
              <w:t>Revisado</w:t>
            </w:r>
          </w:p>
        </w:tc>
      </w:tr>
      <w:tr w:rsidR="00512453" w:rsidRPr="002A5152" w14:paraId="53538A0A" w14:textId="77777777" w:rsidTr="005E284D">
        <w:trPr>
          <w:cantSplit/>
          <w:tblHeader/>
        </w:trPr>
        <w:tc>
          <w:tcPr>
            <w:tcW w:w="0" w:type="auto"/>
            <w:vMerge/>
            <w:vAlign w:val="center"/>
          </w:tcPr>
          <w:p w14:paraId="078D0B54" w14:textId="77777777" w:rsidR="0098117A" w:rsidRPr="002A5152" w:rsidRDefault="0098117A" w:rsidP="00E261E5">
            <w:pPr>
              <w:pStyle w:val="Corpodetexto1"/>
              <w:spacing w:line="360" w:lineRule="auto"/>
              <w:jc w:val="center"/>
              <w:rPr>
                <w:rFonts w:ascii="Arial" w:hAnsi="Arial" w:cs="Arial"/>
                <w:sz w:val="22"/>
                <w:szCs w:val="22"/>
                <w:lang w:val="pt-BR"/>
              </w:rPr>
            </w:pPr>
          </w:p>
        </w:tc>
        <w:tc>
          <w:tcPr>
            <w:tcW w:w="0" w:type="auto"/>
            <w:vMerge/>
            <w:vAlign w:val="center"/>
          </w:tcPr>
          <w:p w14:paraId="48F83E47" w14:textId="77777777" w:rsidR="0098117A" w:rsidRPr="002A5152" w:rsidRDefault="0098117A" w:rsidP="00E261E5">
            <w:pPr>
              <w:pStyle w:val="InfoBlue"/>
              <w:jc w:val="center"/>
            </w:pPr>
          </w:p>
        </w:tc>
        <w:tc>
          <w:tcPr>
            <w:tcW w:w="0" w:type="auto"/>
            <w:vMerge/>
            <w:vAlign w:val="center"/>
          </w:tcPr>
          <w:p w14:paraId="7679FC70" w14:textId="77777777" w:rsidR="0098117A" w:rsidRPr="002A5152" w:rsidRDefault="0098117A" w:rsidP="00E261E5">
            <w:pPr>
              <w:pStyle w:val="InfoBlue"/>
              <w:jc w:val="center"/>
            </w:pP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40D63BF0" w14:textId="77777777" w:rsidR="0098117A" w:rsidRPr="002A5152" w:rsidRDefault="0098117A" w:rsidP="00E261E5">
            <w:pPr>
              <w:pStyle w:val="InfoBlue"/>
              <w:jc w:val="center"/>
            </w:pPr>
            <w:r w:rsidRPr="002A5152">
              <w:t>Sim</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75C64BB6" w14:textId="77777777" w:rsidR="0098117A" w:rsidRPr="002A5152" w:rsidRDefault="0098117A" w:rsidP="00E261E5">
            <w:pPr>
              <w:pStyle w:val="InfoBlue"/>
              <w:jc w:val="center"/>
            </w:pPr>
            <w:r w:rsidRPr="002A5152">
              <w:t>Não</w:t>
            </w:r>
          </w:p>
        </w:tc>
      </w:tr>
      <w:tr w:rsidR="0098117A" w:rsidRPr="002A5152" w14:paraId="21CF7CE0"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6E38477"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RF001</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15D931D" w14:textId="77777777" w:rsidR="0098117A" w:rsidRPr="002A5152" w:rsidRDefault="0098117A" w:rsidP="00E261E5">
            <w:pPr>
              <w:pStyle w:val="InfoBlue"/>
              <w:jc w:val="center"/>
            </w:pPr>
            <w:r w:rsidRPr="002A5152">
              <w:t>Criar tela de cadastro e login para o usuário.</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1DE176C2" w14:textId="77777777" w:rsidR="0098117A" w:rsidRPr="002A5152" w:rsidRDefault="0098117A" w:rsidP="00E261E5">
            <w:pPr>
              <w:pStyle w:val="InfoBlue"/>
              <w:jc w:val="center"/>
            </w:pPr>
            <w:r w:rsidRPr="002A5152">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6D95C54B" w14:textId="58C0C3B8"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25BEBFC4" w14:textId="77777777" w:rsidR="0098117A" w:rsidRPr="002A5152" w:rsidRDefault="0098117A" w:rsidP="00E261E5">
            <w:pPr>
              <w:pStyle w:val="InfoBlue"/>
              <w:jc w:val="center"/>
            </w:pPr>
          </w:p>
        </w:tc>
      </w:tr>
      <w:tr w:rsidR="0098117A" w:rsidRPr="002A5152" w14:paraId="7BE3D4EF"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FF65978"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RF002</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8D31DFF" w14:textId="2919AAFF" w:rsidR="0098117A" w:rsidRPr="002A5152" w:rsidRDefault="0098117A" w:rsidP="00E261E5">
            <w:pPr>
              <w:pStyle w:val="InfoBlue"/>
              <w:jc w:val="center"/>
            </w:pPr>
            <w:r w:rsidRPr="002A5152">
              <w:t xml:space="preserve">Criar interface para agendamento de doação de sangue que possibilite a escolha entre: Agendar uma doação de sangue ou </w:t>
            </w:r>
            <w:r w:rsidR="3E86752A" w:rsidRPr="002A5152">
              <w:t>agendar</w:t>
            </w:r>
            <w:r w:rsidRPr="002A5152">
              <w:t xml:space="preserve"> uma doação de plaquetas</w:t>
            </w:r>
            <w:r w:rsidR="00B85005"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6328B76" w14:textId="77777777" w:rsidR="0098117A" w:rsidRPr="002A5152" w:rsidRDefault="0098117A" w:rsidP="00E261E5">
            <w:pPr>
              <w:pStyle w:val="InfoBlue"/>
              <w:jc w:val="center"/>
            </w:pPr>
            <w:r w:rsidRPr="002A5152">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7CCFAA8E" w14:textId="77777777" w:rsidR="00FE6594" w:rsidRPr="002A5152" w:rsidRDefault="00FE6594" w:rsidP="00E261E5">
            <w:pPr>
              <w:pStyle w:val="Corpodetexto"/>
              <w:spacing w:line="360" w:lineRule="auto"/>
              <w:ind w:left="0"/>
              <w:jc w:val="center"/>
              <w:rPr>
                <w:rFonts w:cs="Arial"/>
              </w:rPr>
            </w:pPr>
          </w:p>
          <w:p w14:paraId="316FAAE0" w14:textId="77777777" w:rsidR="00FE6594" w:rsidRPr="002A5152" w:rsidRDefault="00FE6594" w:rsidP="00E261E5">
            <w:pPr>
              <w:pStyle w:val="Corpodetexto"/>
              <w:spacing w:line="360" w:lineRule="auto"/>
              <w:ind w:left="0"/>
              <w:jc w:val="center"/>
              <w:rPr>
                <w:rFonts w:cs="Arial"/>
              </w:rPr>
            </w:pPr>
          </w:p>
          <w:p w14:paraId="0C1D272E" w14:textId="5AE1A2DD" w:rsidR="00FE6594" w:rsidRPr="002A5152" w:rsidRDefault="00FE6594" w:rsidP="00E261E5">
            <w:pPr>
              <w:pStyle w:val="Corpodetexto"/>
              <w:spacing w:line="360" w:lineRule="auto"/>
              <w:ind w:left="0"/>
              <w:jc w:val="center"/>
              <w:rPr>
                <w:rFonts w:cs="Arial"/>
              </w:rPr>
            </w:pPr>
            <w:r w:rsidRPr="002A5152">
              <w:rPr>
                <w:rFonts w:cs="Arial"/>
              </w:rPr>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574C62F" w14:textId="77777777" w:rsidR="0098117A" w:rsidRPr="002A5152" w:rsidRDefault="0098117A" w:rsidP="00E261E5">
            <w:pPr>
              <w:pStyle w:val="InfoBlue"/>
              <w:jc w:val="center"/>
            </w:pPr>
          </w:p>
        </w:tc>
      </w:tr>
      <w:tr w:rsidR="0098117A" w:rsidRPr="002A5152" w14:paraId="71202CD6"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6E6CC92F"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RF003</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5E6F13B9" w14:textId="6E3F8409" w:rsidR="0098117A" w:rsidRPr="002A5152" w:rsidRDefault="0098117A" w:rsidP="00E261E5">
            <w:pPr>
              <w:pStyle w:val="InfoBlue"/>
              <w:jc w:val="center"/>
            </w:pPr>
            <w:r w:rsidRPr="002A5152">
              <w:t>Elaborar o mapa de navegação</w:t>
            </w:r>
            <w:r w:rsidR="00B85005"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6547F97" w14:textId="77777777" w:rsidR="0098117A" w:rsidRPr="002A5152" w:rsidRDefault="0098117A" w:rsidP="00E261E5">
            <w:pPr>
              <w:pStyle w:val="InfoBlue"/>
              <w:jc w:val="center"/>
            </w:pPr>
            <w:r w:rsidRPr="002A5152">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2AFA676" w14:textId="3C1F8E03"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791D835" w14:textId="77777777" w:rsidR="0098117A" w:rsidRPr="002A5152" w:rsidRDefault="0098117A" w:rsidP="00E261E5">
            <w:pPr>
              <w:pStyle w:val="InfoBlue"/>
              <w:jc w:val="center"/>
            </w:pPr>
          </w:p>
        </w:tc>
      </w:tr>
      <w:tr w:rsidR="0098117A" w:rsidRPr="002A5152" w14:paraId="28CF4F4A"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7A6507CC"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RF004</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0E91945" w14:textId="15B93054" w:rsidR="0098117A" w:rsidRPr="002A5152" w:rsidRDefault="0098117A" w:rsidP="00E261E5">
            <w:pPr>
              <w:pStyle w:val="InfoBlue"/>
              <w:jc w:val="center"/>
            </w:pPr>
            <w:r w:rsidRPr="002A5152">
              <w:t>Construir um sistema de triagem eletrônica</w:t>
            </w:r>
            <w:r w:rsidR="00B85005"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97B1ECB" w14:textId="77777777" w:rsidR="0098117A" w:rsidRPr="002A5152" w:rsidRDefault="0098117A" w:rsidP="00E261E5">
            <w:pPr>
              <w:pStyle w:val="InfoBlue"/>
              <w:jc w:val="center"/>
            </w:pPr>
            <w:r w:rsidRPr="002A5152">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63592A76" w14:textId="2197E3AE"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6EBECD1A" w14:textId="77777777" w:rsidR="0098117A" w:rsidRPr="002A5152" w:rsidRDefault="0098117A" w:rsidP="00E261E5">
            <w:pPr>
              <w:pStyle w:val="InfoBlue"/>
              <w:jc w:val="center"/>
            </w:pPr>
          </w:p>
        </w:tc>
      </w:tr>
      <w:tr w:rsidR="0098117A" w:rsidRPr="002A5152" w14:paraId="1A66CC9C"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42192A4"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RF005</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35F5E" w14:textId="7C7FBF15" w:rsidR="0098117A" w:rsidRPr="002A5152" w:rsidRDefault="0098117A" w:rsidP="00E261E5">
            <w:pPr>
              <w:pStyle w:val="InfoBlue"/>
              <w:jc w:val="center"/>
            </w:pPr>
            <w:r w:rsidRPr="002A5152">
              <w:t>Criar página para suporte e FAQ´s</w:t>
            </w:r>
            <w:r w:rsidR="00B85005"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276E5F0F" w14:textId="77777777" w:rsidR="0098117A" w:rsidRPr="002A5152" w:rsidRDefault="0098117A" w:rsidP="00E261E5">
            <w:pPr>
              <w:pStyle w:val="InfoBlue"/>
              <w:jc w:val="center"/>
            </w:pPr>
            <w:r w:rsidRPr="002A5152">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04187FB" w14:textId="1CF192A6"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7D0A9799" w14:textId="77777777" w:rsidR="0098117A" w:rsidRPr="002A5152" w:rsidRDefault="0098117A" w:rsidP="00E261E5">
            <w:pPr>
              <w:pStyle w:val="InfoBlue"/>
              <w:jc w:val="center"/>
            </w:pPr>
          </w:p>
        </w:tc>
      </w:tr>
      <w:tr w:rsidR="0098117A" w:rsidRPr="002A5152" w14:paraId="5BF461F8"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74C4323E"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RF006</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5C86FDB" w14:textId="284BBFB9" w:rsidR="0098117A" w:rsidRPr="002A5152" w:rsidRDefault="0098117A" w:rsidP="00E261E5">
            <w:pPr>
              <w:pStyle w:val="InfoBlue"/>
              <w:jc w:val="center"/>
            </w:pPr>
            <w:r w:rsidRPr="002A5152">
              <w:t xml:space="preserve">Elaborar as informações corretas acerca do processo de doação de sangue, além da desmistificação de mitos e a explicação dos </w:t>
            </w:r>
            <w:r w:rsidRPr="002A5152">
              <w:lastRenderedPageBreak/>
              <w:t>benefícios que o cidadão brasileiro pode obter ao se tornar um doador regular</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1577FDCD" w14:textId="77777777" w:rsidR="0098117A" w:rsidRPr="002A5152" w:rsidRDefault="0098117A" w:rsidP="00E261E5">
            <w:pPr>
              <w:pStyle w:val="InfoBlue"/>
              <w:jc w:val="center"/>
            </w:pPr>
            <w:r w:rsidRPr="002A5152">
              <w:lastRenderedPageBreak/>
              <w:t>Alta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75061C3" w14:textId="7A93BC46"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21C349D6" w14:textId="77777777" w:rsidR="0098117A" w:rsidRPr="002A5152" w:rsidRDefault="0098117A" w:rsidP="00E261E5">
            <w:pPr>
              <w:pStyle w:val="InfoBlue"/>
              <w:jc w:val="center"/>
            </w:pPr>
          </w:p>
        </w:tc>
      </w:tr>
      <w:tr w:rsidR="00512453" w:rsidRPr="002A5152" w14:paraId="3AC5B8AE"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95F4F05"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RF007</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8674A2E" w14:textId="7D06E795" w:rsidR="0098117A" w:rsidRPr="002A5152" w:rsidRDefault="0098117A" w:rsidP="00E261E5">
            <w:pPr>
              <w:pStyle w:val="InfoBlue"/>
              <w:jc w:val="center"/>
            </w:pPr>
            <w:r w:rsidRPr="002A5152">
              <w:t>Gerar Relatórios (cadastro de pessoas que ainda não realizaram nenhuma doação)</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D95BEF8" w14:textId="77777777" w:rsidR="0098117A" w:rsidRPr="002A5152" w:rsidRDefault="0098117A" w:rsidP="00E261E5">
            <w:pPr>
              <w:pStyle w:val="InfoBlue"/>
              <w:jc w:val="center"/>
            </w:pPr>
            <w:r w:rsidRPr="002A5152">
              <w:t>Média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42322FFE" w14:textId="1D31E442" w:rsidR="00FE6594" w:rsidRPr="002A5152" w:rsidRDefault="00FE6594" w:rsidP="00E261E5">
            <w:pPr>
              <w:pStyle w:val="Corpodetexto"/>
              <w:spacing w:line="360" w:lineRule="auto"/>
              <w:ind w:left="0"/>
              <w:jc w:val="center"/>
              <w:rPr>
                <w:rFonts w:cs="Arial"/>
              </w:rPr>
            </w:pPr>
          </w:p>
          <w:p w14:paraId="54CC1E63" w14:textId="1E0E8801" w:rsidR="00FE6594" w:rsidRPr="002A5152" w:rsidRDefault="00FE6594" w:rsidP="00E261E5">
            <w:pPr>
              <w:pStyle w:val="Corpodetexto"/>
              <w:spacing w:line="360" w:lineRule="auto"/>
              <w:ind w:left="0"/>
              <w:jc w:val="center"/>
              <w:rPr>
                <w:rFonts w:cs="Arial"/>
              </w:rPr>
            </w:pPr>
            <w:r w:rsidRPr="002A5152">
              <w:rPr>
                <w:rFonts w:cs="Arial"/>
              </w:rPr>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B6A431" w14:textId="77777777" w:rsidR="0098117A" w:rsidRPr="002A5152" w:rsidRDefault="0098117A" w:rsidP="00E261E5">
            <w:pPr>
              <w:pStyle w:val="InfoBlue"/>
              <w:jc w:val="center"/>
            </w:pPr>
          </w:p>
        </w:tc>
      </w:tr>
      <w:tr w:rsidR="0098117A" w:rsidRPr="002A5152" w14:paraId="4AE6BA8A"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E4AAC9F"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RF008</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1CD3F8F" w14:textId="0CEF34FF" w:rsidR="0098117A" w:rsidRPr="002A5152" w:rsidRDefault="0098117A" w:rsidP="00E261E5">
            <w:pPr>
              <w:pStyle w:val="InfoBlue"/>
              <w:jc w:val="center"/>
            </w:pPr>
            <w:r w:rsidRPr="002A5152">
              <w:t>Integrar API de localização do Google Maps</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A0C04B9" w14:textId="77777777" w:rsidR="0098117A" w:rsidRPr="002A5152" w:rsidRDefault="0098117A" w:rsidP="00E261E5">
            <w:pPr>
              <w:pStyle w:val="InfoBlue"/>
              <w:jc w:val="center"/>
            </w:pPr>
            <w:r w:rsidRPr="002A5152">
              <w:t>Média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A1E1AC1" w14:textId="1F721539"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0FF52706" w14:textId="77777777" w:rsidR="0098117A" w:rsidRPr="002A5152" w:rsidRDefault="0098117A" w:rsidP="00E261E5">
            <w:pPr>
              <w:pStyle w:val="InfoBlue"/>
              <w:jc w:val="center"/>
            </w:pPr>
          </w:p>
        </w:tc>
      </w:tr>
      <w:tr w:rsidR="0098117A" w:rsidRPr="002A5152" w14:paraId="1F7B67CD"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08F242A"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RF009</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5E6B258A" w14:textId="4FD0C379" w:rsidR="0098117A" w:rsidRPr="002A5152" w:rsidRDefault="0098117A" w:rsidP="00E261E5">
            <w:pPr>
              <w:pStyle w:val="InfoBlue"/>
              <w:jc w:val="center"/>
            </w:pPr>
            <w:r w:rsidRPr="002A5152">
              <w:t xml:space="preserve">Possibilidade de alteração </w:t>
            </w:r>
            <w:r w:rsidR="363F84A5" w:rsidRPr="002A5152">
              <w:t>do</w:t>
            </w:r>
            <w:r w:rsidR="23D91CD6" w:rsidRPr="002A5152">
              <w:t>s</w:t>
            </w:r>
            <w:r w:rsidRPr="002A5152">
              <w:t xml:space="preserve"> dados cadastrais dos usuários (personalização de perfil)</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4F8C0782" w14:textId="77777777" w:rsidR="0098117A" w:rsidRPr="002A5152" w:rsidRDefault="0098117A" w:rsidP="00E261E5">
            <w:pPr>
              <w:pStyle w:val="InfoBlue"/>
              <w:jc w:val="center"/>
            </w:pPr>
            <w:r w:rsidRPr="002A5152">
              <w:t>Média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4A08E10A" w14:textId="76A4E865"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1AE1C2A" w14:textId="77777777" w:rsidR="0098117A" w:rsidRPr="002A5152" w:rsidRDefault="0098117A" w:rsidP="00E261E5">
            <w:pPr>
              <w:pStyle w:val="InfoBlue"/>
              <w:jc w:val="center"/>
            </w:pPr>
          </w:p>
        </w:tc>
      </w:tr>
      <w:tr w:rsidR="0098117A" w:rsidRPr="002A5152" w14:paraId="2C4EB27D"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C49F691"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RF010</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C850360" w14:textId="16E7D293" w:rsidR="0098117A" w:rsidRPr="002A5152" w:rsidRDefault="0098117A" w:rsidP="00E261E5">
            <w:pPr>
              <w:pStyle w:val="InfoBlue"/>
              <w:jc w:val="center"/>
            </w:pPr>
            <w:r w:rsidRPr="002A5152">
              <w:t>Possibilidade de verificação do histórico de doações</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35DF4687" w14:textId="77777777" w:rsidR="0098117A" w:rsidRPr="002A5152" w:rsidRDefault="0098117A" w:rsidP="00E261E5">
            <w:pPr>
              <w:pStyle w:val="InfoBlue"/>
              <w:jc w:val="center"/>
            </w:pPr>
            <w:r w:rsidRPr="002A5152">
              <w:t>Média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1A17BEA" w14:textId="2F746FD7"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B1B95CD" w14:textId="77777777" w:rsidR="0098117A" w:rsidRPr="002A5152" w:rsidRDefault="0098117A" w:rsidP="00E261E5">
            <w:pPr>
              <w:pStyle w:val="InfoBlue"/>
              <w:jc w:val="center"/>
            </w:pPr>
          </w:p>
        </w:tc>
      </w:tr>
      <w:tr w:rsidR="0098117A" w:rsidRPr="002A5152" w14:paraId="623274CC"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40E24D1"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RF011</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DA729F6" w14:textId="56860E2B" w:rsidR="0098117A" w:rsidRPr="002A5152" w:rsidRDefault="0098117A" w:rsidP="00E261E5">
            <w:pPr>
              <w:pStyle w:val="InfoBlue"/>
              <w:jc w:val="center"/>
            </w:pPr>
            <w:r w:rsidRPr="002A5152">
              <w:t>Aba de curiosidades</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01019983" w14:textId="77777777" w:rsidR="0098117A" w:rsidRPr="002A5152" w:rsidRDefault="0098117A" w:rsidP="00E261E5">
            <w:pPr>
              <w:pStyle w:val="InfoBlue"/>
              <w:jc w:val="center"/>
            </w:pPr>
            <w:r w:rsidRPr="002A5152">
              <w:t>Baixa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6AF395" w14:textId="20F35C68"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630F6F6C" w14:textId="77777777" w:rsidR="0098117A" w:rsidRPr="002A5152" w:rsidRDefault="0098117A" w:rsidP="00E261E5">
            <w:pPr>
              <w:pStyle w:val="InfoBlue"/>
              <w:jc w:val="center"/>
            </w:pPr>
          </w:p>
        </w:tc>
      </w:tr>
      <w:tr w:rsidR="00512453" w:rsidRPr="002A5152" w14:paraId="502C2912"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4B7ABE6"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RF012</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554A5EB6" w14:textId="6FDA6D5F" w:rsidR="0098117A" w:rsidRPr="002A5152" w:rsidRDefault="0098117A" w:rsidP="00E261E5">
            <w:pPr>
              <w:pStyle w:val="InfoBlue"/>
              <w:jc w:val="center"/>
            </w:pPr>
            <w:r w:rsidRPr="002A5152">
              <w:t>Lista / aba de doadores e seus relatos</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212042E3" w14:textId="77777777" w:rsidR="0098117A" w:rsidRPr="002A5152" w:rsidRDefault="0098117A" w:rsidP="00E261E5">
            <w:pPr>
              <w:pStyle w:val="InfoBlue"/>
              <w:jc w:val="center"/>
            </w:pPr>
            <w:r w:rsidRPr="002A5152">
              <w:t>Baixa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6DB2BEFA" w14:textId="332CB855"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7D5565B7" w14:textId="77777777" w:rsidR="0098117A" w:rsidRPr="002A5152" w:rsidRDefault="0098117A" w:rsidP="00E261E5">
            <w:pPr>
              <w:pStyle w:val="InfoBlue"/>
              <w:jc w:val="center"/>
            </w:pPr>
          </w:p>
        </w:tc>
      </w:tr>
      <w:tr w:rsidR="0098117A" w:rsidRPr="002A5152" w14:paraId="14E378B9"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93080AA"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RF013</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4C4CD87" w14:textId="29A2C8FA" w:rsidR="0098117A" w:rsidRPr="002A5152" w:rsidRDefault="0098117A" w:rsidP="00E261E5">
            <w:pPr>
              <w:pStyle w:val="InfoBlue"/>
              <w:jc w:val="center"/>
            </w:pPr>
            <w:r w:rsidRPr="002A5152">
              <w:t>Aba de patrocinadores</w:t>
            </w:r>
            <w:r w:rsidR="0017744F"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D0D90BA" w14:textId="77777777" w:rsidR="0098117A" w:rsidRPr="002A5152" w:rsidRDefault="0098117A" w:rsidP="00E261E5">
            <w:pPr>
              <w:pStyle w:val="InfoBlue"/>
              <w:jc w:val="center"/>
            </w:pPr>
            <w:r w:rsidRPr="002A5152">
              <w:t>Baixa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C7623DC" w14:textId="55A85158"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B4A852B" w14:textId="77777777" w:rsidR="0098117A" w:rsidRPr="002A5152" w:rsidRDefault="0098117A" w:rsidP="00E261E5">
            <w:pPr>
              <w:pStyle w:val="InfoBlue"/>
              <w:jc w:val="center"/>
            </w:pPr>
          </w:p>
        </w:tc>
      </w:tr>
      <w:tr w:rsidR="0098117A" w:rsidRPr="002A5152" w14:paraId="20D12618" w14:textId="77777777" w:rsidTr="005E284D">
        <w:trPr>
          <w:cantSplit/>
        </w:trPr>
        <w:tc>
          <w:tcPr>
            <w:tcW w:w="0" w:type="auto"/>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59B0A39" w14:textId="77777777" w:rsidR="0098117A" w:rsidRPr="002A5152" w:rsidRDefault="0098117A"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RF014</w:t>
            </w:r>
          </w:p>
        </w:tc>
        <w:tc>
          <w:tcPr>
            <w:tcW w:w="0" w:type="auto"/>
            <w:tcBorders>
              <w:top w:val="single" w:sz="12" w:space="0" w:color="000000" w:themeColor="text1"/>
              <w:left w:val="single" w:sz="6" w:space="0" w:color="000000" w:themeColor="text1"/>
              <w:bottom w:val="single" w:sz="12" w:space="0" w:color="000000" w:themeColor="text1"/>
              <w:right w:val="single" w:sz="6" w:space="0" w:color="000000" w:themeColor="text1"/>
            </w:tcBorders>
            <w:vAlign w:val="center"/>
          </w:tcPr>
          <w:p w14:paraId="57E435AD" w14:textId="347867D6" w:rsidR="0098117A" w:rsidRPr="002A5152" w:rsidRDefault="0098117A" w:rsidP="00E261E5">
            <w:pPr>
              <w:pStyle w:val="InfoBlue"/>
              <w:jc w:val="center"/>
            </w:pPr>
            <w:r w:rsidRPr="002A5152">
              <w:t>Gráfico que exibe como está o estoque dos bancos de sangue na região de São Paulo (estável, alerta</w:t>
            </w:r>
            <w:r w:rsidR="00CC17FA" w:rsidRPr="002A5152">
              <w:t xml:space="preserve"> e</w:t>
            </w:r>
            <w:r w:rsidRPr="002A5152">
              <w:t xml:space="preserve"> crítico)</w:t>
            </w:r>
            <w:r w:rsidR="0017744F" w:rsidRPr="002A5152">
              <w:t>.</w:t>
            </w:r>
          </w:p>
        </w:tc>
        <w:tc>
          <w:tcPr>
            <w:tcW w:w="0" w:type="auto"/>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68EC092F" w14:textId="77777777" w:rsidR="0098117A" w:rsidRPr="002A5152" w:rsidRDefault="0098117A" w:rsidP="00E261E5">
            <w:pPr>
              <w:pStyle w:val="InfoBlue"/>
              <w:jc w:val="center"/>
            </w:pPr>
            <w:r w:rsidRPr="002A5152">
              <w:t>Baixa</w:t>
            </w:r>
          </w:p>
        </w:tc>
        <w:tc>
          <w:tcPr>
            <w:tcW w:w="0" w:type="auto"/>
            <w:tcBorders>
              <w:top w:val="single" w:sz="12" w:space="0" w:color="000000" w:themeColor="text1"/>
              <w:left w:val="single" w:sz="6" w:space="0" w:color="000000" w:themeColor="text1"/>
              <w:bottom w:val="single" w:sz="12" w:space="0" w:color="000000" w:themeColor="text1"/>
              <w:right w:val="single" w:sz="12" w:space="0" w:color="000000" w:themeColor="text1"/>
            </w:tcBorders>
          </w:tcPr>
          <w:p w14:paraId="42293A06" w14:textId="35458D36" w:rsidR="0098117A"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12" w:space="0" w:color="000000" w:themeColor="text1"/>
              <w:right w:val="single" w:sz="12" w:space="0" w:color="000000" w:themeColor="text1"/>
            </w:tcBorders>
          </w:tcPr>
          <w:p w14:paraId="42A3CBE0" w14:textId="77777777" w:rsidR="0098117A" w:rsidRPr="002A5152" w:rsidRDefault="0098117A" w:rsidP="00E261E5">
            <w:pPr>
              <w:pStyle w:val="InfoBlue"/>
              <w:jc w:val="center"/>
            </w:pPr>
          </w:p>
        </w:tc>
      </w:tr>
      <w:tr w:rsidR="009C099C" w:rsidRPr="002A5152" w14:paraId="4624B7FC" w14:textId="77777777" w:rsidTr="005E284D">
        <w:trPr>
          <w:cantSplit/>
        </w:trPr>
        <w:tc>
          <w:tcPr>
            <w:tcW w:w="0" w:type="auto"/>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601054A7" w14:textId="7916599D" w:rsidR="009C099C" w:rsidRPr="002A5152" w:rsidRDefault="00890BEB"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RF015</w:t>
            </w:r>
          </w:p>
        </w:tc>
        <w:tc>
          <w:tcPr>
            <w:tcW w:w="0" w:type="auto"/>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D8C725E" w14:textId="5BDB9F9C" w:rsidR="009C099C" w:rsidRPr="002A5152" w:rsidRDefault="009C099C" w:rsidP="00E261E5">
            <w:pPr>
              <w:pStyle w:val="InfoBlue"/>
              <w:jc w:val="center"/>
            </w:pPr>
            <w:r w:rsidRPr="002A5152">
              <w:t>Relatório de desempenho (geral) do sistema</w:t>
            </w:r>
            <w:r w:rsidR="00890BEB" w:rsidRPr="002A5152">
              <w:t>.</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400C68F9" w14:textId="4EF9E304" w:rsidR="009C099C" w:rsidRPr="002A5152" w:rsidRDefault="00890BEB" w:rsidP="00E261E5">
            <w:pPr>
              <w:pStyle w:val="InfoBlue"/>
              <w:jc w:val="center"/>
            </w:pPr>
            <w:r w:rsidRPr="002A5152">
              <w:t>Baixa</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723F6CB" w14:textId="745ACE9C" w:rsidR="009C099C" w:rsidRPr="002A5152" w:rsidRDefault="00FE6594" w:rsidP="00E261E5">
            <w:pPr>
              <w:pStyle w:val="InfoBlue"/>
              <w:jc w:val="center"/>
            </w:pPr>
            <w:r w:rsidRPr="002A5152">
              <w:t>X</w:t>
            </w:r>
          </w:p>
        </w:tc>
        <w:tc>
          <w:tcPr>
            <w:tcW w:w="0" w:type="auto"/>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79BF9785" w14:textId="77777777" w:rsidR="009C099C" w:rsidRPr="002A5152" w:rsidRDefault="009C099C" w:rsidP="00E261E5">
            <w:pPr>
              <w:pStyle w:val="InfoBlue"/>
              <w:jc w:val="center"/>
            </w:pPr>
          </w:p>
        </w:tc>
      </w:tr>
    </w:tbl>
    <w:p w14:paraId="00D4F669" w14:textId="7F72F59A" w:rsidR="00FD1604" w:rsidRPr="002A5152" w:rsidRDefault="00FD1604" w:rsidP="00E261E5">
      <w:pPr>
        <w:spacing w:line="360" w:lineRule="auto"/>
        <w:jc w:val="center"/>
        <w:rPr>
          <w:rFonts w:cs="Arial"/>
          <w:sz w:val="20"/>
        </w:rPr>
      </w:pPr>
      <w:r w:rsidRPr="002A5152">
        <w:rPr>
          <w:rFonts w:cs="Arial"/>
          <w:sz w:val="20"/>
        </w:rPr>
        <w:t xml:space="preserve">Fonte: </w:t>
      </w:r>
      <w:r w:rsidR="003E5C02" w:rsidRPr="002A5152">
        <w:rPr>
          <w:rFonts w:cs="Arial"/>
          <w:sz w:val="20"/>
        </w:rPr>
        <w:t>Do próprio autor, 2024</w:t>
      </w:r>
    </w:p>
    <w:p w14:paraId="1B586CFF" w14:textId="5536CD18" w:rsidR="00E72D8D" w:rsidRPr="002A5152" w:rsidRDefault="00E72D8D" w:rsidP="0038435A">
      <w:pPr>
        <w:pStyle w:val="Corpodetexto"/>
        <w:spacing w:line="360" w:lineRule="auto"/>
        <w:ind w:left="0"/>
        <w:rPr>
          <w:rFonts w:cs="Arial"/>
          <w:i/>
          <w:color w:val="0000FF"/>
        </w:rPr>
      </w:pPr>
    </w:p>
    <w:p w14:paraId="72B840EF" w14:textId="77777777" w:rsidR="002E56FD" w:rsidRPr="002A5152" w:rsidRDefault="002E56FD" w:rsidP="0038435A">
      <w:pPr>
        <w:pStyle w:val="Corpodetexto"/>
        <w:spacing w:line="360" w:lineRule="auto"/>
        <w:rPr>
          <w:rFonts w:cs="Arial"/>
        </w:rPr>
      </w:pPr>
    </w:p>
    <w:p w14:paraId="459BC2BF" w14:textId="77777777" w:rsidR="0021409D" w:rsidRPr="002A5152" w:rsidRDefault="0021409D" w:rsidP="0038435A">
      <w:pPr>
        <w:pStyle w:val="Corpodetexto"/>
        <w:spacing w:line="360" w:lineRule="auto"/>
        <w:rPr>
          <w:rFonts w:cs="Arial"/>
        </w:rPr>
      </w:pPr>
    </w:p>
    <w:p w14:paraId="48DEA8F7" w14:textId="77777777" w:rsidR="0021409D" w:rsidRPr="002A5152" w:rsidRDefault="0021409D" w:rsidP="0038435A">
      <w:pPr>
        <w:pStyle w:val="Corpodetexto"/>
        <w:spacing w:line="360" w:lineRule="auto"/>
        <w:rPr>
          <w:rFonts w:cs="Arial"/>
        </w:rPr>
      </w:pPr>
    </w:p>
    <w:p w14:paraId="19A936BE" w14:textId="68773930" w:rsidR="00F01F8A" w:rsidRPr="002A5152" w:rsidRDefault="00F01F8A" w:rsidP="0038435A">
      <w:pPr>
        <w:pStyle w:val="Ttulo2"/>
        <w:spacing w:line="360" w:lineRule="auto"/>
        <w:rPr>
          <w:rFonts w:cs="Arial"/>
        </w:rPr>
      </w:pPr>
      <w:bookmarkStart w:id="59" w:name="_Toc106706819"/>
      <w:bookmarkStart w:id="60" w:name="_Toc169195298"/>
      <w:r w:rsidRPr="002A5152">
        <w:rPr>
          <w:rFonts w:cs="Arial"/>
        </w:rPr>
        <w:t>Requisitos Não Funcionais do Sistema</w:t>
      </w:r>
      <w:bookmarkEnd w:id="59"/>
      <w:bookmarkEnd w:id="60"/>
    </w:p>
    <w:p w14:paraId="0FB7355E" w14:textId="039D2AED" w:rsidR="00FD1604" w:rsidRPr="002A5152" w:rsidRDefault="0096066D" w:rsidP="00CC5E5F">
      <w:pPr>
        <w:pStyle w:val="InfoBlue"/>
      </w:pPr>
      <w:r w:rsidRPr="002A5152">
        <w:tab/>
      </w:r>
      <w:r w:rsidRPr="002A5152">
        <w:tab/>
      </w:r>
      <w:r w:rsidR="76BB5745" w:rsidRPr="002A5152">
        <w:t xml:space="preserve">Este </w:t>
      </w:r>
      <w:r w:rsidR="00E32FDE" w:rsidRPr="002A5152">
        <w:t>Quadro</w:t>
      </w:r>
      <w:r w:rsidR="76BB5745" w:rsidRPr="002A5152">
        <w:t xml:space="preserve"> </w:t>
      </w:r>
      <w:r w:rsidR="00E32FDE" w:rsidRPr="002A5152">
        <w:t>refere</w:t>
      </w:r>
      <w:r w:rsidR="76BB5745" w:rsidRPr="002A5152">
        <w:t xml:space="preserve"> a </w:t>
      </w:r>
      <w:r w:rsidR="00E32FDE" w:rsidRPr="002A5152">
        <w:t xml:space="preserve">requisitos </w:t>
      </w:r>
      <w:r w:rsidR="76BB5745" w:rsidRPr="002A5152">
        <w:t>não funcionais</w:t>
      </w:r>
      <w:r w:rsidR="4D7AE8F0" w:rsidRPr="002A5152">
        <w:t xml:space="preserve">, ou </w:t>
      </w:r>
      <w:r w:rsidR="004E4416" w:rsidRPr="002A5152">
        <w:t>seja, são</w:t>
      </w:r>
      <w:r w:rsidR="4D7AE8F0" w:rsidRPr="002A5152">
        <w:t xml:space="preserve"> requisitos que não </w:t>
      </w:r>
      <w:r w:rsidR="4D7AE8F0" w:rsidRPr="002A5152">
        <w:lastRenderedPageBreak/>
        <w:t>estão diretamente relacionados com os serviços específicos oferecidos pelo sistema a seus usuários.</w:t>
      </w:r>
    </w:p>
    <w:p w14:paraId="442E2B77" w14:textId="5402485E" w:rsidR="00D67900" w:rsidRPr="002A5152" w:rsidRDefault="0035598E" w:rsidP="0038435A">
      <w:pPr>
        <w:pStyle w:val="Legenda"/>
        <w:keepNext/>
        <w:spacing w:line="360" w:lineRule="auto"/>
        <w:jc w:val="center"/>
        <w:rPr>
          <w:rFonts w:cs="Arial"/>
        </w:rPr>
      </w:pPr>
      <w:bookmarkStart w:id="61" w:name="_Toc169196563"/>
      <w:r>
        <w:rPr>
          <w:rFonts w:cs="Arial"/>
        </w:rPr>
        <w:t>Q</w:t>
      </w:r>
      <w:r w:rsidR="00D67900" w:rsidRPr="002A5152">
        <w:rPr>
          <w:rFonts w:cs="Arial"/>
        </w:rPr>
        <w:t xml:space="preserve">uadro </w:t>
      </w:r>
      <w:r w:rsidR="00D67900" w:rsidRPr="002A5152">
        <w:rPr>
          <w:rFonts w:cs="Arial"/>
        </w:rPr>
        <w:fldChar w:fldCharType="begin"/>
      </w:r>
      <w:r w:rsidR="00D67900" w:rsidRPr="002A5152">
        <w:rPr>
          <w:rFonts w:cs="Arial"/>
        </w:rPr>
        <w:instrText xml:space="preserve"> SEQ quadro \* ARABIC </w:instrText>
      </w:r>
      <w:r w:rsidR="00D67900" w:rsidRPr="002A5152">
        <w:rPr>
          <w:rFonts w:cs="Arial"/>
        </w:rPr>
        <w:fldChar w:fldCharType="separate"/>
      </w:r>
      <w:r w:rsidR="00D67900" w:rsidRPr="002A5152">
        <w:rPr>
          <w:rFonts w:cs="Arial"/>
        </w:rPr>
        <w:t>8</w:t>
      </w:r>
      <w:r w:rsidR="00D67900" w:rsidRPr="002A5152">
        <w:rPr>
          <w:rFonts w:cs="Arial"/>
        </w:rPr>
        <w:fldChar w:fldCharType="end"/>
      </w:r>
      <w:r w:rsidR="00D67900" w:rsidRPr="002A5152">
        <w:rPr>
          <w:rFonts w:cs="Arial"/>
        </w:rPr>
        <w:t xml:space="preserve"> - Requisitos não funcionais do Sistema</w:t>
      </w:r>
      <w:bookmarkEnd w:id="61"/>
    </w:p>
    <w:tbl>
      <w:tblPr>
        <w:tblW w:w="9199"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19"/>
        <w:gridCol w:w="5345"/>
        <w:gridCol w:w="1310"/>
        <w:gridCol w:w="731"/>
        <w:gridCol w:w="694"/>
      </w:tblGrid>
      <w:tr w:rsidR="00FF6432" w:rsidRPr="002A5152" w14:paraId="14B9B069" w14:textId="77777777" w:rsidTr="009D2DB7">
        <w:trPr>
          <w:cantSplit/>
          <w:trHeight w:val="419"/>
          <w:tblHeader/>
          <w:jc w:val="center"/>
        </w:trPr>
        <w:tc>
          <w:tcPr>
            <w:tcW w:w="1119" w:type="dxa"/>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336C0BAE" w14:textId="77777777" w:rsidR="00FF6432" w:rsidRPr="002A5152" w:rsidRDefault="00FF6432"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Número</w:t>
            </w:r>
          </w:p>
        </w:tc>
        <w:tc>
          <w:tcPr>
            <w:tcW w:w="5345" w:type="dxa"/>
            <w:vMerge w:val="restart"/>
            <w:tcBorders>
              <w:top w:val="single" w:sz="12" w:space="0" w:color="000000"/>
              <w:left w:val="single" w:sz="6" w:space="0" w:color="000000"/>
              <w:right w:val="single" w:sz="6" w:space="0" w:color="000000"/>
            </w:tcBorders>
            <w:shd w:val="clear" w:color="auto" w:fill="BFBFBF" w:themeFill="background1" w:themeFillShade="BF"/>
            <w:vAlign w:val="center"/>
          </w:tcPr>
          <w:p w14:paraId="5308DA84" w14:textId="77777777" w:rsidR="00FF6432" w:rsidRPr="002A5152" w:rsidRDefault="00FF6432" w:rsidP="00E261E5">
            <w:pPr>
              <w:pStyle w:val="InfoBlue"/>
              <w:jc w:val="center"/>
            </w:pPr>
            <w:r w:rsidRPr="002A5152">
              <w:t>Descrição</w:t>
            </w:r>
          </w:p>
        </w:tc>
        <w:tc>
          <w:tcPr>
            <w:tcW w:w="1310" w:type="dxa"/>
            <w:vMerge w:val="restart"/>
            <w:tcBorders>
              <w:top w:val="single" w:sz="12" w:space="0" w:color="000000"/>
              <w:left w:val="single" w:sz="6" w:space="0" w:color="000000"/>
              <w:right w:val="single" w:sz="12" w:space="0" w:color="000000"/>
            </w:tcBorders>
            <w:shd w:val="clear" w:color="auto" w:fill="BFBFBF" w:themeFill="background1" w:themeFillShade="BF"/>
            <w:vAlign w:val="center"/>
          </w:tcPr>
          <w:p w14:paraId="15B3DEA9" w14:textId="77777777" w:rsidR="00FF6432" w:rsidRPr="002A5152" w:rsidRDefault="00FF6432" w:rsidP="00E261E5">
            <w:pPr>
              <w:pStyle w:val="InfoBlue"/>
              <w:jc w:val="center"/>
            </w:pPr>
            <w:r w:rsidRPr="002A5152">
              <w:t>Prioridade</w:t>
            </w:r>
          </w:p>
        </w:tc>
        <w:tc>
          <w:tcPr>
            <w:tcW w:w="1425" w:type="dxa"/>
            <w:gridSpan w:val="2"/>
            <w:tcBorders>
              <w:top w:val="single" w:sz="12" w:space="0" w:color="000000"/>
              <w:left w:val="single" w:sz="6" w:space="0" w:color="000000"/>
              <w:bottom w:val="single" w:sz="6" w:space="0" w:color="000000"/>
              <w:right w:val="single" w:sz="12" w:space="0" w:color="000000"/>
            </w:tcBorders>
            <w:shd w:val="clear" w:color="auto" w:fill="BFBFBF" w:themeFill="background1" w:themeFillShade="BF"/>
            <w:vAlign w:val="center"/>
          </w:tcPr>
          <w:p w14:paraId="3071B1AB" w14:textId="77777777" w:rsidR="00FF6432" w:rsidRPr="002A5152" w:rsidRDefault="00FF6432" w:rsidP="00E261E5">
            <w:pPr>
              <w:pStyle w:val="InfoBlue"/>
              <w:jc w:val="center"/>
            </w:pPr>
            <w:r w:rsidRPr="002A5152">
              <w:t>Revisado</w:t>
            </w:r>
          </w:p>
        </w:tc>
      </w:tr>
      <w:tr w:rsidR="00FF6432" w:rsidRPr="002A5152" w14:paraId="520767C7" w14:textId="77777777" w:rsidTr="009D2DB7">
        <w:trPr>
          <w:cantSplit/>
          <w:trHeight w:val="153"/>
          <w:tblHeader/>
          <w:jc w:val="center"/>
        </w:trPr>
        <w:tc>
          <w:tcPr>
            <w:tcW w:w="1119" w:type="dxa"/>
            <w:vMerge/>
            <w:tcBorders>
              <w:left w:val="single" w:sz="12" w:space="0" w:color="000000"/>
              <w:bottom w:val="single" w:sz="6" w:space="0" w:color="000000"/>
              <w:right w:val="single" w:sz="6" w:space="0" w:color="000000"/>
            </w:tcBorders>
            <w:shd w:val="clear" w:color="auto" w:fill="BFBFBF" w:themeFill="background1" w:themeFillShade="BF"/>
            <w:vAlign w:val="center"/>
          </w:tcPr>
          <w:p w14:paraId="32B163F8" w14:textId="77777777" w:rsidR="00FF6432" w:rsidRPr="002A5152" w:rsidRDefault="00FF6432" w:rsidP="00E261E5">
            <w:pPr>
              <w:pStyle w:val="Corpodetexto1"/>
              <w:spacing w:line="360" w:lineRule="auto"/>
              <w:jc w:val="center"/>
              <w:rPr>
                <w:rFonts w:ascii="Arial" w:hAnsi="Arial" w:cs="Arial"/>
                <w:sz w:val="22"/>
                <w:szCs w:val="22"/>
                <w:lang w:val="pt-BR"/>
              </w:rPr>
            </w:pPr>
          </w:p>
        </w:tc>
        <w:tc>
          <w:tcPr>
            <w:tcW w:w="5345" w:type="dxa"/>
            <w:vMerge/>
            <w:tcBorders>
              <w:left w:val="single" w:sz="6" w:space="0" w:color="000000"/>
              <w:bottom w:val="single" w:sz="6" w:space="0" w:color="000000"/>
              <w:right w:val="single" w:sz="6" w:space="0" w:color="000000"/>
            </w:tcBorders>
            <w:shd w:val="clear" w:color="auto" w:fill="BFBFBF" w:themeFill="background1" w:themeFillShade="BF"/>
            <w:vAlign w:val="center"/>
          </w:tcPr>
          <w:p w14:paraId="5A54E0EE" w14:textId="77777777" w:rsidR="00FF6432" w:rsidRPr="002A5152" w:rsidRDefault="00FF6432" w:rsidP="00E261E5">
            <w:pPr>
              <w:pStyle w:val="InfoBlue"/>
              <w:jc w:val="center"/>
            </w:pPr>
          </w:p>
        </w:tc>
        <w:tc>
          <w:tcPr>
            <w:tcW w:w="1310" w:type="dxa"/>
            <w:vMerge/>
            <w:tcBorders>
              <w:left w:val="single" w:sz="6" w:space="0" w:color="000000"/>
              <w:bottom w:val="single" w:sz="6" w:space="0" w:color="000000"/>
              <w:right w:val="single" w:sz="12" w:space="0" w:color="000000"/>
            </w:tcBorders>
            <w:shd w:val="clear" w:color="auto" w:fill="BFBFBF" w:themeFill="background1" w:themeFillShade="BF"/>
            <w:vAlign w:val="center"/>
          </w:tcPr>
          <w:p w14:paraId="05460160" w14:textId="77777777" w:rsidR="00FF6432" w:rsidRPr="002A5152" w:rsidRDefault="00FF6432" w:rsidP="00E261E5">
            <w:pPr>
              <w:pStyle w:val="InfoBlue"/>
              <w:jc w:val="center"/>
            </w:pPr>
          </w:p>
        </w:tc>
        <w:tc>
          <w:tcPr>
            <w:tcW w:w="731" w:type="dxa"/>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69AF7D77" w14:textId="77777777" w:rsidR="00FF6432" w:rsidRPr="002A5152" w:rsidRDefault="00FF6432" w:rsidP="00E261E5">
            <w:pPr>
              <w:pStyle w:val="InfoBlue"/>
              <w:jc w:val="center"/>
            </w:pPr>
            <w:r w:rsidRPr="002A5152">
              <w:t>Sim</w:t>
            </w:r>
          </w:p>
        </w:tc>
        <w:tc>
          <w:tcPr>
            <w:tcW w:w="694" w:type="dxa"/>
            <w:tcBorders>
              <w:top w:val="single" w:sz="12" w:space="0" w:color="000000"/>
              <w:left w:val="single" w:sz="6" w:space="0" w:color="000000"/>
              <w:bottom w:val="single" w:sz="6" w:space="0" w:color="000000"/>
              <w:right w:val="single" w:sz="12" w:space="0" w:color="000000"/>
            </w:tcBorders>
            <w:shd w:val="clear" w:color="auto" w:fill="BFBFBF" w:themeFill="background1" w:themeFillShade="BF"/>
          </w:tcPr>
          <w:p w14:paraId="0C6D23E9" w14:textId="77777777" w:rsidR="00FF6432" w:rsidRPr="002A5152" w:rsidRDefault="00FF6432" w:rsidP="00E261E5">
            <w:pPr>
              <w:pStyle w:val="InfoBlue"/>
              <w:jc w:val="center"/>
            </w:pPr>
            <w:r w:rsidRPr="002A5152">
              <w:t>Não</w:t>
            </w:r>
          </w:p>
        </w:tc>
      </w:tr>
      <w:tr w:rsidR="00FF6432" w:rsidRPr="002A5152" w14:paraId="67375CE2" w14:textId="77777777" w:rsidTr="009D2DB7">
        <w:trPr>
          <w:cantSplit/>
          <w:trHeight w:val="725"/>
          <w:jc w:val="center"/>
        </w:trPr>
        <w:tc>
          <w:tcPr>
            <w:tcW w:w="1119" w:type="dxa"/>
            <w:tcBorders>
              <w:top w:val="single" w:sz="12" w:space="0" w:color="000000"/>
              <w:left w:val="single" w:sz="12" w:space="0" w:color="000000"/>
              <w:bottom w:val="single" w:sz="6" w:space="0" w:color="000000"/>
              <w:right w:val="single" w:sz="6" w:space="0" w:color="000000"/>
            </w:tcBorders>
            <w:shd w:val="clear" w:color="auto" w:fill="auto"/>
            <w:vAlign w:val="center"/>
          </w:tcPr>
          <w:p w14:paraId="012517BC" w14:textId="586B9FC2" w:rsidR="00FF6432" w:rsidRPr="002A5152" w:rsidRDefault="00FF6432" w:rsidP="00E261E5">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RNF001</w:t>
            </w:r>
          </w:p>
        </w:tc>
        <w:tc>
          <w:tcPr>
            <w:tcW w:w="5345" w:type="dxa"/>
            <w:tcBorders>
              <w:top w:val="single" w:sz="12" w:space="0" w:color="000000"/>
              <w:left w:val="single" w:sz="6" w:space="0" w:color="000000"/>
              <w:bottom w:val="single" w:sz="6" w:space="0" w:color="000000"/>
              <w:right w:val="single" w:sz="6" w:space="0" w:color="000000"/>
            </w:tcBorders>
            <w:vAlign w:val="center"/>
          </w:tcPr>
          <w:p w14:paraId="070C43FE" w14:textId="7B26E07D" w:rsidR="00FF6432" w:rsidRPr="002A5152" w:rsidRDefault="007110E0" w:rsidP="00E261E5">
            <w:pPr>
              <w:pStyle w:val="InfoBlue"/>
              <w:jc w:val="center"/>
            </w:pPr>
            <w:r w:rsidRPr="002A5152">
              <w:t xml:space="preserve">Controle de consumo de recursos computacionais pelo sistema (processador, </w:t>
            </w:r>
            <w:r w:rsidR="005259EA" w:rsidRPr="002A5152">
              <w:t>armazenamento persistente, memória ram e transferência de dados</w:t>
            </w:r>
            <w:r w:rsidR="00446BB6" w:rsidRPr="002A5152">
              <w:t>)</w:t>
            </w:r>
          </w:p>
        </w:tc>
        <w:tc>
          <w:tcPr>
            <w:tcW w:w="1310" w:type="dxa"/>
            <w:tcBorders>
              <w:top w:val="single" w:sz="12" w:space="0" w:color="000000"/>
              <w:left w:val="single" w:sz="6" w:space="0" w:color="000000"/>
              <w:bottom w:val="single" w:sz="6" w:space="0" w:color="000000"/>
              <w:right w:val="single" w:sz="12" w:space="0" w:color="000000"/>
            </w:tcBorders>
            <w:shd w:val="clear" w:color="auto" w:fill="auto"/>
            <w:vAlign w:val="center"/>
          </w:tcPr>
          <w:p w14:paraId="7C991FB1" w14:textId="35311D5D" w:rsidR="00FF6432" w:rsidRPr="002A5152" w:rsidRDefault="00FF6432" w:rsidP="00E261E5">
            <w:pPr>
              <w:pStyle w:val="InfoBlue"/>
              <w:jc w:val="center"/>
            </w:pPr>
            <w:r w:rsidRPr="002A5152">
              <w:t>Média</w:t>
            </w:r>
          </w:p>
        </w:tc>
        <w:tc>
          <w:tcPr>
            <w:tcW w:w="731" w:type="dxa"/>
            <w:tcBorders>
              <w:top w:val="single" w:sz="12" w:space="0" w:color="000000"/>
              <w:left w:val="single" w:sz="6" w:space="0" w:color="000000"/>
              <w:bottom w:val="single" w:sz="6" w:space="0" w:color="000000"/>
              <w:right w:val="single" w:sz="12" w:space="0" w:color="000000"/>
            </w:tcBorders>
          </w:tcPr>
          <w:p w14:paraId="1961CC64" w14:textId="6DC455B5" w:rsidR="00FF6432" w:rsidRPr="002A5152" w:rsidRDefault="00FE6594" w:rsidP="00E261E5">
            <w:pPr>
              <w:pStyle w:val="InfoBlue"/>
              <w:jc w:val="center"/>
            </w:pPr>
            <w:r w:rsidRPr="002A5152">
              <w:t>X</w:t>
            </w:r>
          </w:p>
        </w:tc>
        <w:tc>
          <w:tcPr>
            <w:tcW w:w="694" w:type="dxa"/>
            <w:tcBorders>
              <w:top w:val="single" w:sz="12" w:space="0" w:color="000000"/>
              <w:left w:val="single" w:sz="6" w:space="0" w:color="000000"/>
              <w:bottom w:val="single" w:sz="6" w:space="0" w:color="000000"/>
              <w:right w:val="single" w:sz="12" w:space="0" w:color="000000"/>
            </w:tcBorders>
          </w:tcPr>
          <w:p w14:paraId="57EAD698" w14:textId="77777777" w:rsidR="00FF6432" w:rsidRPr="002A5152" w:rsidRDefault="00FF6432" w:rsidP="00E261E5">
            <w:pPr>
              <w:pStyle w:val="InfoBlue"/>
              <w:jc w:val="center"/>
            </w:pPr>
          </w:p>
        </w:tc>
      </w:tr>
      <w:tr w:rsidR="00FF6432" w:rsidRPr="002A5152" w14:paraId="112F2620" w14:textId="77777777" w:rsidTr="009D2DB7">
        <w:trPr>
          <w:cantSplit/>
          <w:trHeight w:val="709"/>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51F337DF" w14:textId="2DBCC6B4" w:rsidR="00FF6432" w:rsidRPr="002A5152" w:rsidRDefault="00FF6432"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RNF002</w:t>
            </w:r>
          </w:p>
        </w:tc>
        <w:tc>
          <w:tcPr>
            <w:tcW w:w="5345" w:type="dxa"/>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7AB343D2" w14:textId="0F7AA0FE" w:rsidR="00FF6432" w:rsidRPr="002A5152" w:rsidRDefault="008844FB" w:rsidP="00E261E5">
            <w:pPr>
              <w:pStyle w:val="InfoBlue"/>
              <w:jc w:val="center"/>
              <w:rPr>
                <w:u w:val="single"/>
              </w:rPr>
            </w:pPr>
            <w:r w:rsidRPr="002A5152">
              <w:t>Intuitividade d</w:t>
            </w:r>
            <w:r w:rsidR="00131F8A" w:rsidRPr="002A5152">
              <w:t>a interface do usuário e a experiencia geral do u</w:t>
            </w:r>
            <w:r w:rsidR="00C113BA" w:rsidRPr="002A5152">
              <w:t>suário</w:t>
            </w:r>
          </w:p>
        </w:tc>
        <w:tc>
          <w:tcPr>
            <w:tcW w:w="1310" w:type="dxa"/>
            <w:tcBorders>
              <w:top w:val="single" w:sz="6" w:space="0" w:color="000000"/>
              <w:left w:val="single" w:sz="6" w:space="0" w:color="000000"/>
              <w:bottom w:val="single" w:sz="6" w:space="0" w:color="000000"/>
              <w:right w:val="single" w:sz="12" w:space="0" w:color="000000"/>
            </w:tcBorders>
            <w:shd w:val="clear" w:color="auto" w:fill="D5DCE4" w:themeFill="text2" w:themeFillTint="33"/>
            <w:vAlign w:val="center"/>
          </w:tcPr>
          <w:p w14:paraId="4A3DB903" w14:textId="38405A1E" w:rsidR="00FF6432" w:rsidRPr="002A5152" w:rsidRDefault="00FF6432" w:rsidP="00E261E5">
            <w:pPr>
              <w:pStyle w:val="InfoBlue"/>
              <w:jc w:val="center"/>
              <w:rPr>
                <w:sz w:val="22"/>
                <w:szCs w:val="22"/>
              </w:rPr>
            </w:pPr>
            <w:r w:rsidRPr="002A5152">
              <w:t>Baixa</w:t>
            </w:r>
          </w:p>
        </w:tc>
        <w:tc>
          <w:tcPr>
            <w:tcW w:w="731"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3CEF8D52" w14:textId="2018F246" w:rsidR="00FF6432"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4D0D457A" w14:textId="77777777" w:rsidR="00FF6432" w:rsidRPr="002A5152" w:rsidRDefault="00FF6432" w:rsidP="00E261E5">
            <w:pPr>
              <w:pStyle w:val="InfoBlue"/>
              <w:jc w:val="center"/>
            </w:pPr>
          </w:p>
        </w:tc>
      </w:tr>
      <w:tr w:rsidR="00FF6432" w:rsidRPr="002A5152" w14:paraId="4B32BC60" w14:textId="77777777" w:rsidTr="009D2DB7">
        <w:trPr>
          <w:cantSplit/>
          <w:trHeight w:val="725"/>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58D65411" w14:textId="60AAD4AE" w:rsidR="00FF6432" w:rsidRPr="002A5152" w:rsidRDefault="00FF6432"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RNF003</w:t>
            </w:r>
          </w:p>
        </w:tc>
        <w:tc>
          <w:tcPr>
            <w:tcW w:w="5345" w:type="dxa"/>
            <w:tcBorders>
              <w:top w:val="single" w:sz="6" w:space="0" w:color="000000"/>
              <w:left w:val="single" w:sz="6" w:space="0" w:color="000000"/>
              <w:bottom w:val="single" w:sz="6" w:space="0" w:color="000000"/>
              <w:right w:val="single" w:sz="6" w:space="0" w:color="000000"/>
            </w:tcBorders>
            <w:vAlign w:val="center"/>
          </w:tcPr>
          <w:p w14:paraId="31640417" w14:textId="2E84418A" w:rsidR="00FF6432" w:rsidRPr="002A5152" w:rsidRDefault="008F2025" w:rsidP="00E261E5">
            <w:pPr>
              <w:pStyle w:val="InfoBlue"/>
              <w:jc w:val="center"/>
              <w:rPr>
                <w:sz w:val="22"/>
                <w:szCs w:val="22"/>
              </w:rPr>
            </w:pPr>
            <w:r w:rsidRPr="002A5152">
              <w:t xml:space="preserve">Estabilidade e disponibilidade do </w:t>
            </w:r>
            <w:r w:rsidR="0068080E" w:rsidRPr="002A5152">
              <w:t>sistema, tempo</w:t>
            </w:r>
            <w:r w:rsidRPr="002A5152">
              <w:t xml:space="preserve"> médio de falhas (MTBF) e tempo médio de recuperação </w:t>
            </w:r>
            <w:r w:rsidR="0068080E" w:rsidRPr="002A5152">
              <w:t>(MTTR).</w:t>
            </w: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4FDC01E" w14:textId="17CE08DE" w:rsidR="00FF6432" w:rsidRPr="002A5152" w:rsidRDefault="00FF6432" w:rsidP="00E261E5">
            <w:pPr>
              <w:pStyle w:val="InfoBlue"/>
              <w:jc w:val="center"/>
              <w:rPr>
                <w:sz w:val="22"/>
                <w:szCs w:val="22"/>
              </w:rPr>
            </w:pPr>
            <w:r w:rsidRPr="002A5152">
              <w:t>Média</w:t>
            </w:r>
          </w:p>
        </w:tc>
        <w:tc>
          <w:tcPr>
            <w:tcW w:w="731" w:type="dxa"/>
            <w:tcBorders>
              <w:top w:val="single" w:sz="6" w:space="0" w:color="000000"/>
              <w:left w:val="single" w:sz="6" w:space="0" w:color="000000"/>
              <w:bottom w:val="single" w:sz="6" w:space="0" w:color="000000"/>
              <w:right w:val="single" w:sz="12" w:space="0" w:color="000000"/>
            </w:tcBorders>
          </w:tcPr>
          <w:p w14:paraId="75C02FF6" w14:textId="78132218" w:rsidR="00FF6432"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68FCF43D" w14:textId="77777777" w:rsidR="00FF6432" w:rsidRPr="002A5152" w:rsidRDefault="00FF6432" w:rsidP="00E261E5">
            <w:pPr>
              <w:pStyle w:val="InfoBlue"/>
              <w:jc w:val="center"/>
            </w:pPr>
          </w:p>
        </w:tc>
      </w:tr>
      <w:tr w:rsidR="00FF6432" w:rsidRPr="002A5152" w14:paraId="113960D2" w14:textId="77777777" w:rsidTr="009D2DB7">
        <w:trPr>
          <w:cantSplit/>
          <w:trHeight w:val="1094"/>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74717E25" w14:textId="1AE9F29A" w:rsidR="00FF6432" w:rsidRPr="002A5152" w:rsidRDefault="00FF6432"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RNF004</w:t>
            </w:r>
          </w:p>
        </w:tc>
        <w:tc>
          <w:tcPr>
            <w:tcW w:w="5345" w:type="dxa"/>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41015863" w14:textId="22D3274C" w:rsidR="00FF6432" w:rsidRPr="002A5152" w:rsidRDefault="00EE6231" w:rsidP="00E261E5">
            <w:pPr>
              <w:pStyle w:val="InfoBlue"/>
              <w:jc w:val="center"/>
              <w:rPr>
                <w:sz w:val="22"/>
              </w:rPr>
            </w:pPr>
            <w:r w:rsidRPr="002A5152">
              <w:t>Compatibilidade com outros</w:t>
            </w:r>
            <w:r w:rsidR="00D228AB" w:rsidRPr="002A5152">
              <w:t xml:space="preserve"> sistemas operacionais</w:t>
            </w:r>
          </w:p>
        </w:tc>
        <w:tc>
          <w:tcPr>
            <w:tcW w:w="1310" w:type="dxa"/>
            <w:tcBorders>
              <w:top w:val="single" w:sz="6" w:space="0" w:color="000000"/>
              <w:left w:val="single" w:sz="6" w:space="0" w:color="000000"/>
              <w:bottom w:val="single" w:sz="6" w:space="0" w:color="000000"/>
              <w:right w:val="single" w:sz="12" w:space="0" w:color="000000"/>
            </w:tcBorders>
            <w:shd w:val="clear" w:color="auto" w:fill="D5DCE4" w:themeFill="text2" w:themeFillTint="33"/>
            <w:vAlign w:val="center"/>
          </w:tcPr>
          <w:p w14:paraId="6BA8AD0C" w14:textId="53030058" w:rsidR="00FF6432" w:rsidRPr="002A5152" w:rsidRDefault="00FF6432" w:rsidP="00E261E5">
            <w:pPr>
              <w:pStyle w:val="InfoBlue"/>
              <w:jc w:val="center"/>
              <w:rPr>
                <w:sz w:val="22"/>
                <w:szCs w:val="22"/>
              </w:rPr>
            </w:pPr>
            <w:r w:rsidRPr="002A5152">
              <w:t>Alta</w:t>
            </w:r>
          </w:p>
        </w:tc>
        <w:tc>
          <w:tcPr>
            <w:tcW w:w="731"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41039275" w14:textId="110FFB8A" w:rsidR="00FF6432"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shd w:val="clear" w:color="auto" w:fill="D5DCE4" w:themeFill="text2" w:themeFillTint="33"/>
          </w:tcPr>
          <w:p w14:paraId="411657F6" w14:textId="77777777" w:rsidR="00FF6432" w:rsidRPr="002A5152" w:rsidRDefault="00FF6432" w:rsidP="00E261E5">
            <w:pPr>
              <w:pStyle w:val="InfoBlue"/>
              <w:jc w:val="center"/>
            </w:pPr>
          </w:p>
        </w:tc>
      </w:tr>
      <w:tr w:rsidR="00FF6432" w:rsidRPr="002A5152" w14:paraId="1F8E7D8B" w14:textId="77777777" w:rsidTr="009D2DB7">
        <w:trPr>
          <w:cantSplit/>
          <w:trHeight w:val="1163"/>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614413B5" w14:textId="5750948F" w:rsidR="00FF6432" w:rsidRPr="002A5152" w:rsidRDefault="00FF6432"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RNF005</w:t>
            </w:r>
          </w:p>
        </w:tc>
        <w:tc>
          <w:tcPr>
            <w:tcW w:w="5345" w:type="dxa"/>
            <w:tcBorders>
              <w:top w:val="single" w:sz="6" w:space="0" w:color="000000"/>
              <w:left w:val="single" w:sz="6" w:space="0" w:color="000000"/>
              <w:bottom w:val="single" w:sz="6" w:space="0" w:color="000000"/>
              <w:right w:val="single" w:sz="6" w:space="0" w:color="000000"/>
            </w:tcBorders>
            <w:vAlign w:val="center"/>
          </w:tcPr>
          <w:p w14:paraId="0BB4E22C" w14:textId="45960081" w:rsidR="00FF6432" w:rsidRPr="002A5152" w:rsidRDefault="00F53018" w:rsidP="00E261E5">
            <w:pPr>
              <w:pStyle w:val="InfoBlue"/>
              <w:jc w:val="center"/>
              <w:rPr>
                <w:sz w:val="22"/>
                <w:szCs w:val="22"/>
              </w:rPr>
            </w:pPr>
            <w:r w:rsidRPr="002A5152">
              <w:t xml:space="preserve">Modularidade do </w:t>
            </w:r>
            <w:r w:rsidR="00887898" w:rsidRPr="002A5152">
              <w:t>código (css, html ,JavaScript) para manutenção</w:t>
            </w: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3555562D" w14:textId="35B51ABD" w:rsidR="00FF6432" w:rsidRPr="002A5152" w:rsidRDefault="00FF6432" w:rsidP="00E261E5">
            <w:pPr>
              <w:pStyle w:val="InfoBlue"/>
              <w:jc w:val="center"/>
              <w:rPr>
                <w:sz w:val="22"/>
                <w:szCs w:val="22"/>
              </w:rPr>
            </w:pPr>
            <w:r w:rsidRPr="002A5152">
              <w:t>Alta</w:t>
            </w:r>
          </w:p>
        </w:tc>
        <w:tc>
          <w:tcPr>
            <w:tcW w:w="731" w:type="dxa"/>
            <w:tcBorders>
              <w:top w:val="single" w:sz="6" w:space="0" w:color="000000"/>
              <w:left w:val="single" w:sz="6" w:space="0" w:color="000000"/>
              <w:bottom w:val="single" w:sz="6" w:space="0" w:color="000000"/>
              <w:right w:val="single" w:sz="12" w:space="0" w:color="000000"/>
            </w:tcBorders>
          </w:tcPr>
          <w:p w14:paraId="25D7CBEC" w14:textId="2D31AAAF" w:rsidR="00FF6432"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62B6F2D3" w14:textId="77777777" w:rsidR="00FF6432" w:rsidRPr="002A5152" w:rsidRDefault="00FF6432" w:rsidP="00E261E5">
            <w:pPr>
              <w:pStyle w:val="InfoBlue"/>
              <w:jc w:val="center"/>
            </w:pPr>
          </w:p>
        </w:tc>
      </w:tr>
      <w:tr w:rsidR="00990243" w:rsidRPr="002A5152" w14:paraId="6C19119E" w14:textId="77777777" w:rsidTr="009D2DB7">
        <w:trPr>
          <w:cantSplit/>
          <w:trHeight w:val="1163"/>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4CCE4E0D" w14:textId="274388E3" w:rsidR="00990243" w:rsidRPr="002A5152" w:rsidRDefault="00990243"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RNF006</w:t>
            </w:r>
          </w:p>
        </w:tc>
        <w:tc>
          <w:tcPr>
            <w:tcW w:w="5345" w:type="dxa"/>
            <w:tcBorders>
              <w:top w:val="single" w:sz="6" w:space="0" w:color="000000"/>
              <w:left w:val="single" w:sz="6" w:space="0" w:color="000000"/>
              <w:bottom w:val="single" w:sz="6" w:space="0" w:color="000000"/>
              <w:right w:val="single" w:sz="6" w:space="0" w:color="000000"/>
            </w:tcBorders>
            <w:vAlign w:val="center"/>
          </w:tcPr>
          <w:p w14:paraId="21953346" w14:textId="39C08D0E" w:rsidR="00990243" w:rsidRPr="002A5152" w:rsidRDefault="00F15A65" w:rsidP="00E261E5">
            <w:pPr>
              <w:pStyle w:val="InfoBlue"/>
              <w:jc w:val="center"/>
            </w:pPr>
            <w:r w:rsidRPr="002A5152">
              <w:t>Segurança</w:t>
            </w:r>
            <w:r w:rsidR="00E34F32" w:rsidRPr="002A5152">
              <w:t xml:space="preserve"> no sistema de autenticação</w:t>
            </w:r>
            <w:r w:rsidRPr="002A5152">
              <w:t xml:space="preserve"> na tela de login de </w:t>
            </w:r>
            <w:r w:rsidR="00E34F32" w:rsidRPr="002A5152">
              <w:t>usuário</w:t>
            </w:r>
            <w:r w:rsidR="00F4236C" w:rsidRPr="002A5152">
              <w:t xml:space="preserve"> (criptografia</w:t>
            </w:r>
            <w:r w:rsidR="009D645B" w:rsidRPr="002A5152">
              <w:t xml:space="preserve"> e demais características de segurança)</w:t>
            </w: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3DCC324" w14:textId="593A2051" w:rsidR="00990243" w:rsidRPr="002A5152" w:rsidRDefault="00591776" w:rsidP="00E261E5">
            <w:pPr>
              <w:pStyle w:val="InfoBlue"/>
              <w:jc w:val="center"/>
            </w:pPr>
            <w:r w:rsidRPr="002A5152">
              <w:t>A</w:t>
            </w:r>
            <w:r w:rsidR="00E34F32" w:rsidRPr="002A5152">
              <w:t>lta</w:t>
            </w:r>
          </w:p>
        </w:tc>
        <w:tc>
          <w:tcPr>
            <w:tcW w:w="731" w:type="dxa"/>
            <w:tcBorders>
              <w:top w:val="single" w:sz="6" w:space="0" w:color="000000"/>
              <w:left w:val="single" w:sz="6" w:space="0" w:color="000000"/>
              <w:bottom w:val="single" w:sz="6" w:space="0" w:color="000000"/>
              <w:right w:val="single" w:sz="12" w:space="0" w:color="000000"/>
            </w:tcBorders>
          </w:tcPr>
          <w:p w14:paraId="77373D8D" w14:textId="656DD556" w:rsidR="00990243"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1D4145A2" w14:textId="77777777" w:rsidR="00990243" w:rsidRPr="002A5152" w:rsidRDefault="00990243" w:rsidP="00E261E5">
            <w:pPr>
              <w:pStyle w:val="InfoBlue"/>
              <w:jc w:val="center"/>
            </w:pPr>
          </w:p>
        </w:tc>
      </w:tr>
      <w:tr w:rsidR="00990243" w:rsidRPr="002A5152" w14:paraId="32BAF318" w14:textId="77777777" w:rsidTr="009D2DB7">
        <w:trPr>
          <w:cantSplit/>
          <w:trHeight w:val="1163"/>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18C5DC54" w14:textId="12598B5F" w:rsidR="00990243" w:rsidRPr="002A5152" w:rsidRDefault="00990243"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RNF007</w:t>
            </w:r>
          </w:p>
        </w:tc>
        <w:tc>
          <w:tcPr>
            <w:tcW w:w="5345" w:type="dxa"/>
            <w:tcBorders>
              <w:top w:val="single" w:sz="6" w:space="0" w:color="000000"/>
              <w:left w:val="single" w:sz="6" w:space="0" w:color="000000"/>
              <w:bottom w:val="single" w:sz="6" w:space="0" w:color="000000"/>
              <w:right w:val="single" w:sz="6" w:space="0" w:color="000000"/>
            </w:tcBorders>
            <w:vAlign w:val="center"/>
          </w:tcPr>
          <w:p w14:paraId="79A234CA" w14:textId="02303A76" w:rsidR="00990243" w:rsidRPr="002A5152" w:rsidRDefault="00BA27BA" w:rsidP="00E261E5">
            <w:pPr>
              <w:pStyle w:val="InfoBlue"/>
              <w:jc w:val="center"/>
            </w:pPr>
            <w:r w:rsidRPr="002A5152">
              <w:t>Escalabilidade d</w:t>
            </w:r>
            <w:r w:rsidR="00EB740B" w:rsidRPr="002A5152">
              <w:t>o banco de dados.</w:t>
            </w: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ED02503" w14:textId="77A196B4" w:rsidR="00990243" w:rsidRPr="002A5152" w:rsidRDefault="00427425" w:rsidP="00E261E5">
            <w:pPr>
              <w:pStyle w:val="InfoBlue"/>
              <w:jc w:val="center"/>
            </w:pPr>
            <w:r w:rsidRPr="002A5152">
              <w:t>Baixo</w:t>
            </w:r>
          </w:p>
        </w:tc>
        <w:tc>
          <w:tcPr>
            <w:tcW w:w="731" w:type="dxa"/>
            <w:tcBorders>
              <w:top w:val="single" w:sz="6" w:space="0" w:color="000000"/>
              <w:left w:val="single" w:sz="6" w:space="0" w:color="000000"/>
              <w:bottom w:val="single" w:sz="6" w:space="0" w:color="000000"/>
              <w:right w:val="single" w:sz="12" w:space="0" w:color="000000"/>
            </w:tcBorders>
          </w:tcPr>
          <w:p w14:paraId="7228D933" w14:textId="419E354F" w:rsidR="00990243"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2421760F" w14:textId="77777777" w:rsidR="00990243" w:rsidRPr="002A5152" w:rsidRDefault="00990243" w:rsidP="00E261E5">
            <w:pPr>
              <w:pStyle w:val="InfoBlue"/>
              <w:jc w:val="center"/>
            </w:pPr>
          </w:p>
        </w:tc>
      </w:tr>
      <w:tr w:rsidR="00990243" w:rsidRPr="002A5152" w14:paraId="0DEC25B2" w14:textId="77777777" w:rsidTr="009D2DB7">
        <w:trPr>
          <w:cantSplit/>
          <w:trHeight w:val="1163"/>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490CAACC" w14:textId="2E14BE0E" w:rsidR="00990243" w:rsidRPr="002A5152" w:rsidRDefault="00990243"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lastRenderedPageBreak/>
              <w:t>RNF008</w:t>
            </w:r>
          </w:p>
        </w:tc>
        <w:tc>
          <w:tcPr>
            <w:tcW w:w="5345" w:type="dxa"/>
            <w:tcBorders>
              <w:top w:val="single" w:sz="6" w:space="0" w:color="000000"/>
              <w:left w:val="single" w:sz="6" w:space="0" w:color="000000"/>
              <w:bottom w:val="single" w:sz="6" w:space="0" w:color="000000"/>
              <w:right w:val="single" w:sz="6" w:space="0" w:color="000000"/>
            </w:tcBorders>
            <w:vAlign w:val="center"/>
          </w:tcPr>
          <w:p w14:paraId="31E415C0" w14:textId="1997521F" w:rsidR="00990243" w:rsidRPr="002A5152" w:rsidRDefault="00EB740B" w:rsidP="00E261E5">
            <w:pPr>
              <w:pStyle w:val="InfoBlue"/>
              <w:jc w:val="center"/>
            </w:pPr>
            <w:r w:rsidRPr="002A5152">
              <w:t>O</w:t>
            </w:r>
            <w:r w:rsidR="007B1093" w:rsidRPr="002A5152">
              <w:t xml:space="preserve"> </w:t>
            </w:r>
            <w:r w:rsidR="00AE73F8" w:rsidRPr="002A5152">
              <w:t>software</w:t>
            </w:r>
            <w:r w:rsidR="007B1093" w:rsidRPr="002A5152">
              <w:t xml:space="preserve"> deve seguir todas as leis</w:t>
            </w:r>
            <w:r w:rsidR="00634AB4" w:rsidRPr="002A5152">
              <w:t xml:space="preserve"> de </w:t>
            </w:r>
            <w:r w:rsidR="000827AB" w:rsidRPr="002A5152">
              <w:t xml:space="preserve">saúde </w:t>
            </w:r>
            <w:r w:rsidR="009C2D62" w:rsidRPr="002A5152">
              <w:t>vigentes municipais</w:t>
            </w:r>
            <w:r w:rsidR="00634AB4" w:rsidRPr="002A5152">
              <w:t xml:space="preserve"> e </w:t>
            </w:r>
            <w:r w:rsidR="009C099C" w:rsidRPr="002A5152">
              <w:t>Estadual.</w:t>
            </w:r>
          </w:p>
          <w:p w14:paraId="06012E1A" w14:textId="6CFD3F95" w:rsidR="007B1093" w:rsidRPr="002A5152" w:rsidRDefault="007B1093" w:rsidP="00E261E5">
            <w:pPr>
              <w:pStyle w:val="Corpodetexto"/>
              <w:spacing w:line="360" w:lineRule="auto"/>
              <w:jc w:val="center"/>
              <w:rPr>
                <w:rFonts w:cs="Arial"/>
              </w:rPr>
            </w:pP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65254B0" w14:textId="66545224" w:rsidR="00990243" w:rsidRPr="002A5152" w:rsidRDefault="00FE6594" w:rsidP="00E261E5">
            <w:pPr>
              <w:pStyle w:val="InfoBlue"/>
              <w:jc w:val="center"/>
            </w:pPr>
            <w:r w:rsidRPr="002A5152">
              <w:t>A</w:t>
            </w:r>
            <w:r w:rsidR="000827AB" w:rsidRPr="002A5152">
              <w:t>lta</w:t>
            </w:r>
          </w:p>
        </w:tc>
        <w:tc>
          <w:tcPr>
            <w:tcW w:w="731" w:type="dxa"/>
            <w:tcBorders>
              <w:top w:val="single" w:sz="6" w:space="0" w:color="000000"/>
              <w:left w:val="single" w:sz="6" w:space="0" w:color="000000"/>
              <w:bottom w:val="single" w:sz="6" w:space="0" w:color="000000"/>
              <w:right w:val="single" w:sz="12" w:space="0" w:color="000000"/>
            </w:tcBorders>
          </w:tcPr>
          <w:p w14:paraId="4F87DB73" w14:textId="6D6FF535" w:rsidR="00990243"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29FA99D4" w14:textId="77777777" w:rsidR="00990243" w:rsidRPr="002A5152" w:rsidRDefault="00990243" w:rsidP="00E261E5">
            <w:pPr>
              <w:pStyle w:val="InfoBlue"/>
              <w:jc w:val="center"/>
            </w:pPr>
          </w:p>
        </w:tc>
      </w:tr>
      <w:tr w:rsidR="00446BB6" w:rsidRPr="002A5152" w14:paraId="323FBFB6" w14:textId="77777777" w:rsidTr="009D2DB7">
        <w:trPr>
          <w:cantSplit/>
          <w:trHeight w:val="1163"/>
          <w:jc w:val="center"/>
        </w:trPr>
        <w:tc>
          <w:tcPr>
            <w:tcW w:w="1119"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335A8F3C" w14:textId="7B5B33DA" w:rsidR="00446BB6" w:rsidRPr="002A5152" w:rsidRDefault="00DE08FF" w:rsidP="00E261E5">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RNF009</w:t>
            </w:r>
          </w:p>
        </w:tc>
        <w:tc>
          <w:tcPr>
            <w:tcW w:w="5345" w:type="dxa"/>
            <w:tcBorders>
              <w:top w:val="single" w:sz="6" w:space="0" w:color="000000"/>
              <w:left w:val="single" w:sz="6" w:space="0" w:color="000000"/>
              <w:bottom w:val="single" w:sz="6" w:space="0" w:color="000000"/>
              <w:right w:val="single" w:sz="6" w:space="0" w:color="000000"/>
            </w:tcBorders>
            <w:vAlign w:val="center"/>
          </w:tcPr>
          <w:p w14:paraId="3435BBCD" w14:textId="2845D6C2" w:rsidR="00446BB6" w:rsidRPr="002A5152" w:rsidRDefault="00752625" w:rsidP="00E261E5">
            <w:pPr>
              <w:pStyle w:val="InfoBlue"/>
              <w:jc w:val="center"/>
            </w:pPr>
            <w:r w:rsidRPr="002A5152">
              <w:t>O software deve ter uma alta disponibilidade</w:t>
            </w:r>
            <w:r w:rsidR="005E0FA1" w:rsidRPr="002A5152">
              <w:t>.</w:t>
            </w:r>
          </w:p>
        </w:tc>
        <w:tc>
          <w:tcPr>
            <w:tcW w:w="1310"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0C727A7F" w14:textId="6EFC176F" w:rsidR="00446BB6" w:rsidRPr="002A5152" w:rsidRDefault="00FE6594" w:rsidP="00E261E5">
            <w:pPr>
              <w:pStyle w:val="InfoBlue"/>
              <w:jc w:val="center"/>
            </w:pPr>
            <w:r w:rsidRPr="002A5152">
              <w:t>A</w:t>
            </w:r>
            <w:r w:rsidR="005E0FA1" w:rsidRPr="002A5152">
              <w:t>lta</w:t>
            </w:r>
          </w:p>
        </w:tc>
        <w:tc>
          <w:tcPr>
            <w:tcW w:w="731" w:type="dxa"/>
            <w:tcBorders>
              <w:top w:val="single" w:sz="6" w:space="0" w:color="000000"/>
              <w:left w:val="single" w:sz="6" w:space="0" w:color="000000"/>
              <w:bottom w:val="single" w:sz="6" w:space="0" w:color="000000"/>
              <w:right w:val="single" w:sz="12" w:space="0" w:color="000000"/>
            </w:tcBorders>
          </w:tcPr>
          <w:p w14:paraId="1ED21781" w14:textId="7B1EE677" w:rsidR="00446BB6" w:rsidRPr="002A5152" w:rsidRDefault="00FE6594" w:rsidP="00E261E5">
            <w:pPr>
              <w:pStyle w:val="InfoBlue"/>
              <w:jc w:val="center"/>
            </w:pPr>
            <w:r w:rsidRPr="002A5152">
              <w:t>X</w:t>
            </w:r>
          </w:p>
        </w:tc>
        <w:tc>
          <w:tcPr>
            <w:tcW w:w="694" w:type="dxa"/>
            <w:tcBorders>
              <w:top w:val="single" w:sz="6" w:space="0" w:color="000000"/>
              <w:left w:val="single" w:sz="6" w:space="0" w:color="000000"/>
              <w:bottom w:val="single" w:sz="6" w:space="0" w:color="000000"/>
              <w:right w:val="single" w:sz="12" w:space="0" w:color="000000"/>
            </w:tcBorders>
          </w:tcPr>
          <w:p w14:paraId="7CDC80A2" w14:textId="77777777" w:rsidR="00446BB6" w:rsidRPr="002A5152" w:rsidRDefault="00446BB6" w:rsidP="00E261E5">
            <w:pPr>
              <w:pStyle w:val="InfoBlue"/>
              <w:jc w:val="center"/>
            </w:pPr>
          </w:p>
        </w:tc>
      </w:tr>
    </w:tbl>
    <w:p w14:paraId="42BD435E" w14:textId="31508EBB" w:rsidR="0089679B" w:rsidRPr="002A5152" w:rsidRDefault="0089679B" w:rsidP="0038435A">
      <w:pPr>
        <w:spacing w:line="360" w:lineRule="auto"/>
        <w:ind w:left="2880"/>
        <w:rPr>
          <w:rFonts w:cs="Arial"/>
          <w:snapToGrid/>
          <w:color w:val="000000"/>
          <w:szCs w:val="24"/>
          <w:lang w:eastAsia="pt-BR"/>
        </w:rPr>
      </w:pPr>
      <w:bookmarkStart w:id="62" w:name="_Toc106706820"/>
      <w:r w:rsidRPr="002A5152">
        <w:rPr>
          <w:rFonts w:cs="Arial"/>
          <w:sz w:val="20"/>
        </w:rPr>
        <w:t>Fonte: Do próprio autor, 2024</w:t>
      </w:r>
    </w:p>
    <w:p w14:paraId="57FC8738" w14:textId="77777777" w:rsidR="00F1504D" w:rsidRPr="002A5152" w:rsidRDefault="00F1504D" w:rsidP="0038435A">
      <w:pPr>
        <w:spacing w:line="360" w:lineRule="auto"/>
        <w:rPr>
          <w:rFonts w:cs="Arial"/>
        </w:rPr>
      </w:pPr>
    </w:p>
    <w:p w14:paraId="04763F09" w14:textId="68BDF99C" w:rsidR="003F2FEB" w:rsidRPr="002A5152" w:rsidRDefault="003F2FEB" w:rsidP="0038435A">
      <w:pPr>
        <w:pStyle w:val="Ttulo2"/>
        <w:spacing w:line="360" w:lineRule="auto"/>
        <w:rPr>
          <w:rFonts w:cs="Arial"/>
        </w:rPr>
      </w:pPr>
      <w:bookmarkStart w:id="63" w:name="_Toc169195299"/>
      <w:r w:rsidRPr="002A5152">
        <w:rPr>
          <w:rFonts w:cs="Arial"/>
        </w:rPr>
        <w:t>Re</w:t>
      </w:r>
      <w:r w:rsidR="007407B4" w:rsidRPr="002A5152">
        <w:rPr>
          <w:rFonts w:cs="Arial"/>
        </w:rPr>
        <w:t>gras de Negócio</w:t>
      </w:r>
      <w:bookmarkEnd w:id="62"/>
      <w:bookmarkEnd w:id="63"/>
    </w:p>
    <w:p w14:paraId="475CFFA1" w14:textId="590E5ACA" w:rsidR="003F2FEB" w:rsidRPr="002A5152" w:rsidRDefault="00642877" w:rsidP="00CC5E5F">
      <w:pPr>
        <w:pStyle w:val="InfoBlue"/>
      </w:pPr>
      <w:r>
        <w:tab/>
      </w:r>
      <w:r>
        <w:tab/>
      </w:r>
      <w:r w:rsidR="001721C0" w:rsidRPr="002A5152">
        <w:t>Esse quadro, estabelece as regras de negócio da empresa solicitante do sistema que tem como objetivo alinhar as políticas, normas éticas e sociais, decisões estratégicas, diretrizes e objetivos na criação do software.</w:t>
      </w:r>
    </w:p>
    <w:p w14:paraId="2BBB4819" w14:textId="77777777" w:rsidR="00896DB6" w:rsidRPr="002A5152" w:rsidRDefault="00896DB6" w:rsidP="0038435A">
      <w:pPr>
        <w:pStyle w:val="Corpodetexto"/>
        <w:spacing w:line="360" w:lineRule="auto"/>
        <w:ind w:left="0"/>
        <w:rPr>
          <w:rFonts w:cs="Arial"/>
        </w:rPr>
      </w:pPr>
    </w:p>
    <w:p w14:paraId="0A3D3E79" w14:textId="499C75CF" w:rsidR="00FD1604" w:rsidRPr="002A5152" w:rsidRDefault="00FD1604" w:rsidP="0038435A">
      <w:pPr>
        <w:pStyle w:val="Legenda"/>
        <w:keepNext/>
        <w:spacing w:line="360" w:lineRule="auto"/>
        <w:jc w:val="center"/>
        <w:rPr>
          <w:rFonts w:cs="Arial"/>
        </w:rPr>
      </w:pPr>
      <w:bookmarkStart w:id="64" w:name="_Toc169196564"/>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9</w:t>
      </w:r>
      <w:r w:rsidR="00933156" w:rsidRPr="002A5152">
        <w:rPr>
          <w:rFonts w:cs="Arial"/>
        </w:rPr>
        <w:fldChar w:fldCharType="end"/>
      </w:r>
      <w:r w:rsidRPr="002A5152">
        <w:rPr>
          <w:rFonts w:cs="Arial"/>
        </w:rPr>
        <w:t xml:space="preserve"> Regras de </w:t>
      </w:r>
      <w:r w:rsidR="0050271B">
        <w:rPr>
          <w:rFonts w:cs="Arial"/>
        </w:rPr>
        <w:t>N</w:t>
      </w:r>
      <w:r w:rsidRPr="002A5152">
        <w:rPr>
          <w:rFonts w:cs="Arial"/>
        </w:rPr>
        <w:t>egócio</w:t>
      </w:r>
      <w:bookmarkEnd w:id="64"/>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2A5152" w14:paraId="62FC97B7" w14:textId="77777777" w:rsidTr="00E12480">
        <w:trPr>
          <w:cantSplit/>
          <w:trHeight w:val="499"/>
          <w:tblHeader/>
          <w:jc w:val="center"/>
        </w:trPr>
        <w:tc>
          <w:tcPr>
            <w:tcW w:w="1545" w:type="dxa"/>
            <w:vMerge w:val="restart"/>
            <w:tcBorders>
              <w:top w:val="single" w:sz="12" w:space="0" w:color="000000"/>
              <w:left w:val="single" w:sz="12" w:space="0" w:color="000000"/>
              <w:right w:val="single" w:sz="6" w:space="0" w:color="000000"/>
            </w:tcBorders>
            <w:shd w:val="clear" w:color="auto" w:fill="BFBFBF" w:themeFill="background1" w:themeFillShade="BF"/>
            <w:vAlign w:val="center"/>
          </w:tcPr>
          <w:p w14:paraId="57FA66DC" w14:textId="77777777" w:rsidR="00CB1652" w:rsidRPr="002A5152" w:rsidRDefault="00CB1652"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Número</w:t>
            </w:r>
          </w:p>
        </w:tc>
        <w:tc>
          <w:tcPr>
            <w:tcW w:w="7418" w:type="dxa"/>
            <w:vMerge w:val="restart"/>
            <w:tcBorders>
              <w:top w:val="single" w:sz="12" w:space="0" w:color="000000"/>
              <w:left w:val="single" w:sz="6" w:space="0" w:color="000000"/>
              <w:right w:val="single" w:sz="6" w:space="0" w:color="000000"/>
            </w:tcBorders>
            <w:shd w:val="clear" w:color="auto" w:fill="BFBFBF" w:themeFill="background1" w:themeFillShade="BF"/>
            <w:vAlign w:val="center"/>
          </w:tcPr>
          <w:p w14:paraId="3C48ED8C" w14:textId="77777777" w:rsidR="00CB1652" w:rsidRPr="002A5152" w:rsidRDefault="00CB1652" w:rsidP="0050271B">
            <w:pPr>
              <w:pStyle w:val="InfoBlue"/>
              <w:jc w:val="center"/>
            </w:pPr>
            <w:r w:rsidRPr="002A5152">
              <w:t>Descrição</w:t>
            </w:r>
          </w:p>
        </w:tc>
      </w:tr>
      <w:tr w:rsidR="00CB1652" w:rsidRPr="002A5152" w14:paraId="032B565F" w14:textId="77777777" w:rsidTr="00E12480">
        <w:trPr>
          <w:cantSplit/>
          <w:trHeight w:val="499"/>
          <w:jc w:val="center"/>
        </w:trPr>
        <w:tc>
          <w:tcPr>
            <w:tcW w:w="1545" w:type="dxa"/>
            <w:vMerge/>
            <w:tcBorders>
              <w:left w:val="single" w:sz="12" w:space="0" w:color="000000"/>
              <w:bottom w:val="single" w:sz="6" w:space="0" w:color="000000"/>
              <w:right w:val="single" w:sz="6" w:space="0" w:color="000000"/>
            </w:tcBorders>
            <w:shd w:val="clear" w:color="auto" w:fill="BFBFBF" w:themeFill="background1" w:themeFillShade="BF"/>
            <w:vAlign w:val="center"/>
          </w:tcPr>
          <w:p w14:paraId="0F553DCC" w14:textId="77777777" w:rsidR="00CB1652" w:rsidRPr="002A5152" w:rsidRDefault="00CB1652" w:rsidP="0050271B">
            <w:pPr>
              <w:pStyle w:val="Corpodetexto1"/>
              <w:spacing w:line="360" w:lineRule="auto"/>
              <w:jc w:val="center"/>
              <w:rPr>
                <w:rFonts w:ascii="Arial" w:hAnsi="Arial" w:cs="Arial"/>
                <w:sz w:val="22"/>
                <w:szCs w:val="22"/>
                <w:lang w:val="pt-BR"/>
              </w:rPr>
            </w:pPr>
          </w:p>
        </w:tc>
        <w:tc>
          <w:tcPr>
            <w:tcW w:w="7418" w:type="dxa"/>
            <w:vMerge/>
            <w:tcBorders>
              <w:left w:val="single" w:sz="6" w:space="0" w:color="000000"/>
              <w:bottom w:val="single" w:sz="6" w:space="0" w:color="000000"/>
              <w:right w:val="single" w:sz="6" w:space="0" w:color="000000"/>
            </w:tcBorders>
            <w:shd w:val="clear" w:color="auto" w:fill="BFBFBF" w:themeFill="background1" w:themeFillShade="BF"/>
            <w:vAlign w:val="center"/>
          </w:tcPr>
          <w:p w14:paraId="54306751" w14:textId="77777777" w:rsidR="00CB1652" w:rsidRPr="002A5152" w:rsidRDefault="00CB1652" w:rsidP="0050271B">
            <w:pPr>
              <w:pStyle w:val="InfoBlue"/>
              <w:jc w:val="center"/>
            </w:pPr>
          </w:p>
        </w:tc>
      </w:tr>
      <w:tr w:rsidR="00CB1652" w:rsidRPr="002A5152" w14:paraId="5A987D03" w14:textId="77777777" w:rsidTr="00E12480">
        <w:trPr>
          <w:cantSplit/>
          <w:jc w:val="center"/>
        </w:trPr>
        <w:tc>
          <w:tcPr>
            <w:tcW w:w="1545" w:type="dxa"/>
            <w:tcBorders>
              <w:top w:val="single" w:sz="12" w:space="0" w:color="000000"/>
              <w:left w:val="single" w:sz="12" w:space="0" w:color="000000"/>
              <w:bottom w:val="single" w:sz="6" w:space="0" w:color="000000"/>
              <w:right w:val="single" w:sz="6" w:space="0" w:color="000000"/>
            </w:tcBorders>
            <w:shd w:val="clear" w:color="auto" w:fill="auto"/>
            <w:vAlign w:val="center"/>
          </w:tcPr>
          <w:p w14:paraId="309D23F3" w14:textId="60A88E4F" w:rsidR="00CB1652" w:rsidRPr="002A5152" w:rsidRDefault="00CB1652" w:rsidP="0050271B">
            <w:pPr>
              <w:pStyle w:val="Corpodetexto1"/>
              <w:keepNext/>
              <w:spacing w:line="360" w:lineRule="auto"/>
              <w:jc w:val="center"/>
              <w:rPr>
                <w:rFonts w:ascii="Arial" w:hAnsi="Arial" w:cs="Arial"/>
                <w:sz w:val="22"/>
                <w:szCs w:val="22"/>
                <w:lang w:val="pt-BR"/>
              </w:rPr>
            </w:pPr>
            <w:r w:rsidRPr="002A5152">
              <w:rPr>
                <w:rFonts w:ascii="Arial" w:hAnsi="Arial" w:cs="Arial"/>
                <w:sz w:val="22"/>
                <w:szCs w:val="22"/>
                <w:lang w:val="pt-BR"/>
              </w:rPr>
              <w:t>RN001</w:t>
            </w:r>
          </w:p>
        </w:tc>
        <w:tc>
          <w:tcPr>
            <w:tcW w:w="7418" w:type="dxa"/>
            <w:tcBorders>
              <w:top w:val="single" w:sz="12" w:space="0" w:color="000000"/>
              <w:left w:val="single" w:sz="6" w:space="0" w:color="000000"/>
              <w:bottom w:val="single" w:sz="6" w:space="0" w:color="000000"/>
              <w:right w:val="single" w:sz="6" w:space="0" w:color="000000"/>
            </w:tcBorders>
            <w:vAlign w:val="center"/>
          </w:tcPr>
          <w:p w14:paraId="1778E5EB" w14:textId="10C146A7" w:rsidR="00CB1652" w:rsidRPr="002A5152" w:rsidRDefault="00421A22" w:rsidP="0050271B">
            <w:pPr>
              <w:pStyle w:val="InfoBlue"/>
              <w:jc w:val="center"/>
            </w:pPr>
            <w:r w:rsidRPr="002A5152">
              <w:rPr>
                <w:shd w:val="clear" w:color="auto" w:fill="FFFFFF"/>
              </w:rPr>
              <w:t>O usuário deve ter pelo menos 18 anos completos para se cadastrar.</w:t>
            </w:r>
          </w:p>
        </w:tc>
      </w:tr>
      <w:tr w:rsidR="00CB1652" w:rsidRPr="002A5152" w14:paraId="0A42955C" w14:textId="77777777" w:rsidTr="00E12480">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2700C78A" w14:textId="2EA2A5EB" w:rsidR="00CB1652" w:rsidRPr="002A5152" w:rsidRDefault="00CB1652"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RN002</w:t>
            </w:r>
          </w:p>
        </w:tc>
        <w:tc>
          <w:tcPr>
            <w:tcW w:w="7418" w:type="dxa"/>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63F3BEBD" w14:textId="0CFA51E2" w:rsidR="00CB1652" w:rsidRPr="002A5152" w:rsidRDefault="00F5105F" w:rsidP="0050271B">
            <w:pPr>
              <w:pStyle w:val="InfoBlue"/>
              <w:jc w:val="center"/>
            </w:pPr>
            <w:r w:rsidRPr="002A5152">
              <w:t>O usuário só poderá agendar a doação em dias permitidos pelo sistema.</w:t>
            </w:r>
          </w:p>
        </w:tc>
      </w:tr>
      <w:tr w:rsidR="00CB1652" w:rsidRPr="002A5152" w14:paraId="379A2E2E" w14:textId="77777777" w:rsidTr="00E12480">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376890C9" w14:textId="7019EB2B" w:rsidR="00CB1652" w:rsidRPr="002A5152" w:rsidRDefault="00CB1652"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RN003</w:t>
            </w:r>
          </w:p>
        </w:tc>
        <w:tc>
          <w:tcPr>
            <w:tcW w:w="7418" w:type="dxa"/>
            <w:tcBorders>
              <w:top w:val="single" w:sz="6" w:space="0" w:color="000000"/>
              <w:left w:val="single" w:sz="6" w:space="0" w:color="000000"/>
              <w:bottom w:val="single" w:sz="6" w:space="0" w:color="000000"/>
              <w:right w:val="single" w:sz="6" w:space="0" w:color="000000"/>
            </w:tcBorders>
            <w:vAlign w:val="center"/>
          </w:tcPr>
          <w:p w14:paraId="418748DC" w14:textId="1480599F" w:rsidR="00CB1652" w:rsidRPr="002A5152" w:rsidRDefault="00884718" w:rsidP="0050271B">
            <w:pPr>
              <w:pStyle w:val="InfoBlue"/>
              <w:jc w:val="center"/>
            </w:pPr>
            <w:r w:rsidRPr="002A5152">
              <w:t>O hospital deve informar a capacidade máxima de agendamentos que podem ser realizados por dia.</w:t>
            </w:r>
          </w:p>
        </w:tc>
      </w:tr>
      <w:tr w:rsidR="00CB1652" w:rsidRPr="002A5152" w14:paraId="78F8ADFE" w14:textId="77777777" w:rsidTr="00E12480">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D5DCE4" w:themeFill="text2" w:themeFillTint="33"/>
            <w:vAlign w:val="center"/>
          </w:tcPr>
          <w:p w14:paraId="30EA6292" w14:textId="40A820B2" w:rsidR="00CB1652" w:rsidRPr="002A5152" w:rsidRDefault="00CB1652"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RN004</w:t>
            </w:r>
          </w:p>
        </w:tc>
        <w:tc>
          <w:tcPr>
            <w:tcW w:w="7418" w:type="dxa"/>
            <w:tcBorders>
              <w:top w:val="single" w:sz="6" w:space="0" w:color="000000"/>
              <w:left w:val="single" w:sz="6" w:space="0" w:color="000000"/>
              <w:bottom w:val="single" w:sz="6" w:space="0" w:color="000000"/>
              <w:right w:val="single" w:sz="6" w:space="0" w:color="000000"/>
            </w:tcBorders>
            <w:shd w:val="clear" w:color="auto" w:fill="D5DCE4" w:themeFill="text2" w:themeFillTint="33"/>
            <w:vAlign w:val="center"/>
          </w:tcPr>
          <w:p w14:paraId="2AD435EF" w14:textId="2780BD84" w:rsidR="00CB1652" w:rsidRPr="002A5152" w:rsidRDefault="00884718" w:rsidP="0050271B">
            <w:pPr>
              <w:pStyle w:val="InfoBlue"/>
              <w:jc w:val="center"/>
            </w:pPr>
            <w:r w:rsidRPr="002A5152">
              <w:t>Quando a capacidade máxima de um posto de coleta for atingida, o sistema deve impedir novos agendamentos para aquele dia e sugerir outras datas ou locais.</w:t>
            </w:r>
          </w:p>
        </w:tc>
      </w:tr>
      <w:tr w:rsidR="00CB1652" w:rsidRPr="002A5152" w14:paraId="02FA3E29" w14:textId="77777777" w:rsidTr="005E4C2C">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7737D4F1" w14:textId="1185A05B" w:rsidR="00CB1652" w:rsidRPr="002A5152" w:rsidRDefault="00CB1652"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lastRenderedPageBreak/>
              <w:t>RN005</w:t>
            </w:r>
          </w:p>
        </w:tc>
        <w:tc>
          <w:tcPr>
            <w:tcW w:w="7418" w:type="dxa"/>
            <w:tcBorders>
              <w:top w:val="single" w:sz="6" w:space="0" w:color="000000"/>
              <w:left w:val="single" w:sz="6" w:space="0" w:color="000000"/>
              <w:bottom w:val="single" w:sz="6" w:space="0" w:color="000000"/>
              <w:right w:val="single" w:sz="6" w:space="0" w:color="000000"/>
            </w:tcBorders>
            <w:vAlign w:val="center"/>
          </w:tcPr>
          <w:p w14:paraId="33F12281" w14:textId="712205B7" w:rsidR="00CB1652" w:rsidRPr="002A5152" w:rsidRDefault="004D1912" w:rsidP="0050271B">
            <w:pPr>
              <w:pStyle w:val="InfoBlue"/>
              <w:jc w:val="center"/>
            </w:pPr>
            <w:r w:rsidRPr="002A5152">
              <w:t>Todo o armazenamento de dados deve estar em conformidade com a Lei Geral de Proteção de Dados (LGPD).</w:t>
            </w:r>
          </w:p>
        </w:tc>
      </w:tr>
      <w:tr w:rsidR="005E4C2C" w:rsidRPr="002A5152" w14:paraId="12651563" w14:textId="77777777" w:rsidTr="005E4C2C">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503F9FA1" w14:textId="78BA2C76" w:rsidR="005E4C2C" w:rsidRPr="002A5152" w:rsidRDefault="00D15EDB"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RN006</w:t>
            </w:r>
          </w:p>
        </w:tc>
        <w:tc>
          <w:tcPr>
            <w:tcW w:w="7418" w:type="dxa"/>
            <w:tcBorders>
              <w:top w:val="single" w:sz="6" w:space="0" w:color="000000"/>
              <w:left w:val="single" w:sz="6" w:space="0" w:color="000000"/>
              <w:bottom w:val="single" w:sz="6" w:space="0" w:color="000000"/>
              <w:right w:val="single" w:sz="6" w:space="0" w:color="000000"/>
            </w:tcBorders>
            <w:vAlign w:val="center"/>
          </w:tcPr>
          <w:p w14:paraId="33DBCD70" w14:textId="78625040" w:rsidR="005E4C2C" w:rsidRPr="002A5152" w:rsidRDefault="00334813" w:rsidP="0050271B">
            <w:pPr>
              <w:pStyle w:val="InfoBlue"/>
              <w:jc w:val="center"/>
            </w:pPr>
            <w:r w:rsidRPr="002A5152">
              <w:t>O agendamento para a doação de sangue ou plaquetas só poderá ser realizado caso o usuário passe pela pré-triagem.</w:t>
            </w:r>
          </w:p>
        </w:tc>
      </w:tr>
      <w:tr w:rsidR="005E4C2C" w:rsidRPr="002A5152" w14:paraId="712E26A7" w14:textId="77777777" w:rsidTr="005E4C2C">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257B8C9D" w14:textId="23DAA1AE" w:rsidR="005E4C2C" w:rsidRPr="002A5152" w:rsidRDefault="00D15EDB"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RN007</w:t>
            </w:r>
          </w:p>
        </w:tc>
        <w:tc>
          <w:tcPr>
            <w:tcW w:w="7418" w:type="dxa"/>
            <w:tcBorders>
              <w:top w:val="single" w:sz="6" w:space="0" w:color="000000"/>
              <w:left w:val="single" w:sz="6" w:space="0" w:color="000000"/>
              <w:bottom w:val="single" w:sz="6" w:space="0" w:color="000000"/>
              <w:right w:val="single" w:sz="6" w:space="0" w:color="000000"/>
            </w:tcBorders>
            <w:vAlign w:val="center"/>
          </w:tcPr>
          <w:p w14:paraId="0FCE1CA9" w14:textId="01F51224" w:rsidR="005E4C2C" w:rsidRPr="002A5152" w:rsidRDefault="00334813" w:rsidP="0050271B">
            <w:pPr>
              <w:pStyle w:val="InfoBlue"/>
              <w:jc w:val="center"/>
            </w:pPr>
            <w:r w:rsidRPr="002A5152">
              <w:t xml:space="preserve">Os hospitais que desejam se cadastrar no software CONEXSP devem, obrigatoriamente, ser enquadrados como, no mínimo, um Hospital Geral de </w:t>
            </w:r>
            <w:r w:rsidR="00E30044" w:rsidRPr="002A5152">
              <w:t>Pequeno</w:t>
            </w:r>
            <w:r w:rsidRPr="002A5152">
              <w:t xml:space="preserve"> Porte (com capacidade instalada de</w:t>
            </w:r>
            <w:r w:rsidR="00E30044" w:rsidRPr="002A5152">
              <w:t xml:space="preserve"> até </w:t>
            </w:r>
            <w:r w:rsidRPr="002A5152">
              <w:t>50 leitos).</w:t>
            </w:r>
          </w:p>
        </w:tc>
      </w:tr>
      <w:tr w:rsidR="00BD5575" w:rsidRPr="002A5152" w14:paraId="75F8E816" w14:textId="77777777" w:rsidTr="005E4C2C">
        <w:trPr>
          <w:cantSplit/>
          <w:jc w:val="center"/>
        </w:trPr>
        <w:tc>
          <w:tcPr>
            <w:tcW w:w="1545" w:type="dxa"/>
            <w:tcBorders>
              <w:top w:val="single" w:sz="6" w:space="0" w:color="000000"/>
              <w:left w:val="single" w:sz="12" w:space="0" w:color="000000"/>
              <w:bottom w:val="single" w:sz="6" w:space="0" w:color="000000"/>
              <w:right w:val="single" w:sz="6" w:space="0" w:color="000000"/>
            </w:tcBorders>
            <w:shd w:val="clear" w:color="auto" w:fill="auto"/>
            <w:vAlign w:val="center"/>
          </w:tcPr>
          <w:p w14:paraId="5FDB4821" w14:textId="41D7A7DE" w:rsidR="00BD5575" w:rsidRPr="002A5152" w:rsidRDefault="00BD5575"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RN008</w:t>
            </w:r>
          </w:p>
        </w:tc>
        <w:tc>
          <w:tcPr>
            <w:tcW w:w="7418" w:type="dxa"/>
            <w:tcBorders>
              <w:top w:val="single" w:sz="6" w:space="0" w:color="000000"/>
              <w:left w:val="single" w:sz="6" w:space="0" w:color="000000"/>
              <w:bottom w:val="single" w:sz="6" w:space="0" w:color="000000"/>
              <w:right w:val="single" w:sz="6" w:space="0" w:color="000000"/>
            </w:tcBorders>
            <w:vAlign w:val="center"/>
          </w:tcPr>
          <w:p w14:paraId="7A6B0056" w14:textId="1C093675" w:rsidR="00BD5575" w:rsidRPr="002A5152" w:rsidRDefault="00BD5575" w:rsidP="0050271B">
            <w:pPr>
              <w:pStyle w:val="InfoBlue"/>
              <w:jc w:val="center"/>
            </w:pPr>
            <w:r w:rsidRPr="002A5152">
              <w:t xml:space="preserve">Os postos de coleta </w:t>
            </w:r>
            <w:r w:rsidR="00710D0D" w:rsidRPr="002A5152">
              <w:t xml:space="preserve">que desejam se cadastrar no software CONEXSP devem, obrigatoriamente, ser enquadrados como “Posto de coleta especializado em coleta de Sangue e / ou </w:t>
            </w:r>
            <w:r w:rsidR="007E71E8" w:rsidRPr="002A5152">
              <w:t>P</w:t>
            </w:r>
            <w:r w:rsidR="00710D0D" w:rsidRPr="002A5152">
              <w:t>laquetas”.</w:t>
            </w:r>
          </w:p>
        </w:tc>
      </w:tr>
      <w:tr w:rsidR="005E4C2C" w:rsidRPr="002A5152" w14:paraId="2F3E87FC" w14:textId="77777777" w:rsidTr="00E12480">
        <w:trPr>
          <w:cantSplit/>
          <w:jc w:val="center"/>
        </w:trPr>
        <w:tc>
          <w:tcPr>
            <w:tcW w:w="1545" w:type="dxa"/>
            <w:tcBorders>
              <w:top w:val="single" w:sz="6" w:space="0" w:color="000000"/>
              <w:left w:val="single" w:sz="12" w:space="0" w:color="000000"/>
              <w:bottom w:val="single" w:sz="12" w:space="0" w:color="000000"/>
              <w:right w:val="single" w:sz="6" w:space="0" w:color="000000"/>
            </w:tcBorders>
            <w:shd w:val="clear" w:color="auto" w:fill="auto"/>
            <w:vAlign w:val="center"/>
          </w:tcPr>
          <w:p w14:paraId="6C0B40C6" w14:textId="104B8405" w:rsidR="005E4C2C" w:rsidRPr="002A5152" w:rsidRDefault="00D15EDB" w:rsidP="0050271B">
            <w:pPr>
              <w:pStyle w:val="Corpodetexto1"/>
              <w:spacing w:line="360" w:lineRule="auto"/>
              <w:jc w:val="center"/>
              <w:rPr>
                <w:rFonts w:ascii="Arial" w:hAnsi="Arial" w:cs="Arial"/>
                <w:sz w:val="22"/>
                <w:szCs w:val="22"/>
                <w:lang w:val="pt-BR"/>
              </w:rPr>
            </w:pPr>
            <w:r w:rsidRPr="002A5152">
              <w:rPr>
                <w:rFonts w:ascii="Arial" w:hAnsi="Arial" w:cs="Arial"/>
                <w:sz w:val="22"/>
                <w:szCs w:val="22"/>
                <w:lang w:val="pt-BR"/>
              </w:rPr>
              <w:t>RN00</w:t>
            </w:r>
            <w:r w:rsidR="00365274" w:rsidRPr="002A5152">
              <w:rPr>
                <w:rFonts w:ascii="Arial" w:hAnsi="Arial" w:cs="Arial"/>
                <w:sz w:val="22"/>
                <w:szCs w:val="22"/>
                <w:lang w:val="pt-BR"/>
              </w:rPr>
              <w:t>9</w:t>
            </w:r>
          </w:p>
        </w:tc>
        <w:tc>
          <w:tcPr>
            <w:tcW w:w="7418" w:type="dxa"/>
            <w:tcBorders>
              <w:top w:val="single" w:sz="6" w:space="0" w:color="000000"/>
              <w:left w:val="single" w:sz="6" w:space="0" w:color="000000"/>
              <w:bottom w:val="single" w:sz="12" w:space="0" w:color="000000"/>
              <w:right w:val="single" w:sz="6" w:space="0" w:color="000000"/>
            </w:tcBorders>
            <w:vAlign w:val="center"/>
          </w:tcPr>
          <w:p w14:paraId="06C0D881" w14:textId="501C1E69" w:rsidR="005E4C2C" w:rsidRPr="002A5152" w:rsidRDefault="00375753" w:rsidP="0050271B">
            <w:pPr>
              <w:spacing w:line="360" w:lineRule="auto"/>
              <w:jc w:val="center"/>
              <w:rPr>
                <w:rFonts w:cs="Arial"/>
                <w:i/>
                <w:iCs/>
                <w:color w:val="0D0D0D" w:themeColor="text1" w:themeTint="F2"/>
              </w:rPr>
            </w:pPr>
            <w:r w:rsidRPr="002A5152">
              <w:rPr>
                <w:rFonts w:cs="Arial"/>
                <w:i/>
                <w:iCs/>
                <w:color w:val="0D0D0D" w:themeColor="text1" w:themeTint="F2"/>
              </w:rPr>
              <w:t>Ao término do agendamento, o sistema incentivará o usuário a compartilhar a experiência através das redes sociais, visando aumentar o número de doadores de sangue no Brasil e tornar o software mais conhecido.</w:t>
            </w:r>
          </w:p>
        </w:tc>
      </w:tr>
    </w:tbl>
    <w:p w14:paraId="046C9099" w14:textId="40E8658B" w:rsidR="00E132F5" w:rsidRPr="002A5152" w:rsidRDefault="00FD1604" w:rsidP="00BE6F03">
      <w:pPr>
        <w:spacing w:line="360" w:lineRule="auto"/>
        <w:jc w:val="center"/>
        <w:rPr>
          <w:rFonts w:cs="Arial"/>
          <w:sz w:val="20"/>
        </w:rPr>
      </w:pPr>
      <w:r w:rsidRPr="002A5152">
        <w:rPr>
          <w:rFonts w:cs="Arial"/>
          <w:sz w:val="20"/>
        </w:rPr>
        <w:t xml:space="preserve">Fonte: </w:t>
      </w:r>
      <w:r w:rsidR="003E5C02" w:rsidRPr="002A5152">
        <w:rPr>
          <w:rFonts w:cs="Arial"/>
          <w:sz w:val="20"/>
        </w:rPr>
        <w:t>Do próprio autor, 2024</w:t>
      </w:r>
      <w:r w:rsidR="00E132F5" w:rsidRPr="002A5152">
        <w:rPr>
          <w:rFonts w:cs="Arial"/>
        </w:rPr>
        <w:br w:type="page"/>
      </w:r>
    </w:p>
    <w:p w14:paraId="561BC2A4" w14:textId="40BF48F1" w:rsidR="00573252" w:rsidRPr="002A5152" w:rsidRDefault="00573252" w:rsidP="0038435A">
      <w:pPr>
        <w:pStyle w:val="Ttulo1"/>
        <w:spacing w:line="360" w:lineRule="auto"/>
        <w:rPr>
          <w:rFonts w:cs="Arial"/>
        </w:rPr>
      </w:pPr>
      <w:bookmarkStart w:id="65" w:name="_Toc106706821"/>
      <w:bookmarkStart w:id="66" w:name="_Toc169195300"/>
      <w:r w:rsidRPr="002A5152">
        <w:rPr>
          <w:rFonts w:cs="Arial"/>
        </w:rPr>
        <w:lastRenderedPageBreak/>
        <w:t>Model</w:t>
      </w:r>
      <w:r w:rsidR="00F676A0" w:rsidRPr="002A5152">
        <w:rPr>
          <w:rFonts w:cs="Arial"/>
        </w:rPr>
        <w:t>os do Sistema</w:t>
      </w:r>
      <w:bookmarkEnd w:id="65"/>
      <w:bookmarkEnd w:id="66"/>
      <w:r w:rsidR="000A4F74" w:rsidRPr="002A5152">
        <w:rPr>
          <w:rFonts w:cs="Arial"/>
        </w:rPr>
        <w:t xml:space="preserve"> </w:t>
      </w:r>
    </w:p>
    <w:p w14:paraId="41F6AE98" w14:textId="1601540A" w:rsidR="00522BAD" w:rsidRPr="002A5152" w:rsidRDefault="00D37149" w:rsidP="00CC5E5F">
      <w:pPr>
        <w:pStyle w:val="InfoBlue"/>
      </w:pPr>
      <w:bookmarkStart w:id="67" w:name="_Toc106706822"/>
      <w:r w:rsidRPr="002A5152">
        <w:tab/>
        <w:t xml:space="preserve">Neste </w:t>
      </w:r>
      <w:r w:rsidR="00770CA5" w:rsidRPr="002A5152">
        <w:t>capítulo</w:t>
      </w:r>
      <w:r w:rsidRPr="002A5152">
        <w:t xml:space="preserve"> será desenvolvido todo o processo de modelagem do sistema. Essa é uma fase fundamental no desenvolvimento de software, pois será descrita a estrutura e o comportamento do sistema como um todo. Para ilustrar de forma abrangente todas as interações que serão realizadas entre usuário e sistema, será utilizado o Diagrama de Casos de Uso.</w:t>
      </w:r>
      <w:bookmarkEnd w:id="67"/>
    </w:p>
    <w:p w14:paraId="1D9CE1DF" w14:textId="22003B9B" w:rsidR="00854C51" w:rsidRPr="002A5152" w:rsidRDefault="00BE6F03" w:rsidP="0038435A">
      <w:pPr>
        <w:pStyle w:val="Legenda"/>
        <w:keepNext/>
        <w:spacing w:line="360" w:lineRule="auto"/>
        <w:jc w:val="center"/>
        <w:rPr>
          <w:rFonts w:cs="Arial"/>
        </w:rPr>
      </w:pPr>
      <w:bookmarkStart w:id="68" w:name="_Toc169196539"/>
      <w:r w:rsidRPr="002A5152">
        <w:rPr>
          <w:rFonts w:cs="Arial"/>
          <w:noProof/>
        </w:rPr>
        <w:lastRenderedPageBreak/>
        <w:drawing>
          <wp:anchor distT="0" distB="0" distL="114300" distR="114300" simplePos="0" relativeHeight="251648000" behindDoc="0" locked="0" layoutInCell="1" allowOverlap="1" wp14:anchorId="45CD89D4" wp14:editId="32C488ED">
            <wp:simplePos x="0" y="0"/>
            <wp:positionH relativeFrom="margin">
              <wp:align>right</wp:align>
            </wp:positionH>
            <wp:positionV relativeFrom="paragraph">
              <wp:posOffset>203200</wp:posOffset>
            </wp:positionV>
            <wp:extent cx="5943600" cy="7524750"/>
            <wp:effectExtent l="0" t="0" r="0" b="0"/>
            <wp:wrapSquare wrapText="bothSides"/>
            <wp:docPr id="3181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rotWithShape="1">
                    <a:blip r:embed="rId24">
                      <a:extLst>
                        <a:ext uri="{28A0092B-C50C-407E-A947-70E740481C1C}">
                          <a14:useLocalDpi xmlns:a14="http://schemas.microsoft.com/office/drawing/2010/main" val="0"/>
                        </a:ext>
                      </a:extLst>
                    </a:blip>
                    <a:srcRect l="27548" t="-1" r="24522" b="934"/>
                    <a:stretch/>
                  </pic:blipFill>
                  <pic:spPr bwMode="auto">
                    <a:xfrm>
                      <a:off x="0" y="0"/>
                      <a:ext cx="5943600" cy="752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4C51" w:rsidRPr="002A5152">
        <w:rPr>
          <w:rFonts w:cs="Arial"/>
        </w:rPr>
        <w:t xml:space="preserve">Figura </w:t>
      </w:r>
      <w:r w:rsidR="00CD380E" w:rsidRPr="002A5152">
        <w:rPr>
          <w:rFonts w:cs="Arial"/>
        </w:rPr>
        <w:fldChar w:fldCharType="begin"/>
      </w:r>
      <w:r w:rsidR="00CD380E" w:rsidRPr="002A5152">
        <w:rPr>
          <w:rFonts w:cs="Arial"/>
        </w:rPr>
        <w:instrText xml:space="preserve"> SEQ Figura \* ARABIC </w:instrText>
      </w:r>
      <w:r w:rsidR="00CD380E" w:rsidRPr="002A5152">
        <w:rPr>
          <w:rFonts w:cs="Arial"/>
        </w:rPr>
        <w:fldChar w:fldCharType="separate"/>
      </w:r>
      <w:r w:rsidR="00752429">
        <w:rPr>
          <w:rFonts w:cs="Arial"/>
          <w:noProof/>
        </w:rPr>
        <w:t>6</w:t>
      </w:r>
      <w:r w:rsidR="00CD380E" w:rsidRPr="002A5152">
        <w:rPr>
          <w:rFonts w:cs="Arial"/>
        </w:rPr>
        <w:fldChar w:fldCharType="end"/>
      </w:r>
      <w:r w:rsidR="00854C51" w:rsidRPr="002A5152">
        <w:rPr>
          <w:rFonts w:cs="Arial"/>
        </w:rPr>
        <w:t xml:space="preserve"> - Diagrama de casos de uso</w:t>
      </w:r>
      <w:bookmarkEnd w:id="68"/>
    </w:p>
    <w:p w14:paraId="2879B1DD" w14:textId="77777777" w:rsidR="00BE6F03" w:rsidRPr="002A5152" w:rsidRDefault="00BE6F03" w:rsidP="00522BAD">
      <w:pPr>
        <w:spacing w:line="360" w:lineRule="auto"/>
        <w:rPr>
          <w:rFonts w:cs="Arial"/>
          <w:sz w:val="20"/>
        </w:rPr>
      </w:pPr>
    </w:p>
    <w:p w14:paraId="2C93492F" w14:textId="0779BF3D" w:rsidR="00A33D2B" w:rsidRPr="002A5152" w:rsidRDefault="00854C51" w:rsidP="00522BAD">
      <w:pPr>
        <w:spacing w:line="360" w:lineRule="auto"/>
        <w:jc w:val="center"/>
        <w:rPr>
          <w:rFonts w:cs="Arial"/>
          <w:sz w:val="20"/>
        </w:rPr>
      </w:pPr>
      <w:r w:rsidRPr="002A5152">
        <w:rPr>
          <w:rFonts w:cs="Arial"/>
          <w:sz w:val="20"/>
        </w:rPr>
        <w:t>Fonte: Do próprio autor, 2024</w:t>
      </w:r>
    </w:p>
    <w:p w14:paraId="7CFF9954" w14:textId="5A4E8BE5" w:rsidR="00C57877" w:rsidRPr="002A5152" w:rsidRDefault="00C57877" w:rsidP="0038435A">
      <w:pPr>
        <w:pStyle w:val="Ttulo2"/>
        <w:spacing w:line="360" w:lineRule="auto"/>
        <w:rPr>
          <w:rFonts w:cs="Arial"/>
        </w:rPr>
      </w:pPr>
      <w:bookmarkStart w:id="69" w:name="_Toc106706823"/>
      <w:bookmarkStart w:id="70" w:name="_Toc169195301"/>
      <w:r w:rsidRPr="002A5152">
        <w:rPr>
          <w:rFonts w:cs="Arial"/>
        </w:rPr>
        <w:lastRenderedPageBreak/>
        <w:t>Especificação dos Casos de Uso</w:t>
      </w:r>
      <w:bookmarkEnd w:id="69"/>
      <w:bookmarkEnd w:id="70"/>
    </w:p>
    <w:p w14:paraId="057DF7D2" w14:textId="7430537B" w:rsidR="00FA6C34" w:rsidRPr="002A5152" w:rsidRDefault="00935556" w:rsidP="0038435A">
      <w:pPr>
        <w:pStyle w:val="Ttulo3"/>
        <w:spacing w:line="360" w:lineRule="auto"/>
        <w:rPr>
          <w:rFonts w:cs="Arial"/>
        </w:rPr>
      </w:pPr>
      <w:bookmarkStart w:id="71" w:name="_Toc106706824"/>
      <w:bookmarkStart w:id="72" w:name="_Toc169195302"/>
      <w:r w:rsidRPr="002A5152">
        <w:rPr>
          <w:rFonts w:cs="Arial"/>
        </w:rPr>
        <w:t>Especificação do Caso de Uso-1</w:t>
      </w:r>
      <w:bookmarkEnd w:id="71"/>
      <w:bookmarkEnd w:id="72"/>
    </w:p>
    <w:p w14:paraId="24D6634F" w14:textId="77777777" w:rsidR="00E27B48" w:rsidRPr="002A5152" w:rsidRDefault="00E27B48" w:rsidP="0038435A">
      <w:pPr>
        <w:spacing w:line="360" w:lineRule="auto"/>
        <w:rPr>
          <w:rFonts w:cs="Arial"/>
        </w:rPr>
      </w:pPr>
    </w:p>
    <w:p w14:paraId="5A09814D" w14:textId="30436C28" w:rsidR="00CF4A9C" w:rsidRPr="002A5152" w:rsidRDefault="005B0DF9" w:rsidP="0038435A">
      <w:pPr>
        <w:spacing w:after="100" w:line="360" w:lineRule="auto"/>
        <w:jc w:val="center"/>
        <w:rPr>
          <w:rFonts w:cs="Arial"/>
          <w:bCs/>
          <w:sz w:val="32"/>
          <w:szCs w:val="32"/>
        </w:rPr>
      </w:pPr>
      <w:bookmarkStart w:id="73" w:name="_Toc106706825"/>
      <w:r w:rsidRPr="002A5152">
        <w:rPr>
          <w:rFonts w:cs="Arial"/>
          <w:bCs/>
          <w:sz w:val="32"/>
          <w:szCs w:val="32"/>
        </w:rPr>
        <w:t>Realiza</w:t>
      </w:r>
      <w:r w:rsidRPr="002A5152">
        <w:rPr>
          <w:rFonts w:cs="Arial"/>
          <w:b/>
          <w:sz w:val="32"/>
          <w:szCs w:val="32"/>
        </w:rPr>
        <w:t xml:space="preserve"> </w:t>
      </w:r>
      <w:r w:rsidRPr="002A5152">
        <w:rPr>
          <w:rFonts w:cs="Arial"/>
          <w:bCs/>
          <w:sz w:val="32"/>
          <w:szCs w:val="32"/>
        </w:rPr>
        <w:t>cadastro</w:t>
      </w:r>
      <w:r w:rsidR="00CF4A9C" w:rsidRPr="002A5152">
        <w:rPr>
          <w:rFonts w:cs="Arial"/>
          <w:bCs/>
          <w:sz w:val="32"/>
          <w:szCs w:val="32"/>
        </w:rPr>
        <w:t>(CSU01)</w:t>
      </w:r>
    </w:p>
    <w:p w14:paraId="7C11CDAB" w14:textId="73348A80" w:rsidR="00E27B48" w:rsidRPr="002A5152" w:rsidRDefault="00E27B48"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E60EB9" w:rsidRPr="002A5152">
        <w:rPr>
          <w:rFonts w:cs="Arial"/>
          <w:szCs w:val="24"/>
        </w:rPr>
        <w:t>Usuário se cadastra no sistema.</w:t>
      </w:r>
    </w:p>
    <w:p w14:paraId="520C1F77" w14:textId="2FF626C1" w:rsidR="00E27B48" w:rsidRPr="002A5152" w:rsidRDefault="00E27B48"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E60EB9" w:rsidRPr="002A5152">
        <w:rPr>
          <w:rFonts w:cs="Arial"/>
          <w:szCs w:val="24"/>
        </w:rPr>
        <w:t>Usuário.</w:t>
      </w:r>
    </w:p>
    <w:p w14:paraId="36200C4C" w14:textId="77777777" w:rsidR="00E27B48" w:rsidRPr="002A5152" w:rsidRDefault="00E27B48" w:rsidP="0038435A">
      <w:pPr>
        <w:spacing w:before="100" w:line="360" w:lineRule="auto"/>
        <w:rPr>
          <w:rFonts w:cs="Arial"/>
          <w:b/>
          <w:szCs w:val="24"/>
        </w:rPr>
      </w:pPr>
      <w:r w:rsidRPr="002A5152">
        <w:rPr>
          <w:rFonts w:cs="Arial"/>
          <w:b/>
          <w:szCs w:val="24"/>
        </w:rPr>
        <w:t xml:space="preserve">Fluxo Principal: </w:t>
      </w:r>
    </w:p>
    <w:p w14:paraId="068480F3" w14:textId="7A587CD3" w:rsidR="00E27B48" w:rsidRPr="002A5152" w:rsidRDefault="00E27B48" w:rsidP="00A56068">
      <w:pPr>
        <w:widowControl/>
        <w:numPr>
          <w:ilvl w:val="0"/>
          <w:numId w:val="9"/>
        </w:numPr>
        <w:autoSpaceDE/>
        <w:autoSpaceDN/>
        <w:spacing w:line="360" w:lineRule="auto"/>
        <w:jc w:val="both"/>
        <w:rPr>
          <w:rFonts w:cs="Arial"/>
          <w:szCs w:val="24"/>
        </w:rPr>
      </w:pPr>
      <w:r w:rsidRPr="002A5152">
        <w:rPr>
          <w:rFonts w:cs="Arial"/>
          <w:szCs w:val="24"/>
        </w:rPr>
        <w:t>O</w:t>
      </w:r>
      <w:r w:rsidR="00AA0C32" w:rsidRPr="002A5152">
        <w:rPr>
          <w:rFonts w:cs="Arial"/>
          <w:szCs w:val="24"/>
        </w:rPr>
        <w:t xml:space="preserve"> </w:t>
      </w:r>
      <w:r w:rsidR="006C02BD" w:rsidRPr="002A5152">
        <w:rPr>
          <w:rFonts w:cs="Arial"/>
          <w:szCs w:val="24"/>
        </w:rPr>
        <w:t>usuário verificou a página do software CONEXSP</w:t>
      </w:r>
      <w:r w:rsidR="00371DD0" w:rsidRPr="002A5152">
        <w:rPr>
          <w:rFonts w:cs="Arial"/>
          <w:szCs w:val="24"/>
        </w:rPr>
        <w:t xml:space="preserve">, </w:t>
      </w:r>
      <w:r w:rsidR="00D2400D" w:rsidRPr="002A5152">
        <w:rPr>
          <w:rFonts w:cs="Arial"/>
          <w:szCs w:val="24"/>
        </w:rPr>
        <w:t>compreendeu como o projeto funciona</w:t>
      </w:r>
      <w:r w:rsidR="00371DD0" w:rsidRPr="002A5152">
        <w:rPr>
          <w:rFonts w:cs="Arial"/>
          <w:szCs w:val="24"/>
        </w:rPr>
        <w:t xml:space="preserve"> e decidiu se tornar um doador</w:t>
      </w:r>
      <w:r w:rsidR="00E412EF" w:rsidRPr="002A5152">
        <w:rPr>
          <w:rFonts w:cs="Arial"/>
          <w:szCs w:val="24"/>
        </w:rPr>
        <w:t>;</w:t>
      </w:r>
    </w:p>
    <w:p w14:paraId="2453ACBE" w14:textId="0000B7A9" w:rsidR="00E27B48" w:rsidRPr="002A5152" w:rsidRDefault="00E27B48" w:rsidP="00A56068">
      <w:pPr>
        <w:widowControl/>
        <w:numPr>
          <w:ilvl w:val="0"/>
          <w:numId w:val="9"/>
        </w:numPr>
        <w:autoSpaceDE/>
        <w:autoSpaceDN/>
        <w:spacing w:line="360" w:lineRule="auto"/>
        <w:jc w:val="both"/>
        <w:rPr>
          <w:rFonts w:cs="Arial"/>
          <w:szCs w:val="24"/>
        </w:rPr>
      </w:pPr>
      <w:r w:rsidRPr="002A5152">
        <w:rPr>
          <w:rFonts w:cs="Arial"/>
          <w:szCs w:val="24"/>
        </w:rPr>
        <w:t xml:space="preserve">O sistema exibe informações </w:t>
      </w:r>
      <w:r w:rsidR="00D2400D" w:rsidRPr="002A5152">
        <w:rPr>
          <w:rFonts w:cs="Arial"/>
          <w:szCs w:val="24"/>
        </w:rPr>
        <w:t>sobre</w:t>
      </w:r>
      <w:r w:rsidR="00A932B9" w:rsidRPr="002A5152">
        <w:rPr>
          <w:rFonts w:cs="Arial"/>
          <w:szCs w:val="24"/>
        </w:rPr>
        <w:t xml:space="preserve"> a importância da doação de sangu</w:t>
      </w:r>
      <w:r w:rsidR="00C36883" w:rsidRPr="002A5152">
        <w:rPr>
          <w:rFonts w:cs="Arial"/>
          <w:szCs w:val="24"/>
        </w:rPr>
        <w:t>e e solicitou os dados para cadastramento</w:t>
      </w:r>
      <w:r w:rsidR="00EC368A" w:rsidRPr="002A5152">
        <w:rPr>
          <w:rFonts w:cs="Arial"/>
          <w:szCs w:val="24"/>
        </w:rPr>
        <w:t>;</w:t>
      </w:r>
    </w:p>
    <w:p w14:paraId="2C93E333" w14:textId="6E786EC8" w:rsidR="00681EBA" w:rsidRPr="005142EC" w:rsidRDefault="00EC368A" w:rsidP="005142EC">
      <w:pPr>
        <w:widowControl/>
        <w:numPr>
          <w:ilvl w:val="0"/>
          <w:numId w:val="9"/>
        </w:numPr>
        <w:autoSpaceDE/>
        <w:autoSpaceDN/>
        <w:spacing w:line="360" w:lineRule="auto"/>
        <w:jc w:val="both"/>
        <w:rPr>
          <w:rFonts w:cs="Arial"/>
          <w:szCs w:val="24"/>
        </w:rPr>
      </w:pPr>
      <w:r w:rsidRPr="002A5152">
        <w:rPr>
          <w:rFonts w:cs="Arial"/>
          <w:szCs w:val="24"/>
        </w:rPr>
        <w:t xml:space="preserve">Usuário preencheu os dados corretamente e </w:t>
      </w:r>
      <w:r w:rsidR="007C512D" w:rsidRPr="002A5152">
        <w:rPr>
          <w:rFonts w:cs="Arial"/>
          <w:szCs w:val="24"/>
        </w:rPr>
        <w:t>conseguiu finalizar o cadastro.</w:t>
      </w:r>
    </w:p>
    <w:p w14:paraId="546FB54B" w14:textId="7DED0633" w:rsidR="00681EBA" w:rsidRPr="002A5152" w:rsidRDefault="00681EBA" w:rsidP="0038435A">
      <w:pPr>
        <w:spacing w:after="100" w:line="360" w:lineRule="auto"/>
        <w:rPr>
          <w:rFonts w:cs="Arial"/>
          <w:b/>
          <w:szCs w:val="24"/>
        </w:rPr>
      </w:pPr>
      <w:r w:rsidRPr="002A5152">
        <w:rPr>
          <w:rFonts w:cs="Arial"/>
          <w:b/>
          <w:szCs w:val="24"/>
        </w:rPr>
        <w:t>Fluxo Exceção(2):</w:t>
      </w:r>
      <w:r w:rsidRPr="002A5152">
        <w:rPr>
          <w:rFonts w:cs="Arial"/>
          <w:szCs w:val="24"/>
        </w:rPr>
        <w:t xml:space="preserve"> </w:t>
      </w:r>
      <w:r w:rsidR="00D81875" w:rsidRPr="002A5152">
        <w:rPr>
          <w:rFonts w:cs="Arial"/>
          <w:b/>
          <w:szCs w:val="24"/>
        </w:rPr>
        <w:t>Usuário não preencheu todos os dados solicitados</w:t>
      </w:r>
      <w:r w:rsidR="003463CC" w:rsidRPr="002A5152">
        <w:rPr>
          <w:rFonts w:cs="Arial"/>
          <w:b/>
          <w:szCs w:val="24"/>
        </w:rPr>
        <w:t xml:space="preserve"> ou não possui 18 anos completos</w:t>
      </w:r>
    </w:p>
    <w:p w14:paraId="5C8AD503" w14:textId="5B94BB75" w:rsidR="00681EBA" w:rsidRPr="002A5152" w:rsidRDefault="00681EBA" w:rsidP="00A56068">
      <w:pPr>
        <w:widowControl/>
        <w:numPr>
          <w:ilvl w:val="0"/>
          <w:numId w:val="18"/>
        </w:numPr>
        <w:autoSpaceDE/>
        <w:autoSpaceDN/>
        <w:spacing w:line="360" w:lineRule="auto"/>
        <w:rPr>
          <w:rFonts w:cs="Arial"/>
          <w:szCs w:val="24"/>
        </w:rPr>
      </w:pPr>
      <w:r w:rsidRPr="002A5152">
        <w:rPr>
          <w:rFonts w:cs="Arial"/>
          <w:szCs w:val="24"/>
        </w:rPr>
        <w:t>O sistema notifica a ausência dos dados ao ator</w:t>
      </w:r>
      <w:r w:rsidR="007B182B" w:rsidRPr="002A5152">
        <w:rPr>
          <w:rFonts w:cs="Arial"/>
          <w:szCs w:val="24"/>
        </w:rPr>
        <w:t xml:space="preserve"> ou que o usuário não pode se cadastrar por ele não possuir 18 anos complet</w:t>
      </w:r>
      <w:r w:rsidR="003463CC" w:rsidRPr="002A5152">
        <w:rPr>
          <w:rFonts w:cs="Arial"/>
          <w:szCs w:val="24"/>
        </w:rPr>
        <w:t>os</w:t>
      </w:r>
      <w:r w:rsidRPr="002A5152">
        <w:rPr>
          <w:rFonts w:cs="Arial"/>
          <w:szCs w:val="24"/>
        </w:rPr>
        <w:t xml:space="preserve">. </w:t>
      </w:r>
    </w:p>
    <w:p w14:paraId="3916ACEC" w14:textId="3030BD45" w:rsidR="00E27B48" w:rsidRPr="005142EC" w:rsidRDefault="00681EBA" w:rsidP="005142EC">
      <w:pPr>
        <w:widowControl/>
        <w:numPr>
          <w:ilvl w:val="0"/>
          <w:numId w:val="18"/>
        </w:numPr>
        <w:autoSpaceDE/>
        <w:autoSpaceDN/>
        <w:spacing w:after="100" w:line="360" w:lineRule="auto"/>
        <w:rPr>
          <w:rFonts w:cs="Arial"/>
          <w:szCs w:val="24"/>
        </w:rPr>
      </w:pPr>
      <w:r w:rsidRPr="002A5152">
        <w:rPr>
          <w:rFonts w:cs="Arial"/>
          <w:szCs w:val="24"/>
        </w:rPr>
        <w:t xml:space="preserve">O caso de uso retorna ao passo </w:t>
      </w:r>
      <w:r w:rsidR="00A1481D" w:rsidRPr="002A5152">
        <w:rPr>
          <w:rFonts w:cs="Arial"/>
          <w:szCs w:val="24"/>
        </w:rPr>
        <w:t>2</w:t>
      </w:r>
      <w:r w:rsidRPr="002A5152">
        <w:rPr>
          <w:rFonts w:cs="Arial"/>
          <w:szCs w:val="24"/>
        </w:rPr>
        <w:t xml:space="preserve">. </w:t>
      </w:r>
    </w:p>
    <w:p w14:paraId="56F5B3C9" w14:textId="31B87AD7" w:rsidR="003463CC" w:rsidRPr="002A5152" w:rsidRDefault="00E27B48" w:rsidP="0038435A">
      <w:pPr>
        <w:spacing w:line="360" w:lineRule="auto"/>
        <w:jc w:val="both"/>
        <w:rPr>
          <w:rFonts w:cs="Arial"/>
          <w:szCs w:val="24"/>
        </w:rPr>
      </w:pPr>
      <w:r w:rsidRPr="002A5152">
        <w:rPr>
          <w:rFonts w:cs="Arial"/>
          <w:b/>
          <w:szCs w:val="24"/>
        </w:rPr>
        <w:t>Pós-condições:</w:t>
      </w:r>
      <w:r w:rsidR="00371DD0" w:rsidRPr="002A5152">
        <w:rPr>
          <w:rFonts w:cs="Arial"/>
          <w:szCs w:val="24"/>
        </w:rPr>
        <w:t xml:space="preserve"> O </w:t>
      </w:r>
      <w:r w:rsidR="00C36883" w:rsidRPr="002A5152">
        <w:rPr>
          <w:rFonts w:cs="Arial"/>
          <w:szCs w:val="24"/>
        </w:rPr>
        <w:t xml:space="preserve">usuário </w:t>
      </w:r>
      <w:r w:rsidR="004E7B73" w:rsidRPr="002A5152">
        <w:rPr>
          <w:rFonts w:cs="Arial"/>
          <w:szCs w:val="24"/>
        </w:rPr>
        <w:t>foi registrado com sucesso no sistema e já poderá agendar uma doação</w:t>
      </w:r>
      <w:r w:rsidR="00C36883" w:rsidRPr="002A5152">
        <w:rPr>
          <w:rFonts w:cs="Arial"/>
          <w:szCs w:val="24"/>
        </w:rPr>
        <w:t>.</w:t>
      </w:r>
    </w:p>
    <w:p w14:paraId="14DDFEC2" w14:textId="75D73533" w:rsidR="003463CC" w:rsidRPr="002A5152" w:rsidRDefault="006B61D3" w:rsidP="0038435A">
      <w:pPr>
        <w:spacing w:after="100" w:line="360" w:lineRule="auto"/>
        <w:rPr>
          <w:rFonts w:cs="Arial"/>
          <w:szCs w:val="24"/>
        </w:rPr>
      </w:pPr>
      <w:r w:rsidRPr="002A5152">
        <w:rPr>
          <w:rFonts w:cs="Arial"/>
          <w:b/>
          <w:szCs w:val="24"/>
        </w:rPr>
        <w:t xml:space="preserve">Regras de Negócio: </w:t>
      </w:r>
      <w:r w:rsidRPr="002A5152">
        <w:rPr>
          <w:rFonts w:cs="Arial"/>
          <w:szCs w:val="24"/>
        </w:rPr>
        <w:t>RN0</w:t>
      </w:r>
      <w:r w:rsidR="00714F80" w:rsidRPr="002A5152">
        <w:rPr>
          <w:rFonts w:cs="Arial"/>
          <w:szCs w:val="24"/>
        </w:rPr>
        <w:t>01</w:t>
      </w:r>
      <w:r w:rsidR="00D90464" w:rsidRPr="002A5152">
        <w:rPr>
          <w:rFonts w:cs="Arial"/>
          <w:szCs w:val="24"/>
        </w:rPr>
        <w:t>, RN005</w:t>
      </w:r>
    </w:p>
    <w:p w14:paraId="351DC85A" w14:textId="77777777" w:rsidR="00A1481D" w:rsidRPr="002A5152" w:rsidRDefault="00A1481D" w:rsidP="0038435A">
      <w:pPr>
        <w:spacing w:line="360" w:lineRule="auto"/>
        <w:jc w:val="both"/>
        <w:rPr>
          <w:rFonts w:cs="Arial"/>
        </w:rPr>
      </w:pPr>
    </w:p>
    <w:p w14:paraId="208639A1" w14:textId="20719D84" w:rsidR="00D26E3B" w:rsidRPr="002A5152" w:rsidRDefault="00D26E3B" w:rsidP="0038435A">
      <w:pPr>
        <w:pStyle w:val="Ttulo3"/>
        <w:spacing w:line="360" w:lineRule="auto"/>
        <w:rPr>
          <w:rFonts w:cs="Arial"/>
        </w:rPr>
      </w:pPr>
      <w:bookmarkStart w:id="74" w:name="_Toc169195303"/>
      <w:r w:rsidRPr="002A5152">
        <w:rPr>
          <w:rFonts w:cs="Arial"/>
        </w:rPr>
        <w:t>Especificação do Caso de Uso-</w:t>
      </w:r>
      <w:r w:rsidR="00F172BC" w:rsidRPr="002A5152">
        <w:rPr>
          <w:rFonts w:cs="Arial"/>
        </w:rPr>
        <w:t>2</w:t>
      </w:r>
      <w:bookmarkEnd w:id="74"/>
    </w:p>
    <w:p w14:paraId="24932476" w14:textId="77777777" w:rsidR="00D26E3B" w:rsidRPr="002A5152" w:rsidRDefault="00D26E3B" w:rsidP="0038435A">
      <w:pPr>
        <w:spacing w:line="360" w:lineRule="auto"/>
        <w:rPr>
          <w:rFonts w:cs="Arial"/>
        </w:rPr>
      </w:pPr>
    </w:p>
    <w:p w14:paraId="3EC14B60" w14:textId="116A6C53" w:rsidR="00BE312E" w:rsidRPr="002A5152" w:rsidRDefault="00F172BC" w:rsidP="0038435A">
      <w:pPr>
        <w:spacing w:after="100" w:line="360" w:lineRule="auto"/>
        <w:jc w:val="center"/>
        <w:rPr>
          <w:rFonts w:cs="Arial"/>
          <w:bCs/>
          <w:sz w:val="32"/>
          <w:szCs w:val="32"/>
        </w:rPr>
      </w:pPr>
      <w:r w:rsidRPr="002A5152">
        <w:rPr>
          <w:rFonts w:cs="Arial"/>
          <w:bCs/>
          <w:sz w:val="32"/>
          <w:szCs w:val="32"/>
        </w:rPr>
        <w:t xml:space="preserve">Login </w:t>
      </w:r>
      <w:r w:rsidR="00820011" w:rsidRPr="002A5152">
        <w:rPr>
          <w:rFonts w:cs="Arial"/>
          <w:bCs/>
          <w:sz w:val="32"/>
          <w:szCs w:val="32"/>
        </w:rPr>
        <w:t>(CSU02)</w:t>
      </w:r>
    </w:p>
    <w:p w14:paraId="29CF8C28" w14:textId="598D2A68"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C76D3B" w:rsidRPr="002A5152">
        <w:rPr>
          <w:rFonts w:cs="Arial"/>
          <w:szCs w:val="24"/>
        </w:rPr>
        <w:t>A</w:t>
      </w:r>
      <w:r w:rsidR="00A5223D" w:rsidRPr="002A5152">
        <w:rPr>
          <w:rFonts w:cs="Arial"/>
          <w:szCs w:val="24"/>
        </w:rPr>
        <w:t xml:space="preserve"> identficação no sistema é realizada</w:t>
      </w:r>
    </w:p>
    <w:p w14:paraId="1A40AAC8" w14:textId="275870FC"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A5223D" w:rsidRPr="002A5152">
        <w:rPr>
          <w:rFonts w:cs="Arial"/>
          <w:szCs w:val="24"/>
        </w:rPr>
        <w:t>Usuário, Administrador do Hospital / Posto de coleta.</w:t>
      </w:r>
    </w:p>
    <w:p w14:paraId="3DE482BD"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02785C76" w14:textId="07E722B0" w:rsidR="0064712D" w:rsidRPr="002A5152" w:rsidRDefault="006C6A30" w:rsidP="00A56068">
      <w:pPr>
        <w:widowControl/>
        <w:numPr>
          <w:ilvl w:val="0"/>
          <w:numId w:val="10"/>
        </w:numPr>
        <w:autoSpaceDE/>
        <w:autoSpaceDN/>
        <w:spacing w:line="360" w:lineRule="auto"/>
        <w:jc w:val="both"/>
        <w:rPr>
          <w:rFonts w:cs="Arial"/>
          <w:szCs w:val="24"/>
        </w:rPr>
      </w:pPr>
      <w:r w:rsidRPr="002A5152">
        <w:rPr>
          <w:rFonts w:cs="Arial"/>
          <w:szCs w:val="24"/>
        </w:rPr>
        <w:lastRenderedPageBreak/>
        <w:t>O ator é direcionado para a página de login</w:t>
      </w:r>
      <w:r w:rsidR="00E412EF" w:rsidRPr="002A5152">
        <w:rPr>
          <w:rFonts w:cs="Arial"/>
          <w:szCs w:val="24"/>
        </w:rPr>
        <w:t>;</w:t>
      </w:r>
    </w:p>
    <w:p w14:paraId="5E7FDF80" w14:textId="05AAE385" w:rsidR="0064712D" w:rsidRPr="002A5152" w:rsidRDefault="006C6A30" w:rsidP="00A56068">
      <w:pPr>
        <w:widowControl/>
        <w:numPr>
          <w:ilvl w:val="0"/>
          <w:numId w:val="10"/>
        </w:numPr>
        <w:autoSpaceDE/>
        <w:autoSpaceDN/>
        <w:spacing w:line="360" w:lineRule="auto"/>
        <w:jc w:val="both"/>
        <w:rPr>
          <w:rFonts w:cs="Arial"/>
          <w:szCs w:val="24"/>
        </w:rPr>
      </w:pPr>
      <w:r w:rsidRPr="002A5152">
        <w:rPr>
          <w:rFonts w:cs="Arial"/>
          <w:szCs w:val="24"/>
        </w:rPr>
        <w:t xml:space="preserve">O sistema solicita os dados necessários para </w:t>
      </w:r>
      <w:r w:rsidR="00E412EF" w:rsidRPr="002A5152">
        <w:rPr>
          <w:rFonts w:cs="Arial"/>
          <w:szCs w:val="24"/>
        </w:rPr>
        <w:t>que o login possa ser realizado;</w:t>
      </w:r>
    </w:p>
    <w:p w14:paraId="1ADE7730" w14:textId="6589B56E" w:rsidR="0064712D" w:rsidRPr="002A5152" w:rsidRDefault="00E412EF" w:rsidP="00A56068">
      <w:pPr>
        <w:widowControl/>
        <w:numPr>
          <w:ilvl w:val="0"/>
          <w:numId w:val="10"/>
        </w:numPr>
        <w:autoSpaceDE/>
        <w:autoSpaceDN/>
        <w:spacing w:line="360" w:lineRule="auto"/>
        <w:jc w:val="both"/>
        <w:rPr>
          <w:rFonts w:cs="Arial"/>
          <w:szCs w:val="24"/>
        </w:rPr>
      </w:pPr>
      <w:r w:rsidRPr="002A5152">
        <w:rPr>
          <w:rFonts w:cs="Arial"/>
          <w:szCs w:val="24"/>
        </w:rPr>
        <w:t>O ator realiza o preenchimento dos dados solicitados pelo sistema;</w:t>
      </w:r>
    </w:p>
    <w:p w14:paraId="2544C854" w14:textId="308C6680" w:rsidR="00BA3B6B" w:rsidRPr="003C15F7" w:rsidRDefault="00E412EF" w:rsidP="003C15F7">
      <w:pPr>
        <w:widowControl/>
        <w:numPr>
          <w:ilvl w:val="0"/>
          <w:numId w:val="10"/>
        </w:numPr>
        <w:autoSpaceDE/>
        <w:autoSpaceDN/>
        <w:spacing w:line="360" w:lineRule="auto"/>
        <w:jc w:val="both"/>
        <w:rPr>
          <w:rFonts w:cs="Arial"/>
          <w:szCs w:val="24"/>
        </w:rPr>
      </w:pPr>
      <w:r w:rsidRPr="002A5152">
        <w:rPr>
          <w:rFonts w:cs="Arial"/>
          <w:szCs w:val="24"/>
        </w:rPr>
        <w:t>O sistema verifica as informações inseridas</w:t>
      </w:r>
      <w:r w:rsidR="005B7C68" w:rsidRPr="002A5152">
        <w:rPr>
          <w:rFonts w:cs="Arial"/>
          <w:szCs w:val="24"/>
        </w:rPr>
        <w:t xml:space="preserve"> e valida elas junto ao banco de dados. Se forem válidas, a autenticação é realizada</w:t>
      </w:r>
      <w:r w:rsidR="007645C2" w:rsidRPr="002A5152">
        <w:rPr>
          <w:rFonts w:cs="Arial"/>
          <w:szCs w:val="24"/>
        </w:rPr>
        <w:t>; Caso contrário, o sistema solicitará que os campos sejam preenchidos corretamente</w:t>
      </w:r>
    </w:p>
    <w:p w14:paraId="4FC5209F" w14:textId="783D0DD4" w:rsidR="00BA3B6B" w:rsidRPr="002A5152" w:rsidRDefault="00BA3B6B" w:rsidP="0038435A">
      <w:pPr>
        <w:spacing w:after="100" w:line="360" w:lineRule="auto"/>
        <w:rPr>
          <w:rFonts w:cs="Arial"/>
          <w:b/>
          <w:szCs w:val="24"/>
        </w:rPr>
      </w:pPr>
      <w:r w:rsidRPr="002A5152">
        <w:rPr>
          <w:rFonts w:cs="Arial"/>
          <w:b/>
          <w:szCs w:val="24"/>
        </w:rPr>
        <w:t>Fluxo Exceção(4):</w:t>
      </w:r>
      <w:r w:rsidRPr="002A5152">
        <w:rPr>
          <w:rFonts w:cs="Arial"/>
          <w:szCs w:val="24"/>
        </w:rPr>
        <w:t xml:space="preserve"> </w:t>
      </w:r>
      <w:r w:rsidRPr="002A5152">
        <w:rPr>
          <w:rFonts w:cs="Arial"/>
          <w:b/>
          <w:szCs w:val="24"/>
        </w:rPr>
        <w:t>Os dados não foram preenchidos corretamente</w:t>
      </w:r>
    </w:p>
    <w:p w14:paraId="67E9D8AB" w14:textId="15B9C9C4" w:rsidR="00BF6384" w:rsidRPr="002A5152" w:rsidRDefault="00BF6384" w:rsidP="00A56068">
      <w:pPr>
        <w:widowControl/>
        <w:numPr>
          <w:ilvl w:val="0"/>
          <w:numId w:val="18"/>
        </w:numPr>
        <w:autoSpaceDE/>
        <w:autoSpaceDN/>
        <w:spacing w:line="360" w:lineRule="auto"/>
        <w:rPr>
          <w:rFonts w:cs="Arial"/>
          <w:szCs w:val="24"/>
        </w:rPr>
      </w:pPr>
      <w:r w:rsidRPr="002A5152">
        <w:rPr>
          <w:rFonts w:cs="Arial"/>
          <w:szCs w:val="24"/>
        </w:rPr>
        <w:t>O sistema não consegue obter os dados do ator no banco.</w:t>
      </w:r>
    </w:p>
    <w:p w14:paraId="112A0F69" w14:textId="69600540" w:rsidR="00BF6384" w:rsidRPr="002A5152" w:rsidRDefault="00BF6384" w:rsidP="00A56068">
      <w:pPr>
        <w:widowControl/>
        <w:numPr>
          <w:ilvl w:val="0"/>
          <w:numId w:val="18"/>
        </w:numPr>
        <w:autoSpaceDE/>
        <w:autoSpaceDN/>
        <w:spacing w:line="360" w:lineRule="auto"/>
        <w:rPr>
          <w:rFonts w:cs="Arial"/>
          <w:szCs w:val="24"/>
        </w:rPr>
      </w:pPr>
      <w:r w:rsidRPr="002A5152">
        <w:rPr>
          <w:rFonts w:cs="Arial"/>
          <w:szCs w:val="24"/>
        </w:rPr>
        <w:t xml:space="preserve">O sistema notifica a ausência dos dados </w:t>
      </w:r>
      <w:r w:rsidR="00F235FE" w:rsidRPr="002A5152">
        <w:rPr>
          <w:rFonts w:cs="Arial"/>
          <w:szCs w:val="24"/>
        </w:rPr>
        <w:t>ao ator</w:t>
      </w:r>
      <w:r w:rsidRPr="002A5152">
        <w:rPr>
          <w:rFonts w:cs="Arial"/>
          <w:szCs w:val="24"/>
        </w:rPr>
        <w:t xml:space="preserve">. </w:t>
      </w:r>
    </w:p>
    <w:p w14:paraId="47EC150B" w14:textId="18A81AAE" w:rsidR="00D22426" w:rsidRPr="003C15F7" w:rsidRDefault="00BF6384" w:rsidP="003C15F7">
      <w:pPr>
        <w:widowControl/>
        <w:numPr>
          <w:ilvl w:val="0"/>
          <w:numId w:val="18"/>
        </w:numPr>
        <w:autoSpaceDE/>
        <w:autoSpaceDN/>
        <w:spacing w:after="100" w:line="360" w:lineRule="auto"/>
        <w:rPr>
          <w:rFonts w:cs="Arial"/>
          <w:szCs w:val="24"/>
        </w:rPr>
      </w:pPr>
      <w:r w:rsidRPr="002A5152">
        <w:rPr>
          <w:rFonts w:cs="Arial"/>
          <w:szCs w:val="24"/>
        </w:rPr>
        <w:t xml:space="preserve">O caso de uso retorna ao passo 3. </w:t>
      </w:r>
    </w:p>
    <w:p w14:paraId="7AA20221" w14:textId="4B9D0CA7" w:rsidR="00F235FE" w:rsidRPr="003C15F7" w:rsidRDefault="0064712D" w:rsidP="003C15F7">
      <w:pPr>
        <w:spacing w:line="360" w:lineRule="auto"/>
        <w:jc w:val="both"/>
        <w:rPr>
          <w:rFonts w:cs="Arial"/>
        </w:rPr>
      </w:pPr>
      <w:r w:rsidRPr="002A5152">
        <w:rPr>
          <w:rFonts w:cs="Arial"/>
          <w:b/>
          <w:szCs w:val="24"/>
        </w:rPr>
        <w:t>Pós-condições:</w:t>
      </w:r>
      <w:r w:rsidRPr="002A5152">
        <w:rPr>
          <w:rFonts w:cs="Arial"/>
          <w:szCs w:val="24"/>
        </w:rPr>
        <w:t xml:space="preserve"> </w:t>
      </w:r>
      <w:r w:rsidR="00F235FE" w:rsidRPr="002A5152">
        <w:rPr>
          <w:rFonts w:cs="Arial"/>
          <w:szCs w:val="24"/>
        </w:rPr>
        <w:t>O ator será identificado no sistema</w:t>
      </w:r>
    </w:p>
    <w:p w14:paraId="7A10A98D" w14:textId="77777777" w:rsidR="00F235FE" w:rsidRPr="002A5152" w:rsidRDefault="00F235FE" w:rsidP="0038435A">
      <w:pPr>
        <w:spacing w:line="360" w:lineRule="auto"/>
        <w:rPr>
          <w:rFonts w:cs="Arial"/>
        </w:rPr>
      </w:pPr>
    </w:p>
    <w:p w14:paraId="5EE0A92F" w14:textId="10C2DB58" w:rsidR="00D26E3B" w:rsidRDefault="00D26E3B" w:rsidP="0038435A">
      <w:pPr>
        <w:pStyle w:val="Ttulo3"/>
        <w:spacing w:line="360" w:lineRule="auto"/>
        <w:rPr>
          <w:rFonts w:cs="Arial"/>
        </w:rPr>
      </w:pPr>
      <w:bookmarkStart w:id="75" w:name="_Toc169195304"/>
      <w:r w:rsidRPr="002A5152">
        <w:rPr>
          <w:rFonts w:cs="Arial"/>
        </w:rPr>
        <w:t>Especificação do Caso de Uso-</w:t>
      </w:r>
      <w:r w:rsidR="00F235FE" w:rsidRPr="002A5152">
        <w:rPr>
          <w:rFonts w:cs="Arial"/>
        </w:rPr>
        <w:t>3</w:t>
      </w:r>
      <w:bookmarkEnd w:id="75"/>
    </w:p>
    <w:p w14:paraId="2B024381" w14:textId="77777777" w:rsidR="003C15F7" w:rsidRPr="003C15F7" w:rsidRDefault="003C15F7" w:rsidP="003C15F7"/>
    <w:p w14:paraId="0564721A" w14:textId="6BBD30C2" w:rsidR="003C15F7" w:rsidRPr="002A5152" w:rsidRDefault="00C56648" w:rsidP="003C15F7">
      <w:pPr>
        <w:spacing w:after="100" w:line="360" w:lineRule="auto"/>
        <w:jc w:val="center"/>
        <w:rPr>
          <w:rFonts w:cs="Arial"/>
          <w:bCs/>
          <w:sz w:val="32"/>
          <w:szCs w:val="32"/>
        </w:rPr>
      </w:pPr>
      <w:r w:rsidRPr="002A5152">
        <w:rPr>
          <w:rFonts w:cs="Arial"/>
          <w:bCs/>
          <w:sz w:val="32"/>
          <w:szCs w:val="32"/>
        </w:rPr>
        <w:t xml:space="preserve">Solicita suporte </w:t>
      </w:r>
      <w:r w:rsidR="0064712D" w:rsidRPr="002A5152">
        <w:rPr>
          <w:rFonts w:cs="Arial"/>
          <w:bCs/>
          <w:sz w:val="32"/>
          <w:szCs w:val="32"/>
        </w:rPr>
        <w:t>(CSU0</w:t>
      </w:r>
      <w:r w:rsidR="00F235FE" w:rsidRPr="002A5152">
        <w:rPr>
          <w:rFonts w:cs="Arial"/>
          <w:bCs/>
          <w:sz w:val="32"/>
          <w:szCs w:val="32"/>
        </w:rPr>
        <w:t>3</w:t>
      </w:r>
      <w:r w:rsidR="0064712D" w:rsidRPr="002A5152">
        <w:rPr>
          <w:rFonts w:cs="Arial"/>
          <w:bCs/>
          <w:sz w:val="32"/>
          <w:szCs w:val="32"/>
        </w:rPr>
        <w:t>)</w:t>
      </w:r>
    </w:p>
    <w:p w14:paraId="797A029E" w14:textId="1113EFAC"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C56648" w:rsidRPr="002A5152">
        <w:rPr>
          <w:rFonts w:cs="Arial"/>
          <w:szCs w:val="24"/>
        </w:rPr>
        <w:t>O usuário solicitou suporte</w:t>
      </w:r>
      <w:r w:rsidR="005B155F" w:rsidRPr="002A5152">
        <w:rPr>
          <w:rFonts w:cs="Arial"/>
          <w:szCs w:val="24"/>
        </w:rPr>
        <w:t>.</w:t>
      </w:r>
    </w:p>
    <w:p w14:paraId="58C369EC" w14:textId="6A79E2F8"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5B155F" w:rsidRPr="002A5152">
        <w:rPr>
          <w:rFonts w:cs="Arial"/>
          <w:szCs w:val="24"/>
        </w:rPr>
        <w:t>Usuário.</w:t>
      </w:r>
    </w:p>
    <w:p w14:paraId="5567589A" w14:textId="24D6860D" w:rsidR="001B059E" w:rsidRPr="002A5152" w:rsidRDefault="001B059E" w:rsidP="0038435A">
      <w:pPr>
        <w:spacing w:after="100" w:line="360" w:lineRule="auto"/>
        <w:rPr>
          <w:rFonts w:cs="Arial"/>
          <w:szCs w:val="24"/>
        </w:rPr>
      </w:pPr>
      <w:r w:rsidRPr="002A5152">
        <w:rPr>
          <w:rFonts w:cs="Arial"/>
          <w:b/>
          <w:szCs w:val="24"/>
        </w:rPr>
        <w:t xml:space="preserve">Pré-condições: </w:t>
      </w:r>
      <w:r w:rsidRPr="002A5152">
        <w:rPr>
          <w:rFonts w:cs="Arial"/>
          <w:szCs w:val="24"/>
        </w:rPr>
        <w:t>O usuário está identificado no sistema.</w:t>
      </w:r>
    </w:p>
    <w:p w14:paraId="5BC36CC2"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73302923" w14:textId="3D0C1699" w:rsidR="0064712D" w:rsidRPr="002A5152" w:rsidRDefault="006C4716" w:rsidP="00A56068">
      <w:pPr>
        <w:widowControl/>
        <w:numPr>
          <w:ilvl w:val="0"/>
          <w:numId w:val="11"/>
        </w:numPr>
        <w:autoSpaceDE/>
        <w:autoSpaceDN/>
        <w:spacing w:line="360" w:lineRule="auto"/>
        <w:jc w:val="both"/>
        <w:rPr>
          <w:rFonts w:cs="Arial"/>
          <w:szCs w:val="24"/>
        </w:rPr>
      </w:pPr>
      <w:r w:rsidRPr="002A5152">
        <w:rPr>
          <w:rFonts w:cs="Arial"/>
          <w:szCs w:val="24"/>
        </w:rPr>
        <w:t>Por algum</w:t>
      </w:r>
      <w:r w:rsidR="00AE6008" w:rsidRPr="002A5152">
        <w:rPr>
          <w:rFonts w:cs="Arial"/>
          <w:szCs w:val="24"/>
        </w:rPr>
        <w:t xml:space="preserve"> motivo o usuário necessitará de apoio técnico, neste caso, ele deve se dirigir a página de suporte</w:t>
      </w:r>
      <w:r w:rsidR="00F96C01" w:rsidRPr="002A5152">
        <w:rPr>
          <w:rFonts w:cs="Arial"/>
          <w:szCs w:val="24"/>
        </w:rPr>
        <w:t>;</w:t>
      </w:r>
    </w:p>
    <w:p w14:paraId="19A71BAD" w14:textId="4740531C" w:rsidR="0064712D" w:rsidRPr="002A5152" w:rsidRDefault="00252025" w:rsidP="00A56068">
      <w:pPr>
        <w:widowControl/>
        <w:numPr>
          <w:ilvl w:val="0"/>
          <w:numId w:val="11"/>
        </w:numPr>
        <w:autoSpaceDE/>
        <w:autoSpaceDN/>
        <w:spacing w:line="360" w:lineRule="auto"/>
        <w:jc w:val="both"/>
        <w:rPr>
          <w:rFonts w:cs="Arial"/>
          <w:szCs w:val="24"/>
        </w:rPr>
      </w:pPr>
      <w:r w:rsidRPr="002A5152">
        <w:rPr>
          <w:rFonts w:cs="Arial"/>
          <w:szCs w:val="24"/>
        </w:rPr>
        <w:t>O usuário escolhe entre: Encaminhar e-mail, realizar ligação ou acionar</w:t>
      </w:r>
      <w:r w:rsidR="00C62B36" w:rsidRPr="002A5152">
        <w:rPr>
          <w:rFonts w:cs="Arial"/>
          <w:szCs w:val="24"/>
        </w:rPr>
        <w:t xml:space="preserve"> suporte</w:t>
      </w:r>
      <w:r w:rsidRPr="002A5152">
        <w:rPr>
          <w:rFonts w:cs="Arial"/>
          <w:szCs w:val="24"/>
        </w:rPr>
        <w:t xml:space="preserve"> via redes sociais</w:t>
      </w:r>
      <w:r w:rsidR="00C62B36" w:rsidRPr="002A5152">
        <w:rPr>
          <w:rFonts w:cs="Arial"/>
          <w:szCs w:val="24"/>
        </w:rPr>
        <w:t>;</w:t>
      </w:r>
    </w:p>
    <w:p w14:paraId="5B96F72A" w14:textId="4CC56416" w:rsidR="0064712D" w:rsidRPr="00102DEE" w:rsidRDefault="00BB15C4" w:rsidP="0038435A">
      <w:pPr>
        <w:widowControl/>
        <w:numPr>
          <w:ilvl w:val="0"/>
          <w:numId w:val="11"/>
        </w:numPr>
        <w:autoSpaceDE/>
        <w:autoSpaceDN/>
        <w:spacing w:line="360" w:lineRule="auto"/>
        <w:jc w:val="both"/>
        <w:rPr>
          <w:rFonts w:cs="Arial"/>
          <w:szCs w:val="24"/>
        </w:rPr>
      </w:pPr>
      <w:r w:rsidRPr="002A5152">
        <w:rPr>
          <w:rFonts w:cs="Arial"/>
          <w:szCs w:val="24"/>
        </w:rPr>
        <w:t xml:space="preserve">Include: </w:t>
      </w:r>
      <w:r w:rsidR="00E8135D" w:rsidRPr="002A5152">
        <w:rPr>
          <w:rFonts w:cs="Arial"/>
          <w:szCs w:val="24"/>
        </w:rPr>
        <w:t>Presta suporte aos usuários (CSU0</w:t>
      </w:r>
      <w:r w:rsidR="00873B74" w:rsidRPr="002A5152">
        <w:rPr>
          <w:rFonts w:cs="Arial"/>
          <w:szCs w:val="24"/>
        </w:rPr>
        <w:t>6</w:t>
      </w:r>
      <w:r w:rsidR="00E8135D" w:rsidRPr="002A5152">
        <w:rPr>
          <w:rFonts w:cs="Arial"/>
          <w:szCs w:val="24"/>
        </w:rPr>
        <w:t>)</w:t>
      </w:r>
    </w:p>
    <w:p w14:paraId="087B8330" w14:textId="1754C228" w:rsidR="0064712D" w:rsidRPr="002A5152" w:rsidRDefault="0064712D" w:rsidP="00102DEE">
      <w:pPr>
        <w:spacing w:line="360" w:lineRule="auto"/>
        <w:jc w:val="both"/>
        <w:rPr>
          <w:rFonts w:cs="Arial"/>
        </w:rPr>
      </w:pPr>
      <w:r w:rsidRPr="002A5152">
        <w:rPr>
          <w:rFonts w:cs="Arial"/>
          <w:b/>
          <w:szCs w:val="24"/>
        </w:rPr>
        <w:t>Pós-condições:</w:t>
      </w:r>
      <w:r w:rsidRPr="002A5152">
        <w:rPr>
          <w:rFonts w:cs="Arial"/>
          <w:szCs w:val="24"/>
        </w:rPr>
        <w:t xml:space="preserve"> </w:t>
      </w:r>
      <w:r w:rsidR="00307EAA" w:rsidRPr="002A5152">
        <w:rPr>
          <w:rFonts w:cs="Arial"/>
          <w:szCs w:val="24"/>
        </w:rPr>
        <w:t xml:space="preserve">O usuário </w:t>
      </w:r>
      <w:r w:rsidR="003D482F" w:rsidRPr="002A5152">
        <w:rPr>
          <w:rFonts w:cs="Arial"/>
          <w:szCs w:val="24"/>
        </w:rPr>
        <w:t>solicitou o suporte técnico, neste caso, ele deverá aguardar a resposta da equipe da Horizon.</w:t>
      </w:r>
    </w:p>
    <w:p w14:paraId="5AF5CFCB" w14:textId="77777777" w:rsidR="00102DEE" w:rsidRPr="00102DEE" w:rsidRDefault="00102DEE" w:rsidP="00102DEE">
      <w:pPr>
        <w:spacing w:line="360" w:lineRule="auto"/>
        <w:jc w:val="both"/>
        <w:rPr>
          <w:rFonts w:cs="Arial"/>
          <w:szCs w:val="24"/>
        </w:rPr>
      </w:pPr>
    </w:p>
    <w:p w14:paraId="21736298" w14:textId="32344B7A" w:rsidR="00D26E3B" w:rsidRDefault="00D26E3B" w:rsidP="0038435A">
      <w:pPr>
        <w:pStyle w:val="Ttulo3"/>
        <w:spacing w:line="360" w:lineRule="auto"/>
        <w:rPr>
          <w:rFonts w:cs="Arial"/>
        </w:rPr>
      </w:pPr>
      <w:bookmarkStart w:id="76" w:name="_Toc169195305"/>
      <w:r w:rsidRPr="002A5152">
        <w:rPr>
          <w:rFonts w:cs="Arial"/>
        </w:rPr>
        <w:t>Especificação do Caso de Uso-</w:t>
      </w:r>
      <w:r w:rsidR="003D482F" w:rsidRPr="002A5152">
        <w:rPr>
          <w:rFonts w:cs="Arial"/>
        </w:rPr>
        <w:t>4</w:t>
      </w:r>
      <w:bookmarkEnd w:id="76"/>
    </w:p>
    <w:p w14:paraId="12C9811C" w14:textId="77777777" w:rsidR="00102DEE" w:rsidRPr="00102DEE" w:rsidRDefault="00102DEE" w:rsidP="00102DEE"/>
    <w:p w14:paraId="24A93DED" w14:textId="1DAB805B" w:rsidR="0064712D" w:rsidRPr="002A5152" w:rsidRDefault="002503D7" w:rsidP="0038435A">
      <w:pPr>
        <w:spacing w:after="100" w:line="360" w:lineRule="auto"/>
        <w:jc w:val="center"/>
        <w:rPr>
          <w:rFonts w:cs="Arial"/>
          <w:bCs/>
          <w:sz w:val="32"/>
          <w:szCs w:val="32"/>
        </w:rPr>
      </w:pPr>
      <w:r w:rsidRPr="002A5152">
        <w:rPr>
          <w:rFonts w:cs="Arial"/>
          <w:bCs/>
          <w:sz w:val="32"/>
          <w:szCs w:val="32"/>
        </w:rPr>
        <w:lastRenderedPageBreak/>
        <w:t xml:space="preserve">Consulta histórico de doação </w:t>
      </w:r>
      <w:r w:rsidR="0064712D" w:rsidRPr="002A5152">
        <w:rPr>
          <w:rFonts w:cs="Arial"/>
          <w:bCs/>
          <w:sz w:val="32"/>
          <w:szCs w:val="32"/>
        </w:rPr>
        <w:t>(CSU0</w:t>
      </w:r>
      <w:r w:rsidR="003D482F" w:rsidRPr="002A5152">
        <w:rPr>
          <w:rFonts w:cs="Arial"/>
          <w:bCs/>
          <w:sz w:val="32"/>
          <w:szCs w:val="32"/>
        </w:rPr>
        <w:t>4</w:t>
      </w:r>
      <w:r w:rsidR="0064712D" w:rsidRPr="002A5152">
        <w:rPr>
          <w:rFonts w:cs="Arial"/>
          <w:bCs/>
          <w:sz w:val="32"/>
          <w:szCs w:val="32"/>
        </w:rPr>
        <w:t>)</w:t>
      </w:r>
    </w:p>
    <w:p w14:paraId="0BB97CFA" w14:textId="307ED3E1"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2503D7" w:rsidRPr="002A5152">
        <w:rPr>
          <w:rFonts w:cs="Arial"/>
          <w:szCs w:val="24"/>
        </w:rPr>
        <w:t>O usuário consultou seu histórico de doação.</w:t>
      </w:r>
    </w:p>
    <w:p w14:paraId="65FC3F10" w14:textId="7DFBB14E"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2503D7" w:rsidRPr="002A5152">
        <w:rPr>
          <w:rFonts w:cs="Arial"/>
          <w:szCs w:val="24"/>
        </w:rPr>
        <w:t>Usuário.</w:t>
      </w:r>
    </w:p>
    <w:p w14:paraId="4D828496" w14:textId="7004E3C9" w:rsidR="00F006ED" w:rsidRPr="002A5152" w:rsidRDefault="00F006ED" w:rsidP="0038435A">
      <w:pPr>
        <w:spacing w:after="100" w:line="360" w:lineRule="auto"/>
        <w:rPr>
          <w:rFonts w:cs="Arial"/>
          <w:szCs w:val="24"/>
        </w:rPr>
      </w:pPr>
      <w:r w:rsidRPr="002A5152">
        <w:rPr>
          <w:rFonts w:cs="Arial"/>
          <w:b/>
          <w:szCs w:val="24"/>
        </w:rPr>
        <w:t xml:space="preserve">Pré-condições: </w:t>
      </w:r>
      <w:r w:rsidRPr="002A5152">
        <w:rPr>
          <w:rFonts w:cs="Arial"/>
          <w:szCs w:val="24"/>
        </w:rPr>
        <w:t>O usuário está identificado no sistema.</w:t>
      </w:r>
    </w:p>
    <w:p w14:paraId="190C2427"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01D3AFC2" w14:textId="22D956EE" w:rsidR="0064712D" w:rsidRPr="002A5152" w:rsidRDefault="00AA2583" w:rsidP="00A56068">
      <w:pPr>
        <w:widowControl/>
        <w:numPr>
          <w:ilvl w:val="0"/>
          <w:numId w:val="12"/>
        </w:numPr>
        <w:autoSpaceDE/>
        <w:autoSpaceDN/>
        <w:spacing w:line="360" w:lineRule="auto"/>
        <w:jc w:val="both"/>
        <w:rPr>
          <w:rFonts w:cs="Arial"/>
          <w:szCs w:val="24"/>
        </w:rPr>
      </w:pPr>
      <w:r w:rsidRPr="002A5152">
        <w:rPr>
          <w:rFonts w:cs="Arial"/>
          <w:szCs w:val="24"/>
        </w:rPr>
        <w:t>O usuário se dirigiu a home</w:t>
      </w:r>
      <w:r w:rsidR="00C539E5" w:rsidRPr="002A5152">
        <w:rPr>
          <w:rFonts w:cs="Arial"/>
          <w:szCs w:val="24"/>
        </w:rPr>
        <w:t xml:space="preserve"> a selecionou a opção de verificar histórico;</w:t>
      </w:r>
    </w:p>
    <w:p w14:paraId="5339D73F" w14:textId="33DC7993" w:rsidR="00D67279" w:rsidRPr="00102DEE" w:rsidRDefault="00C539E5" w:rsidP="00102DEE">
      <w:pPr>
        <w:widowControl/>
        <w:numPr>
          <w:ilvl w:val="0"/>
          <w:numId w:val="12"/>
        </w:numPr>
        <w:autoSpaceDE/>
        <w:autoSpaceDN/>
        <w:spacing w:line="360" w:lineRule="auto"/>
        <w:jc w:val="both"/>
        <w:rPr>
          <w:rFonts w:cs="Arial"/>
          <w:szCs w:val="24"/>
        </w:rPr>
      </w:pPr>
      <w:r w:rsidRPr="002A5152">
        <w:rPr>
          <w:rFonts w:cs="Arial"/>
          <w:szCs w:val="24"/>
        </w:rPr>
        <w:t>O usuári</w:t>
      </w:r>
      <w:r w:rsidR="00D67279" w:rsidRPr="002A5152">
        <w:rPr>
          <w:rFonts w:cs="Arial"/>
          <w:szCs w:val="24"/>
        </w:rPr>
        <w:t>o conseguiu verificar suas doações.</w:t>
      </w:r>
    </w:p>
    <w:p w14:paraId="5AA49F31" w14:textId="50AB7EB6" w:rsidR="00D67279" w:rsidRPr="002A5152" w:rsidRDefault="00D67279" w:rsidP="0038435A">
      <w:pPr>
        <w:spacing w:after="100" w:line="360" w:lineRule="auto"/>
        <w:rPr>
          <w:rFonts w:cs="Arial"/>
          <w:b/>
          <w:szCs w:val="24"/>
        </w:rPr>
      </w:pPr>
      <w:r w:rsidRPr="002A5152">
        <w:rPr>
          <w:rFonts w:cs="Arial"/>
          <w:b/>
          <w:szCs w:val="24"/>
        </w:rPr>
        <w:t>Fluxo Exceção(2):</w:t>
      </w:r>
      <w:r w:rsidRPr="002A5152">
        <w:rPr>
          <w:rFonts w:cs="Arial"/>
          <w:szCs w:val="24"/>
        </w:rPr>
        <w:t xml:space="preserve"> </w:t>
      </w:r>
      <w:r w:rsidRPr="002A5152">
        <w:rPr>
          <w:rFonts w:cs="Arial"/>
          <w:b/>
          <w:szCs w:val="24"/>
        </w:rPr>
        <w:t>O usuário</w:t>
      </w:r>
      <w:r w:rsidR="002D5210" w:rsidRPr="002A5152">
        <w:rPr>
          <w:rFonts w:cs="Arial"/>
          <w:b/>
          <w:szCs w:val="24"/>
        </w:rPr>
        <w:t xml:space="preserve"> já realizou a doação, porém não conseguiu localiza-la em sistema</w:t>
      </w:r>
    </w:p>
    <w:p w14:paraId="787BF83C" w14:textId="2C5379C4" w:rsidR="00D67279" w:rsidRPr="002A5152" w:rsidRDefault="00D67279" w:rsidP="00A56068">
      <w:pPr>
        <w:widowControl/>
        <w:numPr>
          <w:ilvl w:val="0"/>
          <w:numId w:val="19"/>
        </w:numPr>
        <w:autoSpaceDE/>
        <w:autoSpaceDN/>
        <w:spacing w:line="360" w:lineRule="auto"/>
        <w:rPr>
          <w:rFonts w:cs="Arial"/>
          <w:szCs w:val="24"/>
        </w:rPr>
      </w:pPr>
      <w:r w:rsidRPr="002A5152">
        <w:rPr>
          <w:rFonts w:cs="Arial"/>
          <w:szCs w:val="24"/>
        </w:rPr>
        <w:t>O sistema não consegue</w:t>
      </w:r>
      <w:r w:rsidR="00A6652F" w:rsidRPr="002A5152">
        <w:rPr>
          <w:rFonts w:cs="Arial"/>
          <w:szCs w:val="24"/>
        </w:rPr>
        <w:t xml:space="preserve"> identificar a doação informada</w:t>
      </w:r>
      <w:r w:rsidR="00036734" w:rsidRPr="002A5152">
        <w:rPr>
          <w:rFonts w:cs="Arial"/>
          <w:szCs w:val="24"/>
        </w:rPr>
        <w:t>;</w:t>
      </w:r>
    </w:p>
    <w:p w14:paraId="741E2C9C" w14:textId="61BDFD5C" w:rsidR="0064712D" w:rsidRPr="00102DEE" w:rsidRDefault="00D67279" w:rsidP="00102DEE">
      <w:pPr>
        <w:widowControl/>
        <w:numPr>
          <w:ilvl w:val="0"/>
          <w:numId w:val="19"/>
        </w:numPr>
        <w:autoSpaceDE/>
        <w:autoSpaceDN/>
        <w:spacing w:line="360" w:lineRule="auto"/>
        <w:rPr>
          <w:rFonts w:cs="Arial"/>
          <w:szCs w:val="24"/>
        </w:rPr>
      </w:pPr>
      <w:r w:rsidRPr="002A5152">
        <w:rPr>
          <w:rFonts w:cs="Arial"/>
          <w:szCs w:val="24"/>
        </w:rPr>
        <w:t xml:space="preserve">O </w:t>
      </w:r>
      <w:r w:rsidR="00A6652F" w:rsidRPr="002A5152">
        <w:rPr>
          <w:rFonts w:cs="Arial"/>
          <w:szCs w:val="24"/>
        </w:rPr>
        <w:t xml:space="preserve">sistema direciona o usuário </w:t>
      </w:r>
      <w:r w:rsidR="00036734" w:rsidRPr="002A5152">
        <w:rPr>
          <w:rFonts w:cs="Arial"/>
          <w:szCs w:val="24"/>
        </w:rPr>
        <w:t>para a sessão de suporte para que seja verificado junto aos especialistas.</w:t>
      </w:r>
    </w:p>
    <w:p w14:paraId="2301F085" w14:textId="4F68D42F" w:rsidR="00791A2F" w:rsidRPr="002A5152" w:rsidRDefault="0064712D"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257AD1" w:rsidRPr="002A5152">
        <w:rPr>
          <w:rFonts w:cs="Arial"/>
          <w:szCs w:val="24"/>
        </w:rPr>
        <w:t>Usuário conseguu verificar todo o seu histórico de doa</w:t>
      </w:r>
      <w:r w:rsidR="00C50434" w:rsidRPr="002A5152">
        <w:rPr>
          <w:rFonts w:cs="Arial"/>
          <w:szCs w:val="24"/>
        </w:rPr>
        <w:t>ções.</w:t>
      </w:r>
    </w:p>
    <w:p w14:paraId="4A8134D2" w14:textId="6D3D7533" w:rsidR="00791A2F" w:rsidRPr="002A5152" w:rsidRDefault="00791A2F" w:rsidP="0038435A">
      <w:pPr>
        <w:spacing w:after="100" w:line="360" w:lineRule="auto"/>
        <w:rPr>
          <w:rFonts w:cs="Arial"/>
        </w:rPr>
      </w:pPr>
      <w:r w:rsidRPr="002A5152">
        <w:rPr>
          <w:rFonts w:cs="Arial"/>
          <w:b/>
          <w:szCs w:val="24"/>
        </w:rPr>
        <w:t xml:space="preserve">Regras de Negócio: </w:t>
      </w:r>
      <w:r w:rsidRPr="002A5152">
        <w:rPr>
          <w:rFonts w:cs="Arial"/>
          <w:szCs w:val="24"/>
        </w:rPr>
        <w:t>RN005</w:t>
      </w:r>
    </w:p>
    <w:p w14:paraId="027A30A8" w14:textId="77777777" w:rsidR="0064712D" w:rsidRPr="002A5152" w:rsidRDefault="0064712D" w:rsidP="0038435A">
      <w:pPr>
        <w:spacing w:line="360" w:lineRule="auto"/>
        <w:rPr>
          <w:rFonts w:cs="Arial"/>
        </w:rPr>
      </w:pPr>
    </w:p>
    <w:p w14:paraId="0F35394F" w14:textId="53DC45E4" w:rsidR="00D26E3B" w:rsidRPr="002A5152" w:rsidRDefault="00D26E3B" w:rsidP="0038435A">
      <w:pPr>
        <w:pStyle w:val="Ttulo3"/>
        <w:spacing w:line="360" w:lineRule="auto"/>
        <w:rPr>
          <w:rFonts w:cs="Arial"/>
        </w:rPr>
      </w:pPr>
      <w:bookmarkStart w:id="77" w:name="_Toc169195306"/>
      <w:r w:rsidRPr="002A5152">
        <w:rPr>
          <w:rFonts w:cs="Arial"/>
        </w:rPr>
        <w:t>Especificação do Caso de Uso-</w:t>
      </w:r>
      <w:r w:rsidR="00DA0AFF" w:rsidRPr="002A5152">
        <w:rPr>
          <w:rFonts w:cs="Arial"/>
        </w:rPr>
        <w:t>5</w:t>
      </w:r>
      <w:bookmarkEnd w:id="77"/>
    </w:p>
    <w:p w14:paraId="40F2800A" w14:textId="56DE51BE" w:rsidR="0064712D" w:rsidRPr="002A5152" w:rsidRDefault="004C3E23" w:rsidP="0038435A">
      <w:pPr>
        <w:spacing w:after="100" w:line="360" w:lineRule="auto"/>
        <w:jc w:val="center"/>
        <w:rPr>
          <w:rFonts w:cs="Arial"/>
          <w:bCs/>
          <w:sz w:val="32"/>
          <w:szCs w:val="32"/>
        </w:rPr>
      </w:pPr>
      <w:r w:rsidRPr="002A5152">
        <w:rPr>
          <w:rFonts w:cs="Arial"/>
          <w:bCs/>
          <w:sz w:val="32"/>
          <w:szCs w:val="32"/>
        </w:rPr>
        <w:t xml:space="preserve">Agenda doação (sangue ou plaquetas) </w:t>
      </w:r>
      <w:r w:rsidR="0064712D" w:rsidRPr="002A5152">
        <w:rPr>
          <w:rFonts w:cs="Arial"/>
          <w:bCs/>
          <w:sz w:val="32"/>
          <w:szCs w:val="32"/>
        </w:rPr>
        <w:t>(CSU0</w:t>
      </w:r>
      <w:r w:rsidR="00DA0AFF" w:rsidRPr="002A5152">
        <w:rPr>
          <w:rFonts w:cs="Arial"/>
          <w:bCs/>
          <w:sz w:val="32"/>
          <w:szCs w:val="32"/>
        </w:rPr>
        <w:t>5</w:t>
      </w:r>
      <w:r w:rsidR="0064712D" w:rsidRPr="002A5152">
        <w:rPr>
          <w:rFonts w:cs="Arial"/>
          <w:bCs/>
          <w:sz w:val="32"/>
          <w:szCs w:val="32"/>
        </w:rPr>
        <w:t>)</w:t>
      </w:r>
    </w:p>
    <w:p w14:paraId="3226DA13" w14:textId="34F94BC1"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4C3E23" w:rsidRPr="002A5152">
        <w:rPr>
          <w:rFonts w:cs="Arial"/>
          <w:szCs w:val="24"/>
        </w:rPr>
        <w:t>O usuário agenda uma doação utilizando o sistema</w:t>
      </w:r>
    </w:p>
    <w:p w14:paraId="1788C799" w14:textId="3020A2A7"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4C3E23" w:rsidRPr="002A5152">
        <w:rPr>
          <w:rFonts w:cs="Arial"/>
          <w:szCs w:val="24"/>
        </w:rPr>
        <w:t>Usuário.</w:t>
      </w:r>
    </w:p>
    <w:p w14:paraId="7FA613C9" w14:textId="46C64D20" w:rsidR="004C3E23" w:rsidRPr="002A5152" w:rsidRDefault="004C3E23" w:rsidP="0038435A">
      <w:pPr>
        <w:spacing w:after="100" w:line="360" w:lineRule="auto"/>
        <w:rPr>
          <w:rFonts w:cs="Arial"/>
          <w:szCs w:val="24"/>
        </w:rPr>
      </w:pPr>
      <w:r w:rsidRPr="002A5152">
        <w:rPr>
          <w:rFonts w:cs="Arial"/>
          <w:b/>
          <w:szCs w:val="24"/>
        </w:rPr>
        <w:t xml:space="preserve">Pré-condições: </w:t>
      </w:r>
      <w:r w:rsidRPr="002A5152">
        <w:rPr>
          <w:rFonts w:cs="Arial"/>
          <w:szCs w:val="24"/>
        </w:rPr>
        <w:t>O usuário está identificado no sistema.</w:t>
      </w:r>
    </w:p>
    <w:p w14:paraId="755DF100"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2FF38496" w14:textId="6DBD6B9A" w:rsidR="0064712D" w:rsidRPr="002A5152" w:rsidRDefault="00935FB6" w:rsidP="00A56068">
      <w:pPr>
        <w:widowControl/>
        <w:numPr>
          <w:ilvl w:val="0"/>
          <w:numId w:val="13"/>
        </w:numPr>
        <w:autoSpaceDE/>
        <w:autoSpaceDN/>
        <w:spacing w:line="360" w:lineRule="auto"/>
        <w:jc w:val="both"/>
        <w:rPr>
          <w:rFonts w:cs="Arial"/>
          <w:szCs w:val="24"/>
        </w:rPr>
      </w:pPr>
      <w:r w:rsidRPr="002A5152">
        <w:rPr>
          <w:rFonts w:cs="Arial"/>
          <w:szCs w:val="24"/>
        </w:rPr>
        <w:t>Usuário seleciona o tipo de doação que deseja realizar;</w:t>
      </w:r>
    </w:p>
    <w:p w14:paraId="5E8C8E6D" w14:textId="26753010" w:rsidR="003E4F9C" w:rsidRPr="002A5152" w:rsidRDefault="00935FB6" w:rsidP="00A56068">
      <w:pPr>
        <w:widowControl/>
        <w:numPr>
          <w:ilvl w:val="0"/>
          <w:numId w:val="13"/>
        </w:numPr>
        <w:autoSpaceDE/>
        <w:autoSpaceDN/>
        <w:spacing w:line="360" w:lineRule="auto"/>
        <w:jc w:val="both"/>
        <w:rPr>
          <w:rFonts w:cs="Arial"/>
          <w:szCs w:val="24"/>
        </w:rPr>
      </w:pPr>
      <w:r w:rsidRPr="002A5152">
        <w:rPr>
          <w:rFonts w:cs="Arial"/>
          <w:szCs w:val="24"/>
        </w:rPr>
        <w:t>Usuário escolhe</w:t>
      </w:r>
      <w:r w:rsidR="003E4F9C" w:rsidRPr="002A5152">
        <w:rPr>
          <w:rFonts w:cs="Arial"/>
          <w:szCs w:val="24"/>
        </w:rPr>
        <w:t xml:space="preserve"> o hospital ou posto de coleta de sua preferência;</w:t>
      </w:r>
    </w:p>
    <w:p w14:paraId="1F783D47" w14:textId="02007837" w:rsidR="0064712D" w:rsidRPr="002A5152" w:rsidRDefault="003E4F9C" w:rsidP="00A56068">
      <w:pPr>
        <w:widowControl/>
        <w:numPr>
          <w:ilvl w:val="0"/>
          <w:numId w:val="13"/>
        </w:numPr>
        <w:autoSpaceDE/>
        <w:autoSpaceDN/>
        <w:spacing w:line="360" w:lineRule="auto"/>
        <w:jc w:val="both"/>
        <w:rPr>
          <w:rFonts w:cs="Arial"/>
          <w:szCs w:val="24"/>
        </w:rPr>
      </w:pPr>
      <w:r w:rsidRPr="002A5152">
        <w:rPr>
          <w:rFonts w:cs="Arial"/>
          <w:szCs w:val="24"/>
        </w:rPr>
        <w:t xml:space="preserve">Usuário </w:t>
      </w:r>
      <w:r w:rsidR="0014171E" w:rsidRPr="002A5152">
        <w:rPr>
          <w:rFonts w:cs="Arial"/>
          <w:szCs w:val="24"/>
        </w:rPr>
        <w:t>escolhe uma data e um horário para realizar a doação;</w:t>
      </w:r>
    </w:p>
    <w:p w14:paraId="24FB7002" w14:textId="391CEB4F" w:rsidR="00F559B1" w:rsidRPr="002A5152" w:rsidRDefault="00F559B1" w:rsidP="00A56068">
      <w:pPr>
        <w:widowControl/>
        <w:numPr>
          <w:ilvl w:val="0"/>
          <w:numId w:val="13"/>
        </w:numPr>
        <w:autoSpaceDE/>
        <w:autoSpaceDN/>
        <w:spacing w:line="360" w:lineRule="auto"/>
        <w:jc w:val="both"/>
        <w:rPr>
          <w:rFonts w:cs="Arial"/>
          <w:szCs w:val="24"/>
        </w:rPr>
      </w:pPr>
      <w:r w:rsidRPr="002A5152">
        <w:rPr>
          <w:rFonts w:cs="Arial"/>
          <w:szCs w:val="24"/>
        </w:rPr>
        <w:t>Usuário passa pelo sistema de triagem eletrônica;</w:t>
      </w:r>
    </w:p>
    <w:p w14:paraId="62D3964C" w14:textId="0F34E312" w:rsidR="0064712D" w:rsidRPr="002A5152" w:rsidRDefault="00D27388" w:rsidP="00A56068">
      <w:pPr>
        <w:widowControl/>
        <w:numPr>
          <w:ilvl w:val="0"/>
          <w:numId w:val="13"/>
        </w:numPr>
        <w:autoSpaceDE/>
        <w:autoSpaceDN/>
        <w:spacing w:line="360" w:lineRule="auto"/>
        <w:jc w:val="both"/>
        <w:rPr>
          <w:rFonts w:cs="Arial"/>
          <w:szCs w:val="24"/>
        </w:rPr>
      </w:pPr>
      <w:r w:rsidRPr="002A5152">
        <w:rPr>
          <w:rFonts w:cs="Arial"/>
          <w:szCs w:val="24"/>
        </w:rPr>
        <w:t>Doação agendada.</w:t>
      </w:r>
    </w:p>
    <w:p w14:paraId="2E46E33E" w14:textId="2E22546B" w:rsidR="00B61834" w:rsidRPr="002A5152" w:rsidRDefault="00B61834" w:rsidP="00A56068">
      <w:pPr>
        <w:widowControl/>
        <w:numPr>
          <w:ilvl w:val="0"/>
          <w:numId w:val="13"/>
        </w:numPr>
        <w:autoSpaceDE/>
        <w:autoSpaceDN/>
        <w:spacing w:line="360" w:lineRule="auto"/>
        <w:jc w:val="both"/>
        <w:rPr>
          <w:rFonts w:cs="Arial"/>
          <w:szCs w:val="24"/>
        </w:rPr>
      </w:pPr>
      <w:r w:rsidRPr="002A5152">
        <w:rPr>
          <w:rFonts w:cs="Arial"/>
          <w:szCs w:val="24"/>
        </w:rPr>
        <w:t xml:space="preserve">Extend: </w:t>
      </w:r>
      <w:r w:rsidR="001978F6" w:rsidRPr="002A5152">
        <w:rPr>
          <w:rFonts w:cs="Arial"/>
          <w:szCs w:val="24"/>
        </w:rPr>
        <w:t>Cancela ou reagenda doação</w:t>
      </w:r>
      <w:r w:rsidR="009F3E56" w:rsidRPr="002A5152">
        <w:rPr>
          <w:rFonts w:cs="Arial"/>
          <w:szCs w:val="24"/>
        </w:rPr>
        <w:t xml:space="preserve"> (CSU0</w:t>
      </w:r>
      <w:r w:rsidR="00682D69" w:rsidRPr="002A5152">
        <w:rPr>
          <w:rFonts w:cs="Arial"/>
          <w:szCs w:val="24"/>
        </w:rPr>
        <w:t>7</w:t>
      </w:r>
      <w:r w:rsidR="009F3E56" w:rsidRPr="002A5152">
        <w:rPr>
          <w:rFonts w:cs="Arial"/>
          <w:szCs w:val="24"/>
        </w:rPr>
        <w:t>)</w:t>
      </w:r>
    </w:p>
    <w:p w14:paraId="27732084" w14:textId="77777777" w:rsidR="0064712D" w:rsidRPr="002A5152" w:rsidRDefault="0064712D" w:rsidP="0038435A">
      <w:pPr>
        <w:widowControl/>
        <w:autoSpaceDE/>
        <w:autoSpaceDN/>
        <w:spacing w:line="360" w:lineRule="auto"/>
        <w:ind w:left="720"/>
        <w:jc w:val="both"/>
        <w:rPr>
          <w:rFonts w:cs="Arial"/>
          <w:szCs w:val="24"/>
        </w:rPr>
      </w:pPr>
    </w:p>
    <w:p w14:paraId="57690ABA" w14:textId="546C15BF" w:rsidR="0040366E" w:rsidRPr="002A5152" w:rsidRDefault="0040366E" w:rsidP="0038435A">
      <w:pPr>
        <w:spacing w:after="100" w:line="360" w:lineRule="auto"/>
        <w:rPr>
          <w:rFonts w:cs="Arial"/>
          <w:b/>
          <w:szCs w:val="24"/>
        </w:rPr>
      </w:pPr>
      <w:r w:rsidRPr="002A5152">
        <w:rPr>
          <w:rFonts w:cs="Arial"/>
          <w:b/>
          <w:szCs w:val="24"/>
        </w:rPr>
        <w:lastRenderedPageBreak/>
        <w:t>Fluxo Exceção(</w:t>
      </w:r>
      <w:r w:rsidR="001A2B15" w:rsidRPr="002A5152">
        <w:rPr>
          <w:rFonts w:cs="Arial"/>
          <w:b/>
          <w:szCs w:val="24"/>
        </w:rPr>
        <w:t>3</w:t>
      </w:r>
      <w:r w:rsidRPr="002A5152">
        <w:rPr>
          <w:rFonts w:cs="Arial"/>
          <w:b/>
          <w:szCs w:val="24"/>
        </w:rPr>
        <w:t>):</w:t>
      </w:r>
      <w:r w:rsidRPr="002A5152">
        <w:rPr>
          <w:rFonts w:cs="Arial"/>
          <w:szCs w:val="24"/>
        </w:rPr>
        <w:t xml:space="preserve"> </w:t>
      </w:r>
      <w:r w:rsidRPr="002A5152">
        <w:rPr>
          <w:rFonts w:cs="Arial"/>
          <w:b/>
          <w:szCs w:val="24"/>
        </w:rPr>
        <w:t xml:space="preserve">O usuário </w:t>
      </w:r>
      <w:r w:rsidR="00D25F6F" w:rsidRPr="002A5152">
        <w:rPr>
          <w:rFonts w:cs="Arial"/>
          <w:b/>
          <w:szCs w:val="24"/>
        </w:rPr>
        <w:t>selecionou uma data ou horário indisponível</w:t>
      </w:r>
    </w:p>
    <w:p w14:paraId="73CD5D81" w14:textId="0B8CA653" w:rsidR="0040366E" w:rsidRPr="002A5152" w:rsidRDefault="00D25F6F" w:rsidP="00A56068">
      <w:pPr>
        <w:widowControl/>
        <w:numPr>
          <w:ilvl w:val="0"/>
          <w:numId w:val="20"/>
        </w:numPr>
        <w:autoSpaceDE/>
        <w:autoSpaceDN/>
        <w:spacing w:line="360" w:lineRule="auto"/>
        <w:rPr>
          <w:rFonts w:cs="Arial"/>
          <w:szCs w:val="24"/>
        </w:rPr>
      </w:pPr>
      <w:r w:rsidRPr="002A5152">
        <w:rPr>
          <w:rFonts w:cs="Arial"/>
          <w:szCs w:val="24"/>
        </w:rPr>
        <w:t xml:space="preserve">É exibida a mensagem de “data indisponível” </w:t>
      </w:r>
      <w:r w:rsidR="00C518B1" w:rsidRPr="002A5152">
        <w:rPr>
          <w:rFonts w:cs="Arial"/>
          <w:szCs w:val="24"/>
        </w:rPr>
        <w:t>na tela;</w:t>
      </w:r>
    </w:p>
    <w:p w14:paraId="560035BF" w14:textId="02EDDEB6" w:rsidR="0040366E" w:rsidRPr="00102DEE" w:rsidRDefault="0040366E" w:rsidP="00102DEE">
      <w:pPr>
        <w:widowControl/>
        <w:numPr>
          <w:ilvl w:val="0"/>
          <w:numId w:val="20"/>
        </w:numPr>
        <w:autoSpaceDE/>
        <w:autoSpaceDN/>
        <w:spacing w:line="360" w:lineRule="auto"/>
        <w:rPr>
          <w:rFonts w:cs="Arial"/>
          <w:szCs w:val="24"/>
        </w:rPr>
      </w:pPr>
      <w:r w:rsidRPr="002A5152">
        <w:rPr>
          <w:rFonts w:cs="Arial"/>
          <w:szCs w:val="24"/>
        </w:rPr>
        <w:t xml:space="preserve">O </w:t>
      </w:r>
      <w:r w:rsidR="00C518B1" w:rsidRPr="002A5152">
        <w:rPr>
          <w:rFonts w:cs="Arial"/>
          <w:szCs w:val="24"/>
        </w:rPr>
        <w:t>caso retorna ao passo 3</w:t>
      </w:r>
      <w:r w:rsidR="00B61834" w:rsidRPr="002A5152">
        <w:rPr>
          <w:rFonts w:cs="Arial"/>
          <w:szCs w:val="24"/>
        </w:rPr>
        <w:t>.</w:t>
      </w:r>
    </w:p>
    <w:p w14:paraId="24604C65" w14:textId="3CBE433B" w:rsidR="0064712D" w:rsidRPr="002A5152" w:rsidRDefault="0064712D"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D27388" w:rsidRPr="002A5152">
        <w:rPr>
          <w:rFonts w:cs="Arial"/>
          <w:szCs w:val="24"/>
        </w:rPr>
        <w:t>O usuário conseguiu agendar uma doação</w:t>
      </w:r>
      <w:r w:rsidR="00B61834" w:rsidRPr="002A5152">
        <w:rPr>
          <w:rFonts w:cs="Arial"/>
          <w:szCs w:val="24"/>
        </w:rPr>
        <w:t>.</w:t>
      </w:r>
    </w:p>
    <w:p w14:paraId="587D0DA0" w14:textId="73CA6FCB" w:rsidR="00791A2F" w:rsidRPr="002A5152" w:rsidRDefault="00791A2F" w:rsidP="0038435A">
      <w:pPr>
        <w:spacing w:after="100" w:line="360" w:lineRule="auto"/>
        <w:rPr>
          <w:rFonts w:cs="Arial"/>
        </w:rPr>
      </w:pPr>
      <w:r w:rsidRPr="002A5152">
        <w:rPr>
          <w:rFonts w:cs="Arial"/>
          <w:b/>
          <w:szCs w:val="24"/>
        </w:rPr>
        <w:t xml:space="preserve">Regras de Negócio: </w:t>
      </w:r>
      <w:r w:rsidRPr="002A5152">
        <w:rPr>
          <w:rFonts w:cs="Arial"/>
          <w:szCs w:val="24"/>
        </w:rPr>
        <w:t>RN002, RN00</w:t>
      </w:r>
      <w:r w:rsidR="00F559B1" w:rsidRPr="002A5152">
        <w:rPr>
          <w:rFonts w:cs="Arial"/>
          <w:szCs w:val="24"/>
        </w:rPr>
        <w:t>4, RN006</w:t>
      </w:r>
      <w:r w:rsidR="00505AB4" w:rsidRPr="002A5152">
        <w:rPr>
          <w:rFonts w:cs="Arial"/>
          <w:szCs w:val="24"/>
        </w:rPr>
        <w:t>, RN009</w:t>
      </w:r>
    </w:p>
    <w:p w14:paraId="33403308" w14:textId="77777777" w:rsidR="0064712D" w:rsidRPr="002A5152" w:rsidRDefault="0064712D" w:rsidP="0038435A">
      <w:pPr>
        <w:spacing w:line="360" w:lineRule="auto"/>
        <w:rPr>
          <w:rFonts w:cs="Arial"/>
        </w:rPr>
      </w:pPr>
    </w:p>
    <w:p w14:paraId="18A5AE30" w14:textId="56171698" w:rsidR="00D26E3B" w:rsidRDefault="00D26E3B" w:rsidP="0038435A">
      <w:pPr>
        <w:pStyle w:val="Ttulo3"/>
        <w:spacing w:line="360" w:lineRule="auto"/>
        <w:rPr>
          <w:rFonts w:cs="Arial"/>
        </w:rPr>
      </w:pPr>
      <w:bookmarkStart w:id="78" w:name="_Toc169195307"/>
      <w:r w:rsidRPr="002A5152">
        <w:rPr>
          <w:rFonts w:cs="Arial"/>
        </w:rPr>
        <w:t>Especificação do Caso de Uso-</w:t>
      </w:r>
      <w:r w:rsidR="00625F4F" w:rsidRPr="002A5152">
        <w:rPr>
          <w:rFonts w:cs="Arial"/>
        </w:rPr>
        <w:t>6</w:t>
      </w:r>
      <w:bookmarkEnd w:id="78"/>
    </w:p>
    <w:p w14:paraId="3D2CE00B" w14:textId="77777777" w:rsidR="00102DEE" w:rsidRPr="00102DEE" w:rsidRDefault="00102DEE" w:rsidP="00102DEE"/>
    <w:p w14:paraId="20F60791" w14:textId="50589C32" w:rsidR="0064712D" w:rsidRPr="002A5152" w:rsidRDefault="009F3E56" w:rsidP="0038435A">
      <w:pPr>
        <w:spacing w:after="100" w:line="360" w:lineRule="auto"/>
        <w:jc w:val="center"/>
        <w:rPr>
          <w:rFonts w:cs="Arial"/>
          <w:bCs/>
          <w:sz w:val="32"/>
          <w:szCs w:val="32"/>
        </w:rPr>
      </w:pPr>
      <w:r w:rsidRPr="002A5152">
        <w:rPr>
          <w:rFonts w:cs="Arial"/>
          <w:bCs/>
          <w:sz w:val="32"/>
          <w:szCs w:val="32"/>
        </w:rPr>
        <w:t xml:space="preserve">Presta suporte aos usuários </w:t>
      </w:r>
      <w:r w:rsidR="0064712D" w:rsidRPr="002A5152">
        <w:rPr>
          <w:rFonts w:cs="Arial"/>
          <w:bCs/>
          <w:sz w:val="32"/>
          <w:szCs w:val="32"/>
        </w:rPr>
        <w:t>(CSU0</w:t>
      </w:r>
      <w:r w:rsidR="00625F4F" w:rsidRPr="002A5152">
        <w:rPr>
          <w:rFonts w:cs="Arial"/>
          <w:bCs/>
          <w:sz w:val="32"/>
          <w:szCs w:val="32"/>
        </w:rPr>
        <w:t>6</w:t>
      </w:r>
      <w:r w:rsidR="0064712D" w:rsidRPr="002A5152">
        <w:rPr>
          <w:rFonts w:cs="Arial"/>
          <w:bCs/>
          <w:sz w:val="32"/>
          <w:szCs w:val="32"/>
        </w:rPr>
        <w:t>)</w:t>
      </w:r>
    </w:p>
    <w:p w14:paraId="198CFAA7" w14:textId="3D1A858D"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625F4F" w:rsidRPr="002A5152">
        <w:rPr>
          <w:rFonts w:cs="Arial"/>
          <w:szCs w:val="24"/>
        </w:rPr>
        <w:t xml:space="preserve">O suporte prestará ajuda aos usuários / </w:t>
      </w:r>
      <w:r w:rsidR="000B1369" w:rsidRPr="002A5152">
        <w:rPr>
          <w:rFonts w:cs="Arial"/>
          <w:szCs w:val="24"/>
        </w:rPr>
        <w:t>hospitais.</w:t>
      </w:r>
    </w:p>
    <w:p w14:paraId="50789C41" w14:textId="098136A8"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625F4F" w:rsidRPr="002A5152">
        <w:rPr>
          <w:rFonts w:cs="Arial"/>
          <w:szCs w:val="24"/>
        </w:rPr>
        <w:t>Suporte</w:t>
      </w:r>
      <w:r w:rsidR="000B1369" w:rsidRPr="002A5152">
        <w:rPr>
          <w:rFonts w:cs="Arial"/>
          <w:szCs w:val="24"/>
        </w:rPr>
        <w:t>.</w:t>
      </w:r>
    </w:p>
    <w:p w14:paraId="3E0F3D4F"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69AFD56A" w14:textId="4DC91357" w:rsidR="0064712D" w:rsidRPr="002A5152" w:rsidRDefault="00AB1F4E" w:rsidP="00A56068">
      <w:pPr>
        <w:widowControl/>
        <w:numPr>
          <w:ilvl w:val="0"/>
          <w:numId w:val="14"/>
        </w:numPr>
        <w:autoSpaceDE/>
        <w:autoSpaceDN/>
        <w:spacing w:line="360" w:lineRule="auto"/>
        <w:jc w:val="both"/>
        <w:rPr>
          <w:rFonts w:cs="Arial"/>
          <w:szCs w:val="24"/>
        </w:rPr>
      </w:pPr>
      <w:r w:rsidRPr="002A5152">
        <w:rPr>
          <w:rFonts w:cs="Arial"/>
          <w:szCs w:val="24"/>
        </w:rPr>
        <w:t xml:space="preserve">Time de suporte recebe e-mail, ligação ou </w:t>
      </w:r>
      <w:r w:rsidR="009259E7" w:rsidRPr="002A5152">
        <w:rPr>
          <w:rFonts w:cs="Arial"/>
          <w:szCs w:val="24"/>
        </w:rPr>
        <w:t>mensagem através das redes sociais;</w:t>
      </w:r>
    </w:p>
    <w:p w14:paraId="66D47CB3" w14:textId="78518AA1" w:rsidR="0064712D" w:rsidRPr="00102DEE" w:rsidRDefault="009259E7" w:rsidP="0038435A">
      <w:pPr>
        <w:widowControl/>
        <w:numPr>
          <w:ilvl w:val="0"/>
          <w:numId w:val="14"/>
        </w:numPr>
        <w:autoSpaceDE/>
        <w:autoSpaceDN/>
        <w:spacing w:line="360" w:lineRule="auto"/>
        <w:jc w:val="both"/>
        <w:rPr>
          <w:rFonts w:cs="Arial"/>
          <w:szCs w:val="24"/>
        </w:rPr>
      </w:pPr>
      <w:r w:rsidRPr="002A5152">
        <w:rPr>
          <w:rFonts w:cs="Arial"/>
          <w:szCs w:val="24"/>
        </w:rPr>
        <w:t>O caso é tratado</w:t>
      </w:r>
      <w:r w:rsidR="00EC5968" w:rsidRPr="002A5152">
        <w:rPr>
          <w:rFonts w:cs="Arial"/>
          <w:szCs w:val="24"/>
        </w:rPr>
        <w:t>.</w:t>
      </w:r>
    </w:p>
    <w:p w14:paraId="00C0D1D2" w14:textId="267C3D4F" w:rsidR="0064712D" w:rsidRPr="002A5152" w:rsidRDefault="0064712D" w:rsidP="0038435A">
      <w:pPr>
        <w:spacing w:line="360" w:lineRule="auto"/>
        <w:jc w:val="both"/>
        <w:rPr>
          <w:rFonts w:cs="Arial"/>
        </w:rPr>
      </w:pPr>
      <w:r w:rsidRPr="002A5152">
        <w:rPr>
          <w:rFonts w:cs="Arial"/>
          <w:b/>
          <w:szCs w:val="24"/>
        </w:rPr>
        <w:t>Pós-condições:</w:t>
      </w:r>
      <w:r w:rsidRPr="002A5152">
        <w:rPr>
          <w:rFonts w:cs="Arial"/>
          <w:szCs w:val="24"/>
        </w:rPr>
        <w:t xml:space="preserve"> </w:t>
      </w:r>
      <w:r w:rsidR="009A7A6E" w:rsidRPr="002A5152">
        <w:rPr>
          <w:rFonts w:cs="Arial"/>
          <w:szCs w:val="24"/>
        </w:rPr>
        <w:t>Caso resolvido pelo time de suporte.</w:t>
      </w:r>
    </w:p>
    <w:p w14:paraId="575CDF79" w14:textId="77777777" w:rsidR="0064712D" w:rsidRPr="002A5152" w:rsidRDefault="0064712D" w:rsidP="0038435A">
      <w:pPr>
        <w:spacing w:line="360" w:lineRule="auto"/>
        <w:rPr>
          <w:rFonts w:cs="Arial"/>
        </w:rPr>
      </w:pPr>
    </w:p>
    <w:p w14:paraId="77D1F195" w14:textId="0F33474D" w:rsidR="00D26E3B" w:rsidRDefault="00D26E3B" w:rsidP="0038435A">
      <w:pPr>
        <w:pStyle w:val="Ttulo3"/>
        <w:spacing w:line="360" w:lineRule="auto"/>
        <w:rPr>
          <w:rFonts w:cs="Arial"/>
        </w:rPr>
      </w:pPr>
      <w:bookmarkStart w:id="79" w:name="_Toc169195308"/>
      <w:r w:rsidRPr="002A5152">
        <w:rPr>
          <w:rFonts w:cs="Arial"/>
        </w:rPr>
        <w:t>Especificação do Caso de Uso-</w:t>
      </w:r>
      <w:r w:rsidR="009A7A6E" w:rsidRPr="002A5152">
        <w:rPr>
          <w:rFonts w:cs="Arial"/>
        </w:rPr>
        <w:t>7</w:t>
      </w:r>
      <w:bookmarkEnd w:id="79"/>
    </w:p>
    <w:p w14:paraId="19A4C4FC" w14:textId="77777777" w:rsidR="00102DEE" w:rsidRPr="00102DEE" w:rsidRDefault="00102DEE" w:rsidP="00102DEE"/>
    <w:p w14:paraId="257D126A" w14:textId="61E8A717" w:rsidR="0064712D" w:rsidRPr="002A5152" w:rsidRDefault="00873B74" w:rsidP="0038435A">
      <w:pPr>
        <w:spacing w:after="100" w:line="360" w:lineRule="auto"/>
        <w:jc w:val="center"/>
        <w:rPr>
          <w:rFonts w:cs="Arial"/>
          <w:bCs/>
          <w:sz w:val="32"/>
          <w:szCs w:val="32"/>
        </w:rPr>
      </w:pPr>
      <w:r w:rsidRPr="002A5152">
        <w:rPr>
          <w:rFonts w:cs="Arial"/>
          <w:bCs/>
          <w:sz w:val="32"/>
          <w:szCs w:val="32"/>
        </w:rPr>
        <w:t>Cancela ou reagenda doação</w:t>
      </w:r>
      <w:r w:rsidR="0064712D" w:rsidRPr="002A5152">
        <w:rPr>
          <w:rFonts w:cs="Arial"/>
          <w:bCs/>
          <w:sz w:val="32"/>
          <w:szCs w:val="32"/>
        </w:rPr>
        <w:t>(CSU0</w:t>
      </w:r>
      <w:r w:rsidR="009A7A6E" w:rsidRPr="002A5152">
        <w:rPr>
          <w:rFonts w:cs="Arial"/>
          <w:bCs/>
          <w:sz w:val="32"/>
          <w:szCs w:val="32"/>
        </w:rPr>
        <w:t>7</w:t>
      </w:r>
      <w:r w:rsidR="0064712D" w:rsidRPr="002A5152">
        <w:rPr>
          <w:rFonts w:cs="Arial"/>
          <w:bCs/>
          <w:sz w:val="32"/>
          <w:szCs w:val="32"/>
        </w:rPr>
        <w:t>)</w:t>
      </w:r>
    </w:p>
    <w:p w14:paraId="4A382BD2" w14:textId="5CEDA1E1"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873B74" w:rsidRPr="002A5152">
        <w:rPr>
          <w:rFonts w:cs="Arial"/>
          <w:szCs w:val="24"/>
        </w:rPr>
        <w:t xml:space="preserve">A doação </w:t>
      </w:r>
      <w:r w:rsidR="00682D69" w:rsidRPr="002A5152">
        <w:rPr>
          <w:rFonts w:cs="Arial"/>
          <w:szCs w:val="24"/>
        </w:rPr>
        <w:t xml:space="preserve">de sangue </w:t>
      </w:r>
      <w:r w:rsidR="00975E60" w:rsidRPr="002A5152">
        <w:rPr>
          <w:rFonts w:cs="Arial"/>
          <w:szCs w:val="24"/>
        </w:rPr>
        <w:t>será</w:t>
      </w:r>
      <w:r w:rsidR="00682D69" w:rsidRPr="002A5152">
        <w:rPr>
          <w:rFonts w:cs="Arial"/>
          <w:szCs w:val="24"/>
        </w:rPr>
        <w:t xml:space="preserve"> cancelada ou reagendada</w:t>
      </w:r>
    </w:p>
    <w:p w14:paraId="67F603C8" w14:textId="1623288D"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975E60" w:rsidRPr="002A5152">
        <w:rPr>
          <w:rFonts w:cs="Arial"/>
          <w:szCs w:val="24"/>
        </w:rPr>
        <w:t>Suporte, Administrador do hospital / posto de coleta</w:t>
      </w:r>
    </w:p>
    <w:p w14:paraId="5980D08C" w14:textId="712AB6D9" w:rsidR="0058146C" w:rsidRPr="002A5152" w:rsidRDefault="0058146C" w:rsidP="0038435A">
      <w:pPr>
        <w:spacing w:after="100" w:line="360" w:lineRule="auto"/>
        <w:rPr>
          <w:rFonts w:cs="Arial"/>
          <w:szCs w:val="24"/>
        </w:rPr>
      </w:pPr>
      <w:r w:rsidRPr="002A5152">
        <w:rPr>
          <w:rFonts w:cs="Arial"/>
          <w:b/>
          <w:szCs w:val="24"/>
        </w:rPr>
        <w:t xml:space="preserve">Pré-condições: </w:t>
      </w:r>
      <w:r w:rsidRPr="002A5152">
        <w:rPr>
          <w:rFonts w:cs="Arial"/>
          <w:szCs w:val="24"/>
        </w:rPr>
        <w:t>O Administrador do hospital / posto de coleta está identificado no sistema.</w:t>
      </w:r>
    </w:p>
    <w:p w14:paraId="63FC1075"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58103B8F" w14:textId="0E440AAC" w:rsidR="0064712D" w:rsidRPr="002A5152" w:rsidRDefault="00F300F0" w:rsidP="00A56068">
      <w:pPr>
        <w:widowControl/>
        <w:numPr>
          <w:ilvl w:val="0"/>
          <w:numId w:val="15"/>
        </w:numPr>
        <w:autoSpaceDE/>
        <w:autoSpaceDN/>
        <w:spacing w:line="360" w:lineRule="auto"/>
        <w:jc w:val="both"/>
        <w:rPr>
          <w:rFonts w:cs="Arial"/>
          <w:szCs w:val="24"/>
        </w:rPr>
      </w:pPr>
      <w:r w:rsidRPr="002A5152">
        <w:rPr>
          <w:rFonts w:cs="Arial"/>
          <w:szCs w:val="24"/>
        </w:rPr>
        <w:t xml:space="preserve">O time de suporte </w:t>
      </w:r>
      <w:r w:rsidR="005F29DB" w:rsidRPr="002A5152">
        <w:rPr>
          <w:rFonts w:cs="Arial"/>
          <w:szCs w:val="24"/>
        </w:rPr>
        <w:t>realiza o cancelamento ou reagendamento da doação caso seja solicitado pelo doador</w:t>
      </w:r>
      <w:r w:rsidR="0058146C" w:rsidRPr="002A5152">
        <w:rPr>
          <w:rFonts w:cs="Arial"/>
          <w:szCs w:val="24"/>
        </w:rPr>
        <w:t>;</w:t>
      </w:r>
    </w:p>
    <w:p w14:paraId="5BD9BA6A" w14:textId="04B6CEF9" w:rsidR="0064712D" w:rsidRPr="002A5152" w:rsidRDefault="006D2F3D" w:rsidP="00A56068">
      <w:pPr>
        <w:widowControl/>
        <w:numPr>
          <w:ilvl w:val="0"/>
          <w:numId w:val="15"/>
        </w:numPr>
        <w:autoSpaceDE/>
        <w:autoSpaceDN/>
        <w:spacing w:line="360" w:lineRule="auto"/>
        <w:jc w:val="both"/>
        <w:rPr>
          <w:rFonts w:cs="Arial"/>
          <w:szCs w:val="24"/>
        </w:rPr>
      </w:pPr>
      <w:r w:rsidRPr="002A5152">
        <w:rPr>
          <w:rFonts w:cs="Arial"/>
          <w:szCs w:val="24"/>
        </w:rPr>
        <w:t>O administrador do hospital / posto de coleta realiza o</w:t>
      </w:r>
      <w:r w:rsidR="00015B03" w:rsidRPr="002A5152">
        <w:rPr>
          <w:rFonts w:cs="Arial"/>
          <w:szCs w:val="24"/>
        </w:rPr>
        <w:t xml:space="preserve"> cancelamento ou</w:t>
      </w:r>
      <w:r w:rsidRPr="002A5152">
        <w:rPr>
          <w:rFonts w:cs="Arial"/>
          <w:szCs w:val="24"/>
        </w:rPr>
        <w:t xml:space="preserve"> reagendamento </w:t>
      </w:r>
      <w:r w:rsidR="00015B03" w:rsidRPr="002A5152">
        <w:rPr>
          <w:rFonts w:cs="Arial"/>
          <w:szCs w:val="24"/>
        </w:rPr>
        <w:t>em caso especiais</w:t>
      </w:r>
      <w:r w:rsidR="003935DC" w:rsidRPr="002A5152">
        <w:rPr>
          <w:rFonts w:cs="Arial"/>
          <w:szCs w:val="24"/>
        </w:rPr>
        <w:t>;</w:t>
      </w:r>
    </w:p>
    <w:p w14:paraId="4AD15D2F" w14:textId="0ABAB249" w:rsidR="0064712D" w:rsidRPr="00102DEE" w:rsidRDefault="003935DC" w:rsidP="0038435A">
      <w:pPr>
        <w:widowControl/>
        <w:numPr>
          <w:ilvl w:val="0"/>
          <w:numId w:val="15"/>
        </w:numPr>
        <w:autoSpaceDE/>
        <w:autoSpaceDN/>
        <w:spacing w:line="360" w:lineRule="auto"/>
        <w:jc w:val="both"/>
        <w:rPr>
          <w:rFonts w:cs="Arial"/>
          <w:szCs w:val="24"/>
        </w:rPr>
      </w:pPr>
      <w:r w:rsidRPr="002A5152">
        <w:rPr>
          <w:rFonts w:cs="Arial"/>
          <w:szCs w:val="24"/>
        </w:rPr>
        <w:lastRenderedPageBreak/>
        <w:t>Extend: Informa motivo (CSU0</w:t>
      </w:r>
      <w:r w:rsidR="00E56292" w:rsidRPr="002A5152">
        <w:rPr>
          <w:rFonts w:cs="Arial"/>
          <w:szCs w:val="24"/>
        </w:rPr>
        <w:t>9</w:t>
      </w:r>
      <w:r w:rsidRPr="002A5152">
        <w:rPr>
          <w:rFonts w:cs="Arial"/>
          <w:szCs w:val="24"/>
        </w:rPr>
        <w:t xml:space="preserve">) </w:t>
      </w:r>
    </w:p>
    <w:p w14:paraId="5CF0A465" w14:textId="6A7895EA" w:rsidR="0064712D" w:rsidRPr="002A5152" w:rsidRDefault="0064712D" w:rsidP="0038435A">
      <w:pPr>
        <w:spacing w:line="360" w:lineRule="auto"/>
        <w:jc w:val="both"/>
        <w:rPr>
          <w:rFonts w:cs="Arial"/>
        </w:rPr>
      </w:pPr>
      <w:r w:rsidRPr="002A5152">
        <w:rPr>
          <w:rFonts w:cs="Arial"/>
          <w:b/>
          <w:szCs w:val="24"/>
        </w:rPr>
        <w:t>Pós-condições:</w:t>
      </w:r>
      <w:r w:rsidRPr="002A5152">
        <w:rPr>
          <w:rFonts w:cs="Arial"/>
          <w:szCs w:val="24"/>
        </w:rPr>
        <w:t xml:space="preserve"> </w:t>
      </w:r>
      <w:r w:rsidR="00410282" w:rsidRPr="002A5152">
        <w:rPr>
          <w:rFonts w:cs="Arial"/>
          <w:szCs w:val="24"/>
        </w:rPr>
        <w:t>A doação foi cancelada ou reagendada</w:t>
      </w:r>
    </w:p>
    <w:p w14:paraId="194C76FA" w14:textId="77777777" w:rsidR="0064712D" w:rsidRPr="002A5152" w:rsidRDefault="0064712D" w:rsidP="0038435A">
      <w:pPr>
        <w:spacing w:line="360" w:lineRule="auto"/>
        <w:rPr>
          <w:rFonts w:cs="Arial"/>
        </w:rPr>
      </w:pPr>
    </w:p>
    <w:p w14:paraId="504B9D1C" w14:textId="64B13677" w:rsidR="00D26E3B" w:rsidRDefault="00D26E3B" w:rsidP="0038435A">
      <w:pPr>
        <w:pStyle w:val="Ttulo3"/>
        <w:spacing w:line="360" w:lineRule="auto"/>
        <w:rPr>
          <w:rFonts w:cs="Arial"/>
        </w:rPr>
      </w:pPr>
      <w:bookmarkStart w:id="80" w:name="_Toc169195309"/>
      <w:r w:rsidRPr="002A5152">
        <w:rPr>
          <w:rFonts w:cs="Arial"/>
        </w:rPr>
        <w:t>Especificação do Caso de Uso-</w:t>
      </w:r>
      <w:r w:rsidR="00410282" w:rsidRPr="002A5152">
        <w:rPr>
          <w:rFonts w:cs="Arial"/>
        </w:rPr>
        <w:t>8</w:t>
      </w:r>
      <w:bookmarkEnd w:id="80"/>
    </w:p>
    <w:p w14:paraId="07BE2180" w14:textId="77777777" w:rsidR="00102DEE" w:rsidRPr="00102DEE" w:rsidRDefault="00102DEE" w:rsidP="00102DEE"/>
    <w:p w14:paraId="47EAF688" w14:textId="25599DDB" w:rsidR="0064712D" w:rsidRPr="002A5152" w:rsidRDefault="00410282" w:rsidP="0038435A">
      <w:pPr>
        <w:spacing w:after="100" w:line="360" w:lineRule="auto"/>
        <w:jc w:val="center"/>
        <w:rPr>
          <w:rFonts w:cs="Arial"/>
          <w:bCs/>
          <w:sz w:val="32"/>
          <w:szCs w:val="32"/>
        </w:rPr>
      </w:pPr>
      <w:r w:rsidRPr="002A5152">
        <w:rPr>
          <w:rFonts w:cs="Arial"/>
          <w:bCs/>
          <w:sz w:val="32"/>
          <w:szCs w:val="32"/>
        </w:rPr>
        <w:t xml:space="preserve">Realiza exclusão da conta </w:t>
      </w:r>
      <w:r w:rsidR="0064712D" w:rsidRPr="002A5152">
        <w:rPr>
          <w:rFonts w:cs="Arial"/>
          <w:bCs/>
          <w:sz w:val="32"/>
          <w:szCs w:val="32"/>
        </w:rPr>
        <w:t>(CSU0</w:t>
      </w:r>
      <w:r w:rsidRPr="002A5152">
        <w:rPr>
          <w:rFonts w:cs="Arial"/>
          <w:bCs/>
          <w:sz w:val="32"/>
          <w:szCs w:val="32"/>
        </w:rPr>
        <w:t>8</w:t>
      </w:r>
      <w:r w:rsidR="0064712D" w:rsidRPr="002A5152">
        <w:rPr>
          <w:rFonts w:cs="Arial"/>
          <w:bCs/>
          <w:sz w:val="32"/>
          <w:szCs w:val="32"/>
        </w:rPr>
        <w:t>)</w:t>
      </w:r>
    </w:p>
    <w:p w14:paraId="1C009A72" w14:textId="5AE059D3"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38057C" w:rsidRPr="002A5152">
        <w:rPr>
          <w:rFonts w:cs="Arial"/>
          <w:szCs w:val="24"/>
        </w:rPr>
        <w:t>Caso o usuário tenha o desejo de encerrar sua conta, ele deverá contactar o suporte para que a exclusão possa ser realzada</w:t>
      </w:r>
    </w:p>
    <w:p w14:paraId="5E31D57D" w14:textId="230354B0"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38057C" w:rsidRPr="002A5152">
        <w:rPr>
          <w:rFonts w:cs="Arial"/>
          <w:szCs w:val="24"/>
        </w:rPr>
        <w:t>Suporte</w:t>
      </w:r>
    </w:p>
    <w:p w14:paraId="38D80097"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519B7513" w14:textId="5F8CCFD8" w:rsidR="0064712D" w:rsidRPr="002A5152" w:rsidRDefault="0038057C" w:rsidP="00A56068">
      <w:pPr>
        <w:widowControl/>
        <w:numPr>
          <w:ilvl w:val="0"/>
          <w:numId w:val="17"/>
        </w:numPr>
        <w:autoSpaceDE/>
        <w:autoSpaceDN/>
        <w:spacing w:line="360" w:lineRule="auto"/>
        <w:jc w:val="both"/>
        <w:rPr>
          <w:rFonts w:cs="Arial"/>
          <w:szCs w:val="24"/>
        </w:rPr>
      </w:pPr>
      <w:r w:rsidRPr="002A5152">
        <w:rPr>
          <w:rFonts w:cs="Arial"/>
          <w:szCs w:val="24"/>
        </w:rPr>
        <w:t xml:space="preserve">O time de suporte </w:t>
      </w:r>
      <w:r w:rsidR="00826249" w:rsidRPr="002A5152">
        <w:rPr>
          <w:rFonts w:cs="Arial"/>
          <w:szCs w:val="24"/>
        </w:rPr>
        <w:t>é contatado pelo usuário que informa que deseja excluir sua conta;</w:t>
      </w:r>
    </w:p>
    <w:p w14:paraId="63F682EC" w14:textId="670C15B2" w:rsidR="0064712D" w:rsidRPr="002A5152" w:rsidRDefault="00A37E78" w:rsidP="00A56068">
      <w:pPr>
        <w:widowControl/>
        <w:numPr>
          <w:ilvl w:val="0"/>
          <w:numId w:val="17"/>
        </w:numPr>
        <w:autoSpaceDE/>
        <w:autoSpaceDN/>
        <w:spacing w:line="360" w:lineRule="auto"/>
        <w:jc w:val="both"/>
        <w:rPr>
          <w:rFonts w:cs="Arial"/>
          <w:szCs w:val="24"/>
        </w:rPr>
      </w:pPr>
      <w:r w:rsidRPr="002A5152">
        <w:rPr>
          <w:rFonts w:cs="Arial"/>
          <w:szCs w:val="24"/>
        </w:rPr>
        <w:t>É realizada a tratativa</w:t>
      </w:r>
      <w:r w:rsidR="00224D3E" w:rsidRPr="002A5152">
        <w:rPr>
          <w:rFonts w:cs="Arial"/>
          <w:szCs w:val="24"/>
        </w:rPr>
        <w:t xml:space="preserve"> do caso e a conta é excluída</w:t>
      </w:r>
      <w:r w:rsidR="00800664" w:rsidRPr="002A5152">
        <w:rPr>
          <w:rFonts w:cs="Arial"/>
          <w:szCs w:val="24"/>
        </w:rPr>
        <w:t>;</w:t>
      </w:r>
    </w:p>
    <w:p w14:paraId="03098B5A" w14:textId="3ED4BCE2" w:rsidR="0064712D" w:rsidRPr="00102DEE" w:rsidRDefault="00224D3E" w:rsidP="0038435A">
      <w:pPr>
        <w:widowControl/>
        <w:numPr>
          <w:ilvl w:val="0"/>
          <w:numId w:val="17"/>
        </w:numPr>
        <w:autoSpaceDE/>
        <w:autoSpaceDN/>
        <w:spacing w:line="360" w:lineRule="auto"/>
        <w:jc w:val="both"/>
        <w:rPr>
          <w:rFonts w:cs="Arial"/>
          <w:szCs w:val="24"/>
        </w:rPr>
      </w:pPr>
      <w:r w:rsidRPr="002A5152">
        <w:rPr>
          <w:rFonts w:cs="Arial"/>
          <w:szCs w:val="24"/>
        </w:rPr>
        <w:t xml:space="preserve">Extend: Informa </w:t>
      </w:r>
      <w:r w:rsidR="00E56292" w:rsidRPr="002A5152">
        <w:rPr>
          <w:rFonts w:cs="Arial"/>
          <w:szCs w:val="24"/>
        </w:rPr>
        <w:t>motivo (CSU09)</w:t>
      </w:r>
      <w:r w:rsidR="00800664" w:rsidRPr="002A5152">
        <w:rPr>
          <w:rFonts w:cs="Arial"/>
          <w:szCs w:val="24"/>
        </w:rPr>
        <w:t>.</w:t>
      </w:r>
    </w:p>
    <w:p w14:paraId="2033B997" w14:textId="6D47DDC5" w:rsidR="0064712D" w:rsidRPr="002A5152" w:rsidRDefault="0064712D"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224D3E" w:rsidRPr="002A5152">
        <w:rPr>
          <w:rFonts w:cs="Arial"/>
          <w:szCs w:val="24"/>
        </w:rPr>
        <w:t>A conta do u</w:t>
      </w:r>
      <w:r w:rsidR="00800664" w:rsidRPr="002A5152">
        <w:rPr>
          <w:rFonts w:cs="Arial"/>
          <w:szCs w:val="24"/>
        </w:rPr>
        <w:t>suário foi excluída de nosso banco de dados.</w:t>
      </w:r>
    </w:p>
    <w:p w14:paraId="3AD2ECE4" w14:textId="0B85BBEB" w:rsidR="00CA6DED" w:rsidRPr="002A5152" w:rsidRDefault="00CA6DED" w:rsidP="0038435A">
      <w:pPr>
        <w:spacing w:line="360" w:lineRule="auto"/>
        <w:jc w:val="both"/>
        <w:rPr>
          <w:rFonts w:cs="Arial"/>
        </w:rPr>
      </w:pPr>
      <w:r w:rsidRPr="002A5152">
        <w:rPr>
          <w:rFonts w:cs="Arial"/>
        </w:rPr>
        <w:t>Regras de Negócio: RN005</w:t>
      </w:r>
    </w:p>
    <w:p w14:paraId="7561E715" w14:textId="77777777" w:rsidR="0064712D" w:rsidRPr="002A5152" w:rsidRDefault="0064712D" w:rsidP="0038435A">
      <w:pPr>
        <w:spacing w:line="360" w:lineRule="auto"/>
        <w:rPr>
          <w:rFonts w:cs="Arial"/>
        </w:rPr>
      </w:pPr>
    </w:p>
    <w:p w14:paraId="6F866E10" w14:textId="6794EA31" w:rsidR="00D26E3B" w:rsidRDefault="00D26E3B" w:rsidP="0038435A">
      <w:pPr>
        <w:pStyle w:val="Ttulo3"/>
        <w:spacing w:line="360" w:lineRule="auto"/>
        <w:rPr>
          <w:rFonts w:cs="Arial"/>
        </w:rPr>
      </w:pPr>
      <w:bookmarkStart w:id="81" w:name="_Toc169195310"/>
      <w:r w:rsidRPr="002A5152">
        <w:rPr>
          <w:rFonts w:cs="Arial"/>
        </w:rPr>
        <w:t>Especificação do Caso de Uso-</w:t>
      </w:r>
      <w:r w:rsidR="00800664" w:rsidRPr="002A5152">
        <w:rPr>
          <w:rFonts w:cs="Arial"/>
        </w:rPr>
        <w:t>9</w:t>
      </w:r>
      <w:bookmarkEnd w:id="81"/>
    </w:p>
    <w:p w14:paraId="1229E619" w14:textId="77777777" w:rsidR="00102DEE" w:rsidRPr="00102DEE" w:rsidRDefault="00102DEE" w:rsidP="00102DEE"/>
    <w:p w14:paraId="03E5EF5F" w14:textId="78623D60" w:rsidR="0064712D" w:rsidRPr="002A5152" w:rsidRDefault="00800664" w:rsidP="0038435A">
      <w:pPr>
        <w:spacing w:after="100" w:line="360" w:lineRule="auto"/>
        <w:jc w:val="center"/>
        <w:rPr>
          <w:rFonts w:cs="Arial"/>
          <w:bCs/>
          <w:sz w:val="32"/>
          <w:szCs w:val="32"/>
        </w:rPr>
      </w:pPr>
      <w:r w:rsidRPr="002A5152">
        <w:rPr>
          <w:rFonts w:cs="Arial"/>
          <w:bCs/>
          <w:sz w:val="32"/>
          <w:szCs w:val="32"/>
        </w:rPr>
        <w:t>Informa motiv</w:t>
      </w:r>
      <w:r w:rsidR="005D5296" w:rsidRPr="002A5152">
        <w:rPr>
          <w:rFonts w:cs="Arial"/>
          <w:bCs/>
          <w:sz w:val="32"/>
          <w:szCs w:val="32"/>
        </w:rPr>
        <w:t>o</w:t>
      </w:r>
      <w:r w:rsidRPr="002A5152">
        <w:rPr>
          <w:rFonts w:cs="Arial"/>
          <w:bCs/>
          <w:sz w:val="32"/>
          <w:szCs w:val="32"/>
        </w:rPr>
        <w:t xml:space="preserve"> </w:t>
      </w:r>
      <w:r w:rsidR="0064712D" w:rsidRPr="002A5152">
        <w:rPr>
          <w:rFonts w:cs="Arial"/>
          <w:bCs/>
          <w:sz w:val="32"/>
          <w:szCs w:val="32"/>
        </w:rPr>
        <w:t>(CSU0</w:t>
      </w:r>
      <w:r w:rsidRPr="002A5152">
        <w:rPr>
          <w:rFonts w:cs="Arial"/>
          <w:bCs/>
          <w:sz w:val="32"/>
          <w:szCs w:val="32"/>
        </w:rPr>
        <w:t>9</w:t>
      </w:r>
      <w:r w:rsidR="0064712D" w:rsidRPr="002A5152">
        <w:rPr>
          <w:rFonts w:cs="Arial"/>
          <w:bCs/>
          <w:sz w:val="32"/>
          <w:szCs w:val="32"/>
        </w:rPr>
        <w:t>)</w:t>
      </w:r>
    </w:p>
    <w:p w14:paraId="271CAF0F" w14:textId="3CC724A1" w:rsidR="0064712D" w:rsidRPr="002A5152" w:rsidRDefault="0064712D"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5D5296" w:rsidRPr="002A5152">
        <w:rPr>
          <w:rFonts w:cs="Arial"/>
          <w:szCs w:val="24"/>
        </w:rPr>
        <w:t xml:space="preserve">Em casos de exclusão de conta, descadastramento </w:t>
      </w:r>
      <w:r w:rsidR="007E5E7A" w:rsidRPr="002A5152">
        <w:rPr>
          <w:rFonts w:cs="Arial"/>
          <w:szCs w:val="24"/>
        </w:rPr>
        <w:t xml:space="preserve">ou cancelamento / reagendamento de doação, é aberto o campo </w:t>
      </w:r>
      <w:r w:rsidR="00AD70B2" w:rsidRPr="002A5152">
        <w:rPr>
          <w:rFonts w:cs="Arial"/>
          <w:szCs w:val="24"/>
        </w:rPr>
        <w:t>opcional que solicita o motive da ação tomada.</w:t>
      </w:r>
    </w:p>
    <w:p w14:paraId="127497FC" w14:textId="2615A1CA" w:rsidR="0064712D" w:rsidRPr="002A5152" w:rsidRDefault="0064712D" w:rsidP="0038435A">
      <w:pPr>
        <w:spacing w:after="100" w:line="360" w:lineRule="auto"/>
        <w:rPr>
          <w:rFonts w:cs="Arial"/>
          <w:szCs w:val="24"/>
        </w:rPr>
      </w:pPr>
      <w:r w:rsidRPr="002A5152">
        <w:rPr>
          <w:rFonts w:cs="Arial"/>
          <w:b/>
          <w:szCs w:val="24"/>
        </w:rPr>
        <w:t>Ator Primário</w:t>
      </w:r>
      <w:r w:rsidRPr="002A5152">
        <w:rPr>
          <w:rFonts w:cs="Arial"/>
          <w:szCs w:val="24"/>
        </w:rPr>
        <w:t xml:space="preserve">: </w:t>
      </w:r>
      <w:r w:rsidR="00AD70B2" w:rsidRPr="002A5152">
        <w:rPr>
          <w:rFonts w:cs="Arial"/>
          <w:szCs w:val="24"/>
        </w:rPr>
        <w:t>Usuário, Suporte e Administrador do hospital / posto de coleta.</w:t>
      </w:r>
    </w:p>
    <w:p w14:paraId="21D8E5DA" w14:textId="632FCD1E" w:rsidR="00F96DEB" w:rsidRPr="002A5152" w:rsidRDefault="00F96DEB" w:rsidP="0038435A">
      <w:pPr>
        <w:spacing w:after="100" w:line="360" w:lineRule="auto"/>
        <w:rPr>
          <w:rFonts w:cs="Arial"/>
          <w:szCs w:val="24"/>
        </w:rPr>
      </w:pPr>
      <w:r w:rsidRPr="002A5152">
        <w:rPr>
          <w:rFonts w:cs="Arial"/>
          <w:b/>
          <w:szCs w:val="24"/>
        </w:rPr>
        <w:t xml:space="preserve">Pré-condições: </w:t>
      </w:r>
      <w:r w:rsidRPr="002A5152">
        <w:rPr>
          <w:rFonts w:cs="Arial"/>
          <w:szCs w:val="24"/>
        </w:rPr>
        <w:t xml:space="preserve">O Usuário e </w:t>
      </w:r>
      <w:r w:rsidR="00D14068" w:rsidRPr="002A5152">
        <w:rPr>
          <w:rFonts w:cs="Arial"/>
          <w:szCs w:val="24"/>
        </w:rPr>
        <w:t xml:space="preserve">o </w:t>
      </w:r>
      <w:r w:rsidRPr="002A5152">
        <w:rPr>
          <w:rFonts w:cs="Arial"/>
          <w:szCs w:val="24"/>
        </w:rPr>
        <w:t>Administrador do hospital / posto de coleta est</w:t>
      </w:r>
      <w:r w:rsidR="00D14068" w:rsidRPr="002A5152">
        <w:rPr>
          <w:rFonts w:cs="Arial"/>
          <w:szCs w:val="24"/>
        </w:rPr>
        <w:t>ão</w:t>
      </w:r>
      <w:r w:rsidRPr="002A5152">
        <w:rPr>
          <w:rFonts w:cs="Arial"/>
          <w:szCs w:val="24"/>
        </w:rPr>
        <w:t xml:space="preserve"> identificado</w:t>
      </w:r>
      <w:r w:rsidR="00D14068" w:rsidRPr="002A5152">
        <w:rPr>
          <w:rFonts w:cs="Arial"/>
          <w:szCs w:val="24"/>
        </w:rPr>
        <w:t>s</w:t>
      </w:r>
      <w:r w:rsidRPr="002A5152">
        <w:rPr>
          <w:rFonts w:cs="Arial"/>
          <w:szCs w:val="24"/>
        </w:rPr>
        <w:t xml:space="preserve"> no sistema.</w:t>
      </w:r>
    </w:p>
    <w:p w14:paraId="1DF7679B" w14:textId="77777777" w:rsidR="0064712D" w:rsidRPr="002A5152" w:rsidRDefault="0064712D" w:rsidP="0038435A">
      <w:pPr>
        <w:spacing w:before="100" w:line="360" w:lineRule="auto"/>
        <w:rPr>
          <w:rFonts w:cs="Arial"/>
          <w:b/>
          <w:szCs w:val="24"/>
        </w:rPr>
      </w:pPr>
      <w:r w:rsidRPr="002A5152">
        <w:rPr>
          <w:rFonts w:cs="Arial"/>
          <w:b/>
          <w:szCs w:val="24"/>
        </w:rPr>
        <w:t xml:space="preserve">Fluxo Principal: </w:t>
      </w:r>
    </w:p>
    <w:p w14:paraId="374E5C9B" w14:textId="2D088609" w:rsidR="0064712D" w:rsidRPr="002A5152" w:rsidRDefault="00D14068" w:rsidP="00A56068">
      <w:pPr>
        <w:widowControl/>
        <w:numPr>
          <w:ilvl w:val="0"/>
          <w:numId w:val="16"/>
        </w:numPr>
        <w:autoSpaceDE/>
        <w:autoSpaceDN/>
        <w:spacing w:line="360" w:lineRule="auto"/>
        <w:jc w:val="both"/>
        <w:rPr>
          <w:rFonts w:cs="Arial"/>
          <w:szCs w:val="24"/>
        </w:rPr>
      </w:pPr>
      <w:r w:rsidRPr="002A5152">
        <w:rPr>
          <w:rFonts w:cs="Arial"/>
          <w:szCs w:val="24"/>
        </w:rPr>
        <w:lastRenderedPageBreak/>
        <w:t>É solicitada a exclusão da conta</w:t>
      </w:r>
      <w:r w:rsidR="0029639E" w:rsidRPr="002A5152">
        <w:rPr>
          <w:rFonts w:cs="Arial"/>
          <w:szCs w:val="24"/>
        </w:rPr>
        <w:t>, cancelamento / reagendamento de doação ou descadastramento;</w:t>
      </w:r>
    </w:p>
    <w:p w14:paraId="4EE3646A" w14:textId="3173B18D" w:rsidR="0064712D" w:rsidRPr="00102DEE" w:rsidRDefault="00B56A50" w:rsidP="0038435A">
      <w:pPr>
        <w:widowControl/>
        <w:numPr>
          <w:ilvl w:val="0"/>
          <w:numId w:val="16"/>
        </w:numPr>
        <w:autoSpaceDE/>
        <w:autoSpaceDN/>
        <w:spacing w:line="360" w:lineRule="auto"/>
        <w:jc w:val="both"/>
        <w:rPr>
          <w:rFonts w:cs="Arial"/>
          <w:szCs w:val="24"/>
        </w:rPr>
      </w:pPr>
      <w:r w:rsidRPr="002A5152">
        <w:rPr>
          <w:rFonts w:cs="Arial"/>
          <w:szCs w:val="24"/>
        </w:rPr>
        <w:t>O campo é preenchido</w:t>
      </w:r>
      <w:r w:rsidR="009B4363" w:rsidRPr="002A5152">
        <w:rPr>
          <w:rFonts w:cs="Arial"/>
          <w:szCs w:val="24"/>
        </w:rPr>
        <w:t xml:space="preserve"> ou não</w:t>
      </w:r>
      <w:r w:rsidRPr="002A5152">
        <w:rPr>
          <w:rFonts w:cs="Arial"/>
          <w:szCs w:val="24"/>
        </w:rPr>
        <w:t xml:space="preserve"> com o motivo</w:t>
      </w:r>
      <w:r w:rsidR="009B4363" w:rsidRPr="002A5152">
        <w:rPr>
          <w:rFonts w:cs="Arial"/>
          <w:szCs w:val="24"/>
        </w:rPr>
        <w:t>.</w:t>
      </w:r>
    </w:p>
    <w:p w14:paraId="04901346" w14:textId="41A7EBA9" w:rsidR="0064712D" w:rsidRPr="002A5152" w:rsidRDefault="0064712D" w:rsidP="0038435A">
      <w:pPr>
        <w:spacing w:line="360" w:lineRule="auto"/>
        <w:jc w:val="both"/>
        <w:rPr>
          <w:rFonts w:cs="Arial"/>
        </w:rPr>
      </w:pPr>
      <w:r w:rsidRPr="002A5152">
        <w:rPr>
          <w:rFonts w:cs="Arial"/>
          <w:b/>
          <w:szCs w:val="24"/>
        </w:rPr>
        <w:t>Pós-condições:</w:t>
      </w:r>
      <w:r w:rsidRPr="002A5152">
        <w:rPr>
          <w:rFonts w:cs="Arial"/>
          <w:szCs w:val="24"/>
        </w:rPr>
        <w:t xml:space="preserve"> </w:t>
      </w:r>
      <w:r w:rsidR="00470BE8" w:rsidRPr="002A5152">
        <w:rPr>
          <w:rFonts w:cs="Arial"/>
          <w:szCs w:val="24"/>
        </w:rPr>
        <w:t>O motivo foi ou não</w:t>
      </w:r>
      <w:r w:rsidR="00CC1F9F" w:rsidRPr="002A5152">
        <w:rPr>
          <w:rFonts w:cs="Arial"/>
          <w:szCs w:val="24"/>
        </w:rPr>
        <w:t xml:space="preserve"> foi</w:t>
      </w:r>
      <w:r w:rsidR="00470BE8" w:rsidRPr="002A5152">
        <w:rPr>
          <w:rFonts w:cs="Arial"/>
          <w:szCs w:val="24"/>
        </w:rPr>
        <w:t xml:space="preserve"> informado.</w:t>
      </w:r>
    </w:p>
    <w:p w14:paraId="5F4562A3" w14:textId="77777777" w:rsidR="0064712D" w:rsidRPr="002A5152" w:rsidRDefault="0064712D" w:rsidP="0038435A">
      <w:pPr>
        <w:spacing w:line="360" w:lineRule="auto"/>
        <w:rPr>
          <w:rFonts w:cs="Arial"/>
        </w:rPr>
      </w:pPr>
    </w:p>
    <w:p w14:paraId="3D983E10" w14:textId="28517D02" w:rsidR="00D26E3B" w:rsidRDefault="00D26E3B" w:rsidP="0038435A">
      <w:pPr>
        <w:pStyle w:val="Ttulo3"/>
        <w:spacing w:line="360" w:lineRule="auto"/>
        <w:rPr>
          <w:rFonts w:cs="Arial"/>
        </w:rPr>
      </w:pPr>
      <w:bookmarkStart w:id="82" w:name="_Toc169195311"/>
      <w:r w:rsidRPr="002A5152">
        <w:rPr>
          <w:rFonts w:cs="Arial"/>
        </w:rPr>
        <w:t>Especificação do Caso de Uso-1</w:t>
      </w:r>
      <w:r w:rsidR="00470BE8" w:rsidRPr="002A5152">
        <w:rPr>
          <w:rFonts w:cs="Arial"/>
        </w:rPr>
        <w:t>0</w:t>
      </w:r>
      <w:bookmarkEnd w:id="82"/>
    </w:p>
    <w:p w14:paraId="4E269FBE" w14:textId="77777777" w:rsidR="00102DEE" w:rsidRPr="00102DEE" w:rsidRDefault="00102DEE" w:rsidP="00102DEE"/>
    <w:p w14:paraId="68EC6389" w14:textId="7D578677" w:rsidR="00C40727" w:rsidRPr="002A5152" w:rsidRDefault="005657D6" w:rsidP="0038435A">
      <w:pPr>
        <w:spacing w:after="100" w:line="360" w:lineRule="auto"/>
        <w:jc w:val="center"/>
        <w:rPr>
          <w:rFonts w:cs="Arial"/>
          <w:bCs/>
          <w:sz w:val="32"/>
          <w:szCs w:val="32"/>
        </w:rPr>
      </w:pPr>
      <w:r w:rsidRPr="002A5152">
        <w:rPr>
          <w:rFonts w:cs="Arial"/>
          <w:bCs/>
          <w:sz w:val="32"/>
          <w:szCs w:val="32"/>
        </w:rPr>
        <w:t>Gera relatório</w:t>
      </w:r>
      <w:r w:rsidR="0090392E" w:rsidRPr="002A5152">
        <w:rPr>
          <w:rFonts w:cs="Arial"/>
          <w:bCs/>
          <w:sz w:val="32"/>
          <w:szCs w:val="32"/>
        </w:rPr>
        <w:t xml:space="preserve"> de doações</w:t>
      </w:r>
      <w:r w:rsidR="00C40727" w:rsidRPr="002A5152">
        <w:rPr>
          <w:rFonts w:cs="Arial"/>
          <w:bCs/>
          <w:sz w:val="32"/>
          <w:szCs w:val="32"/>
        </w:rPr>
        <w:t xml:space="preserve"> (CSU10)</w:t>
      </w:r>
    </w:p>
    <w:p w14:paraId="4FB37DC6" w14:textId="7B537792" w:rsidR="00C40727" w:rsidRPr="002A5152" w:rsidRDefault="00C40727"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131259" w:rsidRPr="002A5152">
        <w:rPr>
          <w:rFonts w:cs="Arial"/>
          <w:szCs w:val="24"/>
        </w:rPr>
        <w:t xml:space="preserve">Ao término da doação, o Administrador do hospital / posto de coleta gera relatórios sobre </w:t>
      </w:r>
      <w:r w:rsidR="004B5ADC" w:rsidRPr="002A5152">
        <w:rPr>
          <w:rFonts w:cs="Arial"/>
          <w:szCs w:val="24"/>
        </w:rPr>
        <w:t>esta ação</w:t>
      </w:r>
      <w:r w:rsidR="00131259" w:rsidRPr="002A5152">
        <w:rPr>
          <w:rFonts w:cs="Arial"/>
          <w:szCs w:val="24"/>
        </w:rPr>
        <w:t xml:space="preserve"> para que possa haver a confirmaç</w:t>
      </w:r>
      <w:r w:rsidR="004B5ADC" w:rsidRPr="002A5152">
        <w:rPr>
          <w:rFonts w:cs="Arial"/>
          <w:szCs w:val="24"/>
        </w:rPr>
        <w:t xml:space="preserve">ão de que ela foi de fato efetuada. </w:t>
      </w:r>
    </w:p>
    <w:p w14:paraId="33ECEA33" w14:textId="5CA8B25F" w:rsidR="00C40727" w:rsidRPr="002A5152" w:rsidRDefault="00C40727" w:rsidP="0038435A">
      <w:pPr>
        <w:spacing w:after="100" w:line="360" w:lineRule="auto"/>
        <w:rPr>
          <w:rFonts w:cs="Arial"/>
          <w:szCs w:val="24"/>
        </w:rPr>
      </w:pPr>
      <w:r w:rsidRPr="002A5152">
        <w:rPr>
          <w:rFonts w:cs="Arial"/>
          <w:b/>
          <w:szCs w:val="24"/>
        </w:rPr>
        <w:t>Ator Primário</w:t>
      </w:r>
      <w:r w:rsidRPr="002A5152">
        <w:rPr>
          <w:rFonts w:cs="Arial"/>
          <w:szCs w:val="24"/>
        </w:rPr>
        <w:t>:</w:t>
      </w:r>
      <w:r w:rsidR="002B703A" w:rsidRPr="002A5152">
        <w:rPr>
          <w:rFonts w:cs="Arial"/>
          <w:szCs w:val="24"/>
        </w:rPr>
        <w:t xml:space="preserve"> Administrador do hospital / posto de coleta</w:t>
      </w:r>
    </w:p>
    <w:p w14:paraId="3E573B38" w14:textId="5BEAE505" w:rsidR="00C40727" w:rsidRPr="002A5152" w:rsidRDefault="00C40727" w:rsidP="0038435A">
      <w:pPr>
        <w:spacing w:after="100" w:line="360" w:lineRule="auto"/>
        <w:rPr>
          <w:rFonts w:cs="Arial"/>
          <w:szCs w:val="24"/>
        </w:rPr>
      </w:pPr>
      <w:r w:rsidRPr="002A5152">
        <w:rPr>
          <w:rFonts w:cs="Arial"/>
          <w:b/>
          <w:szCs w:val="24"/>
        </w:rPr>
        <w:t xml:space="preserve">Pré-condições: </w:t>
      </w:r>
      <w:r w:rsidR="00191384" w:rsidRPr="002A5152">
        <w:rPr>
          <w:rFonts w:cs="Arial"/>
          <w:szCs w:val="24"/>
        </w:rPr>
        <w:t xml:space="preserve">O Administrador do hospital / posto de coleta </w:t>
      </w:r>
      <w:r w:rsidR="002B703A" w:rsidRPr="002A5152">
        <w:rPr>
          <w:rFonts w:cs="Arial"/>
          <w:szCs w:val="24"/>
        </w:rPr>
        <w:t>deve</w:t>
      </w:r>
      <w:r w:rsidR="00191384" w:rsidRPr="002A5152">
        <w:rPr>
          <w:rFonts w:cs="Arial"/>
          <w:szCs w:val="24"/>
        </w:rPr>
        <w:t xml:space="preserve"> </w:t>
      </w:r>
      <w:r w:rsidR="002B703A" w:rsidRPr="002A5152">
        <w:rPr>
          <w:rFonts w:cs="Arial"/>
          <w:szCs w:val="24"/>
        </w:rPr>
        <w:t>estar autenticado</w:t>
      </w:r>
      <w:r w:rsidR="00191384" w:rsidRPr="002A5152">
        <w:rPr>
          <w:rFonts w:cs="Arial"/>
          <w:szCs w:val="24"/>
        </w:rPr>
        <w:t xml:space="preserve"> </w:t>
      </w:r>
      <w:r w:rsidR="002B703A" w:rsidRPr="002A5152">
        <w:rPr>
          <w:rFonts w:cs="Arial"/>
          <w:szCs w:val="24"/>
        </w:rPr>
        <w:t>no sistema</w:t>
      </w:r>
      <w:r w:rsidR="00191384" w:rsidRPr="002A5152">
        <w:rPr>
          <w:rFonts w:cs="Arial"/>
          <w:szCs w:val="24"/>
        </w:rPr>
        <w:t>.</w:t>
      </w:r>
    </w:p>
    <w:p w14:paraId="3387B115" w14:textId="77777777" w:rsidR="00C40727" w:rsidRPr="002A5152" w:rsidRDefault="00C40727" w:rsidP="0038435A">
      <w:pPr>
        <w:spacing w:before="100" w:line="360" w:lineRule="auto"/>
        <w:rPr>
          <w:rFonts w:cs="Arial"/>
          <w:b/>
          <w:szCs w:val="24"/>
        </w:rPr>
      </w:pPr>
      <w:r w:rsidRPr="002A5152">
        <w:rPr>
          <w:rFonts w:cs="Arial"/>
          <w:b/>
          <w:szCs w:val="24"/>
        </w:rPr>
        <w:t xml:space="preserve">Fluxo Principal: </w:t>
      </w:r>
    </w:p>
    <w:p w14:paraId="77A12F05" w14:textId="3485A25D" w:rsidR="00C40727" w:rsidRPr="002A5152" w:rsidRDefault="00191384" w:rsidP="00A56068">
      <w:pPr>
        <w:widowControl/>
        <w:numPr>
          <w:ilvl w:val="0"/>
          <w:numId w:val="21"/>
        </w:numPr>
        <w:autoSpaceDE/>
        <w:autoSpaceDN/>
        <w:spacing w:line="360" w:lineRule="auto"/>
        <w:jc w:val="both"/>
        <w:rPr>
          <w:rFonts w:cs="Arial"/>
          <w:szCs w:val="24"/>
        </w:rPr>
      </w:pPr>
      <w:r w:rsidRPr="002A5152">
        <w:rPr>
          <w:rFonts w:cs="Arial"/>
          <w:szCs w:val="24"/>
        </w:rPr>
        <w:t>O Administrador do hospital / posto de coleta deve se</w:t>
      </w:r>
      <w:r w:rsidR="00893FBE" w:rsidRPr="002A5152">
        <w:rPr>
          <w:rFonts w:cs="Arial"/>
          <w:szCs w:val="24"/>
        </w:rPr>
        <w:t xml:space="preserve"> dirigir a sessão administrativa</w:t>
      </w:r>
      <w:r w:rsidR="00791573" w:rsidRPr="002A5152">
        <w:rPr>
          <w:rFonts w:cs="Arial"/>
          <w:szCs w:val="24"/>
        </w:rPr>
        <w:t>;</w:t>
      </w:r>
    </w:p>
    <w:p w14:paraId="7D95BC16" w14:textId="7006B140" w:rsidR="00C40727" w:rsidRPr="002A5152" w:rsidRDefault="00791573" w:rsidP="00A56068">
      <w:pPr>
        <w:widowControl/>
        <w:numPr>
          <w:ilvl w:val="0"/>
          <w:numId w:val="21"/>
        </w:numPr>
        <w:autoSpaceDE/>
        <w:autoSpaceDN/>
        <w:spacing w:line="360" w:lineRule="auto"/>
        <w:jc w:val="both"/>
        <w:rPr>
          <w:rFonts w:cs="Arial"/>
          <w:szCs w:val="24"/>
        </w:rPr>
      </w:pPr>
      <w:r w:rsidRPr="002A5152">
        <w:rPr>
          <w:rFonts w:cs="Arial"/>
          <w:szCs w:val="24"/>
        </w:rPr>
        <w:t xml:space="preserve">Após isso, </w:t>
      </w:r>
      <w:r w:rsidR="00893FBE" w:rsidRPr="002A5152">
        <w:rPr>
          <w:rFonts w:cs="Arial"/>
          <w:szCs w:val="24"/>
        </w:rPr>
        <w:t>ele deve selecionar o botão “regis</w:t>
      </w:r>
      <w:r w:rsidR="008E7FEA" w:rsidRPr="002A5152">
        <w:rPr>
          <w:rFonts w:cs="Arial"/>
          <w:szCs w:val="24"/>
        </w:rPr>
        <w:t>trar novas doações”;</w:t>
      </w:r>
    </w:p>
    <w:p w14:paraId="46AD3D5B" w14:textId="27C4BDF5" w:rsidR="0054668B" w:rsidRPr="002A5152" w:rsidRDefault="0054668B" w:rsidP="00A56068">
      <w:pPr>
        <w:widowControl/>
        <w:numPr>
          <w:ilvl w:val="0"/>
          <w:numId w:val="21"/>
        </w:numPr>
        <w:autoSpaceDE/>
        <w:autoSpaceDN/>
        <w:spacing w:line="360" w:lineRule="auto"/>
        <w:jc w:val="both"/>
        <w:rPr>
          <w:rFonts w:cs="Arial"/>
          <w:szCs w:val="24"/>
        </w:rPr>
      </w:pPr>
      <w:r w:rsidRPr="002A5152">
        <w:rPr>
          <w:rFonts w:cs="Arial"/>
          <w:szCs w:val="24"/>
        </w:rPr>
        <w:t>Será exibida</w:t>
      </w:r>
      <w:r w:rsidR="0007714B" w:rsidRPr="002A5152">
        <w:rPr>
          <w:rFonts w:cs="Arial"/>
          <w:szCs w:val="24"/>
        </w:rPr>
        <w:t xml:space="preserve"> a tela de preenchimento de informações</w:t>
      </w:r>
      <w:r w:rsidR="009B77C9" w:rsidRPr="002A5152">
        <w:rPr>
          <w:rFonts w:cs="Arial"/>
          <w:szCs w:val="24"/>
        </w:rPr>
        <w:t>;</w:t>
      </w:r>
    </w:p>
    <w:p w14:paraId="76ED6299" w14:textId="16E8B42B" w:rsidR="00D67F0C" w:rsidRPr="002A5152" w:rsidRDefault="008E7FEA" w:rsidP="00A56068">
      <w:pPr>
        <w:widowControl/>
        <w:numPr>
          <w:ilvl w:val="0"/>
          <w:numId w:val="21"/>
        </w:numPr>
        <w:autoSpaceDE/>
        <w:autoSpaceDN/>
        <w:spacing w:line="360" w:lineRule="auto"/>
        <w:jc w:val="both"/>
        <w:rPr>
          <w:rFonts w:cs="Arial"/>
          <w:szCs w:val="24"/>
        </w:rPr>
      </w:pPr>
      <w:r w:rsidRPr="002A5152">
        <w:rPr>
          <w:rFonts w:cs="Arial"/>
          <w:szCs w:val="24"/>
        </w:rPr>
        <w:t>Ele deve preencher os dados do paciente corretamente</w:t>
      </w:r>
      <w:r w:rsidR="009B77C9" w:rsidRPr="002A5152">
        <w:rPr>
          <w:rFonts w:cs="Arial"/>
          <w:szCs w:val="24"/>
        </w:rPr>
        <w:t xml:space="preserve"> na tela</w:t>
      </w:r>
      <w:r w:rsidRPr="002A5152">
        <w:rPr>
          <w:rFonts w:cs="Arial"/>
          <w:szCs w:val="24"/>
        </w:rPr>
        <w:t xml:space="preserve"> e </w:t>
      </w:r>
      <w:r w:rsidR="00E20BDE" w:rsidRPr="002A5152">
        <w:rPr>
          <w:rFonts w:cs="Arial"/>
          <w:szCs w:val="24"/>
        </w:rPr>
        <w:t>informar o tipo de doação junto com a data em que ela foi realizada;</w:t>
      </w:r>
    </w:p>
    <w:p w14:paraId="438FE485" w14:textId="5BC39C49" w:rsidR="00C04111" w:rsidRPr="00102DEE" w:rsidRDefault="00D67F0C" w:rsidP="00102DEE">
      <w:pPr>
        <w:widowControl/>
        <w:numPr>
          <w:ilvl w:val="0"/>
          <w:numId w:val="21"/>
        </w:numPr>
        <w:autoSpaceDE/>
        <w:autoSpaceDN/>
        <w:spacing w:line="360" w:lineRule="auto"/>
        <w:jc w:val="both"/>
        <w:rPr>
          <w:rFonts w:cs="Arial"/>
          <w:szCs w:val="24"/>
        </w:rPr>
      </w:pPr>
      <w:r w:rsidRPr="002A5152">
        <w:rPr>
          <w:rFonts w:cs="Arial"/>
          <w:szCs w:val="24"/>
        </w:rPr>
        <w:t>Include: Gera relatório de doadores ativos(</w:t>
      </w:r>
      <w:r w:rsidR="00307615" w:rsidRPr="002A5152">
        <w:rPr>
          <w:rFonts w:cs="Arial"/>
          <w:szCs w:val="24"/>
        </w:rPr>
        <w:t>CSU01</w:t>
      </w:r>
      <w:r w:rsidR="0043382A" w:rsidRPr="002A5152">
        <w:rPr>
          <w:rFonts w:cs="Arial"/>
          <w:szCs w:val="24"/>
        </w:rPr>
        <w:t>1</w:t>
      </w:r>
      <w:r w:rsidR="00307615" w:rsidRPr="002A5152">
        <w:rPr>
          <w:rFonts w:cs="Arial"/>
          <w:szCs w:val="24"/>
        </w:rPr>
        <w:t>).</w:t>
      </w:r>
    </w:p>
    <w:p w14:paraId="472D6CC2" w14:textId="474685BF" w:rsidR="00C04111" w:rsidRPr="002A5152" w:rsidRDefault="00C04111" w:rsidP="0038435A">
      <w:pPr>
        <w:spacing w:after="100" w:line="360" w:lineRule="auto"/>
        <w:rPr>
          <w:rFonts w:cs="Arial"/>
          <w:b/>
          <w:szCs w:val="24"/>
        </w:rPr>
      </w:pPr>
      <w:r w:rsidRPr="002A5152">
        <w:rPr>
          <w:rFonts w:cs="Arial"/>
          <w:b/>
          <w:szCs w:val="24"/>
        </w:rPr>
        <w:t>Fluxo Exceção(</w:t>
      </w:r>
      <w:r w:rsidR="00543F1B" w:rsidRPr="002A5152">
        <w:rPr>
          <w:rFonts w:cs="Arial"/>
          <w:b/>
          <w:szCs w:val="24"/>
        </w:rPr>
        <w:t>4</w:t>
      </w:r>
      <w:r w:rsidRPr="002A5152">
        <w:rPr>
          <w:rFonts w:cs="Arial"/>
          <w:b/>
          <w:szCs w:val="24"/>
        </w:rPr>
        <w:t>):</w:t>
      </w:r>
      <w:r w:rsidRPr="002A5152">
        <w:rPr>
          <w:rFonts w:cs="Arial"/>
          <w:szCs w:val="24"/>
        </w:rPr>
        <w:t xml:space="preserve"> </w:t>
      </w:r>
      <w:r w:rsidRPr="002A5152">
        <w:rPr>
          <w:rFonts w:cs="Arial"/>
          <w:b/>
          <w:szCs w:val="24"/>
        </w:rPr>
        <w:t>O</w:t>
      </w:r>
      <w:r w:rsidR="00EA03A6" w:rsidRPr="002A5152">
        <w:rPr>
          <w:rFonts w:cs="Arial"/>
          <w:b/>
          <w:szCs w:val="24"/>
        </w:rPr>
        <w:t>s dados foram preenchidos de forma incorreta</w:t>
      </w:r>
    </w:p>
    <w:p w14:paraId="34B21C2E" w14:textId="4EA4A49D" w:rsidR="00C04111" w:rsidRPr="002A5152" w:rsidRDefault="00AC6C91" w:rsidP="00A56068">
      <w:pPr>
        <w:widowControl/>
        <w:numPr>
          <w:ilvl w:val="0"/>
          <w:numId w:val="29"/>
        </w:numPr>
        <w:autoSpaceDE/>
        <w:autoSpaceDN/>
        <w:spacing w:line="360" w:lineRule="auto"/>
        <w:rPr>
          <w:rFonts w:cs="Arial"/>
          <w:szCs w:val="24"/>
        </w:rPr>
      </w:pPr>
      <w:r w:rsidRPr="002A5152">
        <w:rPr>
          <w:rFonts w:cs="Arial"/>
          <w:szCs w:val="24"/>
        </w:rPr>
        <w:t xml:space="preserve">Caso o sistema não localize o paciente como cadastrado </w:t>
      </w:r>
      <w:r w:rsidR="00557D25" w:rsidRPr="002A5152">
        <w:rPr>
          <w:rFonts w:cs="Arial"/>
          <w:szCs w:val="24"/>
        </w:rPr>
        <w:t>no</w:t>
      </w:r>
      <w:r w:rsidRPr="002A5152">
        <w:rPr>
          <w:rFonts w:cs="Arial"/>
          <w:szCs w:val="24"/>
        </w:rPr>
        <w:t xml:space="preserve"> banco de dados, será exibida na tela a mensagem “</w:t>
      </w:r>
      <w:r w:rsidR="008F2CB8" w:rsidRPr="002A5152">
        <w:rPr>
          <w:rFonts w:cs="Arial"/>
          <w:szCs w:val="24"/>
        </w:rPr>
        <w:t xml:space="preserve">Usuário não localizado. Por favor, </w:t>
      </w:r>
      <w:r w:rsidR="001A3842" w:rsidRPr="002A5152">
        <w:rPr>
          <w:rFonts w:cs="Arial"/>
          <w:szCs w:val="24"/>
        </w:rPr>
        <w:t>revise os dados informados e tente novamente”;</w:t>
      </w:r>
    </w:p>
    <w:p w14:paraId="2FEFD20D" w14:textId="77777777" w:rsidR="00C04111" w:rsidRPr="002A5152" w:rsidRDefault="00C04111" w:rsidP="00A56068">
      <w:pPr>
        <w:widowControl/>
        <w:numPr>
          <w:ilvl w:val="0"/>
          <w:numId w:val="29"/>
        </w:numPr>
        <w:autoSpaceDE/>
        <w:autoSpaceDN/>
        <w:spacing w:line="360" w:lineRule="auto"/>
        <w:rPr>
          <w:rFonts w:cs="Arial"/>
          <w:szCs w:val="24"/>
        </w:rPr>
      </w:pPr>
      <w:r w:rsidRPr="002A5152">
        <w:rPr>
          <w:rFonts w:cs="Arial"/>
          <w:szCs w:val="24"/>
        </w:rPr>
        <w:t>O caso retorna ao passo 3.</w:t>
      </w:r>
    </w:p>
    <w:p w14:paraId="3891A9D7" w14:textId="77777777" w:rsidR="00C04111" w:rsidRPr="002A5152" w:rsidRDefault="00C04111" w:rsidP="0038435A">
      <w:pPr>
        <w:widowControl/>
        <w:autoSpaceDE/>
        <w:autoSpaceDN/>
        <w:spacing w:line="360" w:lineRule="auto"/>
        <w:ind w:left="720"/>
        <w:jc w:val="both"/>
        <w:rPr>
          <w:rFonts w:cs="Arial"/>
          <w:szCs w:val="24"/>
        </w:rPr>
      </w:pPr>
    </w:p>
    <w:p w14:paraId="745DA022" w14:textId="77777777" w:rsidR="00C40727" w:rsidRPr="002A5152" w:rsidRDefault="00C40727" w:rsidP="0038435A">
      <w:pPr>
        <w:spacing w:line="360" w:lineRule="auto"/>
        <w:jc w:val="both"/>
        <w:rPr>
          <w:rFonts w:cs="Arial"/>
          <w:szCs w:val="24"/>
        </w:rPr>
      </w:pPr>
    </w:p>
    <w:p w14:paraId="46D53A34" w14:textId="6EB7F884" w:rsidR="00C40727" w:rsidRPr="002A5152" w:rsidRDefault="00C40727" w:rsidP="0038435A">
      <w:pPr>
        <w:spacing w:line="360" w:lineRule="auto"/>
        <w:jc w:val="both"/>
        <w:rPr>
          <w:rFonts w:cs="Arial"/>
        </w:rPr>
      </w:pPr>
      <w:r w:rsidRPr="002A5152">
        <w:rPr>
          <w:rFonts w:cs="Arial"/>
          <w:b/>
          <w:szCs w:val="24"/>
        </w:rPr>
        <w:lastRenderedPageBreak/>
        <w:t>Pós-condições:</w:t>
      </w:r>
      <w:r w:rsidRPr="002A5152">
        <w:rPr>
          <w:rFonts w:cs="Arial"/>
          <w:szCs w:val="24"/>
        </w:rPr>
        <w:t xml:space="preserve"> </w:t>
      </w:r>
      <w:r w:rsidR="00B40553" w:rsidRPr="002A5152">
        <w:rPr>
          <w:rFonts w:cs="Arial"/>
          <w:szCs w:val="24"/>
        </w:rPr>
        <w:t>A doação de sangue é confirmada em sistema.</w:t>
      </w:r>
    </w:p>
    <w:p w14:paraId="26A3496A" w14:textId="77777777" w:rsidR="00C40727" w:rsidRPr="002A5152" w:rsidRDefault="00C40727" w:rsidP="0038435A">
      <w:pPr>
        <w:spacing w:line="360" w:lineRule="auto"/>
        <w:rPr>
          <w:rFonts w:cs="Arial"/>
        </w:rPr>
      </w:pPr>
    </w:p>
    <w:p w14:paraId="487AB7C8" w14:textId="0209B6A3" w:rsidR="00E27B48" w:rsidRDefault="00F0617A" w:rsidP="00A56068">
      <w:pPr>
        <w:pStyle w:val="Ttulo3"/>
        <w:spacing w:line="360" w:lineRule="auto"/>
        <w:rPr>
          <w:rFonts w:cs="Arial"/>
        </w:rPr>
      </w:pPr>
      <w:bookmarkStart w:id="83" w:name="_Toc169195312"/>
      <w:r w:rsidRPr="002A5152">
        <w:rPr>
          <w:rFonts w:cs="Arial"/>
        </w:rPr>
        <w:t>Especificação do Caso de Uso-11</w:t>
      </w:r>
      <w:bookmarkEnd w:id="83"/>
    </w:p>
    <w:p w14:paraId="59A9C8FC" w14:textId="77777777" w:rsidR="00102DEE" w:rsidRPr="00102DEE" w:rsidRDefault="00102DEE" w:rsidP="00102DEE"/>
    <w:p w14:paraId="482E7CE8" w14:textId="38630358" w:rsidR="005657D6" w:rsidRPr="002A5152" w:rsidRDefault="00435382" w:rsidP="0038435A">
      <w:pPr>
        <w:spacing w:after="100" w:line="360" w:lineRule="auto"/>
        <w:jc w:val="center"/>
        <w:rPr>
          <w:rFonts w:cs="Arial"/>
          <w:bCs/>
          <w:sz w:val="32"/>
          <w:szCs w:val="32"/>
        </w:rPr>
      </w:pPr>
      <w:r w:rsidRPr="002A5152">
        <w:rPr>
          <w:rFonts w:cs="Arial"/>
          <w:bCs/>
          <w:sz w:val="32"/>
          <w:szCs w:val="32"/>
        </w:rPr>
        <w:t xml:space="preserve">Gera relatório de doadores ativos </w:t>
      </w:r>
      <w:r w:rsidR="005657D6" w:rsidRPr="002A5152">
        <w:rPr>
          <w:rFonts w:cs="Arial"/>
          <w:bCs/>
          <w:sz w:val="32"/>
          <w:szCs w:val="32"/>
        </w:rPr>
        <w:t>(CSU1</w:t>
      </w:r>
      <w:r w:rsidRPr="002A5152">
        <w:rPr>
          <w:rFonts w:cs="Arial"/>
          <w:bCs/>
          <w:sz w:val="32"/>
          <w:szCs w:val="32"/>
        </w:rPr>
        <w:t>1</w:t>
      </w:r>
      <w:r w:rsidR="005657D6" w:rsidRPr="002A5152">
        <w:rPr>
          <w:rFonts w:cs="Arial"/>
          <w:bCs/>
          <w:sz w:val="32"/>
          <w:szCs w:val="32"/>
        </w:rPr>
        <w:t>)</w:t>
      </w:r>
    </w:p>
    <w:p w14:paraId="3A7AA3C1" w14:textId="6DCE94F4"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134A76" w:rsidRPr="002A5152">
        <w:rPr>
          <w:rFonts w:cs="Arial"/>
          <w:szCs w:val="24"/>
        </w:rPr>
        <w:t>Com o relatório gerado por parte do Administrador do hospital / posto de coleta, o time de suporte consegue gerar o relatório de doadores cadastrados que realizam doações e os que estão cadastrados e não realizam doações.</w:t>
      </w:r>
    </w:p>
    <w:p w14:paraId="0DE8E3EE" w14:textId="7EE04E64"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134A76" w:rsidRPr="002A5152">
        <w:rPr>
          <w:rFonts w:cs="Arial"/>
          <w:szCs w:val="24"/>
        </w:rPr>
        <w:t xml:space="preserve"> Suporte.</w:t>
      </w:r>
    </w:p>
    <w:p w14:paraId="62B124F8" w14:textId="0B98BCDC" w:rsidR="005657D6" w:rsidRPr="002A5152" w:rsidRDefault="005657D6" w:rsidP="0038435A">
      <w:pPr>
        <w:spacing w:after="100" w:line="360" w:lineRule="auto"/>
        <w:rPr>
          <w:rFonts w:cs="Arial"/>
          <w:szCs w:val="24"/>
        </w:rPr>
      </w:pPr>
      <w:r w:rsidRPr="002A5152">
        <w:rPr>
          <w:rFonts w:cs="Arial"/>
          <w:b/>
          <w:szCs w:val="24"/>
        </w:rPr>
        <w:t xml:space="preserve">Pré-condições: </w:t>
      </w:r>
      <w:r w:rsidR="0043382A" w:rsidRPr="002A5152">
        <w:rPr>
          <w:rFonts w:cs="Arial"/>
          <w:b/>
          <w:szCs w:val="24"/>
        </w:rPr>
        <w:t xml:space="preserve">O relatório </w:t>
      </w:r>
      <w:r w:rsidR="007B547A" w:rsidRPr="002A5152">
        <w:rPr>
          <w:rFonts w:cs="Arial"/>
          <w:b/>
          <w:szCs w:val="24"/>
        </w:rPr>
        <w:t xml:space="preserve">de doações </w:t>
      </w:r>
      <w:r w:rsidR="0043382A" w:rsidRPr="002A5152">
        <w:rPr>
          <w:rFonts w:cs="Arial"/>
          <w:b/>
          <w:szCs w:val="24"/>
        </w:rPr>
        <w:t xml:space="preserve">deve ter sido gerado pelo </w:t>
      </w:r>
      <w:r w:rsidR="007B547A" w:rsidRPr="002A5152">
        <w:rPr>
          <w:rFonts w:cs="Arial"/>
          <w:b/>
          <w:szCs w:val="24"/>
        </w:rPr>
        <w:t>Administrador do hospital / posto de coleta.</w:t>
      </w:r>
    </w:p>
    <w:p w14:paraId="40E428A4"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0BF800A9" w14:textId="4BDE87EF" w:rsidR="005657D6" w:rsidRPr="002A5152" w:rsidRDefault="00D1740E" w:rsidP="00A56068">
      <w:pPr>
        <w:widowControl/>
        <w:numPr>
          <w:ilvl w:val="0"/>
          <w:numId w:val="22"/>
        </w:numPr>
        <w:autoSpaceDE/>
        <w:autoSpaceDN/>
        <w:spacing w:line="360" w:lineRule="auto"/>
        <w:jc w:val="both"/>
        <w:rPr>
          <w:rFonts w:cs="Arial"/>
          <w:szCs w:val="24"/>
        </w:rPr>
      </w:pPr>
      <w:r w:rsidRPr="002A5152">
        <w:rPr>
          <w:rFonts w:cs="Arial"/>
          <w:szCs w:val="24"/>
        </w:rPr>
        <w:t>A equipe responsável deve verificar o relatório gerado</w:t>
      </w:r>
    </w:p>
    <w:p w14:paraId="1ACB487D" w14:textId="6133DE67" w:rsidR="005657D6" w:rsidRPr="00102DEE" w:rsidRDefault="002C0398" w:rsidP="0038435A">
      <w:pPr>
        <w:widowControl/>
        <w:numPr>
          <w:ilvl w:val="0"/>
          <w:numId w:val="22"/>
        </w:numPr>
        <w:autoSpaceDE/>
        <w:autoSpaceDN/>
        <w:spacing w:line="360" w:lineRule="auto"/>
        <w:jc w:val="both"/>
        <w:rPr>
          <w:rFonts w:cs="Arial"/>
          <w:szCs w:val="24"/>
        </w:rPr>
      </w:pPr>
      <w:r w:rsidRPr="002A5152">
        <w:rPr>
          <w:rFonts w:cs="Arial"/>
          <w:szCs w:val="24"/>
        </w:rPr>
        <w:t>Após a verificação, a equipe responsável irá atualizar em sistema a quantidade de doadores e gerar um relatório acerca disso.</w:t>
      </w:r>
    </w:p>
    <w:p w14:paraId="03A89D1C" w14:textId="048B85F5" w:rsidR="005657D6" w:rsidRPr="002A5152" w:rsidRDefault="005657D6" w:rsidP="0038435A">
      <w:pPr>
        <w:spacing w:line="360" w:lineRule="auto"/>
        <w:jc w:val="both"/>
        <w:rPr>
          <w:rFonts w:cs="Arial"/>
        </w:rPr>
      </w:pPr>
      <w:r w:rsidRPr="002A5152">
        <w:rPr>
          <w:rFonts w:cs="Arial"/>
          <w:b/>
          <w:szCs w:val="24"/>
        </w:rPr>
        <w:t>Pós-condições:</w:t>
      </w:r>
      <w:r w:rsidRPr="002A5152">
        <w:rPr>
          <w:rFonts w:cs="Arial"/>
          <w:szCs w:val="24"/>
        </w:rPr>
        <w:t xml:space="preserve"> </w:t>
      </w:r>
      <w:r w:rsidR="002C0398" w:rsidRPr="002A5152">
        <w:rPr>
          <w:rFonts w:cs="Arial"/>
          <w:szCs w:val="24"/>
        </w:rPr>
        <w:t>É gerado o relatório acerca da quantdade de doadores ativos.</w:t>
      </w:r>
    </w:p>
    <w:p w14:paraId="5BD652AC" w14:textId="77777777" w:rsidR="005657D6" w:rsidRPr="002A5152" w:rsidRDefault="005657D6" w:rsidP="0038435A">
      <w:pPr>
        <w:spacing w:line="360" w:lineRule="auto"/>
        <w:rPr>
          <w:rFonts w:cs="Arial"/>
        </w:rPr>
      </w:pPr>
    </w:p>
    <w:p w14:paraId="5D2CAB61" w14:textId="619AA7A5" w:rsidR="00E27B48" w:rsidRDefault="00F0617A" w:rsidP="0038435A">
      <w:pPr>
        <w:pStyle w:val="Ttulo3"/>
        <w:spacing w:line="360" w:lineRule="auto"/>
        <w:rPr>
          <w:rFonts w:cs="Arial"/>
        </w:rPr>
      </w:pPr>
      <w:bookmarkStart w:id="84" w:name="_Toc169195313"/>
      <w:r w:rsidRPr="002A5152">
        <w:rPr>
          <w:rFonts w:cs="Arial"/>
        </w:rPr>
        <w:t>Especificação do Caso de Uso-12</w:t>
      </w:r>
      <w:bookmarkEnd w:id="84"/>
    </w:p>
    <w:p w14:paraId="685C2B6B" w14:textId="77777777" w:rsidR="00102DEE" w:rsidRPr="00102DEE" w:rsidRDefault="00102DEE" w:rsidP="00102DEE"/>
    <w:p w14:paraId="2CD485D3" w14:textId="4458A0E1" w:rsidR="005657D6" w:rsidRPr="002A5152" w:rsidRDefault="00DE2320" w:rsidP="0038435A">
      <w:pPr>
        <w:spacing w:after="100" w:line="360" w:lineRule="auto"/>
        <w:jc w:val="center"/>
        <w:rPr>
          <w:rFonts w:cs="Arial"/>
          <w:bCs/>
          <w:sz w:val="32"/>
          <w:szCs w:val="32"/>
        </w:rPr>
      </w:pPr>
      <w:r w:rsidRPr="002A5152">
        <w:rPr>
          <w:rFonts w:cs="Arial"/>
          <w:bCs/>
          <w:sz w:val="32"/>
          <w:szCs w:val="32"/>
        </w:rPr>
        <w:t>Solicita ca</w:t>
      </w:r>
      <w:r w:rsidR="005A3B14" w:rsidRPr="002A5152">
        <w:rPr>
          <w:rFonts w:cs="Arial"/>
          <w:bCs/>
          <w:sz w:val="32"/>
          <w:szCs w:val="32"/>
        </w:rPr>
        <w:t>d</w:t>
      </w:r>
      <w:r w:rsidRPr="002A5152">
        <w:rPr>
          <w:rFonts w:cs="Arial"/>
          <w:bCs/>
          <w:sz w:val="32"/>
          <w:szCs w:val="32"/>
        </w:rPr>
        <w:t xml:space="preserve">astro no sistema </w:t>
      </w:r>
      <w:r w:rsidR="005657D6" w:rsidRPr="002A5152">
        <w:rPr>
          <w:rFonts w:cs="Arial"/>
          <w:bCs/>
          <w:sz w:val="32"/>
          <w:szCs w:val="32"/>
        </w:rPr>
        <w:t>(CSU1</w:t>
      </w:r>
      <w:r w:rsidR="002C0398" w:rsidRPr="002A5152">
        <w:rPr>
          <w:rFonts w:cs="Arial"/>
          <w:bCs/>
          <w:sz w:val="32"/>
          <w:szCs w:val="32"/>
        </w:rPr>
        <w:t>2</w:t>
      </w:r>
      <w:r w:rsidR="005657D6" w:rsidRPr="002A5152">
        <w:rPr>
          <w:rFonts w:cs="Arial"/>
          <w:bCs/>
          <w:sz w:val="32"/>
          <w:szCs w:val="32"/>
        </w:rPr>
        <w:t>)</w:t>
      </w:r>
    </w:p>
    <w:p w14:paraId="701EA9DE" w14:textId="6E8B0A70"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4D41C7" w:rsidRPr="002A5152">
        <w:rPr>
          <w:rFonts w:cs="Arial"/>
          <w:szCs w:val="24"/>
        </w:rPr>
        <w:t xml:space="preserve">O </w:t>
      </w:r>
      <w:r w:rsidR="004221C1" w:rsidRPr="002A5152">
        <w:rPr>
          <w:rFonts w:cs="Arial"/>
          <w:szCs w:val="24"/>
        </w:rPr>
        <w:t xml:space="preserve">Administrador do hospital / posto de coleta </w:t>
      </w:r>
      <w:r w:rsidR="00697A23" w:rsidRPr="002A5152">
        <w:rPr>
          <w:rFonts w:cs="Arial"/>
          <w:szCs w:val="24"/>
        </w:rPr>
        <w:t xml:space="preserve">se interessa pelo software CONEXSP e deseja se cadastrar </w:t>
      </w:r>
      <w:r w:rsidR="00D46A79" w:rsidRPr="002A5152">
        <w:rPr>
          <w:rFonts w:cs="Arial"/>
          <w:szCs w:val="24"/>
        </w:rPr>
        <w:t>nele como instituição parceira.</w:t>
      </w:r>
    </w:p>
    <w:p w14:paraId="6367AF05" w14:textId="5E624A5D"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D46A79" w:rsidRPr="002A5152">
        <w:rPr>
          <w:rFonts w:cs="Arial"/>
          <w:szCs w:val="24"/>
        </w:rPr>
        <w:t xml:space="preserve"> Administrador do hospital / posto de coleta</w:t>
      </w:r>
    </w:p>
    <w:p w14:paraId="1F3F657F" w14:textId="6F3052F9" w:rsidR="005657D6" w:rsidRPr="002A5152" w:rsidRDefault="005657D6" w:rsidP="0038435A">
      <w:pPr>
        <w:spacing w:after="100" w:line="360" w:lineRule="auto"/>
        <w:rPr>
          <w:rFonts w:cs="Arial"/>
          <w:szCs w:val="24"/>
        </w:rPr>
      </w:pPr>
      <w:r w:rsidRPr="002A5152">
        <w:rPr>
          <w:rFonts w:cs="Arial"/>
          <w:b/>
          <w:szCs w:val="24"/>
        </w:rPr>
        <w:t xml:space="preserve">Pré-condições: </w:t>
      </w:r>
      <w:r w:rsidR="000A077C" w:rsidRPr="002A5152">
        <w:rPr>
          <w:rFonts w:cs="Arial"/>
          <w:b/>
          <w:szCs w:val="24"/>
        </w:rPr>
        <w:t>N/A</w:t>
      </w:r>
    </w:p>
    <w:p w14:paraId="5E257AD9" w14:textId="77777777" w:rsidR="005657D6" w:rsidRPr="002A5152" w:rsidRDefault="005657D6" w:rsidP="0038435A">
      <w:pPr>
        <w:spacing w:line="360" w:lineRule="auto"/>
        <w:rPr>
          <w:rFonts w:cs="Arial"/>
          <w:b/>
          <w:szCs w:val="24"/>
        </w:rPr>
      </w:pPr>
      <w:r w:rsidRPr="002A5152">
        <w:rPr>
          <w:rFonts w:cs="Arial"/>
          <w:b/>
          <w:szCs w:val="24"/>
        </w:rPr>
        <w:t xml:space="preserve">Fluxo Principal: </w:t>
      </w:r>
    </w:p>
    <w:p w14:paraId="5EE6BC22" w14:textId="15F3A626" w:rsidR="005657D6" w:rsidRPr="002A5152" w:rsidRDefault="000A077C" w:rsidP="00A56068">
      <w:pPr>
        <w:widowControl/>
        <w:numPr>
          <w:ilvl w:val="0"/>
          <w:numId w:val="23"/>
        </w:numPr>
        <w:autoSpaceDE/>
        <w:autoSpaceDN/>
        <w:spacing w:line="360" w:lineRule="auto"/>
        <w:jc w:val="both"/>
        <w:rPr>
          <w:rFonts w:cs="Arial"/>
          <w:szCs w:val="24"/>
        </w:rPr>
      </w:pPr>
      <w:r w:rsidRPr="002A5152">
        <w:rPr>
          <w:rFonts w:cs="Arial"/>
          <w:szCs w:val="24"/>
        </w:rPr>
        <w:t xml:space="preserve">O Administrador do hospital / posto de coleta conhece o software CONEXSP e acessa a página inicial </w:t>
      </w:r>
      <w:r w:rsidR="00CE0101" w:rsidRPr="002A5152">
        <w:rPr>
          <w:rFonts w:cs="Arial"/>
          <w:szCs w:val="24"/>
        </w:rPr>
        <w:t>para conhecer o sistema;</w:t>
      </w:r>
    </w:p>
    <w:p w14:paraId="54CC545E" w14:textId="7090515A" w:rsidR="005657D6" w:rsidRPr="002A5152" w:rsidRDefault="00CE0101" w:rsidP="00A56068">
      <w:pPr>
        <w:widowControl/>
        <w:numPr>
          <w:ilvl w:val="0"/>
          <w:numId w:val="23"/>
        </w:numPr>
        <w:autoSpaceDE/>
        <w:autoSpaceDN/>
        <w:spacing w:line="360" w:lineRule="auto"/>
        <w:jc w:val="both"/>
        <w:rPr>
          <w:rFonts w:cs="Arial"/>
          <w:szCs w:val="24"/>
        </w:rPr>
      </w:pPr>
      <w:r w:rsidRPr="002A5152">
        <w:rPr>
          <w:rFonts w:cs="Arial"/>
          <w:szCs w:val="24"/>
        </w:rPr>
        <w:lastRenderedPageBreak/>
        <w:t>Havendo interesse, o Administrador do hospital / posto de coleta deverá</w:t>
      </w:r>
      <w:r w:rsidR="005C627A" w:rsidRPr="002A5152">
        <w:rPr>
          <w:rFonts w:cs="Arial"/>
          <w:szCs w:val="24"/>
        </w:rPr>
        <w:t>, na homepage, clicar no botão “</w:t>
      </w:r>
      <w:r w:rsidR="009E7421" w:rsidRPr="002A5152">
        <w:rPr>
          <w:rFonts w:cs="Arial"/>
          <w:szCs w:val="24"/>
        </w:rPr>
        <w:t>Quero me cadastrar como Instituição”</w:t>
      </w:r>
      <w:r w:rsidR="005E1B03" w:rsidRPr="002A5152">
        <w:rPr>
          <w:rFonts w:cs="Arial"/>
          <w:szCs w:val="24"/>
        </w:rPr>
        <w:t>;</w:t>
      </w:r>
    </w:p>
    <w:p w14:paraId="3E670D79" w14:textId="54653AD8" w:rsidR="005E1B03" w:rsidRPr="002A5152" w:rsidRDefault="005E1B03" w:rsidP="00A56068">
      <w:pPr>
        <w:widowControl/>
        <w:numPr>
          <w:ilvl w:val="0"/>
          <w:numId w:val="23"/>
        </w:numPr>
        <w:autoSpaceDE/>
        <w:autoSpaceDN/>
        <w:spacing w:line="360" w:lineRule="auto"/>
        <w:jc w:val="both"/>
        <w:rPr>
          <w:rFonts w:cs="Arial"/>
          <w:szCs w:val="24"/>
        </w:rPr>
      </w:pPr>
      <w:r w:rsidRPr="002A5152">
        <w:rPr>
          <w:rFonts w:cs="Arial"/>
          <w:szCs w:val="24"/>
        </w:rPr>
        <w:t xml:space="preserve">Após isso, ele deverá preencher todos os dados solicitados e aguardar o </w:t>
      </w:r>
      <w:r w:rsidR="003A691A" w:rsidRPr="002A5152">
        <w:rPr>
          <w:rFonts w:cs="Arial"/>
          <w:szCs w:val="24"/>
        </w:rPr>
        <w:t>prazo de 7 dias úteis, pois o time de suporte entrará em contato informando se a instituição foi ou não foi aprovada</w:t>
      </w:r>
      <w:r w:rsidR="00F03F3E" w:rsidRPr="002A5152">
        <w:rPr>
          <w:rFonts w:cs="Arial"/>
          <w:szCs w:val="24"/>
        </w:rPr>
        <w:t>;</w:t>
      </w:r>
    </w:p>
    <w:p w14:paraId="3DCD8931" w14:textId="0CCB5425" w:rsidR="005657D6" w:rsidRPr="00102DEE" w:rsidRDefault="00F03F3E" w:rsidP="0038435A">
      <w:pPr>
        <w:widowControl/>
        <w:numPr>
          <w:ilvl w:val="0"/>
          <w:numId w:val="23"/>
        </w:numPr>
        <w:autoSpaceDE/>
        <w:autoSpaceDN/>
        <w:spacing w:line="360" w:lineRule="auto"/>
        <w:jc w:val="both"/>
        <w:rPr>
          <w:rFonts w:cs="Arial"/>
          <w:szCs w:val="24"/>
        </w:rPr>
      </w:pPr>
      <w:r w:rsidRPr="002A5152">
        <w:rPr>
          <w:rFonts w:cs="Arial"/>
          <w:szCs w:val="24"/>
        </w:rPr>
        <w:t>Include: Realiza ou recusa o cadastramento do hospital (CSU13).</w:t>
      </w:r>
    </w:p>
    <w:p w14:paraId="1114FDFC" w14:textId="7D9FD3D1" w:rsidR="005657D6" w:rsidRPr="002A5152" w:rsidRDefault="005657D6"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B2390E" w:rsidRPr="002A5152">
        <w:rPr>
          <w:rFonts w:cs="Arial"/>
          <w:szCs w:val="24"/>
        </w:rPr>
        <w:t>O Administrador do hospital / posto de coleta encaminhou seus dados e irá aguardar para ser contactado pelo time de suporte.</w:t>
      </w:r>
    </w:p>
    <w:p w14:paraId="62E1DCB4" w14:textId="7F8C276B" w:rsidR="00CA6DED" w:rsidRPr="002A5152" w:rsidRDefault="00CA6DED" w:rsidP="0038435A">
      <w:pPr>
        <w:spacing w:line="360" w:lineRule="auto"/>
        <w:jc w:val="both"/>
        <w:rPr>
          <w:rFonts w:cs="Arial"/>
        </w:rPr>
      </w:pPr>
      <w:r w:rsidRPr="00C26CAD">
        <w:rPr>
          <w:rFonts w:cs="Arial"/>
          <w:b/>
          <w:bCs/>
        </w:rPr>
        <w:t>Regras de Negócio</w:t>
      </w:r>
      <w:r w:rsidRPr="002A5152">
        <w:rPr>
          <w:rFonts w:cs="Arial"/>
        </w:rPr>
        <w:t>: RN0</w:t>
      </w:r>
      <w:r w:rsidR="00505AB4" w:rsidRPr="002A5152">
        <w:rPr>
          <w:rFonts w:cs="Arial"/>
        </w:rPr>
        <w:t>07, RN008</w:t>
      </w:r>
    </w:p>
    <w:p w14:paraId="230C11A1" w14:textId="77777777" w:rsidR="00F0617A" w:rsidRPr="002A5152" w:rsidRDefault="00F0617A" w:rsidP="0038435A">
      <w:pPr>
        <w:spacing w:line="360" w:lineRule="auto"/>
        <w:jc w:val="both"/>
        <w:rPr>
          <w:rFonts w:cs="Arial"/>
        </w:rPr>
      </w:pPr>
    </w:p>
    <w:p w14:paraId="41C48FFC" w14:textId="77777777" w:rsidR="005657D6" w:rsidRPr="002A5152" w:rsidRDefault="005657D6" w:rsidP="0038435A">
      <w:pPr>
        <w:spacing w:line="360" w:lineRule="auto"/>
        <w:rPr>
          <w:rFonts w:cs="Arial"/>
        </w:rPr>
      </w:pPr>
    </w:p>
    <w:p w14:paraId="3E50708E" w14:textId="76900DB8" w:rsidR="00E27B48" w:rsidRDefault="00F0617A" w:rsidP="0038435A">
      <w:pPr>
        <w:pStyle w:val="Ttulo3"/>
        <w:spacing w:line="360" w:lineRule="auto"/>
        <w:rPr>
          <w:rFonts w:cs="Arial"/>
        </w:rPr>
      </w:pPr>
      <w:bookmarkStart w:id="85" w:name="_Toc169195314"/>
      <w:r w:rsidRPr="002A5152">
        <w:rPr>
          <w:rFonts w:cs="Arial"/>
        </w:rPr>
        <w:t>Especificação do Caso de Uso-13</w:t>
      </w:r>
      <w:bookmarkEnd w:id="85"/>
    </w:p>
    <w:p w14:paraId="7B4E7BCC" w14:textId="77777777" w:rsidR="00102DEE" w:rsidRPr="00102DEE" w:rsidRDefault="00102DEE" w:rsidP="00102DEE"/>
    <w:p w14:paraId="78F86466" w14:textId="5C1D5EFC" w:rsidR="005657D6" w:rsidRPr="002A5152" w:rsidRDefault="00DA0760" w:rsidP="0038435A">
      <w:pPr>
        <w:spacing w:after="100" w:line="360" w:lineRule="auto"/>
        <w:jc w:val="center"/>
        <w:rPr>
          <w:rFonts w:cs="Arial"/>
          <w:bCs/>
          <w:sz w:val="32"/>
          <w:szCs w:val="32"/>
        </w:rPr>
      </w:pPr>
      <w:r w:rsidRPr="002A5152">
        <w:rPr>
          <w:rFonts w:cs="Arial"/>
          <w:bCs/>
          <w:sz w:val="32"/>
          <w:szCs w:val="32"/>
        </w:rPr>
        <w:t xml:space="preserve">Realiza ou recusa o cadastramento do hospital </w:t>
      </w:r>
      <w:r w:rsidR="005657D6" w:rsidRPr="002A5152">
        <w:rPr>
          <w:rFonts w:cs="Arial"/>
          <w:bCs/>
          <w:sz w:val="32"/>
          <w:szCs w:val="32"/>
        </w:rPr>
        <w:t>(CSU1</w:t>
      </w:r>
      <w:r w:rsidR="00B2390E" w:rsidRPr="002A5152">
        <w:rPr>
          <w:rFonts w:cs="Arial"/>
          <w:bCs/>
          <w:sz w:val="32"/>
          <w:szCs w:val="32"/>
        </w:rPr>
        <w:t>3</w:t>
      </w:r>
      <w:r w:rsidR="005657D6" w:rsidRPr="002A5152">
        <w:rPr>
          <w:rFonts w:cs="Arial"/>
          <w:bCs/>
          <w:sz w:val="32"/>
          <w:szCs w:val="32"/>
        </w:rPr>
        <w:t>)</w:t>
      </w:r>
    </w:p>
    <w:p w14:paraId="6C3098FC" w14:textId="32F5F357"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DA0760" w:rsidRPr="002A5152">
        <w:rPr>
          <w:rFonts w:cs="Arial"/>
          <w:szCs w:val="24"/>
        </w:rPr>
        <w:t xml:space="preserve">O time de suporte recebeu </w:t>
      </w:r>
      <w:r w:rsidR="00C769D0" w:rsidRPr="002A5152">
        <w:rPr>
          <w:rFonts w:cs="Arial"/>
          <w:szCs w:val="24"/>
        </w:rPr>
        <w:t xml:space="preserve">via sistema o interesse de um Administrador do hospital / posto de coleta em ter </w:t>
      </w:r>
      <w:r w:rsidR="000D0586" w:rsidRPr="002A5152">
        <w:rPr>
          <w:rFonts w:cs="Arial"/>
          <w:szCs w:val="24"/>
        </w:rPr>
        <w:t xml:space="preserve">sua instituição </w:t>
      </w:r>
      <w:r w:rsidR="003E256F" w:rsidRPr="002A5152">
        <w:rPr>
          <w:rFonts w:cs="Arial"/>
          <w:szCs w:val="24"/>
        </w:rPr>
        <w:t xml:space="preserve">cadastrada no </w:t>
      </w:r>
      <w:r w:rsidR="009032A8" w:rsidRPr="002A5152">
        <w:rPr>
          <w:rFonts w:cs="Arial"/>
          <w:szCs w:val="24"/>
        </w:rPr>
        <w:t>software CONEXSP.</w:t>
      </w:r>
    </w:p>
    <w:p w14:paraId="1F69E62C" w14:textId="531C4811"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6B2A94" w:rsidRPr="002A5152">
        <w:rPr>
          <w:rFonts w:cs="Arial"/>
          <w:szCs w:val="24"/>
        </w:rPr>
        <w:t xml:space="preserve"> Suporte.</w:t>
      </w:r>
    </w:p>
    <w:p w14:paraId="43F3B5FC" w14:textId="7E15CDDE" w:rsidR="005657D6" w:rsidRPr="002A5152" w:rsidRDefault="005657D6" w:rsidP="0038435A">
      <w:pPr>
        <w:spacing w:after="100" w:line="360" w:lineRule="auto"/>
        <w:rPr>
          <w:rFonts w:cs="Arial"/>
          <w:szCs w:val="24"/>
        </w:rPr>
      </w:pPr>
      <w:r w:rsidRPr="002A5152">
        <w:rPr>
          <w:rFonts w:cs="Arial"/>
          <w:b/>
          <w:szCs w:val="24"/>
        </w:rPr>
        <w:t xml:space="preserve">Pré-condições: </w:t>
      </w:r>
      <w:r w:rsidR="006B2A94" w:rsidRPr="002A5152">
        <w:rPr>
          <w:rFonts w:cs="Arial"/>
          <w:b/>
          <w:szCs w:val="24"/>
        </w:rPr>
        <w:t xml:space="preserve">O </w:t>
      </w:r>
      <w:r w:rsidR="0031104F" w:rsidRPr="002A5152">
        <w:rPr>
          <w:rFonts w:cs="Arial"/>
          <w:b/>
          <w:szCs w:val="24"/>
        </w:rPr>
        <w:t>Administrador do hospital / posto de coleta deve ter encaminhado a solicitação de cadastradamento via sistema.</w:t>
      </w:r>
    </w:p>
    <w:p w14:paraId="779955D7"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507F1C61" w14:textId="668E8AD0" w:rsidR="005657D6" w:rsidRPr="002A5152" w:rsidRDefault="0031104F" w:rsidP="00A56068">
      <w:pPr>
        <w:widowControl/>
        <w:numPr>
          <w:ilvl w:val="0"/>
          <w:numId w:val="24"/>
        </w:numPr>
        <w:autoSpaceDE/>
        <w:autoSpaceDN/>
        <w:spacing w:line="360" w:lineRule="auto"/>
        <w:jc w:val="both"/>
        <w:rPr>
          <w:rFonts w:cs="Arial"/>
          <w:szCs w:val="24"/>
        </w:rPr>
      </w:pPr>
      <w:r w:rsidRPr="002A5152">
        <w:rPr>
          <w:rFonts w:cs="Arial"/>
          <w:szCs w:val="24"/>
        </w:rPr>
        <w:t>O time de suporte recebe a solicitação de cadastramento;</w:t>
      </w:r>
    </w:p>
    <w:p w14:paraId="37709812" w14:textId="67CAADD5" w:rsidR="005657D6" w:rsidRPr="002A5152" w:rsidRDefault="0031104F" w:rsidP="00A56068">
      <w:pPr>
        <w:widowControl/>
        <w:numPr>
          <w:ilvl w:val="0"/>
          <w:numId w:val="24"/>
        </w:numPr>
        <w:autoSpaceDE/>
        <w:autoSpaceDN/>
        <w:spacing w:line="360" w:lineRule="auto"/>
        <w:jc w:val="both"/>
        <w:rPr>
          <w:rFonts w:cs="Arial"/>
          <w:szCs w:val="24"/>
        </w:rPr>
      </w:pPr>
      <w:r w:rsidRPr="002A5152">
        <w:rPr>
          <w:rFonts w:cs="Arial"/>
          <w:szCs w:val="24"/>
        </w:rPr>
        <w:t xml:space="preserve">Após isso, é realizada uma análise </w:t>
      </w:r>
      <w:r w:rsidR="005E26EF" w:rsidRPr="002A5152">
        <w:rPr>
          <w:rFonts w:cs="Arial"/>
          <w:szCs w:val="24"/>
        </w:rPr>
        <w:t xml:space="preserve">para verificar se o hospital </w:t>
      </w:r>
      <w:r w:rsidR="001C2E15" w:rsidRPr="002A5152">
        <w:rPr>
          <w:rFonts w:cs="Arial"/>
          <w:szCs w:val="24"/>
        </w:rPr>
        <w:t xml:space="preserve">/ posto de coleta </w:t>
      </w:r>
      <w:r w:rsidR="005E26EF" w:rsidRPr="002A5152">
        <w:rPr>
          <w:rFonts w:cs="Arial"/>
          <w:szCs w:val="24"/>
        </w:rPr>
        <w:t>atende ou não os requisit</w:t>
      </w:r>
      <w:r w:rsidR="004C31A1" w:rsidRPr="002A5152">
        <w:rPr>
          <w:rFonts w:cs="Arial"/>
          <w:szCs w:val="24"/>
        </w:rPr>
        <w:t>o</w:t>
      </w:r>
      <w:r w:rsidR="005E26EF" w:rsidRPr="002A5152">
        <w:rPr>
          <w:rFonts w:cs="Arial"/>
          <w:szCs w:val="24"/>
        </w:rPr>
        <w:t>s estabelecidos</w:t>
      </w:r>
      <w:r w:rsidR="001C2E15" w:rsidRPr="002A5152">
        <w:rPr>
          <w:rFonts w:cs="Arial"/>
          <w:szCs w:val="24"/>
        </w:rPr>
        <w:t xml:space="preserve"> pelo software CONEXSP</w:t>
      </w:r>
      <w:r w:rsidR="005E26EF" w:rsidRPr="002A5152">
        <w:rPr>
          <w:rFonts w:cs="Arial"/>
          <w:szCs w:val="24"/>
        </w:rPr>
        <w:t>;</w:t>
      </w:r>
    </w:p>
    <w:p w14:paraId="4EF603BE" w14:textId="47D5ECDF" w:rsidR="00457498" w:rsidRPr="00102DEE" w:rsidRDefault="001C2E15" w:rsidP="00102DEE">
      <w:pPr>
        <w:widowControl/>
        <w:numPr>
          <w:ilvl w:val="0"/>
          <w:numId w:val="24"/>
        </w:numPr>
        <w:autoSpaceDE/>
        <w:autoSpaceDN/>
        <w:spacing w:line="360" w:lineRule="auto"/>
        <w:jc w:val="both"/>
        <w:rPr>
          <w:rFonts w:cs="Arial"/>
          <w:szCs w:val="24"/>
        </w:rPr>
      </w:pPr>
      <w:r w:rsidRPr="002A5152">
        <w:rPr>
          <w:rFonts w:cs="Arial"/>
          <w:szCs w:val="24"/>
        </w:rPr>
        <w:t>Caso o hospi</w:t>
      </w:r>
      <w:r w:rsidR="003C4701" w:rsidRPr="002A5152">
        <w:rPr>
          <w:rFonts w:cs="Arial"/>
          <w:szCs w:val="24"/>
        </w:rPr>
        <w:t xml:space="preserve">tal / posto de coleta atenda os requisitos o cadastro é efetuado e </w:t>
      </w:r>
      <w:r w:rsidR="009B1F43" w:rsidRPr="002A5152">
        <w:rPr>
          <w:rFonts w:cs="Arial"/>
          <w:szCs w:val="24"/>
        </w:rPr>
        <w:t xml:space="preserve">o admnistrador receberá a comunicação </w:t>
      </w:r>
      <w:r w:rsidR="00457498" w:rsidRPr="002A5152">
        <w:rPr>
          <w:rFonts w:cs="Arial"/>
          <w:szCs w:val="24"/>
        </w:rPr>
        <w:t>via e-mail.</w:t>
      </w:r>
    </w:p>
    <w:p w14:paraId="1E9E6FF9" w14:textId="5215B677" w:rsidR="00457498" w:rsidRPr="002A5152" w:rsidRDefault="00457498" w:rsidP="0038435A">
      <w:pPr>
        <w:spacing w:after="100" w:line="360" w:lineRule="auto"/>
        <w:rPr>
          <w:rFonts w:cs="Arial"/>
          <w:b/>
          <w:szCs w:val="24"/>
        </w:rPr>
      </w:pPr>
      <w:r w:rsidRPr="002A5152">
        <w:rPr>
          <w:rFonts w:cs="Arial"/>
          <w:b/>
          <w:szCs w:val="24"/>
        </w:rPr>
        <w:t>Fluxo Exceção(</w:t>
      </w:r>
      <w:r w:rsidR="001B00F5" w:rsidRPr="002A5152">
        <w:rPr>
          <w:rFonts w:cs="Arial"/>
          <w:b/>
          <w:szCs w:val="24"/>
        </w:rPr>
        <w:t>3</w:t>
      </w:r>
      <w:r w:rsidRPr="002A5152">
        <w:rPr>
          <w:rFonts w:cs="Arial"/>
          <w:b/>
          <w:szCs w:val="24"/>
        </w:rPr>
        <w:t>):</w:t>
      </w:r>
      <w:r w:rsidRPr="002A5152">
        <w:rPr>
          <w:rFonts w:cs="Arial"/>
          <w:szCs w:val="24"/>
        </w:rPr>
        <w:t xml:space="preserve"> </w:t>
      </w:r>
      <w:r w:rsidRPr="002A5152">
        <w:rPr>
          <w:rFonts w:cs="Arial"/>
          <w:b/>
          <w:szCs w:val="24"/>
        </w:rPr>
        <w:t xml:space="preserve">O hospital / posto de coleta não atende </w:t>
      </w:r>
      <w:r w:rsidR="00AE5ADA" w:rsidRPr="002A5152">
        <w:rPr>
          <w:rFonts w:cs="Arial"/>
          <w:b/>
          <w:szCs w:val="24"/>
        </w:rPr>
        <w:t>os requisites exigidos para ser cadastrado no software CONEXSP.</w:t>
      </w:r>
    </w:p>
    <w:p w14:paraId="7586B46A" w14:textId="5880FC30" w:rsidR="005657D6" w:rsidRPr="00C26CAD" w:rsidRDefault="00AE5ADA" w:rsidP="00C26CAD">
      <w:pPr>
        <w:widowControl/>
        <w:numPr>
          <w:ilvl w:val="0"/>
          <w:numId w:val="30"/>
        </w:numPr>
        <w:autoSpaceDE/>
        <w:autoSpaceDN/>
        <w:spacing w:line="360" w:lineRule="auto"/>
        <w:rPr>
          <w:rFonts w:cs="Arial"/>
          <w:szCs w:val="24"/>
        </w:rPr>
      </w:pPr>
      <w:r w:rsidRPr="002A5152">
        <w:rPr>
          <w:rFonts w:cs="Arial"/>
          <w:szCs w:val="24"/>
        </w:rPr>
        <w:lastRenderedPageBreak/>
        <w:t xml:space="preserve">Caso </w:t>
      </w:r>
      <w:r w:rsidR="00724FB7" w:rsidRPr="002A5152">
        <w:rPr>
          <w:rFonts w:cs="Arial"/>
          <w:szCs w:val="24"/>
        </w:rPr>
        <w:t>o hospital / posto de coleta não atinja os requisitos m</w:t>
      </w:r>
      <w:r w:rsidR="002913E1" w:rsidRPr="002A5152">
        <w:rPr>
          <w:rFonts w:cs="Arial"/>
          <w:szCs w:val="24"/>
        </w:rPr>
        <w:t xml:space="preserve">ínimos, o administrador receberá, por e-mail, </w:t>
      </w:r>
      <w:r w:rsidR="005D0873" w:rsidRPr="002A5152">
        <w:rPr>
          <w:rFonts w:cs="Arial"/>
          <w:szCs w:val="24"/>
        </w:rPr>
        <w:t>a mensagem contend a negative o quais pontos foram observados e que contribuiram com isso</w:t>
      </w:r>
      <w:r w:rsidR="00F0617A" w:rsidRPr="002A5152">
        <w:rPr>
          <w:rFonts w:cs="Arial"/>
          <w:szCs w:val="24"/>
        </w:rPr>
        <w:t>.</w:t>
      </w:r>
    </w:p>
    <w:p w14:paraId="4BC44A75" w14:textId="5703B55F" w:rsidR="005657D6" w:rsidRPr="002A5152" w:rsidRDefault="005657D6"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8C4A7F" w:rsidRPr="002A5152">
        <w:rPr>
          <w:rFonts w:cs="Arial"/>
          <w:szCs w:val="24"/>
        </w:rPr>
        <w:t xml:space="preserve">O </w:t>
      </w:r>
      <w:r w:rsidR="0017134B" w:rsidRPr="002A5152">
        <w:rPr>
          <w:rFonts w:cs="Arial"/>
          <w:szCs w:val="24"/>
        </w:rPr>
        <w:t xml:space="preserve">administrador do hospital / posto de coleta foi comunicado </w:t>
      </w:r>
      <w:r w:rsidR="00403C0E" w:rsidRPr="002A5152">
        <w:rPr>
          <w:rFonts w:cs="Arial"/>
          <w:szCs w:val="24"/>
        </w:rPr>
        <w:t>sobre o processo e será informado se a sua instituição foi ou não cadastrada em sistema.</w:t>
      </w:r>
    </w:p>
    <w:p w14:paraId="04BBBA71" w14:textId="114E66CF" w:rsidR="00582C1A" w:rsidRPr="002A5152" w:rsidRDefault="00582C1A" w:rsidP="0038435A">
      <w:pPr>
        <w:spacing w:before="100" w:line="360" w:lineRule="auto"/>
        <w:rPr>
          <w:rFonts w:cs="Arial"/>
          <w:szCs w:val="24"/>
        </w:rPr>
      </w:pPr>
      <w:r w:rsidRPr="002A5152">
        <w:rPr>
          <w:rFonts w:cs="Arial"/>
          <w:b/>
          <w:szCs w:val="24"/>
        </w:rPr>
        <w:t>Regras de Negócio:</w:t>
      </w:r>
      <w:r w:rsidR="009C2BA2" w:rsidRPr="002A5152">
        <w:rPr>
          <w:rFonts w:cs="Arial"/>
          <w:b/>
          <w:szCs w:val="24"/>
        </w:rPr>
        <w:t xml:space="preserve"> </w:t>
      </w:r>
      <w:r w:rsidR="009C2BA2" w:rsidRPr="00C26CAD">
        <w:rPr>
          <w:rFonts w:cs="Arial"/>
          <w:bCs/>
          <w:szCs w:val="24"/>
        </w:rPr>
        <w:t>RN007</w:t>
      </w:r>
      <w:r w:rsidR="009C2BA2" w:rsidRPr="002A5152">
        <w:rPr>
          <w:rFonts w:cs="Arial"/>
          <w:b/>
          <w:szCs w:val="24"/>
        </w:rPr>
        <w:t xml:space="preserve">, </w:t>
      </w:r>
      <w:r w:rsidRPr="002A5152">
        <w:rPr>
          <w:rFonts w:cs="Arial"/>
          <w:szCs w:val="24"/>
        </w:rPr>
        <w:t>RN008</w:t>
      </w:r>
    </w:p>
    <w:p w14:paraId="587B1404" w14:textId="77777777" w:rsidR="00582C1A" w:rsidRPr="002A5152" w:rsidRDefault="00582C1A" w:rsidP="0038435A">
      <w:pPr>
        <w:spacing w:line="360" w:lineRule="auto"/>
        <w:jc w:val="both"/>
        <w:rPr>
          <w:rFonts w:cs="Arial"/>
        </w:rPr>
      </w:pPr>
    </w:p>
    <w:p w14:paraId="561EDC5B" w14:textId="77777777" w:rsidR="005657D6" w:rsidRPr="002A5152" w:rsidRDefault="005657D6" w:rsidP="0038435A">
      <w:pPr>
        <w:spacing w:line="360" w:lineRule="auto"/>
        <w:rPr>
          <w:rFonts w:cs="Arial"/>
        </w:rPr>
      </w:pPr>
    </w:p>
    <w:p w14:paraId="67AE4F5A" w14:textId="1DC4AFD7" w:rsidR="00E27B48" w:rsidRDefault="00F0617A" w:rsidP="0038435A">
      <w:pPr>
        <w:pStyle w:val="Ttulo3"/>
        <w:spacing w:line="360" w:lineRule="auto"/>
        <w:rPr>
          <w:rFonts w:cs="Arial"/>
        </w:rPr>
      </w:pPr>
      <w:bookmarkStart w:id="86" w:name="_Toc169195315"/>
      <w:r w:rsidRPr="002A5152">
        <w:rPr>
          <w:rFonts w:cs="Arial"/>
        </w:rPr>
        <w:t>Especificação do Caso de Uso-14</w:t>
      </w:r>
      <w:bookmarkEnd w:id="86"/>
    </w:p>
    <w:p w14:paraId="2AD6DC7A" w14:textId="77777777" w:rsidR="00C26CAD" w:rsidRPr="00C26CAD" w:rsidRDefault="00C26CAD" w:rsidP="00C26CAD"/>
    <w:p w14:paraId="311AA113" w14:textId="079BB000" w:rsidR="005657D6" w:rsidRPr="002A5152" w:rsidRDefault="00BF359B" w:rsidP="0038435A">
      <w:pPr>
        <w:spacing w:after="100" w:line="360" w:lineRule="auto"/>
        <w:jc w:val="center"/>
        <w:rPr>
          <w:rFonts w:cs="Arial"/>
          <w:bCs/>
          <w:sz w:val="32"/>
          <w:szCs w:val="32"/>
        </w:rPr>
      </w:pPr>
      <w:r w:rsidRPr="002A5152">
        <w:rPr>
          <w:rFonts w:cs="Arial"/>
          <w:bCs/>
          <w:sz w:val="32"/>
          <w:szCs w:val="32"/>
        </w:rPr>
        <w:t xml:space="preserve">Informa quantidade de vagas disponíveis para doação </w:t>
      </w:r>
      <w:r w:rsidR="005657D6" w:rsidRPr="002A5152">
        <w:rPr>
          <w:rFonts w:cs="Arial"/>
          <w:bCs/>
          <w:sz w:val="32"/>
          <w:szCs w:val="32"/>
        </w:rPr>
        <w:t>(CSU1</w:t>
      </w:r>
      <w:r w:rsidR="00465432" w:rsidRPr="002A5152">
        <w:rPr>
          <w:rFonts w:cs="Arial"/>
          <w:bCs/>
          <w:sz w:val="32"/>
          <w:szCs w:val="32"/>
        </w:rPr>
        <w:t>4</w:t>
      </w:r>
      <w:r w:rsidR="005657D6" w:rsidRPr="002A5152">
        <w:rPr>
          <w:rFonts w:cs="Arial"/>
          <w:bCs/>
          <w:sz w:val="32"/>
          <w:szCs w:val="32"/>
        </w:rPr>
        <w:t>)</w:t>
      </w:r>
    </w:p>
    <w:p w14:paraId="65A22B2B" w14:textId="4B9DE4AC"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BF359B" w:rsidRPr="002A5152">
        <w:rPr>
          <w:rFonts w:cs="Arial"/>
          <w:szCs w:val="24"/>
        </w:rPr>
        <w:t>O Administrador do hospital / posto de coleta deverá informar a quant</w:t>
      </w:r>
      <w:r w:rsidR="00D21A4F" w:rsidRPr="002A5152">
        <w:rPr>
          <w:rFonts w:cs="Arial"/>
          <w:szCs w:val="24"/>
        </w:rPr>
        <w:t>i</w:t>
      </w:r>
      <w:r w:rsidR="00BF359B" w:rsidRPr="002A5152">
        <w:rPr>
          <w:rFonts w:cs="Arial"/>
          <w:szCs w:val="24"/>
        </w:rPr>
        <w:t>dade de vagas disponíveis para doação</w:t>
      </w:r>
    </w:p>
    <w:p w14:paraId="195F0596" w14:textId="09F8B84B"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7B5EF9" w:rsidRPr="002A5152">
        <w:rPr>
          <w:rFonts w:cs="Arial"/>
          <w:szCs w:val="24"/>
        </w:rPr>
        <w:t xml:space="preserve"> Administrador do hospital / posto de coleta</w:t>
      </w:r>
    </w:p>
    <w:p w14:paraId="000F7DF2" w14:textId="59A692FF" w:rsidR="005657D6" w:rsidRPr="002A5152" w:rsidRDefault="005657D6" w:rsidP="0038435A">
      <w:pPr>
        <w:spacing w:after="100" w:line="360" w:lineRule="auto"/>
        <w:rPr>
          <w:rFonts w:cs="Arial"/>
          <w:szCs w:val="24"/>
        </w:rPr>
      </w:pPr>
      <w:r w:rsidRPr="002A5152">
        <w:rPr>
          <w:rFonts w:cs="Arial"/>
          <w:b/>
          <w:szCs w:val="24"/>
        </w:rPr>
        <w:t xml:space="preserve">Pré-condições: </w:t>
      </w:r>
      <w:r w:rsidR="007B5EF9" w:rsidRPr="002A5152">
        <w:rPr>
          <w:rFonts w:cs="Arial"/>
          <w:b/>
          <w:szCs w:val="24"/>
        </w:rPr>
        <w:t xml:space="preserve">O </w:t>
      </w:r>
      <w:r w:rsidR="007B5EF9" w:rsidRPr="002A5152">
        <w:rPr>
          <w:rFonts w:cs="Arial"/>
          <w:szCs w:val="24"/>
        </w:rPr>
        <w:t>Administrador do hospital / posto de coleta deve estar autenticado em sistema.</w:t>
      </w:r>
    </w:p>
    <w:p w14:paraId="6D5F6961"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005A9E7D" w14:textId="5C4EA06F" w:rsidR="005657D6" w:rsidRPr="002A5152" w:rsidRDefault="004E50A0" w:rsidP="00A56068">
      <w:pPr>
        <w:widowControl/>
        <w:numPr>
          <w:ilvl w:val="0"/>
          <w:numId w:val="25"/>
        </w:numPr>
        <w:autoSpaceDE/>
        <w:autoSpaceDN/>
        <w:spacing w:line="360" w:lineRule="auto"/>
        <w:jc w:val="both"/>
        <w:rPr>
          <w:rFonts w:cs="Arial"/>
          <w:szCs w:val="24"/>
        </w:rPr>
      </w:pPr>
      <w:r w:rsidRPr="002A5152">
        <w:rPr>
          <w:rFonts w:cs="Arial"/>
          <w:szCs w:val="24"/>
        </w:rPr>
        <w:t>O ator deve se dirigir a área administrativa do sistema;</w:t>
      </w:r>
    </w:p>
    <w:p w14:paraId="2F7EC00F" w14:textId="5C931A18" w:rsidR="005657D6" w:rsidRPr="002A5152" w:rsidRDefault="004E50A0" w:rsidP="00A56068">
      <w:pPr>
        <w:widowControl/>
        <w:numPr>
          <w:ilvl w:val="0"/>
          <w:numId w:val="25"/>
        </w:numPr>
        <w:autoSpaceDE/>
        <w:autoSpaceDN/>
        <w:spacing w:line="360" w:lineRule="auto"/>
        <w:jc w:val="both"/>
        <w:rPr>
          <w:rFonts w:cs="Arial"/>
          <w:szCs w:val="24"/>
        </w:rPr>
      </w:pPr>
      <w:r w:rsidRPr="002A5152">
        <w:rPr>
          <w:rFonts w:cs="Arial"/>
          <w:szCs w:val="24"/>
        </w:rPr>
        <w:t>Após isso, ele deverá clicar no botão “</w:t>
      </w:r>
      <w:r w:rsidR="00EB5F8C" w:rsidRPr="002A5152">
        <w:rPr>
          <w:rFonts w:cs="Arial"/>
          <w:szCs w:val="24"/>
        </w:rPr>
        <w:t>Atualizar quantidade de vagas disponíveis”;</w:t>
      </w:r>
    </w:p>
    <w:p w14:paraId="11DE466F" w14:textId="5BAF6AE7" w:rsidR="00EB5F8C" w:rsidRPr="002A5152" w:rsidRDefault="00EB5F8C" w:rsidP="00A56068">
      <w:pPr>
        <w:widowControl/>
        <w:numPr>
          <w:ilvl w:val="0"/>
          <w:numId w:val="25"/>
        </w:numPr>
        <w:autoSpaceDE/>
        <w:autoSpaceDN/>
        <w:spacing w:line="360" w:lineRule="auto"/>
        <w:jc w:val="both"/>
        <w:rPr>
          <w:rFonts w:cs="Arial"/>
          <w:szCs w:val="24"/>
        </w:rPr>
      </w:pPr>
      <w:r w:rsidRPr="002A5152">
        <w:rPr>
          <w:rFonts w:cs="Arial"/>
          <w:szCs w:val="24"/>
        </w:rPr>
        <w:t xml:space="preserve">Um formulário será exibido na tela </w:t>
      </w:r>
      <w:r w:rsidR="001151FE" w:rsidRPr="002A5152">
        <w:rPr>
          <w:rFonts w:cs="Arial"/>
          <w:szCs w:val="24"/>
        </w:rPr>
        <w:t xml:space="preserve">e o administrador do hospital / posto de coleta deverá informar a quantidade de vagas disponíveis para </w:t>
      </w:r>
      <w:r w:rsidR="00B541BB" w:rsidRPr="002A5152">
        <w:rPr>
          <w:rFonts w:cs="Arial"/>
          <w:szCs w:val="24"/>
        </w:rPr>
        <w:t>doadores de sangue / plaquetas naquele determinado dia</w:t>
      </w:r>
      <w:r w:rsidR="00D67327" w:rsidRPr="002A5152">
        <w:rPr>
          <w:rFonts w:cs="Arial"/>
          <w:szCs w:val="24"/>
        </w:rPr>
        <w:t xml:space="preserve"> (por padrão, o Administrador do hospital / posto de coleta define a quantidade de vagas apenas uma vez, no momento em que é realizado o cadastro. Entretanto, em casos especiais, ele poderá </w:t>
      </w:r>
      <w:r w:rsidR="00522EF1" w:rsidRPr="002A5152">
        <w:rPr>
          <w:rFonts w:cs="Arial"/>
          <w:szCs w:val="24"/>
        </w:rPr>
        <w:t>solicitar a alteração da</w:t>
      </w:r>
      <w:r w:rsidR="00D77DC5" w:rsidRPr="002A5152">
        <w:rPr>
          <w:rFonts w:cs="Arial"/>
          <w:szCs w:val="24"/>
        </w:rPr>
        <w:t xml:space="preserve"> quantidade de vagas por aqui)</w:t>
      </w:r>
      <w:r w:rsidR="00E81B02" w:rsidRPr="002A5152">
        <w:rPr>
          <w:rFonts w:cs="Arial"/>
          <w:szCs w:val="24"/>
        </w:rPr>
        <w:t>;</w:t>
      </w:r>
    </w:p>
    <w:p w14:paraId="1A704044" w14:textId="751222EF" w:rsidR="00E81B02" w:rsidRPr="002A5152" w:rsidRDefault="00E81B02" w:rsidP="00A56068">
      <w:pPr>
        <w:widowControl/>
        <w:numPr>
          <w:ilvl w:val="0"/>
          <w:numId w:val="25"/>
        </w:numPr>
        <w:autoSpaceDE/>
        <w:autoSpaceDN/>
        <w:spacing w:line="360" w:lineRule="auto"/>
        <w:jc w:val="both"/>
        <w:rPr>
          <w:rFonts w:cs="Arial"/>
          <w:szCs w:val="24"/>
        </w:rPr>
      </w:pPr>
      <w:r w:rsidRPr="002A5152">
        <w:rPr>
          <w:rFonts w:cs="Arial"/>
          <w:szCs w:val="24"/>
        </w:rPr>
        <w:t xml:space="preserve">O administrador do hospital / posto de coleta finaliza o preenchimento </w:t>
      </w:r>
      <w:r w:rsidR="006A4291" w:rsidRPr="002A5152">
        <w:rPr>
          <w:rFonts w:cs="Arial"/>
          <w:szCs w:val="24"/>
        </w:rPr>
        <w:t xml:space="preserve">e um membro da equipe de suporte irá realizar a alteração solicitada em até </w:t>
      </w:r>
      <w:r w:rsidR="00022BB8" w:rsidRPr="002A5152">
        <w:rPr>
          <w:rFonts w:cs="Arial"/>
          <w:szCs w:val="24"/>
        </w:rPr>
        <w:t>duas</w:t>
      </w:r>
      <w:r w:rsidR="006A4291" w:rsidRPr="002A5152">
        <w:rPr>
          <w:rFonts w:cs="Arial"/>
          <w:szCs w:val="24"/>
        </w:rPr>
        <w:t xml:space="preserve"> horas</w:t>
      </w:r>
      <w:r w:rsidR="00022BB8" w:rsidRPr="002A5152">
        <w:rPr>
          <w:rFonts w:cs="Arial"/>
          <w:szCs w:val="24"/>
        </w:rPr>
        <w:t xml:space="preserve"> úteis</w:t>
      </w:r>
      <w:r w:rsidR="000F5BF6" w:rsidRPr="002A5152">
        <w:rPr>
          <w:rFonts w:cs="Arial"/>
          <w:szCs w:val="24"/>
        </w:rPr>
        <w:t>;</w:t>
      </w:r>
    </w:p>
    <w:p w14:paraId="2C9ABE18" w14:textId="48C27C59" w:rsidR="005657D6" w:rsidRPr="00C26CAD" w:rsidRDefault="000F5BF6" w:rsidP="0038435A">
      <w:pPr>
        <w:widowControl/>
        <w:numPr>
          <w:ilvl w:val="0"/>
          <w:numId w:val="25"/>
        </w:numPr>
        <w:autoSpaceDE/>
        <w:autoSpaceDN/>
        <w:spacing w:line="360" w:lineRule="auto"/>
        <w:jc w:val="both"/>
        <w:rPr>
          <w:rFonts w:cs="Arial"/>
          <w:szCs w:val="24"/>
        </w:rPr>
      </w:pPr>
      <w:r w:rsidRPr="002A5152">
        <w:rPr>
          <w:rFonts w:cs="Arial"/>
          <w:szCs w:val="24"/>
        </w:rPr>
        <w:t>Include: Atualiza quantidade de vagas disponíveis no sistema (CSU15).</w:t>
      </w:r>
    </w:p>
    <w:p w14:paraId="477B5AE3" w14:textId="0DBAA77F" w:rsidR="005657D6" w:rsidRPr="002A5152" w:rsidRDefault="005657D6" w:rsidP="0038435A">
      <w:pPr>
        <w:spacing w:line="360" w:lineRule="auto"/>
        <w:jc w:val="both"/>
        <w:rPr>
          <w:rFonts w:cs="Arial"/>
          <w:szCs w:val="24"/>
        </w:rPr>
      </w:pPr>
      <w:r w:rsidRPr="002A5152">
        <w:rPr>
          <w:rFonts w:cs="Arial"/>
          <w:b/>
          <w:szCs w:val="24"/>
        </w:rPr>
        <w:lastRenderedPageBreak/>
        <w:t>Pós-condições:</w:t>
      </w:r>
      <w:r w:rsidRPr="002A5152">
        <w:rPr>
          <w:rFonts w:cs="Arial"/>
          <w:szCs w:val="24"/>
        </w:rPr>
        <w:t xml:space="preserve"> </w:t>
      </w:r>
      <w:r w:rsidR="00D77DC5" w:rsidRPr="002A5152">
        <w:rPr>
          <w:rFonts w:cs="Arial"/>
          <w:szCs w:val="24"/>
        </w:rPr>
        <w:t xml:space="preserve">O Administrador do hospital / posto de coleta consegue </w:t>
      </w:r>
      <w:r w:rsidR="00E81B02" w:rsidRPr="002A5152">
        <w:rPr>
          <w:rFonts w:cs="Arial"/>
          <w:szCs w:val="24"/>
        </w:rPr>
        <w:t>solicitar</w:t>
      </w:r>
      <w:r w:rsidR="00D77DC5" w:rsidRPr="002A5152">
        <w:rPr>
          <w:rFonts w:cs="Arial"/>
          <w:szCs w:val="24"/>
        </w:rPr>
        <w:t xml:space="preserve"> a alteração da quantidade de vagas disponíveis para doações de sangue / plaquetas </w:t>
      </w:r>
      <w:r w:rsidR="00465432" w:rsidRPr="002A5152">
        <w:rPr>
          <w:rFonts w:cs="Arial"/>
          <w:szCs w:val="24"/>
        </w:rPr>
        <w:t>naquele determinado dia.</w:t>
      </w:r>
    </w:p>
    <w:p w14:paraId="0CA724D2" w14:textId="1D447169" w:rsidR="009C2BA2" w:rsidRPr="002A5152" w:rsidRDefault="009C2BA2" w:rsidP="0038435A">
      <w:pPr>
        <w:spacing w:line="360" w:lineRule="auto"/>
        <w:jc w:val="both"/>
        <w:rPr>
          <w:rFonts w:cs="Arial"/>
        </w:rPr>
      </w:pPr>
      <w:r w:rsidRPr="002C3CF6">
        <w:rPr>
          <w:rFonts w:cs="Arial"/>
          <w:b/>
          <w:bCs/>
        </w:rPr>
        <w:t>Regras de Negócio</w:t>
      </w:r>
      <w:r w:rsidRPr="002A5152">
        <w:rPr>
          <w:rFonts w:cs="Arial"/>
        </w:rPr>
        <w:t>: RN003</w:t>
      </w:r>
    </w:p>
    <w:p w14:paraId="27C7A53B" w14:textId="77777777" w:rsidR="005657D6" w:rsidRPr="002A5152" w:rsidRDefault="005657D6" w:rsidP="0038435A">
      <w:pPr>
        <w:spacing w:line="360" w:lineRule="auto"/>
        <w:rPr>
          <w:rFonts w:cs="Arial"/>
        </w:rPr>
      </w:pPr>
    </w:p>
    <w:p w14:paraId="4CC5B6FB" w14:textId="77777777" w:rsidR="00F0617A" w:rsidRPr="002A5152" w:rsidRDefault="00F0617A" w:rsidP="0038435A">
      <w:pPr>
        <w:spacing w:line="360" w:lineRule="auto"/>
        <w:rPr>
          <w:rFonts w:cs="Arial"/>
        </w:rPr>
      </w:pPr>
    </w:p>
    <w:p w14:paraId="6ADB626F" w14:textId="5BD14A4E" w:rsidR="00E27B48" w:rsidRDefault="00F0617A" w:rsidP="0038435A">
      <w:pPr>
        <w:pStyle w:val="Ttulo3"/>
        <w:spacing w:line="360" w:lineRule="auto"/>
        <w:rPr>
          <w:rFonts w:cs="Arial"/>
        </w:rPr>
      </w:pPr>
      <w:bookmarkStart w:id="87" w:name="_Toc169195316"/>
      <w:r w:rsidRPr="002A5152">
        <w:rPr>
          <w:rFonts w:cs="Arial"/>
        </w:rPr>
        <w:t>Especificação do Caso de Uso-15</w:t>
      </w:r>
      <w:bookmarkEnd w:id="87"/>
    </w:p>
    <w:p w14:paraId="10A89927" w14:textId="77777777" w:rsidR="00C26CAD" w:rsidRPr="00C26CAD" w:rsidRDefault="00C26CAD" w:rsidP="00C26CAD"/>
    <w:p w14:paraId="265C24DE" w14:textId="7D62D5E8" w:rsidR="005657D6" w:rsidRPr="002A5152" w:rsidRDefault="00465432" w:rsidP="0038435A">
      <w:pPr>
        <w:spacing w:after="100" w:line="360" w:lineRule="auto"/>
        <w:jc w:val="center"/>
        <w:rPr>
          <w:rFonts w:cs="Arial"/>
          <w:bCs/>
          <w:sz w:val="32"/>
          <w:szCs w:val="32"/>
        </w:rPr>
      </w:pPr>
      <w:r w:rsidRPr="002A5152">
        <w:rPr>
          <w:rFonts w:cs="Arial"/>
          <w:bCs/>
          <w:sz w:val="32"/>
          <w:szCs w:val="32"/>
        </w:rPr>
        <w:t xml:space="preserve">Atualiza quantidade de vagas disponíveis no sistema </w:t>
      </w:r>
      <w:r w:rsidR="005657D6" w:rsidRPr="002A5152">
        <w:rPr>
          <w:rFonts w:cs="Arial"/>
          <w:bCs/>
          <w:sz w:val="32"/>
          <w:szCs w:val="32"/>
        </w:rPr>
        <w:t>(CSU1</w:t>
      </w:r>
      <w:r w:rsidRPr="002A5152">
        <w:rPr>
          <w:rFonts w:cs="Arial"/>
          <w:bCs/>
          <w:sz w:val="32"/>
          <w:szCs w:val="32"/>
        </w:rPr>
        <w:t>5</w:t>
      </w:r>
      <w:r w:rsidR="005657D6" w:rsidRPr="002A5152">
        <w:rPr>
          <w:rFonts w:cs="Arial"/>
          <w:bCs/>
          <w:sz w:val="32"/>
          <w:szCs w:val="32"/>
        </w:rPr>
        <w:t>)</w:t>
      </w:r>
    </w:p>
    <w:p w14:paraId="37FF3170" w14:textId="7125045B"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022BB8" w:rsidRPr="002A5152">
        <w:rPr>
          <w:rFonts w:cs="Arial"/>
          <w:szCs w:val="24"/>
        </w:rPr>
        <w:t>O administrador do hospital / posto de coleta solicitou a alteração da quantidade de vagas disponíveis em um determinado dia, neste caso, a equipe de suporte deverá realizar a alteração em até duas horas úteis.</w:t>
      </w:r>
    </w:p>
    <w:p w14:paraId="541878E4" w14:textId="2DECC817"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022BB8" w:rsidRPr="002A5152">
        <w:rPr>
          <w:rFonts w:cs="Arial"/>
          <w:szCs w:val="24"/>
        </w:rPr>
        <w:t xml:space="preserve"> Suporte.</w:t>
      </w:r>
    </w:p>
    <w:p w14:paraId="18757D35" w14:textId="49BD6BA8" w:rsidR="005657D6" w:rsidRPr="002A5152" w:rsidRDefault="005657D6" w:rsidP="0038435A">
      <w:pPr>
        <w:spacing w:after="100" w:line="360" w:lineRule="auto"/>
        <w:rPr>
          <w:rFonts w:cs="Arial"/>
          <w:szCs w:val="24"/>
        </w:rPr>
      </w:pPr>
      <w:r w:rsidRPr="002A5152">
        <w:rPr>
          <w:rFonts w:cs="Arial"/>
          <w:b/>
          <w:szCs w:val="24"/>
        </w:rPr>
        <w:t xml:space="preserve">Pré-condições: </w:t>
      </w:r>
      <w:r w:rsidR="006301FF" w:rsidRPr="002A5152">
        <w:rPr>
          <w:rFonts w:cs="Arial"/>
          <w:b/>
          <w:szCs w:val="24"/>
        </w:rPr>
        <w:t xml:space="preserve">Deve haver uma solicitação de alteração por parte do </w:t>
      </w:r>
      <w:r w:rsidR="006301FF" w:rsidRPr="002A5152">
        <w:rPr>
          <w:rFonts w:cs="Arial"/>
          <w:szCs w:val="24"/>
        </w:rPr>
        <w:t>administrador do hospital / posto de coleta.</w:t>
      </w:r>
    </w:p>
    <w:p w14:paraId="6E510A95"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360FD60A" w14:textId="78B4438A" w:rsidR="005657D6" w:rsidRPr="002A5152" w:rsidRDefault="006301FF" w:rsidP="00A56068">
      <w:pPr>
        <w:widowControl/>
        <w:numPr>
          <w:ilvl w:val="0"/>
          <w:numId w:val="26"/>
        </w:numPr>
        <w:autoSpaceDE/>
        <w:autoSpaceDN/>
        <w:spacing w:line="360" w:lineRule="auto"/>
        <w:jc w:val="both"/>
        <w:rPr>
          <w:rFonts w:cs="Arial"/>
          <w:szCs w:val="24"/>
        </w:rPr>
      </w:pPr>
      <w:r w:rsidRPr="002A5152">
        <w:rPr>
          <w:rFonts w:cs="Arial"/>
          <w:szCs w:val="24"/>
        </w:rPr>
        <w:t>O</w:t>
      </w:r>
      <w:r w:rsidR="00D2327C" w:rsidRPr="002A5152">
        <w:rPr>
          <w:rFonts w:cs="Arial"/>
          <w:szCs w:val="24"/>
        </w:rPr>
        <w:t xml:space="preserve"> time de suporte recebe a solicitação de alteração de vagas</w:t>
      </w:r>
      <w:r w:rsidR="00E00F7C" w:rsidRPr="002A5152">
        <w:rPr>
          <w:rFonts w:cs="Arial"/>
          <w:szCs w:val="24"/>
        </w:rPr>
        <w:t xml:space="preserve"> disponíveis em um determinado dia, por parte do administrador do hospital / posto de coleta;</w:t>
      </w:r>
    </w:p>
    <w:p w14:paraId="5B186FBC" w14:textId="7A105B63" w:rsidR="005657D6" w:rsidRPr="00C26CAD" w:rsidRDefault="00E00F7C" w:rsidP="0038435A">
      <w:pPr>
        <w:widowControl/>
        <w:numPr>
          <w:ilvl w:val="0"/>
          <w:numId w:val="26"/>
        </w:numPr>
        <w:autoSpaceDE/>
        <w:autoSpaceDN/>
        <w:spacing w:line="360" w:lineRule="auto"/>
        <w:jc w:val="both"/>
        <w:rPr>
          <w:rFonts w:cs="Arial"/>
          <w:szCs w:val="24"/>
        </w:rPr>
      </w:pPr>
      <w:r w:rsidRPr="002A5152">
        <w:rPr>
          <w:rFonts w:cs="Arial"/>
          <w:szCs w:val="24"/>
        </w:rPr>
        <w:t>A alteração é realizada</w:t>
      </w:r>
      <w:r w:rsidR="000F5BF6" w:rsidRPr="002A5152">
        <w:rPr>
          <w:rFonts w:cs="Arial"/>
          <w:szCs w:val="24"/>
        </w:rPr>
        <w:t>.</w:t>
      </w:r>
    </w:p>
    <w:p w14:paraId="53836BDE" w14:textId="3D3119C2" w:rsidR="005657D6" w:rsidRPr="002A5152" w:rsidRDefault="005657D6" w:rsidP="0038435A">
      <w:pPr>
        <w:spacing w:line="360" w:lineRule="auto"/>
        <w:jc w:val="both"/>
        <w:rPr>
          <w:rFonts w:cs="Arial"/>
        </w:rPr>
      </w:pPr>
      <w:r w:rsidRPr="002A5152">
        <w:rPr>
          <w:rFonts w:cs="Arial"/>
          <w:b/>
          <w:szCs w:val="24"/>
        </w:rPr>
        <w:t>Pós-condições:</w:t>
      </w:r>
      <w:r w:rsidRPr="002A5152">
        <w:rPr>
          <w:rFonts w:cs="Arial"/>
          <w:szCs w:val="24"/>
        </w:rPr>
        <w:t xml:space="preserve"> </w:t>
      </w:r>
      <w:r w:rsidR="000F5BF6" w:rsidRPr="002A5152">
        <w:rPr>
          <w:rFonts w:cs="Arial"/>
          <w:szCs w:val="24"/>
        </w:rPr>
        <w:t xml:space="preserve">A </w:t>
      </w:r>
      <w:r w:rsidR="00E9536C" w:rsidRPr="002A5152">
        <w:rPr>
          <w:rFonts w:cs="Arial"/>
          <w:szCs w:val="24"/>
        </w:rPr>
        <w:t>solicitação do administrador do hospital / posto de coleta foi atendida.</w:t>
      </w:r>
    </w:p>
    <w:p w14:paraId="095F4163" w14:textId="77777777" w:rsidR="005657D6" w:rsidRPr="002A5152" w:rsidRDefault="005657D6" w:rsidP="0038435A">
      <w:pPr>
        <w:spacing w:line="360" w:lineRule="auto"/>
        <w:rPr>
          <w:rFonts w:cs="Arial"/>
        </w:rPr>
      </w:pPr>
    </w:p>
    <w:p w14:paraId="519FD16F" w14:textId="6D5ACF92" w:rsidR="00E27B48" w:rsidRDefault="00F0617A" w:rsidP="0038435A">
      <w:pPr>
        <w:pStyle w:val="Ttulo3"/>
        <w:spacing w:line="360" w:lineRule="auto"/>
        <w:rPr>
          <w:rFonts w:cs="Arial"/>
        </w:rPr>
      </w:pPr>
      <w:bookmarkStart w:id="88" w:name="_Toc169195317"/>
      <w:r w:rsidRPr="002A5152">
        <w:rPr>
          <w:rFonts w:cs="Arial"/>
        </w:rPr>
        <w:t>Especificação do Caso de Uso-16</w:t>
      </w:r>
      <w:bookmarkEnd w:id="88"/>
    </w:p>
    <w:p w14:paraId="660E67F3" w14:textId="77777777" w:rsidR="00C26CAD" w:rsidRPr="00C26CAD" w:rsidRDefault="00C26CAD" w:rsidP="00C26CAD"/>
    <w:p w14:paraId="756FE4A0" w14:textId="52F9A540" w:rsidR="005657D6" w:rsidRPr="002A5152" w:rsidRDefault="00E9536C" w:rsidP="0038435A">
      <w:pPr>
        <w:spacing w:after="100" w:line="360" w:lineRule="auto"/>
        <w:jc w:val="center"/>
        <w:rPr>
          <w:rFonts w:cs="Arial"/>
          <w:bCs/>
          <w:sz w:val="32"/>
          <w:szCs w:val="32"/>
        </w:rPr>
      </w:pPr>
      <w:r w:rsidRPr="002A5152">
        <w:rPr>
          <w:rFonts w:cs="Arial"/>
          <w:bCs/>
          <w:sz w:val="32"/>
          <w:szCs w:val="32"/>
        </w:rPr>
        <w:t xml:space="preserve">Solicita descadastramento no CONEXSP </w:t>
      </w:r>
      <w:r w:rsidR="005657D6" w:rsidRPr="002A5152">
        <w:rPr>
          <w:rFonts w:cs="Arial"/>
          <w:bCs/>
          <w:sz w:val="32"/>
          <w:szCs w:val="32"/>
        </w:rPr>
        <w:t>(CSU</w:t>
      </w:r>
      <w:r w:rsidRPr="002A5152">
        <w:rPr>
          <w:rFonts w:cs="Arial"/>
          <w:bCs/>
          <w:sz w:val="32"/>
          <w:szCs w:val="32"/>
        </w:rPr>
        <w:t>16</w:t>
      </w:r>
      <w:r w:rsidR="005657D6" w:rsidRPr="002A5152">
        <w:rPr>
          <w:rFonts w:cs="Arial"/>
          <w:bCs/>
          <w:sz w:val="32"/>
          <w:szCs w:val="32"/>
        </w:rPr>
        <w:t>)</w:t>
      </w:r>
    </w:p>
    <w:p w14:paraId="60A2BCF1" w14:textId="4D932F50" w:rsidR="005657D6" w:rsidRPr="002A5152" w:rsidRDefault="005657D6" w:rsidP="0038435A">
      <w:pPr>
        <w:spacing w:after="100" w:line="360" w:lineRule="auto"/>
        <w:rPr>
          <w:rFonts w:cs="Arial"/>
          <w:szCs w:val="24"/>
        </w:rPr>
      </w:pPr>
      <w:r w:rsidRPr="002A5152">
        <w:rPr>
          <w:rFonts w:cs="Arial"/>
          <w:b/>
          <w:szCs w:val="24"/>
        </w:rPr>
        <w:t>Sumário:</w:t>
      </w:r>
      <w:r w:rsidR="00E9536C" w:rsidRPr="002A5152">
        <w:rPr>
          <w:rFonts w:cs="Arial"/>
          <w:szCs w:val="24"/>
        </w:rPr>
        <w:t xml:space="preserve"> </w:t>
      </w:r>
      <w:r w:rsidR="00A6773B" w:rsidRPr="002A5152">
        <w:rPr>
          <w:rFonts w:cs="Arial"/>
          <w:szCs w:val="24"/>
        </w:rPr>
        <w:t>O administrador do hospital / posto de coleta solicitou o descadastramento no software CONEXSP.</w:t>
      </w:r>
    </w:p>
    <w:p w14:paraId="5E375C44" w14:textId="46156C58"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A6773B" w:rsidRPr="002A5152">
        <w:rPr>
          <w:rFonts w:cs="Arial"/>
          <w:szCs w:val="24"/>
        </w:rPr>
        <w:t xml:space="preserve"> Administrador do hospital / posto de coleta.</w:t>
      </w:r>
    </w:p>
    <w:p w14:paraId="5AE69E17" w14:textId="35AEC76E" w:rsidR="005657D6" w:rsidRPr="002A5152" w:rsidRDefault="005657D6" w:rsidP="0038435A">
      <w:pPr>
        <w:spacing w:after="100" w:line="360" w:lineRule="auto"/>
        <w:rPr>
          <w:rFonts w:cs="Arial"/>
          <w:szCs w:val="24"/>
        </w:rPr>
      </w:pPr>
      <w:r w:rsidRPr="002A5152">
        <w:rPr>
          <w:rFonts w:cs="Arial"/>
          <w:b/>
          <w:szCs w:val="24"/>
        </w:rPr>
        <w:t xml:space="preserve">Pré-condições: </w:t>
      </w:r>
      <w:r w:rsidR="00A6773B" w:rsidRPr="002A5152">
        <w:rPr>
          <w:rFonts w:cs="Arial"/>
          <w:b/>
          <w:szCs w:val="24"/>
        </w:rPr>
        <w:t xml:space="preserve">O </w:t>
      </w:r>
      <w:r w:rsidR="00A6773B" w:rsidRPr="002A5152">
        <w:rPr>
          <w:rFonts w:cs="Arial"/>
          <w:szCs w:val="24"/>
        </w:rPr>
        <w:t xml:space="preserve">administrador do hospital / posto de coleta deve estar autenticado </w:t>
      </w:r>
      <w:r w:rsidR="00A6773B" w:rsidRPr="002A5152">
        <w:rPr>
          <w:rFonts w:cs="Arial"/>
          <w:szCs w:val="24"/>
        </w:rPr>
        <w:lastRenderedPageBreak/>
        <w:t>no sistema.</w:t>
      </w:r>
    </w:p>
    <w:p w14:paraId="5C4BAFDF"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5EA6DDD8" w14:textId="51F87B23" w:rsidR="005657D6" w:rsidRPr="002A5152" w:rsidRDefault="00E20725" w:rsidP="00A56068">
      <w:pPr>
        <w:widowControl/>
        <w:numPr>
          <w:ilvl w:val="0"/>
          <w:numId w:val="27"/>
        </w:numPr>
        <w:autoSpaceDE/>
        <w:autoSpaceDN/>
        <w:spacing w:line="360" w:lineRule="auto"/>
        <w:jc w:val="both"/>
        <w:rPr>
          <w:rFonts w:cs="Arial"/>
          <w:szCs w:val="24"/>
        </w:rPr>
      </w:pPr>
      <w:r w:rsidRPr="002A5152">
        <w:rPr>
          <w:rFonts w:cs="Arial"/>
          <w:szCs w:val="24"/>
        </w:rPr>
        <w:t>O administrador do hospital / posto de coleta deverá acessar a parte administrativa e encontrar o botão “Desejo encerrar a parceria”</w:t>
      </w:r>
      <w:r w:rsidR="00987A94" w:rsidRPr="002A5152">
        <w:rPr>
          <w:rFonts w:cs="Arial"/>
          <w:szCs w:val="24"/>
        </w:rPr>
        <w:t>;</w:t>
      </w:r>
    </w:p>
    <w:p w14:paraId="361ACE04" w14:textId="64BBC0E2" w:rsidR="00987A94" w:rsidRPr="002A5152" w:rsidRDefault="00987A94" w:rsidP="00A56068">
      <w:pPr>
        <w:widowControl/>
        <w:numPr>
          <w:ilvl w:val="0"/>
          <w:numId w:val="27"/>
        </w:numPr>
        <w:autoSpaceDE/>
        <w:autoSpaceDN/>
        <w:spacing w:line="360" w:lineRule="auto"/>
        <w:jc w:val="both"/>
        <w:rPr>
          <w:rFonts w:cs="Arial"/>
          <w:szCs w:val="24"/>
        </w:rPr>
      </w:pPr>
      <w:r w:rsidRPr="002A5152">
        <w:rPr>
          <w:rFonts w:cs="Arial"/>
          <w:szCs w:val="24"/>
        </w:rPr>
        <w:t xml:space="preserve">Um formulário será exibido na tela </w:t>
      </w:r>
      <w:r w:rsidR="00AD4A3E" w:rsidRPr="002A5152">
        <w:rPr>
          <w:rFonts w:cs="Arial"/>
          <w:szCs w:val="24"/>
        </w:rPr>
        <w:t>e o administrador do hospital / posto de coleta possuirá a opção de</w:t>
      </w:r>
      <w:r w:rsidR="000E74D1" w:rsidRPr="002A5152">
        <w:rPr>
          <w:rFonts w:cs="Arial"/>
          <w:szCs w:val="24"/>
        </w:rPr>
        <w:t xml:space="preserve"> informar ou não o motivo da solicitação;</w:t>
      </w:r>
    </w:p>
    <w:p w14:paraId="42998D85" w14:textId="21FE393F" w:rsidR="005657D6" w:rsidRPr="002A5152" w:rsidRDefault="000E74D1" w:rsidP="00A56068">
      <w:pPr>
        <w:widowControl/>
        <w:numPr>
          <w:ilvl w:val="0"/>
          <w:numId w:val="27"/>
        </w:numPr>
        <w:autoSpaceDE/>
        <w:autoSpaceDN/>
        <w:spacing w:line="360" w:lineRule="auto"/>
        <w:jc w:val="both"/>
        <w:rPr>
          <w:rFonts w:cs="Arial"/>
          <w:szCs w:val="24"/>
        </w:rPr>
      </w:pPr>
      <w:r w:rsidRPr="002A5152">
        <w:rPr>
          <w:rFonts w:cs="Arial"/>
          <w:szCs w:val="24"/>
        </w:rPr>
        <w:t xml:space="preserve">O administrador do hospital / posto de coleta </w:t>
      </w:r>
      <w:r w:rsidR="007D70E0" w:rsidRPr="002A5152">
        <w:rPr>
          <w:rFonts w:cs="Arial"/>
          <w:szCs w:val="24"/>
        </w:rPr>
        <w:t xml:space="preserve">encaminha o formulário e </w:t>
      </w:r>
      <w:r w:rsidR="000C5C22" w:rsidRPr="002A5152">
        <w:rPr>
          <w:rFonts w:cs="Arial"/>
          <w:szCs w:val="24"/>
        </w:rPr>
        <w:t>a mensagem “Sentimos muito pelo fim dessa parceria</w:t>
      </w:r>
      <w:r w:rsidR="0094571B" w:rsidRPr="002A5152">
        <w:rPr>
          <w:rFonts w:cs="Arial"/>
          <w:szCs w:val="24"/>
        </w:rPr>
        <w:t xml:space="preserve">! Dentro de 3 dias úteis todos os dados mantidos em nossa plataforma e todo o vinculo </w:t>
      </w:r>
      <w:r w:rsidR="000A0270" w:rsidRPr="002A5152">
        <w:rPr>
          <w:rFonts w:cs="Arial"/>
          <w:szCs w:val="24"/>
        </w:rPr>
        <w:t>com o hospital / posto de coleta será deletado, conforme LGPD. Você receberá via e-mail a confirmação de quando tudo for finalizado”</w:t>
      </w:r>
      <w:r w:rsidR="00F86F1F" w:rsidRPr="002A5152">
        <w:rPr>
          <w:rFonts w:cs="Arial"/>
          <w:szCs w:val="24"/>
        </w:rPr>
        <w:t>;</w:t>
      </w:r>
    </w:p>
    <w:p w14:paraId="17D7104B" w14:textId="3C39418A" w:rsidR="005657D6" w:rsidRPr="00C26CAD" w:rsidRDefault="00F86F1F" w:rsidP="0038435A">
      <w:pPr>
        <w:widowControl/>
        <w:numPr>
          <w:ilvl w:val="0"/>
          <w:numId w:val="27"/>
        </w:numPr>
        <w:autoSpaceDE/>
        <w:autoSpaceDN/>
        <w:spacing w:line="360" w:lineRule="auto"/>
        <w:jc w:val="both"/>
        <w:rPr>
          <w:rFonts w:cs="Arial"/>
          <w:szCs w:val="24"/>
        </w:rPr>
      </w:pPr>
      <w:r w:rsidRPr="002A5152">
        <w:rPr>
          <w:rFonts w:cs="Arial"/>
          <w:szCs w:val="24"/>
        </w:rPr>
        <w:t>Include: Realiza descadastramento (CSU17).</w:t>
      </w:r>
    </w:p>
    <w:p w14:paraId="3098D315" w14:textId="306BABA5" w:rsidR="005657D6" w:rsidRPr="002A5152" w:rsidRDefault="005657D6" w:rsidP="0038435A">
      <w:pPr>
        <w:spacing w:line="360" w:lineRule="auto"/>
        <w:jc w:val="both"/>
        <w:rPr>
          <w:rFonts w:cs="Arial"/>
          <w:szCs w:val="24"/>
        </w:rPr>
      </w:pPr>
      <w:r w:rsidRPr="002A5152">
        <w:rPr>
          <w:rFonts w:cs="Arial"/>
          <w:b/>
          <w:szCs w:val="24"/>
        </w:rPr>
        <w:t>Pós-condições:</w:t>
      </w:r>
      <w:r w:rsidRPr="002A5152">
        <w:rPr>
          <w:rFonts w:cs="Arial"/>
          <w:szCs w:val="24"/>
        </w:rPr>
        <w:t xml:space="preserve"> </w:t>
      </w:r>
      <w:r w:rsidR="00247B29" w:rsidRPr="002A5152">
        <w:rPr>
          <w:rFonts w:cs="Arial"/>
          <w:szCs w:val="24"/>
        </w:rPr>
        <w:t xml:space="preserve">O Administrador do hospital / posto de coleta conseguiu encaminhar </w:t>
      </w:r>
      <w:r w:rsidR="00F86F1F" w:rsidRPr="002A5152">
        <w:rPr>
          <w:rFonts w:cs="Arial"/>
          <w:szCs w:val="24"/>
        </w:rPr>
        <w:t>o pedido de descadrastamento.</w:t>
      </w:r>
    </w:p>
    <w:p w14:paraId="1D49D5C1" w14:textId="42B9C698" w:rsidR="009C2BA2" w:rsidRPr="002A5152" w:rsidRDefault="009C2BA2" w:rsidP="0038435A">
      <w:pPr>
        <w:spacing w:line="360" w:lineRule="auto"/>
        <w:jc w:val="both"/>
        <w:rPr>
          <w:rFonts w:cs="Arial"/>
        </w:rPr>
      </w:pPr>
      <w:r w:rsidRPr="002C3CF6">
        <w:rPr>
          <w:rFonts w:cs="Arial"/>
          <w:b/>
          <w:bCs/>
        </w:rPr>
        <w:t>Regras de Negócio</w:t>
      </w:r>
      <w:r w:rsidRPr="002A5152">
        <w:rPr>
          <w:rFonts w:cs="Arial"/>
        </w:rPr>
        <w:t>: RN005</w:t>
      </w:r>
    </w:p>
    <w:p w14:paraId="157CF280" w14:textId="77777777" w:rsidR="005657D6" w:rsidRPr="002A5152" w:rsidRDefault="005657D6" w:rsidP="0038435A">
      <w:pPr>
        <w:spacing w:line="360" w:lineRule="auto"/>
        <w:rPr>
          <w:rFonts w:cs="Arial"/>
        </w:rPr>
      </w:pPr>
    </w:p>
    <w:p w14:paraId="5940F32F" w14:textId="6F45E80D" w:rsidR="00E27B48" w:rsidRDefault="00F0617A" w:rsidP="0038435A">
      <w:pPr>
        <w:pStyle w:val="Ttulo3"/>
        <w:spacing w:line="360" w:lineRule="auto"/>
        <w:rPr>
          <w:rFonts w:cs="Arial"/>
        </w:rPr>
      </w:pPr>
      <w:bookmarkStart w:id="89" w:name="_Toc169195318"/>
      <w:r w:rsidRPr="002A5152">
        <w:rPr>
          <w:rFonts w:cs="Arial"/>
        </w:rPr>
        <w:t>Especificação do Caso de Uso-17</w:t>
      </w:r>
      <w:bookmarkEnd w:id="89"/>
    </w:p>
    <w:p w14:paraId="6160C2B0" w14:textId="77777777" w:rsidR="00C26CAD" w:rsidRPr="00C26CAD" w:rsidRDefault="00C26CAD" w:rsidP="00C26CAD"/>
    <w:p w14:paraId="75D0F91A" w14:textId="357675E2" w:rsidR="005657D6" w:rsidRPr="002A5152" w:rsidRDefault="006C1AEB" w:rsidP="0038435A">
      <w:pPr>
        <w:spacing w:after="100" w:line="360" w:lineRule="auto"/>
        <w:jc w:val="center"/>
        <w:rPr>
          <w:rFonts w:cs="Arial"/>
          <w:bCs/>
          <w:sz w:val="32"/>
          <w:szCs w:val="32"/>
        </w:rPr>
      </w:pPr>
      <w:r w:rsidRPr="002A5152">
        <w:rPr>
          <w:rFonts w:cs="Arial"/>
          <w:bCs/>
          <w:sz w:val="32"/>
          <w:szCs w:val="32"/>
        </w:rPr>
        <w:t xml:space="preserve">Realiza descadastramento </w:t>
      </w:r>
      <w:r w:rsidR="005657D6" w:rsidRPr="002A5152">
        <w:rPr>
          <w:rFonts w:cs="Arial"/>
          <w:bCs/>
          <w:sz w:val="32"/>
          <w:szCs w:val="32"/>
        </w:rPr>
        <w:t>(CSU1</w:t>
      </w:r>
      <w:r w:rsidR="00C26CAD">
        <w:rPr>
          <w:rFonts w:cs="Arial"/>
          <w:bCs/>
          <w:sz w:val="32"/>
          <w:szCs w:val="32"/>
        </w:rPr>
        <w:t>7</w:t>
      </w:r>
      <w:r w:rsidR="005657D6" w:rsidRPr="002A5152">
        <w:rPr>
          <w:rFonts w:cs="Arial"/>
          <w:bCs/>
          <w:sz w:val="32"/>
          <w:szCs w:val="32"/>
        </w:rPr>
        <w:t>)</w:t>
      </w:r>
    </w:p>
    <w:p w14:paraId="6CF14D9C" w14:textId="60CDB9B4" w:rsidR="005657D6" w:rsidRPr="002A5152" w:rsidRDefault="005657D6" w:rsidP="0038435A">
      <w:pPr>
        <w:spacing w:after="100" w:line="360" w:lineRule="auto"/>
        <w:rPr>
          <w:rFonts w:cs="Arial"/>
          <w:szCs w:val="24"/>
        </w:rPr>
      </w:pPr>
      <w:r w:rsidRPr="002A5152">
        <w:rPr>
          <w:rFonts w:cs="Arial"/>
          <w:b/>
          <w:szCs w:val="24"/>
        </w:rPr>
        <w:t>Sumário:</w:t>
      </w:r>
      <w:r w:rsidRPr="002A5152">
        <w:rPr>
          <w:rFonts w:cs="Arial"/>
          <w:szCs w:val="24"/>
        </w:rPr>
        <w:t xml:space="preserve"> </w:t>
      </w:r>
      <w:r w:rsidR="006C1AEB" w:rsidRPr="002A5152">
        <w:rPr>
          <w:rFonts w:cs="Arial"/>
          <w:szCs w:val="24"/>
        </w:rPr>
        <w:t>O time de suporte recebe a solicitação de descadastramento por parte do administrador do hospital / posto de coleta, então, cumpre com a solicitação.</w:t>
      </w:r>
    </w:p>
    <w:p w14:paraId="003B3A8F" w14:textId="56154178" w:rsidR="005657D6" w:rsidRPr="002A5152" w:rsidRDefault="005657D6" w:rsidP="0038435A">
      <w:pPr>
        <w:spacing w:after="100" w:line="360" w:lineRule="auto"/>
        <w:rPr>
          <w:rFonts w:cs="Arial"/>
          <w:szCs w:val="24"/>
        </w:rPr>
      </w:pPr>
      <w:r w:rsidRPr="002A5152">
        <w:rPr>
          <w:rFonts w:cs="Arial"/>
          <w:b/>
          <w:szCs w:val="24"/>
        </w:rPr>
        <w:t>Ator Primário</w:t>
      </w:r>
      <w:r w:rsidRPr="002A5152">
        <w:rPr>
          <w:rFonts w:cs="Arial"/>
          <w:szCs w:val="24"/>
        </w:rPr>
        <w:t>:</w:t>
      </w:r>
      <w:r w:rsidR="006C1AEB" w:rsidRPr="002A5152">
        <w:rPr>
          <w:rFonts w:cs="Arial"/>
          <w:szCs w:val="24"/>
        </w:rPr>
        <w:t xml:space="preserve"> Suporte.</w:t>
      </w:r>
    </w:p>
    <w:p w14:paraId="34F27753" w14:textId="5E2CE289" w:rsidR="005657D6" w:rsidRPr="002A5152" w:rsidRDefault="005657D6" w:rsidP="0038435A">
      <w:pPr>
        <w:spacing w:after="100" w:line="360" w:lineRule="auto"/>
        <w:rPr>
          <w:rFonts w:cs="Arial"/>
          <w:szCs w:val="24"/>
        </w:rPr>
      </w:pPr>
      <w:r w:rsidRPr="002A5152">
        <w:rPr>
          <w:rFonts w:cs="Arial"/>
          <w:b/>
          <w:szCs w:val="24"/>
        </w:rPr>
        <w:t xml:space="preserve">Pré-condições: </w:t>
      </w:r>
      <w:r w:rsidR="005A3B14" w:rsidRPr="002A5152">
        <w:rPr>
          <w:rFonts w:cs="Arial"/>
          <w:b/>
          <w:szCs w:val="24"/>
        </w:rPr>
        <w:t xml:space="preserve">Deve haver uma solicitação de descadastramento por parte do </w:t>
      </w:r>
      <w:r w:rsidR="005A3B14" w:rsidRPr="002A5152">
        <w:rPr>
          <w:rFonts w:cs="Arial"/>
          <w:szCs w:val="24"/>
        </w:rPr>
        <w:t>administrador do hospital / posto de coleta.</w:t>
      </w:r>
    </w:p>
    <w:p w14:paraId="54D8807F" w14:textId="77777777" w:rsidR="005657D6" w:rsidRPr="002A5152" w:rsidRDefault="005657D6" w:rsidP="0038435A">
      <w:pPr>
        <w:spacing w:before="100" w:line="360" w:lineRule="auto"/>
        <w:rPr>
          <w:rFonts w:cs="Arial"/>
          <w:b/>
          <w:szCs w:val="24"/>
        </w:rPr>
      </w:pPr>
      <w:r w:rsidRPr="002A5152">
        <w:rPr>
          <w:rFonts w:cs="Arial"/>
          <w:b/>
          <w:szCs w:val="24"/>
        </w:rPr>
        <w:t xml:space="preserve">Fluxo Principal: </w:t>
      </w:r>
    </w:p>
    <w:p w14:paraId="10C65DB5" w14:textId="4F307FF8" w:rsidR="005657D6" w:rsidRPr="002A5152" w:rsidRDefault="00BE4E3D" w:rsidP="00A56068">
      <w:pPr>
        <w:widowControl/>
        <w:numPr>
          <w:ilvl w:val="0"/>
          <w:numId w:val="28"/>
        </w:numPr>
        <w:autoSpaceDE/>
        <w:autoSpaceDN/>
        <w:spacing w:line="360" w:lineRule="auto"/>
        <w:jc w:val="both"/>
        <w:rPr>
          <w:rFonts w:cs="Arial"/>
          <w:szCs w:val="24"/>
        </w:rPr>
      </w:pPr>
      <w:r w:rsidRPr="002A5152">
        <w:rPr>
          <w:rFonts w:cs="Arial"/>
          <w:szCs w:val="24"/>
        </w:rPr>
        <w:t>O time de suporte verifica a solicitação em sistema;</w:t>
      </w:r>
    </w:p>
    <w:p w14:paraId="25878648" w14:textId="23BC9F45" w:rsidR="00BE4E3D" w:rsidRPr="002A5152" w:rsidRDefault="00BE4E3D" w:rsidP="00A56068">
      <w:pPr>
        <w:widowControl/>
        <w:numPr>
          <w:ilvl w:val="0"/>
          <w:numId w:val="28"/>
        </w:numPr>
        <w:autoSpaceDE/>
        <w:autoSpaceDN/>
        <w:spacing w:line="360" w:lineRule="auto"/>
        <w:jc w:val="both"/>
        <w:rPr>
          <w:rFonts w:cs="Arial"/>
          <w:szCs w:val="24"/>
        </w:rPr>
      </w:pPr>
      <w:r w:rsidRPr="002A5152">
        <w:rPr>
          <w:rFonts w:cs="Arial"/>
          <w:szCs w:val="24"/>
        </w:rPr>
        <w:t>O time de suporte realiza a exclusão dos dados pertinentes a instituição</w:t>
      </w:r>
      <w:r w:rsidR="00A9526D" w:rsidRPr="002A5152">
        <w:rPr>
          <w:rFonts w:cs="Arial"/>
          <w:szCs w:val="24"/>
        </w:rPr>
        <w:t xml:space="preserve">, bem como a retirada da instituição do sistema </w:t>
      </w:r>
      <w:r w:rsidR="00D30069" w:rsidRPr="002A5152">
        <w:rPr>
          <w:rFonts w:cs="Arial"/>
          <w:szCs w:val="24"/>
        </w:rPr>
        <w:t>e da lista de seleção de instituições próximas para doação.</w:t>
      </w:r>
    </w:p>
    <w:p w14:paraId="65C57865" w14:textId="2C729A51" w:rsidR="005657D6" w:rsidRPr="00C26CAD" w:rsidRDefault="00182460" w:rsidP="00C26CAD">
      <w:pPr>
        <w:pStyle w:val="PargrafodaLista"/>
        <w:numPr>
          <w:ilvl w:val="0"/>
          <w:numId w:val="28"/>
        </w:numPr>
        <w:spacing w:after="100" w:line="360" w:lineRule="auto"/>
        <w:rPr>
          <w:rFonts w:cs="Arial"/>
          <w:szCs w:val="24"/>
        </w:rPr>
      </w:pPr>
      <w:r w:rsidRPr="002A5152">
        <w:rPr>
          <w:rFonts w:cs="Arial"/>
          <w:szCs w:val="24"/>
        </w:rPr>
        <w:lastRenderedPageBreak/>
        <w:t>Dentro do prazo de 3 dias úteis, é encaminhado um e-mail para o administrador do hospital / posto de coleta</w:t>
      </w:r>
      <w:r w:rsidR="001A6D0F" w:rsidRPr="002A5152">
        <w:rPr>
          <w:rFonts w:cs="Arial"/>
          <w:szCs w:val="24"/>
        </w:rPr>
        <w:t xml:space="preserve"> informando que os dados foram excluidos.</w:t>
      </w:r>
    </w:p>
    <w:p w14:paraId="2ECA8695" w14:textId="7BC10BE0" w:rsidR="001A6D0F" w:rsidRPr="002A5152" w:rsidRDefault="005657D6" w:rsidP="0038435A">
      <w:pPr>
        <w:spacing w:after="100" w:line="360" w:lineRule="auto"/>
        <w:rPr>
          <w:rFonts w:cs="Arial"/>
          <w:szCs w:val="24"/>
        </w:rPr>
      </w:pPr>
      <w:r w:rsidRPr="002A5152">
        <w:rPr>
          <w:rFonts w:cs="Arial"/>
          <w:b/>
          <w:szCs w:val="24"/>
        </w:rPr>
        <w:t>Pós-condições:</w:t>
      </w:r>
      <w:r w:rsidRPr="002A5152">
        <w:rPr>
          <w:rFonts w:cs="Arial"/>
          <w:szCs w:val="24"/>
        </w:rPr>
        <w:t xml:space="preserve"> </w:t>
      </w:r>
      <w:r w:rsidR="001A6D0F" w:rsidRPr="002A5152">
        <w:rPr>
          <w:rFonts w:cs="Arial"/>
          <w:szCs w:val="24"/>
        </w:rPr>
        <w:t>O hospital / posto de coleta foi excluído do sistema, assim como os dados que estavam disponíveis no banco de dados.</w:t>
      </w:r>
    </w:p>
    <w:p w14:paraId="00ADE819" w14:textId="6179EFF4" w:rsidR="49AF51CF" w:rsidRPr="00C26CAD" w:rsidRDefault="009C2BA2" w:rsidP="00C26CAD">
      <w:pPr>
        <w:spacing w:after="100" w:line="360" w:lineRule="auto"/>
        <w:rPr>
          <w:rFonts w:cs="Arial"/>
          <w:szCs w:val="24"/>
        </w:rPr>
      </w:pPr>
      <w:r w:rsidRPr="00C26CAD">
        <w:rPr>
          <w:rFonts w:cs="Arial"/>
          <w:b/>
          <w:bCs/>
          <w:szCs w:val="24"/>
        </w:rPr>
        <w:t>Regras de Negócio</w:t>
      </w:r>
      <w:r w:rsidRPr="002A5152">
        <w:rPr>
          <w:rFonts w:cs="Arial"/>
          <w:szCs w:val="24"/>
        </w:rPr>
        <w:t>: RN005</w:t>
      </w:r>
      <w:bookmarkEnd w:id="73"/>
    </w:p>
    <w:p w14:paraId="53D5FB55" w14:textId="79DCCBDE" w:rsidR="49AF51CF" w:rsidRPr="002A5152" w:rsidRDefault="49AF51CF" w:rsidP="0038435A">
      <w:pPr>
        <w:pStyle w:val="Corpodetexto"/>
        <w:spacing w:line="360" w:lineRule="auto"/>
        <w:ind w:left="0"/>
        <w:rPr>
          <w:rFonts w:cs="Arial"/>
          <w:i/>
          <w:iCs/>
          <w:color w:val="0000FF"/>
        </w:rPr>
      </w:pPr>
    </w:p>
    <w:p w14:paraId="1F44337F" w14:textId="6AB99A00" w:rsidR="0071796A" w:rsidRPr="002C3CF6" w:rsidRDefault="006B21D5" w:rsidP="002C3CF6">
      <w:pPr>
        <w:pStyle w:val="Ttulo1"/>
        <w:spacing w:line="360" w:lineRule="auto"/>
        <w:rPr>
          <w:rFonts w:cs="Arial"/>
        </w:rPr>
      </w:pPr>
      <w:bookmarkStart w:id="90" w:name="_Toc106706826"/>
      <w:bookmarkStart w:id="91" w:name="_Toc169195319"/>
      <w:r w:rsidRPr="002A5152">
        <w:rPr>
          <w:rFonts w:cs="Arial"/>
        </w:rPr>
        <w:t>Implementação das Páginas Web</w:t>
      </w:r>
      <w:bookmarkEnd w:id="90"/>
      <w:bookmarkEnd w:id="91"/>
      <w:r w:rsidRPr="002A5152">
        <w:rPr>
          <w:rFonts w:cs="Arial"/>
        </w:rPr>
        <w:t xml:space="preserve"> </w:t>
      </w:r>
    </w:p>
    <w:p w14:paraId="1915414A" w14:textId="2D2861E2" w:rsidR="008370B1" w:rsidRPr="002A5152" w:rsidRDefault="00B90602" w:rsidP="0038435A">
      <w:pPr>
        <w:widowControl/>
        <w:autoSpaceDE/>
        <w:autoSpaceDN/>
        <w:spacing w:line="360" w:lineRule="auto"/>
        <w:ind w:firstLine="720"/>
        <w:jc w:val="both"/>
        <w:rPr>
          <w:rFonts w:cs="Arial"/>
        </w:rPr>
      </w:pPr>
      <w:r>
        <w:t>A implementação das páginas web apresenta a interface do usuário desenvolvida e exemplifica os modelos de navegação possíveis, tanto para doadores, hospitais e postos de coleta quanto para visitantes.</w:t>
      </w:r>
    </w:p>
    <w:p w14:paraId="5D119E76" w14:textId="77777777" w:rsidR="008370B1" w:rsidRPr="002A5152" w:rsidRDefault="008370B1" w:rsidP="0038435A">
      <w:pPr>
        <w:widowControl/>
        <w:autoSpaceDE/>
        <w:autoSpaceDN/>
        <w:spacing w:line="360" w:lineRule="auto"/>
        <w:ind w:firstLine="720"/>
        <w:jc w:val="both"/>
        <w:rPr>
          <w:rFonts w:cs="Arial"/>
        </w:rPr>
      </w:pPr>
    </w:p>
    <w:p w14:paraId="12F7E92A" w14:textId="77777777" w:rsidR="008370B1" w:rsidRPr="002A5152" w:rsidRDefault="008370B1" w:rsidP="0038435A">
      <w:pPr>
        <w:widowControl/>
        <w:autoSpaceDE/>
        <w:autoSpaceDN/>
        <w:spacing w:line="360" w:lineRule="auto"/>
        <w:ind w:firstLine="720"/>
        <w:jc w:val="both"/>
        <w:rPr>
          <w:rFonts w:cs="Arial"/>
        </w:rPr>
      </w:pPr>
    </w:p>
    <w:p w14:paraId="6410176D" w14:textId="4D9FD910" w:rsidR="008370B1" w:rsidRPr="000303AD" w:rsidRDefault="00EE4D52" w:rsidP="0038435A">
      <w:pPr>
        <w:pStyle w:val="Ttulo2"/>
        <w:spacing w:line="360" w:lineRule="auto"/>
        <w:rPr>
          <w:rFonts w:cs="Arial"/>
        </w:rPr>
      </w:pPr>
      <w:bookmarkStart w:id="92" w:name="_Toc106706827"/>
      <w:bookmarkStart w:id="93" w:name="_Toc169195320"/>
      <w:r w:rsidRPr="002A5152">
        <w:rPr>
          <w:rFonts w:cs="Arial"/>
        </w:rPr>
        <w:t>Páginas Web</w:t>
      </w:r>
      <w:bookmarkEnd w:id="92"/>
      <w:bookmarkEnd w:id="93"/>
    </w:p>
    <w:p w14:paraId="4BE48142" w14:textId="5D9028A7" w:rsidR="008370B1" w:rsidRPr="002A5152" w:rsidRDefault="008370B1" w:rsidP="0038435A">
      <w:pPr>
        <w:widowControl/>
        <w:autoSpaceDE/>
        <w:autoSpaceDN/>
        <w:spacing w:line="360" w:lineRule="auto"/>
        <w:ind w:firstLine="720"/>
        <w:jc w:val="both"/>
        <w:rPr>
          <w:rFonts w:cs="Arial"/>
        </w:rPr>
      </w:pPr>
      <w:r w:rsidRPr="002A5152">
        <w:rPr>
          <w:rFonts w:cs="Arial"/>
        </w:rPr>
        <w:t>A implementação das páginas web apresenta a interface do usuário desenvolvida e exemplifica os modelos de navegação possíveis, tanto para doadores, hospitais e postos de coleta, quanto para visitantes.</w:t>
      </w:r>
    </w:p>
    <w:p w14:paraId="68201063" w14:textId="6C75FB9E" w:rsidR="008370B1" w:rsidRPr="002A5152" w:rsidRDefault="008370B1" w:rsidP="0038435A">
      <w:pPr>
        <w:widowControl/>
        <w:autoSpaceDE/>
        <w:autoSpaceDN/>
        <w:spacing w:line="360" w:lineRule="auto"/>
        <w:ind w:firstLine="720"/>
        <w:jc w:val="both"/>
        <w:rPr>
          <w:rFonts w:cs="Arial"/>
        </w:rPr>
      </w:pPr>
      <w:r w:rsidRPr="002A5152">
        <w:rPr>
          <w:rFonts w:cs="Arial"/>
        </w:rPr>
        <w:t>A p</w:t>
      </w:r>
      <w:r w:rsidR="00572AE5" w:rsidRPr="002A5152">
        <w:rPr>
          <w:rFonts w:cs="Arial"/>
        </w:rPr>
        <w:t xml:space="preserve">ágina inicial possui as funcionalidades: </w:t>
      </w:r>
      <w:r w:rsidR="003E2DD7" w:rsidRPr="002A5152">
        <w:rPr>
          <w:rFonts w:cs="Arial"/>
        </w:rPr>
        <w:t>Home</w:t>
      </w:r>
      <w:r w:rsidR="00E3637B" w:rsidRPr="002A5152">
        <w:rPr>
          <w:rFonts w:cs="Arial"/>
        </w:rPr>
        <w:t>Page, Página do apoiador, Contatos, Mitos, Agendamento de doação, Suporte, Tela de login</w:t>
      </w:r>
    </w:p>
    <w:p w14:paraId="6E8F0EDD" w14:textId="0CC76E0A" w:rsidR="00E3637B" w:rsidRPr="002A5152" w:rsidRDefault="00E3637B" w:rsidP="0038435A">
      <w:pPr>
        <w:widowControl/>
        <w:autoSpaceDE/>
        <w:autoSpaceDN/>
        <w:spacing w:line="360" w:lineRule="auto"/>
        <w:ind w:firstLine="720"/>
        <w:jc w:val="both"/>
        <w:rPr>
          <w:rFonts w:cs="Arial"/>
        </w:rPr>
      </w:pPr>
      <w:r w:rsidRPr="002A5152">
        <w:rPr>
          <w:rFonts w:cs="Arial"/>
        </w:rPr>
        <w:t xml:space="preserve">Ao clicar na </w:t>
      </w:r>
      <w:r w:rsidR="00B01155" w:rsidRPr="002A5152">
        <w:rPr>
          <w:rFonts w:cs="Arial"/>
        </w:rPr>
        <w:t>homepage, a página é atualizada.</w:t>
      </w:r>
    </w:p>
    <w:p w14:paraId="62025D74" w14:textId="7C360FB0" w:rsidR="00B01155" w:rsidRPr="002A5152" w:rsidRDefault="00B01155" w:rsidP="0038435A">
      <w:pPr>
        <w:widowControl/>
        <w:autoSpaceDE/>
        <w:autoSpaceDN/>
        <w:spacing w:line="360" w:lineRule="auto"/>
        <w:ind w:firstLine="720"/>
        <w:jc w:val="both"/>
        <w:rPr>
          <w:rFonts w:cs="Arial"/>
        </w:rPr>
      </w:pPr>
      <w:r w:rsidRPr="002A5152">
        <w:rPr>
          <w:rFonts w:cs="Arial"/>
        </w:rPr>
        <w:t>Ao clicar na página do apoi</w:t>
      </w:r>
      <w:r w:rsidR="008313B2" w:rsidRPr="002A5152">
        <w:rPr>
          <w:rFonts w:cs="Arial"/>
        </w:rPr>
        <w:t>ador</w:t>
      </w:r>
      <w:r w:rsidRPr="002A5152">
        <w:rPr>
          <w:rFonts w:cs="Arial"/>
        </w:rPr>
        <w:t xml:space="preserve"> o usuário é redirecionado para a </w:t>
      </w:r>
      <w:r w:rsidR="00801929" w:rsidRPr="002A5152">
        <w:rPr>
          <w:rFonts w:cs="Arial"/>
        </w:rPr>
        <w:t>tela em que são exibidos os relatos de doadores</w:t>
      </w:r>
      <w:r w:rsidR="008313B2" w:rsidRPr="002A5152">
        <w:rPr>
          <w:rFonts w:cs="Arial"/>
        </w:rPr>
        <w:t>.</w:t>
      </w:r>
    </w:p>
    <w:p w14:paraId="713EBC95" w14:textId="2ED77165" w:rsidR="008313B2" w:rsidRPr="002A5152" w:rsidRDefault="008313B2" w:rsidP="0038435A">
      <w:pPr>
        <w:widowControl/>
        <w:autoSpaceDE/>
        <w:autoSpaceDN/>
        <w:spacing w:line="360" w:lineRule="auto"/>
        <w:ind w:firstLine="720"/>
        <w:jc w:val="both"/>
        <w:rPr>
          <w:rFonts w:cs="Arial"/>
        </w:rPr>
      </w:pPr>
      <w:r w:rsidRPr="002A5152">
        <w:rPr>
          <w:rFonts w:cs="Arial"/>
        </w:rPr>
        <w:t xml:space="preserve">Ao clicar em contatos, o usuário possui acesso a página </w:t>
      </w:r>
      <w:r w:rsidR="00A85AF9" w:rsidRPr="002A5152">
        <w:rPr>
          <w:rFonts w:cs="Arial"/>
        </w:rPr>
        <w:t>dos contatos da Horizon, como suas redes sociais, e-mail e número de contato.</w:t>
      </w:r>
    </w:p>
    <w:p w14:paraId="3EFB0715" w14:textId="54776543" w:rsidR="00A85AF9" w:rsidRPr="002A5152" w:rsidRDefault="002F09CF" w:rsidP="0038435A">
      <w:pPr>
        <w:widowControl/>
        <w:autoSpaceDE/>
        <w:autoSpaceDN/>
        <w:spacing w:line="360" w:lineRule="auto"/>
        <w:ind w:firstLine="720"/>
        <w:jc w:val="both"/>
        <w:rPr>
          <w:rFonts w:cs="Arial"/>
        </w:rPr>
      </w:pPr>
      <w:r w:rsidRPr="002A5152">
        <w:rPr>
          <w:rFonts w:cs="Arial"/>
        </w:rPr>
        <w:t>Ao clicar em Mitos, o usuário é redirecionado para a página que informa sobre os mitos sobre a doação de sangue.</w:t>
      </w:r>
    </w:p>
    <w:p w14:paraId="2C7A4124" w14:textId="1F918ACC" w:rsidR="002F09CF" w:rsidRPr="002A5152" w:rsidRDefault="002F09CF" w:rsidP="0038435A">
      <w:pPr>
        <w:widowControl/>
        <w:autoSpaceDE/>
        <w:autoSpaceDN/>
        <w:spacing w:line="360" w:lineRule="auto"/>
        <w:ind w:firstLine="720"/>
        <w:jc w:val="both"/>
        <w:rPr>
          <w:rFonts w:cs="Arial"/>
        </w:rPr>
      </w:pPr>
      <w:r w:rsidRPr="002A5152">
        <w:rPr>
          <w:rFonts w:cs="Arial"/>
        </w:rPr>
        <w:t>Ao clicar em Agendamento de doação, o usuário é redirecionado para a área de agendamento de doação, onde ele poderá optar entre doação de sangue ou de plaquetas</w:t>
      </w:r>
      <w:r w:rsidR="00EF265B" w:rsidRPr="002A5152">
        <w:rPr>
          <w:rFonts w:cs="Arial"/>
        </w:rPr>
        <w:t>.</w:t>
      </w:r>
    </w:p>
    <w:p w14:paraId="1BB32F77" w14:textId="57728DE4" w:rsidR="00EF265B" w:rsidRPr="002A5152" w:rsidRDefault="00EF265B" w:rsidP="0038435A">
      <w:pPr>
        <w:widowControl/>
        <w:autoSpaceDE/>
        <w:autoSpaceDN/>
        <w:spacing w:line="360" w:lineRule="auto"/>
        <w:ind w:firstLine="720"/>
        <w:jc w:val="both"/>
        <w:rPr>
          <w:rFonts w:cs="Arial"/>
        </w:rPr>
      </w:pPr>
      <w:r w:rsidRPr="002A5152">
        <w:rPr>
          <w:rFonts w:cs="Arial"/>
        </w:rPr>
        <w:lastRenderedPageBreak/>
        <w:t>Ao clicar em suporte, o usuário também é redirecionado para a página onde estarão todos os contatos da Horizon.</w:t>
      </w:r>
    </w:p>
    <w:p w14:paraId="64E22F06" w14:textId="3145A8A7" w:rsidR="00EF265B" w:rsidRPr="002A5152" w:rsidRDefault="00EF265B" w:rsidP="0038435A">
      <w:pPr>
        <w:widowControl/>
        <w:autoSpaceDE/>
        <w:autoSpaceDN/>
        <w:spacing w:line="360" w:lineRule="auto"/>
        <w:ind w:firstLine="720"/>
        <w:jc w:val="both"/>
        <w:rPr>
          <w:rFonts w:cs="Arial"/>
        </w:rPr>
      </w:pPr>
      <w:r w:rsidRPr="002A5152">
        <w:rPr>
          <w:rFonts w:cs="Arial"/>
        </w:rPr>
        <w:t xml:space="preserve">Ao clicar </w:t>
      </w:r>
      <w:r w:rsidR="004722AF" w:rsidRPr="002A5152">
        <w:rPr>
          <w:rFonts w:cs="Arial"/>
        </w:rPr>
        <w:t>na Tela de login, o usuário será redirecionado para a área de login.</w:t>
      </w:r>
    </w:p>
    <w:p w14:paraId="2BEB46E0" w14:textId="77777777" w:rsidR="00284606" w:rsidRPr="002A5152" w:rsidRDefault="00284606" w:rsidP="0038435A">
      <w:pPr>
        <w:widowControl/>
        <w:autoSpaceDE/>
        <w:autoSpaceDN/>
        <w:spacing w:line="360" w:lineRule="auto"/>
        <w:ind w:firstLine="720"/>
        <w:jc w:val="both"/>
        <w:rPr>
          <w:rFonts w:cs="Arial"/>
        </w:rPr>
      </w:pPr>
    </w:p>
    <w:p w14:paraId="7352F761" w14:textId="6E9C98F1" w:rsidR="00453354" w:rsidRPr="002A5152" w:rsidRDefault="00453354" w:rsidP="00453354">
      <w:pPr>
        <w:pStyle w:val="Legenda"/>
        <w:keepNext/>
        <w:jc w:val="center"/>
        <w:rPr>
          <w:rFonts w:cs="Arial"/>
        </w:rPr>
      </w:pPr>
      <w:bookmarkStart w:id="94" w:name="_Toc169196540"/>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7</w:t>
      </w:r>
      <w:r w:rsidRPr="002A5152">
        <w:rPr>
          <w:rFonts w:cs="Arial"/>
        </w:rPr>
        <w:fldChar w:fldCharType="end"/>
      </w:r>
      <w:r w:rsidRPr="002A5152">
        <w:rPr>
          <w:rFonts w:cs="Arial"/>
        </w:rPr>
        <w:t xml:space="preserve"> Homepage do Software CONEXSP</w:t>
      </w:r>
      <w:bookmarkEnd w:id="94"/>
    </w:p>
    <w:p w14:paraId="0F51BC5D" w14:textId="679A9650" w:rsidR="002D636A" w:rsidRPr="002A5152" w:rsidRDefault="00DD7207" w:rsidP="0038435A">
      <w:pPr>
        <w:widowControl/>
        <w:autoSpaceDE/>
        <w:autoSpaceDN/>
        <w:spacing w:line="360" w:lineRule="auto"/>
        <w:ind w:firstLine="720"/>
        <w:jc w:val="both"/>
        <w:rPr>
          <w:rFonts w:cs="Arial"/>
        </w:rPr>
      </w:pPr>
      <w:r w:rsidRPr="002A5152">
        <w:rPr>
          <w:rFonts w:cs="Arial"/>
          <w:noProof/>
        </w:rPr>
        <w:drawing>
          <wp:inline distT="0" distB="0" distL="0" distR="0" wp14:anchorId="291BB0B2" wp14:editId="5E57C12C">
            <wp:extent cx="4648849" cy="7744906"/>
            <wp:effectExtent l="0" t="0" r="0" b="8890"/>
            <wp:docPr id="139874272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2727" name="Imagem 1" descr="Interface gráfica do usuário, Site&#10;&#10;Descrição gerada automaticamente"/>
                    <pic:cNvPicPr/>
                  </pic:nvPicPr>
                  <pic:blipFill>
                    <a:blip r:embed="rId25"/>
                    <a:stretch>
                      <a:fillRect/>
                    </a:stretch>
                  </pic:blipFill>
                  <pic:spPr>
                    <a:xfrm>
                      <a:off x="0" y="0"/>
                      <a:ext cx="4648849" cy="7744906"/>
                    </a:xfrm>
                    <a:prstGeom prst="rect">
                      <a:avLst/>
                    </a:prstGeom>
                  </pic:spPr>
                </pic:pic>
              </a:graphicData>
            </a:graphic>
          </wp:inline>
        </w:drawing>
      </w:r>
    </w:p>
    <w:p w14:paraId="33D6A380" w14:textId="1EEEF0F5" w:rsidR="00B347A1" w:rsidRPr="002A5152" w:rsidRDefault="00B347A1" w:rsidP="00B347A1">
      <w:pPr>
        <w:spacing w:line="360" w:lineRule="auto"/>
        <w:jc w:val="center"/>
        <w:rPr>
          <w:rFonts w:cs="Arial"/>
          <w:color w:val="666666"/>
          <w:sz w:val="18"/>
          <w:szCs w:val="18"/>
        </w:rPr>
      </w:pPr>
      <w:r w:rsidRPr="002A5152">
        <w:rPr>
          <w:rFonts w:cs="Arial"/>
          <w:color w:val="666666"/>
          <w:sz w:val="18"/>
          <w:szCs w:val="18"/>
        </w:rPr>
        <w:t>Fonte: Do próprio autor, 2024.</w:t>
      </w:r>
    </w:p>
    <w:p w14:paraId="75B9C3FD" w14:textId="0B7AAA73" w:rsidR="003A0923" w:rsidRPr="002A5152" w:rsidRDefault="003A0923" w:rsidP="003A0923">
      <w:pPr>
        <w:pStyle w:val="Legenda"/>
        <w:keepNext/>
        <w:jc w:val="center"/>
        <w:rPr>
          <w:rFonts w:cs="Arial"/>
        </w:rPr>
      </w:pPr>
      <w:bookmarkStart w:id="95" w:name="_Toc169196541"/>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8</w:t>
      </w:r>
      <w:r w:rsidRPr="002A5152">
        <w:rPr>
          <w:rFonts w:cs="Arial"/>
        </w:rPr>
        <w:fldChar w:fldCharType="end"/>
      </w:r>
      <w:r w:rsidRPr="002A5152">
        <w:rPr>
          <w:rFonts w:cs="Arial"/>
        </w:rPr>
        <w:t xml:space="preserve"> Homepage do Software CONEXSP - </w:t>
      </w:r>
      <w:r w:rsidR="001C464E">
        <w:rPr>
          <w:rFonts w:cs="Arial"/>
        </w:rPr>
        <w:t>S</w:t>
      </w:r>
      <w:r w:rsidRPr="002A5152">
        <w:rPr>
          <w:rFonts w:cs="Arial"/>
        </w:rPr>
        <w:t>eção 2</w:t>
      </w:r>
      <w:bookmarkEnd w:id="95"/>
    </w:p>
    <w:p w14:paraId="42658CBE" w14:textId="78C9B974" w:rsidR="00B347A1" w:rsidRPr="002A5152" w:rsidRDefault="00F83C64"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6DDC9F22" wp14:editId="63093D8A">
            <wp:extent cx="4696480" cy="5039428"/>
            <wp:effectExtent l="0" t="0" r="8890" b="8890"/>
            <wp:docPr id="15926408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82" name="Imagem 1" descr="Interface gráfica do usuário, Texto, Aplicativo&#10;&#10;Descrição gerada automaticamente"/>
                    <pic:cNvPicPr/>
                  </pic:nvPicPr>
                  <pic:blipFill>
                    <a:blip r:embed="rId26"/>
                    <a:stretch>
                      <a:fillRect/>
                    </a:stretch>
                  </pic:blipFill>
                  <pic:spPr>
                    <a:xfrm>
                      <a:off x="0" y="0"/>
                      <a:ext cx="4696480" cy="5039428"/>
                    </a:xfrm>
                    <a:prstGeom prst="rect">
                      <a:avLst/>
                    </a:prstGeom>
                  </pic:spPr>
                </pic:pic>
              </a:graphicData>
            </a:graphic>
          </wp:inline>
        </w:drawing>
      </w:r>
    </w:p>
    <w:p w14:paraId="6F0EEB14" w14:textId="77777777" w:rsidR="003A0923" w:rsidRPr="002A5152" w:rsidRDefault="003A0923" w:rsidP="003A0923">
      <w:pPr>
        <w:spacing w:line="360" w:lineRule="auto"/>
        <w:jc w:val="center"/>
        <w:rPr>
          <w:rFonts w:cs="Arial"/>
          <w:color w:val="666666"/>
          <w:sz w:val="18"/>
          <w:szCs w:val="18"/>
        </w:rPr>
      </w:pPr>
      <w:r w:rsidRPr="002A5152">
        <w:rPr>
          <w:rFonts w:cs="Arial"/>
          <w:color w:val="666666"/>
          <w:sz w:val="18"/>
          <w:szCs w:val="18"/>
        </w:rPr>
        <w:t>Fonte: Do próprio autor, 2024.</w:t>
      </w:r>
    </w:p>
    <w:p w14:paraId="1A0DFB4A" w14:textId="77777777" w:rsidR="003A0923" w:rsidRPr="002A5152" w:rsidRDefault="003A0923" w:rsidP="00B347A1">
      <w:pPr>
        <w:spacing w:line="360" w:lineRule="auto"/>
        <w:jc w:val="center"/>
        <w:rPr>
          <w:rFonts w:cs="Arial"/>
          <w:color w:val="666666"/>
          <w:sz w:val="18"/>
          <w:szCs w:val="18"/>
        </w:rPr>
      </w:pPr>
    </w:p>
    <w:p w14:paraId="03D44689" w14:textId="2BB2B543" w:rsidR="00637DFD" w:rsidRPr="002A5152" w:rsidRDefault="00637DFD" w:rsidP="00637DFD">
      <w:pPr>
        <w:pStyle w:val="Legenda"/>
        <w:keepNext/>
        <w:jc w:val="center"/>
        <w:rPr>
          <w:rFonts w:cs="Arial"/>
        </w:rPr>
      </w:pPr>
      <w:bookmarkStart w:id="96" w:name="_Toc169196542"/>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9</w:t>
      </w:r>
      <w:r w:rsidRPr="002A5152">
        <w:rPr>
          <w:rFonts w:cs="Arial"/>
        </w:rPr>
        <w:fldChar w:fldCharType="end"/>
      </w:r>
      <w:r w:rsidRPr="002A5152">
        <w:rPr>
          <w:rFonts w:cs="Arial"/>
        </w:rPr>
        <w:t xml:space="preserve"> Tela de Cadastro do Software CONEXSP</w:t>
      </w:r>
      <w:bookmarkEnd w:id="96"/>
    </w:p>
    <w:p w14:paraId="2C34F034" w14:textId="7892CBC3" w:rsidR="00637DFD" w:rsidRPr="002A5152" w:rsidRDefault="00637DFD"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329FF9EB" wp14:editId="23965181">
            <wp:extent cx="5943600" cy="4229100"/>
            <wp:effectExtent l="0" t="0" r="0" b="0"/>
            <wp:docPr id="85528864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8642" name="Imagem 1" descr="Interface gráfica do usuário, Aplicativo&#10;&#10;Descrição gerada automaticamente"/>
                    <pic:cNvPicPr/>
                  </pic:nvPicPr>
                  <pic:blipFill>
                    <a:blip r:embed="rId27"/>
                    <a:stretch>
                      <a:fillRect/>
                    </a:stretch>
                  </pic:blipFill>
                  <pic:spPr>
                    <a:xfrm>
                      <a:off x="0" y="0"/>
                      <a:ext cx="5943600" cy="4229100"/>
                    </a:xfrm>
                    <a:prstGeom prst="rect">
                      <a:avLst/>
                    </a:prstGeom>
                  </pic:spPr>
                </pic:pic>
              </a:graphicData>
            </a:graphic>
          </wp:inline>
        </w:drawing>
      </w:r>
    </w:p>
    <w:p w14:paraId="512B9608" w14:textId="77777777" w:rsidR="00637DFD" w:rsidRPr="002A5152" w:rsidRDefault="00637DFD" w:rsidP="00637DFD">
      <w:pPr>
        <w:spacing w:line="360" w:lineRule="auto"/>
        <w:jc w:val="center"/>
        <w:rPr>
          <w:rFonts w:cs="Arial"/>
          <w:color w:val="666666"/>
          <w:sz w:val="18"/>
          <w:szCs w:val="18"/>
        </w:rPr>
      </w:pPr>
      <w:r w:rsidRPr="002A5152">
        <w:rPr>
          <w:rFonts w:cs="Arial"/>
          <w:color w:val="666666"/>
          <w:sz w:val="18"/>
          <w:szCs w:val="18"/>
        </w:rPr>
        <w:t>Fonte: Do próprio autor, 2024.</w:t>
      </w:r>
    </w:p>
    <w:p w14:paraId="712DE1EF" w14:textId="77777777" w:rsidR="00637DFD" w:rsidRPr="002A5152" w:rsidRDefault="00637DFD" w:rsidP="00B347A1">
      <w:pPr>
        <w:spacing w:line="360" w:lineRule="auto"/>
        <w:jc w:val="center"/>
        <w:rPr>
          <w:rFonts w:cs="Arial"/>
          <w:color w:val="666666"/>
          <w:sz w:val="18"/>
          <w:szCs w:val="18"/>
        </w:rPr>
      </w:pPr>
    </w:p>
    <w:p w14:paraId="5BC07AA9" w14:textId="77777777" w:rsidR="00637DFD" w:rsidRPr="002A5152" w:rsidRDefault="00637DFD" w:rsidP="00B347A1">
      <w:pPr>
        <w:spacing w:line="360" w:lineRule="auto"/>
        <w:jc w:val="center"/>
        <w:rPr>
          <w:rFonts w:cs="Arial"/>
          <w:color w:val="666666"/>
          <w:sz w:val="18"/>
          <w:szCs w:val="18"/>
        </w:rPr>
      </w:pPr>
    </w:p>
    <w:p w14:paraId="4D806AB5" w14:textId="77777777" w:rsidR="00637DFD" w:rsidRPr="002A5152" w:rsidRDefault="00637DFD" w:rsidP="00B347A1">
      <w:pPr>
        <w:spacing w:line="360" w:lineRule="auto"/>
        <w:jc w:val="center"/>
        <w:rPr>
          <w:rFonts w:cs="Arial"/>
          <w:color w:val="666666"/>
          <w:sz w:val="18"/>
          <w:szCs w:val="18"/>
        </w:rPr>
      </w:pPr>
    </w:p>
    <w:p w14:paraId="1E7FD29A" w14:textId="5685E76A" w:rsidR="00591E7D" w:rsidRPr="002A5152" w:rsidRDefault="00591E7D" w:rsidP="00591E7D">
      <w:pPr>
        <w:pStyle w:val="Legenda"/>
        <w:keepNext/>
        <w:jc w:val="center"/>
        <w:rPr>
          <w:rFonts w:cs="Arial"/>
        </w:rPr>
      </w:pPr>
      <w:bookmarkStart w:id="97" w:name="_Toc169196543"/>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10</w:t>
      </w:r>
      <w:r w:rsidRPr="002A5152">
        <w:rPr>
          <w:rFonts w:cs="Arial"/>
        </w:rPr>
        <w:fldChar w:fldCharType="end"/>
      </w:r>
      <w:r w:rsidRPr="002A5152">
        <w:rPr>
          <w:rFonts w:cs="Arial"/>
        </w:rPr>
        <w:t xml:space="preserve"> Área de Agendamento do Software CONEXSP</w:t>
      </w:r>
      <w:bookmarkEnd w:id="97"/>
    </w:p>
    <w:p w14:paraId="28D37AF1" w14:textId="55A625A7" w:rsidR="00637DFD" w:rsidRPr="002A5152" w:rsidRDefault="00591E7D"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61FF534E" wp14:editId="4888281C">
            <wp:extent cx="5943600" cy="4195445"/>
            <wp:effectExtent l="0" t="0" r="0" b="0"/>
            <wp:docPr id="1499034448" name="Imagem 1" descr="Interface gráfica do usuário, Site,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34448" name="Imagem 1" descr="Interface gráfica do usuário, Site, Calendário&#10;&#10;Descrição gerada automaticamente"/>
                    <pic:cNvPicPr/>
                  </pic:nvPicPr>
                  <pic:blipFill>
                    <a:blip r:embed="rId28"/>
                    <a:stretch>
                      <a:fillRect/>
                    </a:stretch>
                  </pic:blipFill>
                  <pic:spPr>
                    <a:xfrm>
                      <a:off x="0" y="0"/>
                      <a:ext cx="5943600" cy="4195445"/>
                    </a:xfrm>
                    <a:prstGeom prst="rect">
                      <a:avLst/>
                    </a:prstGeom>
                  </pic:spPr>
                </pic:pic>
              </a:graphicData>
            </a:graphic>
          </wp:inline>
        </w:drawing>
      </w:r>
    </w:p>
    <w:p w14:paraId="3AABD56B" w14:textId="77777777" w:rsidR="00591E7D" w:rsidRPr="002A5152" w:rsidRDefault="00591E7D" w:rsidP="00591E7D">
      <w:pPr>
        <w:spacing w:line="360" w:lineRule="auto"/>
        <w:jc w:val="center"/>
        <w:rPr>
          <w:rFonts w:cs="Arial"/>
          <w:color w:val="666666"/>
          <w:sz w:val="18"/>
          <w:szCs w:val="18"/>
        </w:rPr>
      </w:pPr>
      <w:r w:rsidRPr="002A5152">
        <w:rPr>
          <w:rFonts w:cs="Arial"/>
          <w:color w:val="666666"/>
          <w:sz w:val="18"/>
          <w:szCs w:val="18"/>
        </w:rPr>
        <w:t>Fonte: Do próprio autor, 2024.</w:t>
      </w:r>
    </w:p>
    <w:p w14:paraId="49D13BAC" w14:textId="77777777" w:rsidR="00591E7D" w:rsidRPr="002A5152" w:rsidRDefault="00591E7D" w:rsidP="00B347A1">
      <w:pPr>
        <w:spacing w:line="360" w:lineRule="auto"/>
        <w:jc w:val="center"/>
        <w:rPr>
          <w:rFonts w:cs="Arial"/>
          <w:color w:val="666666"/>
          <w:sz w:val="18"/>
          <w:szCs w:val="18"/>
        </w:rPr>
      </w:pPr>
    </w:p>
    <w:p w14:paraId="44317AFB" w14:textId="77777777" w:rsidR="00591E7D" w:rsidRPr="002A5152" w:rsidRDefault="00591E7D" w:rsidP="00B347A1">
      <w:pPr>
        <w:spacing w:line="360" w:lineRule="auto"/>
        <w:jc w:val="center"/>
        <w:rPr>
          <w:rFonts w:cs="Arial"/>
          <w:color w:val="666666"/>
          <w:sz w:val="18"/>
          <w:szCs w:val="18"/>
        </w:rPr>
      </w:pPr>
    </w:p>
    <w:p w14:paraId="13DAA721" w14:textId="77777777" w:rsidR="00591E7D" w:rsidRPr="002A5152" w:rsidRDefault="00591E7D" w:rsidP="00B347A1">
      <w:pPr>
        <w:spacing w:line="360" w:lineRule="auto"/>
        <w:jc w:val="center"/>
        <w:rPr>
          <w:rFonts w:cs="Arial"/>
          <w:color w:val="666666"/>
          <w:sz w:val="18"/>
          <w:szCs w:val="18"/>
        </w:rPr>
      </w:pPr>
    </w:p>
    <w:p w14:paraId="4ECF6A44" w14:textId="412742A9" w:rsidR="00E5534F" w:rsidRPr="002A5152" w:rsidRDefault="00E5534F" w:rsidP="00E5534F">
      <w:pPr>
        <w:pStyle w:val="Legenda"/>
        <w:keepNext/>
        <w:jc w:val="center"/>
        <w:rPr>
          <w:rFonts w:cs="Arial"/>
        </w:rPr>
      </w:pPr>
      <w:bookmarkStart w:id="98" w:name="_Toc169196544"/>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11</w:t>
      </w:r>
      <w:r w:rsidRPr="002A5152">
        <w:rPr>
          <w:rFonts w:cs="Arial"/>
        </w:rPr>
        <w:fldChar w:fldCharType="end"/>
      </w:r>
      <w:r w:rsidRPr="002A5152">
        <w:rPr>
          <w:rFonts w:cs="Arial"/>
        </w:rPr>
        <w:t xml:space="preserve"> Área de Login do Software CONEXSP</w:t>
      </w:r>
      <w:bookmarkEnd w:id="98"/>
    </w:p>
    <w:p w14:paraId="2BA77AC9" w14:textId="0F5B4427" w:rsidR="00591E7D" w:rsidRPr="002A5152" w:rsidRDefault="00E5534F"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3B524F01" wp14:editId="5047A094">
            <wp:extent cx="5943600" cy="4221480"/>
            <wp:effectExtent l="0" t="0" r="0" b="7620"/>
            <wp:docPr id="319476763"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6763" name="Imagem 1" descr="Tela de computador com texto preto sobre fundo branco&#10;&#10;Descrição gerada automaticamente com confiança média"/>
                    <pic:cNvPicPr/>
                  </pic:nvPicPr>
                  <pic:blipFill>
                    <a:blip r:embed="rId29"/>
                    <a:stretch>
                      <a:fillRect/>
                    </a:stretch>
                  </pic:blipFill>
                  <pic:spPr>
                    <a:xfrm>
                      <a:off x="0" y="0"/>
                      <a:ext cx="5943600" cy="4221480"/>
                    </a:xfrm>
                    <a:prstGeom prst="rect">
                      <a:avLst/>
                    </a:prstGeom>
                  </pic:spPr>
                </pic:pic>
              </a:graphicData>
            </a:graphic>
          </wp:inline>
        </w:drawing>
      </w:r>
    </w:p>
    <w:p w14:paraId="6B4D74BA" w14:textId="77777777" w:rsidR="00E5534F" w:rsidRPr="002A5152" w:rsidRDefault="00E5534F" w:rsidP="00E5534F">
      <w:pPr>
        <w:spacing w:line="360" w:lineRule="auto"/>
        <w:jc w:val="center"/>
        <w:rPr>
          <w:rFonts w:cs="Arial"/>
          <w:color w:val="666666"/>
          <w:sz w:val="18"/>
          <w:szCs w:val="18"/>
        </w:rPr>
      </w:pPr>
      <w:r w:rsidRPr="002A5152">
        <w:rPr>
          <w:rFonts w:cs="Arial"/>
          <w:color w:val="666666"/>
          <w:sz w:val="18"/>
          <w:szCs w:val="18"/>
        </w:rPr>
        <w:t>Fonte: Do próprio autor, 2024.</w:t>
      </w:r>
    </w:p>
    <w:p w14:paraId="7B5A4B6C" w14:textId="77777777" w:rsidR="00E5534F" w:rsidRPr="002A5152" w:rsidRDefault="00E5534F" w:rsidP="00B347A1">
      <w:pPr>
        <w:spacing w:line="360" w:lineRule="auto"/>
        <w:jc w:val="center"/>
        <w:rPr>
          <w:rFonts w:cs="Arial"/>
          <w:color w:val="666666"/>
          <w:sz w:val="18"/>
          <w:szCs w:val="18"/>
        </w:rPr>
      </w:pPr>
    </w:p>
    <w:p w14:paraId="5B86BCCB" w14:textId="77777777" w:rsidR="00E5534F" w:rsidRPr="002A5152" w:rsidRDefault="00E5534F" w:rsidP="00B347A1">
      <w:pPr>
        <w:spacing w:line="360" w:lineRule="auto"/>
        <w:jc w:val="center"/>
        <w:rPr>
          <w:rFonts w:cs="Arial"/>
          <w:color w:val="666666"/>
          <w:sz w:val="18"/>
          <w:szCs w:val="18"/>
        </w:rPr>
      </w:pPr>
    </w:p>
    <w:p w14:paraId="01C880FC" w14:textId="77777777" w:rsidR="00E5534F" w:rsidRPr="002A5152" w:rsidRDefault="00E5534F" w:rsidP="00B347A1">
      <w:pPr>
        <w:spacing w:line="360" w:lineRule="auto"/>
        <w:jc w:val="center"/>
        <w:rPr>
          <w:rFonts w:cs="Arial"/>
          <w:color w:val="666666"/>
          <w:sz w:val="18"/>
          <w:szCs w:val="18"/>
        </w:rPr>
      </w:pPr>
    </w:p>
    <w:p w14:paraId="6666D973" w14:textId="77777777" w:rsidR="00E5534F" w:rsidRPr="002A5152" w:rsidRDefault="00E5534F" w:rsidP="00B347A1">
      <w:pPr>
        <w:spacing w:line="360" w:lineRule="auto"/>
        <w:jc w:val="center"/>
        <w:rPr>
          <w:rFonts w:cs="Arial"/>
          <w:color w:val="666666"/>
          <w:sz w:val="18"/>
          <w:szCs w:val="18"/>
        </w:rPr>
      </w:pPr>
    </w:p>
    <w:p w14:paraId="6F263B5E" w14:textId="5D5274DC" w:rsidR="00573820" w:rsidRPr="002A5152" w:rsidRDefault="00573820" w:rsidP="00573820">
      <w:pPr>
        <w:pStyle w:val="Legenda"/>
        <w:keepNext/>
        <w:jc w:val="center"/>
        <w:rPr>
          <w:rFonts w:cs="Arial"/>
        </w:rPr>
      </w:pPr>
      <w:bookmarkStart w:id="99" w:name="_Toc169196545"/>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12</w:t>
      </w:r>
      <w:r w:rsidRPr="002A5152">
        <w:rPr>
          <w:rFonts w:cs="Arial"/>
        </w:rPr>
        <w:fldChar w:fldCharType="end"/>
      </w:r>
      <w:r w:rsidRPr="002A5152">
        <w:rPr>
          <w:rFonts w:cs="Arial"/>
        </w:rPr>
        <w:t xml:space="preserve"> FAQ´s do Software CONEXSP</w:t>
      </w:r>
      <w:bookmarkEnd w:id="99"/>
    </w:p>
    <w:p w14:paraId="2886E0AA" w14:textId="1A59DE9A" w:rsidR="00E5534F" w:rsidRPr="002A5152" w:rsidRDefault="00573820"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04BD8A7F" wp14:editId="51C16394">
            <wp:extent cx="5943600" cy="5904230"/>
            <wp:effectExtent l="0" t="0" r="0" b="1270"/>
            <wp:docPr id="1171095804"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5804" name="Imagem 1" descr="Interface gráfica do usuário, Texto&#10;&#10;Descrição gerada automaticamente"/>
                    <pic:cNvPicPr/>
                  </pic:nvPicPr>
                  <pic:blipFill>
                    <a:blip r:embed="rId30"/>
                    <a:stretch>
                      <a:fillRect/>
                    </a:stretch>
                  </pic:blipFill>
                  <pic:spPr>
                    <a:xfrm>
                      <a:off x="0" y="0"/>
                      <a:ext cx="5943600" cy="5904230"/>
                    </a:xfrm>
                    <a:prstGeom prst="rect">
                      <a:avLst/>
                    </a:prstGeom>
                  </pic:spPr>
                </pic:pic>
              </a:graphicData>
            </a:graphic>
          </wp:inline>
        </w:drawing>
      </w:r>
    </w:p>
    <w:p w14:paraId="7EA168CB" w14:textId="77777777" w:rsidR="00573820" w:rsidRPr="002A5152" w:rsidRDefault="00573820" w:rsidP="00B347A1">
      <w:pPr>
        <w:spacing w:line="360" w:lineRule="auto"/>
        <w:jc w:val="center"/>
        <w:rPr>
          <w:rFonts w:cs="Arial"/>
          <w:color w:val="666666"/>
          <w:sz w:val="18"/>
          <w:szCs w:val="18"/>
        </w:rPr>
      </w:pPr>
    </w:p>
    <w:p w14:paraId="3CEF9ECE" w14:textId="77777777" w:rsidR="00573820" w:rsidRPr="002A5152" w:rsidRDefault="00573820" w:rsidP="00573820">
      <w:pPr>
        <w:spacing w:line="360" w:lineRule="auto"/>
        <w:jc w:val="center"/>
        <w:rPr>
          <w:rFonts w:cs="Arial"/>
          <w:color w:val="666666"/>
          <w:sz w:val="18"/>
          <w:szCs w:val="18"/>
        </w:rPr>
      </w:pPr>
      <w:r w:rsidRPr="002A5152">
        <w:rPr>
          <w:rFonts w:cs="Arial"/>
          <w:color w:val="666666"/>
          <w:sz w:val="18"/>
          <w:szCs w:val="18"/>
        </w:rPr>
        <w:t>Fonte: Do próprio autor, 2024.</w:t>
      </w:r>
    </w:p>
    <w:p w14:paraId="75087A5E" w14:textId="77777777" w:rsidR="00637DFD" w:rsidRPr="002A5152" w:rsidRDefault="00637DFD" w:rsidP="00B347A1">
      <w:pPr>
        <w:spacing w:line="360" w:lineRule="auto"/>
        <w:jc w:val="center"/>
        <w:rPr>
          <w:rFonts w:cs="Arial"/>
          <w:color w:val="666666"/>
          <w:sz w:val="18"/>
          <w:szCs w:val="18"/>
        </w:rPr>
      </w:pPr>
    </w:p>
    <w:p w14:paraId="08A91AF5" w14:textId="77777777" w:rsidR="00573820" w:rsidRPr="002A5152" w:rsidRDefault="00573820" w:rsidP="00B347A1">
      <w:pPr>
        <w:spacing w:line="360" w:lineRule="auto"/>
        <w:jc w:val="center"/>
        <w:rPr>
          <w:rFonts w:cs="Arial"/>
          <w:color w:val="666666"/>
          <w:sz w:val="18"/>
          <w:szCs w:val="18"/>
        </w:rPr>
      </w:pPr>
    </w:p>
    <w:p w14:paraId="2592EEFF" w14:textId="77777777" w:rsidR="00637DFD" w:rsidRPr="002A5152" w:rsidRDefault="00637DFD" w:rsidP="00B347A1">
      <w:pPr>
        <w:spacing w:line="360" w:lineRule="auto"/>
        <w:jc w:val="center"/>
        <w:rPr>
          <w:rFonts w:cs="Arial"/>
          <w:color w:val="666666"/>
          <w:sz w:val="18"/>
          <w:szCs w:val="18"/>
        </w:rPr>
      </w:pPr>
    </w:p>
    <w:p w14:paraId="1C5870EB" w14:textId="77777777" w:rsidR="00637DFD" w:rsidRPr="002A5152" w:rsidRDefault="00637DFD" w:rsidP="00B347A1">
      <w:pPr>
        <w:spacing w:line="360" w:lineRule="auto"/>
        <w:jc w:val="center"/>
        <w:rPr>
          <w:rFonts w:cs="Arial"/>
          <w:color w:val="666666"/>
          <w:sz w:val="18"/>
          <w:szCs w:val="18"/>
        </w:rPr>
      </w:pPr>
    </w:p>
    <w:p w14:paraId="36BE8DFE" w14:textId="77777777" w:rsidR="00637DFD" w:rsidRPr="002A5152" w:rsidRDefault="00637DFD" w:rsidP="00B347A1">
      <w:pPr>
        <w:spacing w:line="360" w:lineRule="auto"/>
        <w:jc w:val="center"/>
        <w:rPr>
          <w:rFonts w:cs="Arial"/>
          <w:color w:val="666666"/>
          <w:sz w:val="18"/>
          <w:szCs w:val="18"/>
        </w:rPr>
      </w:pPr>
    </w:p>
    <w:p w14:paraId="55120D3D" w14:textId="1FC62968" w:rsidR="000E5128" w:rsidRPr="002A5152" w:rsidRDefault="000E5128" w:rsidP="000E5128">
      <w:pPr>
        <w:pStyle w:val="Legenda"/>
        <w:keepNext/>
        <w:jc w:val="center"/>
        <w:rPr>
          <w:rFonts w:cs="Arial"/>
        </w:rPr>
      </w:pPr>
      <w:bookmarkStart w:id="100" w:name="_Toc169196546"/>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13</w:t>
      </w:r>
      <w:r w:rsidRPr="002A5152">
        <w:rPr>
          <w:rFonts w:cs="Arial"/>
        </w:rPr>
        <w:fldChar w:fldCharType="end"/>
      </w:r>
      <w:r w:rsidRPr="002A5152">
        <w:rPr>
          <w:rFonts w:cs="Arial"/>
        </w:rPr>
        <w:t xml:space="preserve"> Tela de Mitos e Curiosidades</w:t>
      </w:r>
      <w:r w:rsidR="002E40DA" w:rsidRPr="002A5152">
        <w:rPr>
          <w:rFonts w:cs="Arial"/>
        </w:rPr>
        <w:t xml:space="preserve"> do Software CONEXSP</w:t>
      </w:r>
      <w:bookmarkEnd w:id="100"/>
    </w:p>
    <w:p w14:paraId="056A8B33" w14:textId="2D8A22BA" w:rsidR="00573820" w:rsidRPr="002A5152" w:rsidRDefault="000E5128"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2763070C" wp14:editId="5CE80F5B">
            <wp:extent cx="4001058" cy="7525800"/>
            <wp:effectExtent l="0" t="0" r="0" b="0"/>
            <wp:docPr id="1894674810"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4810" name="Imagem 1" descr="Uma imagem contendo Linha do tempo&#10;&#10;Descrição gerada automaticamente"/>
                    <pic:cNvPicPr/>
                  </pic:nvPicPr>
                  <pic:blipFill>
                    <a:blip r:embed="rId31"/>
                    <a:stretch>
                      <a:fillRect/>
                    </a:stretch>
                  </pic:blipFill>
                  <pic:spPr>
                    <a:xfrm>
                      <a:off x="0" y="0"/>
                      <a:ext cx="4001058" cy="7525800"/>
                    </a:xfrm>
                    <a:prstGeom prst="rect">
                      <a:avLst/>
                    </a:prstGeom>
                  </pic:spPr>
                </pic:pic>
              </a:graphicData>
            </a:graphic>
          </wp:inline>
        </w:drawing>
      </w:r>
    </w:p>
    <w:p w14:paraId="4C73B7B5" w14:textId="77777777" w:rsidR="000E5128" w:rsidRPr="002A5152" w:rsidRDefault="000E5128" w:rsidP="000E5128">
      <w:pPr>
        <w:spacing w:line="360" w:lineRule="auto"/>
        <w:jc w:val="center"/>
        <w:rPr>
          <w:rFonts w:cs="Arial"/>
          <w:color w:val="666666"/>
          <w:sz w:val="18"/>
          <w:szCs w:val="18"/>
        </w:rPr>
      </w:pPr>
      <w:r w:rsidRPr="002A5152">
        <w:rPr>
          <w:rFonts w:cs="Arial"/>
          <w:color w:val="666666"/>
          <w:sz w:val="18"/>
          <w:szCs w:val="18"/>
        </w:rPr>
        <w:t>Fonte: Do próprio autor, 2024.</w:t>
      </w:r>
    </w:p>
    <w:p w14:paraId="08E554F5" w14:textId="77777777" w:rsidR="00573820" w:rsidRPr="002A5152" w:rsidRDefault="00573820" w:rsidP="00B347A1">
      <w:pPr>
        <w:spacing w:line="360" w:lineRule="auto"/>
        <w:jc w:val="center"/>
        <w:rPr>
          <w:rFonts w:cs="Arial"/>
          <w:color w:val="666666"/>
          <w:sz w:val="18"/>
          <w:szCs w:val="18"/>
        </w:rPr>
      </w:pPr>
    </w:p>
    <w:p w14:paraId="34360CB4" w14:textId="77777777" w:rsidR="00396D75" w:rsidRPr="002A5152" w:rsidRDefault="00396D75" w:rsidP="00B347A1">
      <w:pPr>
        <w:spacing w:line="360" w:lineRule="auto"/>
        <w:jc w:val="center"/>
        <w:rPr>
          <w:rFonts w:cs="Arial"/>
          <w:color w:val="666666"/>
          <w:sz w:val="18"/>
          <w:szCs w:val="18"/>
        </w:rPr>
      </w:pPr>
    </w:p>
    <w:p w14:paraId="4D5195C1" w14:textId="58FB1363" w:rsidR="00396D75" w:rsidRPr="002A5152" w:rsidRDefault="00396D75" w:rsidP="00396D75">
      <w:pPr>
        <w:pStyle w:val="Legenda"/>
        <w:keepNext/>
        <w:jc w:val="center"/>
        <w:rPr>
          <w:rFonts w:cs="Arial"/>
        </w:rPr>
      </w:pPr>
      <w:bookmarkStart w:id="101" w:name="_Toc169196547"/>
      <w:r w:rsidRPr="002A5152">
        <w:rPr>
          <w:rFonts w:cs="Arial"/>
        </w:rPr>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14</w:t>
      </w:r>
      <w:r w:rsidRPr="002A5152">
        <w:rPr>
          <w:rFonts w:cs="Arial"/>
        </w:rPr>
        <w:fldChar w:fldCharType="end"/>
      </w:r>
      <w:r w:rsidRPr="002A5152">
        <w:rPr>
          <w:rFonts w:cs="Arial"/>
        </w:rPr>
        <w:t xml:space="preserve"> Mitos e Curiosidades</w:t>
      </w:r>
      <w:r w:rsidR="002E40DA" w:rsidRPr="002A5152">
        <w:rPr>
          <w:rFonts w:cs="Arial"/>
        </w:rPr>
        <w:t xml:space="preserve"> do Software CONEXSP</w:t>
      </w:r>
      <w:r w:rsidRPr="002A5152">
        <w:rPr>
          <w:rFonts w:cs="Arial"/>
        </w:rPr>
        <w:t xml:space="preserve"> - Seção 2</w:t>
      </w:r>
      <w:bookmarkEnd w:id="101"/>
    </w:p>
    <w:p w14:paraId="0F2CD375" w14:textId="0A1A561B" w:rsidR="00396D75" w:rsidRPr="002A5152" w:rsidRDefault="00396D75"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2F65F172" wp14:editId="2FE8F577">
            <wp:extent cx="3982006" cy="7306695"/>
            <wp:effectExtent l="0" t="0" r="0" b="8890"/>
            <wp:docPr id="40071281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2815" name="Imagem 1" descr="Interface gráfica do usuário, Texto, Aplicativo, Email&#10;&#10;Descrição gerada automaticamente"/>
                    <pic:cNvPicPr/>
                  </pic:nvPicPr>
                  <pic:blipFill>
                    <a:blip r:embed="rId32"/>
                    <a:stretch>
                      <a:fillRect/>
                    </a:stretch>
                  </pic:blipFill>
                  <pic:spPr>
                    <a:xfrm>
                      <a:off x="0" y="0"/>
                      <a:ext cx="3982006" cy="7306695"/>
                    </a:xfrm>
                    <a:prstGeom prst="rect">
                      <a:avLst/>
                    </a:prstGeom>
                  </pic:spPr>
                </pic:pic>
              </a:graphicData>
            </a:graphic>
          </wp:inline>
        </w:drawing>
      </w:r>
    </w:p>
    <w:p w14:paraId="3EEB98EA" w14:textId="77777777" w:rsidR="00396D75" w:rsidRPr="002A5152" w:rsidRDefault="00396D75" w:rsidP="00396D75">
      <w:pPr>
        <w:spacing w:line="360" w:lineRule="auto"/>
        <w:jc w:val="center"/>
        <w:rPr>
          <w:rFonts w:cs="Arial"/>
          <w:color w:val="666666"/>
          <w:sz w:val="18"/>
          <w:szCs w:val="18"/>
        </w:rPr>
      </w:pPr>
      <w:r w:rsidRPr="002A5152">
        <w:rPr>
          <w:rFonts w:cs="Arial"/>
          <w:color w:val="666666"/>
          <w:sz w:val="18"/>
          <w:szCs w:val="18"/>
        </w:rPr>
        <w:t>Fonte: Do próprio autor, 2024.</w:t>
      </w:r>
    </w:p>
    <w:p w14:paraId="3E66878E" w14:textId="77777777" w:rsidR="000E5128" w:rsidRPr="002A5152" w:rsidRDefault="000E5128" w:rsidP="00B347A1">
      <w:pPr>
        <w:spacing w:line="360" w:lineRule="auto"/>
        <w:jc w:val="center"/>
        <w:rPr>
          <w:rFonts w:cs="Arial"/>
          <w:color w:val="666666"/>
          <w:sz w:val="18"/>
          <w:szCs w:val="18"/>
        </w:rPr>
      </w:pPr>
    </w:p>
    <w:p w14:paraId="0EB30D1E" w14:textId="5A83638B" w:rsidR="00941427" w:rsidRPr="002A5152" w:rsidRDefault="00941427" w:rsidP="00941427">
      <w:pPr>
        <w:pStyle w:val="Legenda"/>
        <w:keepNext/>
        <w:jc w:val="center"/>
        <w:rPr>
          <w:rFonts w:cs="Arial"/>
        </w:rPr>
      </w:pPr>
      <w:bookmarkStart w:id="102" w:name="_Toc169196548"/>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15</w:t>
      </w:r>
      <w:r w:rsidRPr="002A5152">
        <w:rPr>
          <w:rFonts w:cs="Arial"/>
        </w:rPr>
        <w:fldChar w:fldCharType="end"/>
      </w:r>
      <w:r w:rsidRPr="002A5152">
        <w:rPr>
          <w:rFonts w:cs="Arial"/>
        </w:rPr>
        <w:t xml:space="preserve"> Mitos e Curiosidades </w:t>
      </w:r>
      <w:r w:rsidR="00AD2AC8" w:rsidRPr="002A5152">
        <w:rPr>
          <w:rFonts w:cs="Arial"/>
        </w:rPr>
        <w:t xml:space="preserve">do Software CONEXSP  </w:t>
      </w:r>
      <w:r w:rsidRPr="002A5152">
        <w:rPr>
          <w:rFonts w:cs="Arial"/>
        </w:rPr>
        <w:t>- Seção 3</w:t>
      </w:r>
      <w:bookmarkEnd w:id="102"/>
    </w:p>
    <w:p w14:paraId="5AE59A73" w14:textId="6808CD4A" w:rsidR="00941427" w:rsidRPr="002A5152" w:rsidRDefault="00941427"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34B86E25" wp14:editId="66EDC00D">
            <wp:extent cx="5553075" cy="5653873"/>
            <wp:effectExtent l="0" t="0" r="0" b="4445"/>
            <wp:docPr id="50759040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407" name="Imagem 1" descr="Interface gráfica do usuário, Texto&#10;&#10;Descrição gerada automaticamente"/>
                    <pic:cNvPicPr/>
                  </pic:nvPicPr>
                  <pic:blipFill>
                    <a:blip r:embed="rId33"/>
                    <a:stretch>
                      <a:fillRect/>
                    </a:stretch>
                  </pic:blipFill>
                  <pic:spPr>
                    <a:xfrm>
                      <a:off x="0" y="0"/>
                      <a:ext cx="5556325" cy="5657182"/>
                    </a:xfrm>
                    <a:prstGeom prst="rect">
                      <a:avLst/>
                    </a:prstGeom>
                  </pic:spPr>
                </pic:pic>
              </a:graphicData>
            </a:graphic>
          </wp:inline>
        </w:drawing>
      </w:r>
    </w:p>
    <w:p w14:paraId="19732ADE" w14:textId="77777777" w:rsidR="007211E9" w:rsidRPr="002A5152" w:rsidRDefault="007211E9" w:rsidP="007211E9">
      <w:pPr>
        <w:spacing w:line="360" w:lineRule="auto"/>
        <w:jc w:val="center"/>
        <w:rPr>
          <w:rFonts w:cs="Arial"/>
          <w:color w:val="666666"/>
          <w:sz w:val="18"/>
          <w:szCs w:val="18"/>
        </w:rPr>
      </w:pPr>
      <w:r w:rsidRPr="002A5152">
        <w:rPr>
          <w:rFonts w:cs="Arial"/>
          <w:color w:val="666666"/>
          <w:sz w:val="18"/>
          <w:szCs w:val="18"/>
        </w:rPr>
        <w:t>Fonte: Do próprio autor, 2024.</w:t>
      </w:r>
    </w:p>
    <w:p w14:paraId="4C03B246" w14:textId="77777777" w:rsidR="00573820" w:rsidRPr="002A5152" w:rsidRDefault="00573820" w:rsidP="00B347A1">
      <w:pPr>
        <w:spacing w:line="360" w:lineRule="auto"/>
        <w:jc w:val="center"/>
        <w:rPr>
          <w:rFonts w:cs="Arial"/>
          <w:color w:val="666666"/>
          <w:sz w:val="18"/>
          <w:szCs w:val="18"/>
        </w:rPr>
      </w:pPr>
    </w:p>
    <w:p w14:paraId="23AA2BA5" w14:textId="77777777" w:rsidR="00941427" w:rsidRPr="002A5152" w:rsidRDefault="00941427" w:rsidP="00B347A1">
      <w:pPr>
        <w:spacing w:line="360" w:lineRule="auto"/>
        <w:jc w:val="center"/>
        <w:rPr>
          <w:rFonts w:cs="Arial"/>
          <w:color w:val="666666"/>
          <w:sz w:val="18"/>
          <w:szCs w:val="18"/>
        </w:rPr>
      </w:pPr>
    </w:p>
    <w:p w14:paraId="069A835F" w14:textId="77777777" w:rsidR="007211E9" w:rsidRPr="002A5152" w:rsidRDefault="007211E9" w:rsidP="00B347A1">
      <w:pPr>
        <w:spacing w:line="360" w:lineRule="auto"/>
        <w:jc w:val="center"/>
        <w:rPr>
          <w:rFonts w:cs="Arial"/>
          <w:color w:val="666666"/>
          <w:sz w:val="18"/>
          <w:szCs w:val="18"/>
        </w:rPr>
      </w:pPr>
    </w:p>
    <w:p w14:paraId="4CF8BC09" w14:textId="77777777" w:rsidR="007211E9" w:rsidRPr="002A5152" w:rsidRDefault="007211E9" w:rsidP="00B347A1">
      <w:pPr>
        <w:spacing w:line="360" w:lineRule="auto"/>
        <w:jc w:val="center"/>
        <w:rPr>
          <w:rFonts w:cs="Arial"/>
          <w:color w:val="666666"/>
          <w:sz w:val="18"/>
          <w:szCs w:val="18"/>
        </w:rPr>
      </w:pPr>
    </w:p>
    <w:p w14:paraId="616A40C4" w14:textId="77777777" w:rsidR="007211E9" w:rsidRPr="002A5152" w:rsidRDefault="007211E9" w:rsidP="00B347A1">
      <w:pPr>
        <w:spacing w:line="360" w:lineRule="auto"/>
        <w:jc w:val="center"/>
        <w:rPr>
          <w:rFonts w:cs="Arial"/>
          <w:color w:val="666666"/>
          <w:sz w:val="18"/>
          <w:szCs w:val="18"/>
        </w:rPr>
      </w:pPr>
    </w:p>
    <w:p w14:paraId="274193B6" w14:textId="68552AB4" w:rsidR="007211E9" w:rsidRPr="002A5152" w:rsidRDefault="007211E9" w:rsidP="007211E9">
      <w:pPr>
        <w:pStyle w:val="Legenda"/>
        <w:keepNext/>
        <w:jc w:val="center"/>
        <w:rPr>
          <w:rFonts w:cs="Arial"/>
        </w:rPr>
      </w:pPr>
      <w:bookmarkStart w:id="103" w:name="_Toc169196549"/>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16</w:t>
      </w:r>
      <w:r w:rsidRPr="002A5152">
        <w:rPr>
          <w:rFonts w:cs="Arial"/>
        </w:rPr>
        <w:fldChar w:fldCharType="end"/>
      </w:r>
      <w:r w:rsidRPr="002A5152">
        <w:rPr>
          <w:rFonts w:cs="Arial"/>
        </w:rPr>
        <w:t xml:space="preserve"> Tela de Benefícios</w:t>
      </w:r>
      <w:r w:rsidR="00AD2AC8" w:rsidRPr="002A5152">
        <w:rPr>
          <w:rFonts w:cs="Arial"/>
        </w:rPr>
        <w:t xml:space="preserve"> do Software CONEXSP</w:t>
      </w:r>
      <w:bookmarkEnd w:id="103"/>
    </w:p>
    <w:p w14:paraId="6B31308C" w14:textId="48FAC0F0" w:rsidR="007211E9" w:rsidRPr="002A5152" w:rsidRDefault="007211E9"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56C8A016" wp14:editId="78E2BA64">
            <wp:extent cx="4010585" cy="7668695"/>
            <wp:effectExtent l="0" t="0" r="9525" b="0"/>
            <wp:docPr id="4747284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845" name="Imagem 1" descr="Texto&#10;&#10;Descrição gerada automaticamente com confiança média"/>
                    <pic:cNvPicPr/>
                  </pic:nvPicPr>
                  <pic:blipFill>
                    <a:blip r:embed="rId34"/>
                    <a:stretch>
                      <a:fillRect/>
                    </a:stretch>
                  </pic:blipFill>
                  <pic:spPr>
                    <a:xfrm>
                      <a:off x="0" y="0"/>
                      <a:ext cx="4010585" cy="7668695"/>
                    </a:xfrm>
                    <a:prstGeom prst="rect">
                      <a:avLst/>
                    </a:prstGeom>
                  </pic:spPr>
                </pic:pic>
              </a:graphicData>
            </a:graphic>
          </wp:inline>
        </w:drawing>
      </w:r>
    </w:p>
    <w:p w14:paraId="72C7878A" w14:textId="77777777" w:rsidR="007211E9" w:rsidRPr="002A5152" w:rsidRDefault="007211E9" w:rsidP="007211E9">
      <w:pPr>
        <w:spacing w:line="360" w:lineRule="auto"/>
        <w:jc w:val="center"/>
        <w:rPr>
          <w:rFonts w:cs="Arial"/>
          <w:color w:val="666666"/>
          <w:sz w:val="18"/>
          <w:szCs w:val="18"/>
        </w:rPr>
      </w:pPr>
      <w:r w:rsidRPr="002A5152">
        <w:rPr>
          <w:rFonts w:cs="Arial"/>
          <w:color w:val="666666"/>
          <w:sz w:val="18"/>
          <w:szCs w:val="18"/>
        </w:rPr>
        <w:t>Fonte: Do próprio autor, 2024.</w:t>
      </w:r>
    </w:p>
    <w:p w14:paraId="30FD5F72" w14:textId="2998374E" w:rsidR="00FD2DF4" w:rsidRPr="002A5152" w:rsidRDefault="00FD2DF4" w:rsidP="00FD2DF4">
      <w:pPr>
        <w:pStyle w:val="Legenda"/>
        <w:keepNext/>
        <w:jc w:val="center"/>
        <w:rPr>
          <w:rFonts w:cs="Arial"/>
        </w:rPr>
      </w:pPr>
      <w:bookmarkStart w:id="104" w:name="_Toc169196550"/>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17</w:t>
      </w:r>
      <w:r w:rsidRPr="002A5152">
        <w:rPr>
          <w:rFonts w:cs="Arial"/>
        </w:rPr>
        <w:fldChar w:fldCharType="end"/>
      </w:r>
      <w:r w:rsidRPr="002A5152">
        <w:rPr>
          <w:rFonts w:cs="Arial"/>
        </w:rPr>
        <w:t xml:space="preserve"> Tela de Benefícios</w:t>
      </w:r>
      <w:r w:rsidR="00AD2AC8" w:rsidRPr="002A5152">
        <w:rPr>
          <w:rFonts w:cs="Arial"/>
        </w:rPr>
        <w:t xml:space="preserve"> do Software CONEXSP</w:t>
      </w:r>
      <w:r w:rsidRPr="002A5152">
        <w:rPr>
          <w:rFonts w:cs="Arial"/>
        </w:rPr>
        <w:t xml:space="preserve"> - Seção 2</w:t>
      </w:r>
      <w:bookmarkEnd w:id="104"/>
    </w:p>
    <w:p w14:paraId="3063913B" w14:textId="150E02FD" w:rsidR="00941427" w:rsidRPr="002A5152" w:rsidRDefault="00FD2DF4"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559565FF" wp14:editId="6B19E948">
            <wp:extent cx="4001058" cy="7735380"/>
            <wp:effectExtent l="0" t="0" r="0" b="0"/>
            <wp:docPr id="382687656"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7656" name="Imagem 1" descr="Interface gráfica do usuário, Texto, Aplicativo&#10;&#10;Descrição gerada automaticamente com confiança média"/>
                    <pic:cNvPicPr/>
                  </pic:nvPicPr>
                  <pic:blipFill>
                    <a:blip r:embed="rId35"/>
                    <a:stretch>
                      <a:fillRect/>
                    </a:stretch>
                  </pic:blipFill>
                  <pic:spPr>
                    <a:xfrm>
                      <a:off x="0" y="0"/>
                      <a:ext cx="4001058" cy="7735380"/>
                    </a:xfrm>
                    <a:prstGeom prst="rect">
                      <a:avLst/>
                    </a:prstGeom>
                  </pic:spPr>
                </pic:pic>
              </a:graphicData>
            </a:graphic>
          </wp:inline>
        </w:drawing>
      </w:r>
    </w:p>
    <w:p w14:paraId="57ECC8EC" w14:textId="77777777" w:rsidR="00FD2DF4" w:rsidRPr="002A5152" w:rsidRDefault="00FD2DF4" w:rsidP="00FD2DF4">
      <w:pPr>
        <w:spacing w:line="360" w:lineRule="auto"/>
        <w:jc w:val="center"/>
        <w:rPr>
          <w:rFonts w:cs="Arial"/>
          <w:color w:val="666666"/>
          <w:sz w:val="18"/>
          <w:szCs w:val="18"/>
        </w:rPr>
      </w:pPr>
      <w:r w:rsidRPr="002A5152">
        <w:rPr>
          <w:rFonts w:cs="Arial"/>
          <w:color w:val="666666"/>
          <w:sz w:val="18"/>
          <w:szCs w:val="18"/>
        </w:rPr>
        <w:t>Fonte: Do próprio autor, 2024.</w:t>
      </w:r>
    </w:p>
    <w:p w14:paraId="0C924D03" w14:textId="739A3C8E" w:rsidR="005A6B85" w:rsidRPr="002A5152" w:rsidRDefault="005A6B85" w:rsidP="005A6B85">
      <w:pPr>
        <w:pStyle w:val="Legenda"/>
        <w:keepNext/>
        <w:jc w:val="center"/>
        <w:rPr>
          <w:rFonts w:cs="Arial"/>
        </w:rPr>
      </w:pPr>
      <w:bookmarkStart w:id="105" w:name="_Toc169196551"/>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18</w:t>
      </w:r>
      <w:r w:rsidRPr="002A5152">
        <w:rPr>
          <w:rFonts w:cs="Arial"/>
        </w:rPr>
        <w:fldChar w:fldCharType="end"/>
      </w:r>
      <w:r w:rsidRPr="002A5152">
        <w:rPr>
          <w:rFonts w:cs="Arial"/>
        </w:rPr>
        <w:t xml:space="preserve"> Tela de Benefícios</w:t>
      </w:r>
      <w:r w:rsidR="00AD2AC8" w:rsidRPr="002A5152">
        <w:rPr>
          <w:rFonts w:cs="Arial"/>
        </w:rPr>
        <w:t xml:space="preserve"> do Software CONEXSP</w:t>
      </w:r>
      <w:r w:rsidRPr="002A5152">
        <w:rPr>
          <w:rFonts w:cs="Arial"/>
        </w:rPr>
        <w:t xml:space="preserve"> - Seção 3</w:t>
      </w:r>
      <w:bookmarkEnd w:id="105"/>
    </w:p>
    <w:p w14:paraId="58FFBA88" w14:textId="6A26C998" w:rsidR="00941427" w:rsidRPr="002A5152" w:rsidRDefault="00647264"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6D10AC33" wp14:editId="453EECB0">
            <wp:extent cx="5182323" cy="6516009"/>
            <wp:effectExtent l="0" t="0" r="0" b="0"/>
            <wp:docPr id="49875642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56424" name="Imagem 1" descr="Interface gráfica do usuário, Texto, Aplicativo&#10;&#10;Descrição gerada automaticamente"/>
                    <pic:cNvPicPr/>
                  </pic:nvPicPr>
                  <pic:blipFill>
                    <a:blip r:embed="rId36"/>
                    <a:stretch>
                      <a:fillRect/>
                    </a:stretch>
                  </pic:blipFill>
                  <pic:spPr>
                    <a:xfrm>
                      <a:off x="0" y="0"/>
                      <a:ext cx="5182323" cy="6516009"/>
                    </a:xfrm>
                    <a:prstGeom prst="rect">
                      <a:avLst/>
                    </a:prstGeom>
                  </pic:spPr>
                </pic:pic>
              </a:graphicData>
            </a:graphic>
          </wp:inline>
        </w:drawing>
      </w:r>
    </w:p>
    <w:p w14:paraId="219F421F" w14:textId="77777777" w:rsidR="005A6B85" w:rsidRPr="002A5152" w:rsidRDefault="005A6B85" w:rsidP="005A6B85">
      <w:pPr>
        <w:spacing w:line="360" w:lineRule="auto"/>
        <w:jc w:val="center"/>
        <w:rPr>
          <w:rFonts w:cs="Arial"/>
          <w:color w:val="666666"/>
          <w:sz w:val="18"/>
          <w:szCs w:val="18"/>
        </w:rPr>
      </w:pPr>
      <w:r w:rsidRPr="002A5152">
        <w:rPr>
          <w:rFonts w:cs="Arial"/>
          <w:color w:val="666666"/>
          <w:sz w:val="18"/>
          <w:szCs w:val="18"/>
        </w:rPr>
        <w:t>Fonte: Do próprio autor, 2024.</w:t>
      </w:r>
    </w:p>
    <w:p w14:paraId="04F71EE8" w14:textId="77777777" w:rsidR="00647264" w:rsidRPr="002A5152" w:rsidRDefault="00647264" w:rsidP="00B347A1">
      <w:pPr>
        <w:spacing w:line="360" w:lineRule="auto"/>
        <w:jc w:val="center"/>
        <w:rPr>
          <w:rFonts w:cs="Arial"/>
          <w:color w:val="666666"/>
          <w:sz w:val="18"/>
          <w:szCs w:val="18"/>
        </w:rPr>
      </w:pPr>
    </w:p>
    <w:p w14:paraId="5E5E0FB9" w14:textId="77777777" w:rsidR="00647264" w:rsidRPr="002A5152" w:rsidRDefault="00647264" w:rsidP="00B347A1">
      <w:pPr>
        <w:spacing w:line="360" w:lineRule="auto"/>
        <w:jc w:val="center"/>
        <w:rPr>
          <w:rFonts w:cs="Arial"/>
          <w:color w:val="666666"/>
          <w:sz w:val="18"/>
          <w:szCs w:val="18"/>
        </w:rPr>
      </w:pPr>
    </w:p>
    <w:p w14:paraId="3B92E91D" w14:textId="77777777" w:rsidR="00647264" w:rsidRPr="002A5152" w:rsidRDefault="00647264" w:rsidP="00B347A1">
      <w:pPr>
        <w:spacing w:line="360" w:lineRule="auto"/>
        <w:jc w:val="center"/>
        <w:rPr>
          <w:rFonts w:cs="Arial"/>
          <w:color w:val="666666"/>
          <w:sz w:val="18"/>
          <w:szCs w:val="18"/>
        </w:rPr>
      </w:pPr>
    </w:p>
    <w:p w14:paraId="110D5096" w14:textId="77777777" w:rsidR="00647264" w:rsidRPr="002A5152" w:rsidRDefault="00647264" w:rsidP="00B347A1">
      <w:pPr>
        <w:spacing w:line="360" w:lineRule="auto"/>
        <w:jc w:val="center"/>
        <w:rPr>
          <w:rFonts w:cs="Arial"/>
          <w:color w:val="666666"/>
          <w:sz w:val="18"/>
          <w:szCs w:val="18"/>
        </w:rPr>
      </w:pPr>
    </w:p>
    <w:p w14:paraId="49542763" w14:textId="6E3E65B0" w:rsidR="00843ACB" w:rsidRPr="002A5152" w:rsidRDefault="00843ACB" w:rsidP="00843ACB">
      <w:pPr>
        <w:pStyle w:val="Legenda"/>
        <w:keepNext/>
        <w:jc w:val="center"/>
        <w:rPr>
          <w:rFonts w:cs="Arial"/>
        </w:rPr>
      </w:pPr>
      <w:bookmarkStart w:id="106" w:name="_Toc169196552"/>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19</w:t>
      </w:r>
      <w:r w:rsidRPr="002A5152">
        <w:rPr>
          <w:rFonts w:cs="Arial"/>
        </w:rPr>
        <w:fldChar w:fldCharType="end"/>
      </w:r>
      <w:r w:rsidRPr="002A5152">
        <w:rPr>
          <w:rFonts w:cs="Arial"/>
        </w:rPr>
        <w:t xml:space="preserve"> Tela de Triagem Eletrônica</w:t>
      </w:r>
      <w:r w:rsidR="00AD2AC8" w:rsidRPr="002A5152">
        <w:rPr>
          <w:rFonts w:cs="Arial"/>
        </w:rPr>
        <w:t xml:space="preserve"> do Software CONEXSP</w:t>
      </w:r>
      <w:bookmarkEnd w:id="106"/>
    </w:p>
    <w:p w14:paraId="164AEEDB" w14:textId="706D9096" w:rsidR="00647264" w:rsidRPr="002A5152" w:rsidRDefault="00366DB9"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3650BAF6" wp14:editId="5FF71F76">
            <wp:extent cx="3648584" cy="7611537"/>
            <wp:effectExtent l="0" t="0" r="9525" b="8890"/>
            <wp:docPr id="119080547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5478" name="Imagem 1" descr="Interface gráfica do usuário, Aplicativo&#10;&#10;Descrição gerada automaticamente"/>
                    <pic:cNvPicPr/>
                  </pic:nvPicPr>
                  <pic:blipFill>
                    <a:blip r:embed="rId37"/>
                    <a:stretch>
                      <a:fillRect/>
                    </a:stretch>
                  </pic:blipFill>
                  <pic:spPr>
                    <a:xfrm>
                      <a:off x="0" y="0"/>
                      <a:ext cx="3648584" cy="7611537"/>
                    </a:xfrm>
                    <a:prstGeom prst="rect">
                      <a:avLst/>
                    </a:prstGeom>
                  </pic:spPr>
                </pic:pic>
              </a:graphicData>
            </a:graphic>
          </wp:inline>
        </w:drawing>
      </w:r>
    </w:p>
    <w:p w14:paraId="28277B31" w14:textId="77777777" w:rsidR="00843ACB" w:rsidRPr="002A5152" w:rsidRDefault="00843ACB" w:rsidP="00843ACB">
      <w:pPr>
        <w:spacing w:line="360" w:lineRule="auto"/>
        <w:jc w:val="center"/>
        <w:rPr>
          <w:rFonts w:cs="Arial"/>
          <w:color w:val="666666"/>
          <w:sz w:val="18"/>
          <w:szCs w:val="18"/>
        </w:rPr>
      </w:pPr>
      <w:r w:rsidRPr="002A5152">
        <w:rPr>
          <w:rFonts w:cs="Arial"/>
          <w:color w:val="666666"/>
          <w:sz w:val="18"/>
          <w:szCs w:val="18"/>
        </w:rPr>
        <w:t>Fonte: Do próprio autor, 2024.</w:t>
      </w:r>
    </w:p>
    <w:p w14:paraId="3137790C" w14:textId="07E9B899" w:rsidR="00170267" w:rsidRPr="002A5152" w:rsidRDefault="00170267" w:rsidP="00170267">
      <w:pPr>
        <w:pStyle w:val="Legenda"/>
        <w:keepNext/>
        <w:jc w:val="center"/>
        <w:rPr>
          <w:rFonts w:cs="Arial"/>
        </w:rPr>
      </w:pPr>
      <w:bookmarkStart w:id="107" w:name="_Toc169196553"/>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20</w:t>
      </w:r>
      <w:r w:rsidRPr="002A5152">
        <w:rPr>
          <w:rFonts w:cs="Arial"/>
        </w:rPr>
        <w:fldChar w:fldCharType="end"/>
      </w:r>
      <w:r w:rsidRPr="002A5152">
        <w:rPr>
          <w:rFonts w:cs="Arial"/>
        </w:rPr>
        <w:t xml:space="preserve"> Aba de Apoiadores</w:t>
      </w:r>
      <w:r w:rsidR="00AD2AC8" w:rsidRPr="002A5152">
        <w:rPr>
          <w:rFonts w:cs="Arial"/>
        </w:rPr>
        <w:t xml:space="preserve"> do Software CONEXSP</w:t>
      </w:r>
      <w:bookmarkEnd w:id="107"/>
    </w:p>
    <w:p w14:paraId="22FCC1A1" w14:textId="4C14240F" w:rsidR="00647264" w:rsidRPr="002A5152" w:rsidRDefault="00170267"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3BB82187" wp14:editId="51594570">
            <wp:extent cx="3953427" cy="7792537"/>
            <wp:effectExtent l="0" t="0" r="9525" b="0"/>
            <wp:docPr id="1478075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75536" name="Imagem 1" descr="Texto&#10;&#10;Descrição gerada automaticamente"/>
                    <pic:cNvPicPr/>
                  </pic:nvPicPr>
                  <pic:blipFill>
                    <a:blip r:embed="rId38"/>
                    <a:stretch>
                      <a:fillRect/>
                    </a:stretch>
                  </pic:blipFill>
                  <pic:spPr>
                    <a:xfrm>
                      <a:off x="0" y="0"/>
                      <a:ext cx="3953427" cy="7792537"/>
                    </a:xfrm>
                    <a:prstGeom prst="rect">
                      <a:avLst/>
                    </a:prstGeom>
                  </pic:spPr>
                </pic:pic>
              </a:graphicData>
            </a:graphic>
          </wp:inline>
        </w:drawing>
      </w:r>
    </w:p>
    <w:p w14:paraId="733A064F" w14:textId="77777777" w:rsidR="003169CD" w:rsidRPr="002A5152" w:rsidRDefault="003169CD" w:rsidP="003169CD">
      <w:pPr>
        <w:spacing w:line="360" w:lineRule="auto"/>
        <w:jc w:val="center"/>
        <w:rPr>
          <w:rFonts w:cs="Arial"/>
          <w:color w:val="666666"/>
          <w:sz w:val="18"/>
          <w:szCs w:val="18"/>
        </w:rPr>
      </w:pPr>
      <w:r w:rsidRPr="002A5152">
        <w:rPr>
          <w:rFonts w:cs="Arial"/>
          <w:color w:val="666666"/>
          <w:sz w:val="18"/>
          <w:szCs w:val="18"/>
        </w:rPr>
        <w:t>Fonte: Do próprio autor, 2024.</w:t>
      </w:r>
    </w:p>
    <w:p w14:paraId="2946975F" w14:textId="135DDF7F" w:rsidR="007405D3" w:rsidRPr="002A5152" w:rsidRDefault="007405D3" w:rsidP="007405D3">
      <w:pPr>
        <w:pStyle w:val="Legenda"/>
        <w:keepNext/>
        <w:jc w:val="center"/>
        <w:rPr>
          <w:rFonts w:cs="Arial"/>
        </w:rPr>
      </w:pPr>
      <w:bookmarkStart w:id="108" w:name="_Toc169196554"/>
      <w:r w:rsidRPr="002A5152">
        <w:rPr>
          <w:rFonts w:cs="Arial"/>
        </w:rPr>
        <w:lastRenderedPageBreak/>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21</w:t>
      </w:r>
      <w:r w:rsidRPr="002A5152">
        <w:rPr>
          <w:rFonts w:cs="Arial"/>
        </w:rPr>
        <w:fldChar w:fldCharType="end"/>
      </w:r>
      <w:r w:rsidRPr="002A5152">
        <w:rPr>
          <w:rFonts w:cs="Arial"/>
        </w:rPr>
        <w:t xml:space="preserve"> Histórico de Doações</w:t>
      </w:r>
      <w:r w:rsidR="00AD2AC8" w:rsidRPr="002A5152">
        <w:rPr>
          <w:rFonts w:cs="Arial"/>
        </w:rPr>
        <w:t xml:space="preserve"> do Software CONEXSP</w:t>
      </w:r>
      <w:bookmarkEnd w:id="108"/>
    </w:p>
    <w:p w14:paraId="407C54CA" w14:textId="45C1905A" w:rsidR="003169CD" w:rsidRPr="002A5152" w:rsidRDefault="007405D3" w:rsidP="00B347A1">
      <w:pPr>
        <w:spacing w:line="360" w:lineRule="auto"/>
        <w:jc w:val="center"/>
        <w:rPr>
          <w:rFonts w:cs="Arial"/>
          <w:color w:val="666666"/>
          <w:sz w:val="18"/>
          <w:szCs w:val="18"/>
        </w:rPr>
      </w:pPr>
      <w:r w:rsidRPr="002A5152">
        <w:rPr>
          <w:rFonts w:cs="Arial"/>
          <w:noProof/>
          <w:color w:val="666666"/>
          <w:sz w:val="18"/>
          <w:szCs w:val="18"/>
        </w:rPr>
        <w:drawing>
          <wp:inline distT="0" distB="0" distL="0" distR="0" wp14:anchorId="2DCB99B9" wp14:editId="68DBB822">
            <wp:extent cx="4477375" cy="7763958"/>
            <wp:effectExtent l="0" t="0" r="0" b="0"/>
            <wp:docPr id="1840345235"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5235" name="Imagem 1" descr="Linha do tempo&#10;&#10;Descrição gerada automaticamente"/>
                    <pic:cNvPicPr/>
                  </pic:nvPicPr>
                  <pic:blipFill>
                    <a:blip r:embed="rId39"/>
                    <a:stretch>
                      <a:fillRect/>
                    </a:stretch>
                  </pic:blipFill>
                  <pic:spPr>
                    <a:xfrm>
                      <a:off x="0" y="0"/>
                      <a:ext cx="4477375" cy="7763958"/>
                    </a:xfrm>
                    <a:prstGeom prst="rect">
                      <a:avLst/>
                    </a:prstGeom>
                  </pic:spPr>
                </pic:pic>
              </a:graphicData>
            </a:graphic>
          </wp:inline>
        </w:drawing>
      </w:r>
    </w:p>
    <w:p w14:paraId="45BAA1C6" w14:textId="77777777" w:rsidR="007405D3" w:rsidRPr="002A5152" w:rsidRDefault="007405D3" w:rsidP="007405D3">
      <w:pPr>
        <w:spacing w:line="360" w:lineRule="auto"/>
        <w:jc w:val="center"/>
        <w:rPr>
          <w:rFonts w:cs="Arial"/>
          <w:color w:val="666666"/>
          <w:sz w:val="18"/>
          <w:szCs w:val="18"/>
        </w:rPr>
      </w:pPr>
      <w:r w:rsidRPr="002A5152">
        <w:rPr>
          <w:rFonts w:cs="Arial"/>
          <w:color w:val="666666"/>
          <w:sz w:val="18"/>
          <w:szCs w:val="18"/>
        </w:rPr>
        <w:t>Fonte: Do próprio autor, 2024.</w:t>
      </w:r>
    </w:p>
    <w:p w14:paraId="3B8B087C" w14:textId="77777777" w:rsidR="007405D3" w:rsidRPr="002A5152" w:rsidRDefault="007405D3" w:rsidP="00B347A1">
      <w:pPr>
        <w:spacing w:line="360" w:lineRule="auto"/>
        <w:jc w:val="center"/>
        <w:rPr>
          <w:rFonts w:cs="Arial"/>
          <w:color w:val="666666"/>
          <w:sz w:val="18"/>
          <w:szCs w:val="18"/>
        </w:rPr>
      </w:pPr>
    </w:p>
    <w:p w14:paraId="6815FFC9" w14:textId="77777777" w:rsidR="007405D3" w:rsidRPr="002A5152" w:rsidRDefault="007405D3" w:rsidP="00B347A1">
      <w:pPr>
        <w:spacing w:line="360" w:lineRule="auto"/>
        <w:jc w:val="center"/>
        <w:rPr>
          <w:rFonts w:cs="Arial"/>
          <w:color w:val="666666"/>
          <w:sz w:val="18"/>
          <w:szCs w:val="18"/>
        </w:rPr>
      </w:pPr>
    </w:p>
    <w:p w14:paraId="056410E6" w14:textId="77777777" w:rsidR="00647264" w:rsidRPr="002A5152" w:rsidRDefault="00647264" w:rsidP="00B347A1">
      <w:pPr>
        <w:spacing w:line="360" w:lineRule="auto"/>
        <w:jc w:val="center"/>
        <w:rPr>
          <w:rFonts w:cs="Arial"/>
          <w:color w:val="666666"/>
          <w:sz w:val="18"/>
          <w:szCs w:val="18"/>
        </w:rPr>
      </w:pPr>
    </w:p>
    <w:p w14:paraId="433CC8C0" w14:textId="77777777" w:rsidR="006A1A7E" w:rsidRPr="002A5152" w:rsidRDefault="006A1A7E" w:rsidP="0038435A">
      <w:pPr>
        <w:widowControl/>
        <w:autoSpaceDE/>
        <w:autoSpaceDN/>
        <w:spacing w:line="360" w:lineRule="auto"/>
        <w:rPr>
          <w:rFonts w:cs="Arial"/>
        </w:rPr>
      </w:pPr>
    </w:p>
    <w:p w14:paraId="43240EFC" w14:textId="7599235A" w:rsidR="00EE4D52" w:rsidRPr="002A5152" w:rsidRDefault="00EE4D52" w:rsidP="0038435A">
      <w:pPr>
        <w:pStyle w:val="Ttulo2"/>
        <w:spacing w:line="360" w:lineRule="auto"/>
        <w:rPr>
          <w:rFonts w:cs="Arial"/>
        </w:rPr>
      </w:pPr>
      <w:bookmarkStart w:id="109" w:name="_Toc106706828"/>
      <w:bookmarkStart w:id="110" w:name="_Toc169195321"/>
      <w:r w:rsidRPr="002A5152">
        <w:rPr>
          <w:rFonts w:cs="Arial"/>
        </w:rPr>
        <w:t>Diagrama de Navegação</w:t>
      </w:r>
      <w:bookmarkEnd w:id="109"/>
      <w:bookmarkEnd w:id="110"/>
    </w:p>
    <w:p w14:paraId="684E6A12" w14:textId="77777777" w:rsidR="006A1A7E" w:rsidRPr="002A5152" w:rsidRDefault="006A1A7E" w:rsidP="0038435A">
      <w:pPr>
        <w:spacing w:line="360" w:lineRule="auto"/>
        <w:rPr>
          <w:rFonts w:cs="Arial"/>
        </w:rPr>
      </w:pPr>
    </w:p>
    <w:p w14:paraId="5119F6CB" w14:textId="42B55F1A" w:rsidR="00CD380E" w:rsidRPr="002A5152" w:rsidRDefault="00CD380E" w:rsidP="0038435A">
      <w:pPr>
        <w:pStyle w:val="Legenda"/>
        <w:keepNext/>
        <w:spacing w:line="360" w:lineRule="auto"/>
        <w:jc w:val="center"/>
        <w:rPr>
          <w:rFonts w:cs="Arial"/>
        </w:rPr>
      </w:pPr>
      <w:bookmarkStart w:id="111" w:name="_Toc169196555"/>
      <w:r w:rsidRPr="002A5152">
        <w:rPr>
          <w:rFonts w:cs="Arial"/>
        </w:rPr>
        <w:t xml:space="preserve">Figura </w:t>
      </w:r>
      <w:r w:rsidRPr="002A5152">
        <w:rPr>
          <w:rFonts w:cs="Arial"/>
        </w:rPr>
        <w:fldChar w:fldCharType="begin"/>
      </w:r>
      <w:r w:rsidRPr="002A5152">
        <w:rPr>
          <w:rFonts w:cs="Arial"/>
        </w:rPr>
        <w:instrText xml:space="preserve"> SEQ Figura \* ARABIC </w:instrText>
      </w:r>
      <w:r w:rsidRPr="002A5152">
        <w:rPr>
          <w:rFonts w:cs="Arial"/>
        </w:rPr>
        <w:fldChar w:fldCharType="separate"/>
      </w:r>
      <w:r w:rsidR="00752429">
        <w:rPr>
          <w:rFonts w:cs="Arial"/>
          <w:noProof/>
        </w:rPr>
        <w:t>22</w:t>
      </w:r>
      <w:r w:rsidRPr="002A5152">
        <w:rPr>
          <w:rFonts w:cs="Arial"/>
        </w:rPr>
        <w:fldChar w:fldCharType="end"/>
      </w:r>
      <w:r w:rsidRPr="002A5152">
        <w:rPr>
          <w:rFonts w:cs="Arial"/>
        </w:rPr>
        <w:t xml:space="preserve"> - Diagrama de navegação</w:t>
      </w:r>
      <w:bookmarkEnd w:id="111"/>
    </w:p>
    <w:p w14:paraId="7592301C" w14:textId="77777777" w:rsidR="004E0CF4" w:rsidRPr="002A5152" w:rsidRDefault="00957917" w:rsidP="0038435A">
      <w:pPr>
        <w:spacing w:line="360" w:lineRule="auto"/>
        <w:rPr>
          <w:rFonts w:cs="Arial"/>
          <w:i/>
        </w:rPr>
      </w:pPr>
      <w:r w:rsidRPr="002A5152">
        <w:rPr>
          <w:rFonts w:cs="Arial"/>
          <w:i/>
          <w:noProof/>
        </w:rPr>
        <w:drawing>
          <wp:inline distT="0" distB="0" distL="0" distR="0" wp14:anchorId="7893748D" wp14:editId="13DE5A0E">
            <wp:extent cx="5943600" cy="3358515"/>
            <wp:effectExtent l="0" t="0" r="0" b="0"/>
            <wp:docPr id="10936328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3287" name="Imagem 1" descr="Diagrama&#10;&#10;Descrição gerada automaticamente"/>
                    <pic:cNvPicPr/>
                  </pic:nvPicPr>
                  <pic:blipFill>
                    <a:blip r:embed="rId40"/>
                    <a:stretch>
                      <a:fillRect/>
                    </a:stretch>
                  </pic:blipFill>
                  <pic:spPr>
                    <a:xfrm>
                      <a:off x="0" y="0"/>
                      <a:ext cx="5943600" cy="3358515"/>
                    </a:xfrm>
                    <a:prstGeom prst="rect">
                      <a:avLst/>
                    </a:prstGeom>
                  </pic:spPr>
                </pic:pic>
              </a:graphicData>
            </a:graphic>
          </wp:inline>
        </w:drawing>
      </w:r>
    </w:p>
    <w:p w14:paraId="2C04AF25" w14:textId="77777777" w:rsidR="00CD380E" w:rsidRPr="002A5152" w:rsidRDefault="00CD380E" w:rsidP="0038435A">
      <w:pPr>
        <w:spacing w:line="360" w:lineRule="auto"/>
        <w:jc w:val="center"/>
        <w:rPr>
          <w:rFonts w:cs="Arial"/>
          <w:sz w:val="20"/>
        </w:rPr>
      </w:pPr>
      <w:r w:rsidRPr="002A5152">
        <w:rPr>
          <w:rFonts w:cs="Arial"/>
          <w:sz w:val="20"/>
        </w:rPr>
        <w:t>Fonte: Do próprio autor, 2024</w:t>
      </w:r>
    </w:p>
    <w:p w14:paraId="0CD4285F" w14:textId="4D7C0FA6" w:rsidR="00EE4D52" w:rsidRPr="002A5152" w:rsidRDefault="00EE4D52" w:rsidP="0038435A">
      <w:pPr>
        <w:widowControl/>
        <w:autoSpaceDE/>
        <w:autoSpaceDN/>
        <w:spacing w:line="360" w:lineRule="auto"/>
        <w:rPr>
          <w:rFonts w:cs="Arial"/>
        </w:rPr>
      </w:pPr>
    </w:p>
    <w:p w14:paraId="78AEDB90" w14:textId="310E720C" w:rsidR="006A1A7E" w:rsidRPr="002A5152" w:rsidRDefault="004E0CF4" w:rsidP="0038435A">
      <w:pPr>
        <w:pStyle w:val="Ttulo2"/>
        <w:spacing w:line="360" w:lineRule="auto"/>
        <w:rPr>
          <w:rFonts w:cs="Arial"/>
        </w:rPr>
      </w:pPr>
      <w:bookmarkStart w:id="112" w:name="_Toc106706829"/>
      <w:bookmarkStart w:id="113" w:name="_Toc169195322"/>
      <w:r w:rsidRPr="002A5152">
        <w:rPr>
          <w:rFonts w:cs="Arial"/>
        </w:rPr>
        <w:t xml:space="preserve">Decisões do </w:t>
      </w:r>
      <w:r w:rsidR="009D142A" w:rsidRPr="002A5152">
        <w:rPr>
          <w:rFonts w:cs="Arial"/>
        </w:rPr>
        <w:t>Design Digital</w:t>
      </w:r>
      <w:bookmarkEnd w:id="112"/>
      <w:bookmarkEnd w:id="113"/>
    </w:p>
    <w:p w14:paraId="1DD53181" w14:textId="43BD7884" w:rsidR="006A1A7E" w:rsidRPr="002A5152" w:rsidRDefault="00681A45" w:rsidP="0038435A">
      <w:pPr>
        <w:widowControl/>
        <w:autoSpaceDE/>
        <w:autoSpaceDN/>
        <w:spacing w:line="360" w:lineRule="auto"/>
        <w:ind w:firstLine="720"/>
        <w:jc w:val="both"/>
        <w:rPr>
          <w:rFonts w:cs="Arial"/>
        </w:rPr>
      </w:pPr>
      <w:r w:rsidRPr="002A5152">
        <w:rPr>
          <w:rFonts w:cs="Arial"/>
        </w:rPr>
        <w:t>Todo o layout foi pensado em proporcionar cuidado e</w:t>
      </w:r>
      <w:r w:rsidR="00A63DED" w:rsidRPr="002A5152">
        <w:rPr>
          <w:rFonts w:cs="Arial"/>
        </w:rPr>
        <w:t xml:space="preserve"> acolhimento </w:t>
      </w:r>
      <w:r w:rsidR="00A65E86" w:rsidRPr="002A5152">
        <w:rPr>
          <w:rFonts w:cs="Arial"/>
        </w:rPr>
        <w:t xml:space="preserve">a cada visitante que for visitar o site do software CONEXSP. As formas utilizadas, contornos, </w:t>
      </w:r>
      <w:r w:rsidR="00C86569" w:rsidRPr="002A5152">
        <w:rPr>
          <w:rFonts w:cs="Arial"/>
        </w:rPr>
        <w:t>cores acolhedoras, tudo foi pensado em promover o cuidado que possuímos com os doadores</w:t>
      </w:r>
      <w:r w:rsidR="00A10465" w:rsidRPr="002A5152">
        <w:rPr>
          <w:rFonts w:cs="Arial"/>
        </w:rPr>
        <w:t xml:space="preserve">. </w:t>
      </w:r>
      <w:r w:rsidR="0004229F" w:rsidRPr="002A5152">
        <w:rPr>
          <w:rFonts w:cs="Arial"/>
        </w:rPr>
        <w:t xml:space="preserve">Em nosso MIV deixamos claro todos os elementos que compõem </w:t>
      </w:r>
      <w:r w:rsidR="00C67960" w:rsidRPr="002A5152">
        <w:rPr>
          <w:rFonts w:cs="Arial"/>
        </w:rPr>
        <w:t>a logo, sendo eles: Gota de sangue (estilizada em tons quentes, simboliza a vida e a esperança)</w:t>
      </w:r>
      <w:r w:rsidR="00541175" w:rsidRPr="002A5152">
        <w:rPr>
          <w:rFonts w:cs="Arial"/>
        </w:rPr>
        <w:t>. – Círculo (Completo, em tom acolhedor. Une a mão e a gota, representando a c</w:t>
      </w:r>
      <w:r w:rsidR="00AB260F" w:rsidRPr="002A5152">
        <w:rPr>
          <w:rFonts w:cs="Arial"/>
        </w:rPr>
        <w:t>onexão). – Palma virada para cima (Aberta, em um tom acolhedo</w:t>
      </w:r>
      <w:r w:rsidR="005460F7" w:rsidRPr="002A5152">
        <w:rPr>
          <w:rFonts w:cs="Arial"/>
        </w:rPr>
        <w:t>r. Simboliza o ato de doar e o apoio que buscamos oferecer aos doadores</w:t>
      </w:r>
      <w:r w:rsidR="000D65CF" w:rsidRPr="002A5152">
        <w:rPr>
          <w:rFonts w:cs="Arial"/>
        </w:rPr>
        <w:t xml:space="preserve">). </w:t>
      </w:r>
    </w:p>
    <w:p w14:paraId="57AF848B" w14:textId="77777777" w:rsidR="006A1A7E" w:rsidRPr="002A5152" w:rsidRDefault="006A1A7E" w:rsidP="0038435A">
      <w:pPr>
        <w:spacing w:line="360" w:lineRule="auto"/>
        <w:rPr>
          <w:rFonts w:cs="Arial"/>
        </w:rPr>
      </w:pPr>
    </w:p>
    <w:p w14:paraId="5FD6EA21" w14:textId="77777777" w:rsidR="006A1A7E" w:rsidRPr="002A5152" w:rsidRDefault="006A1A7E" w:rsidP="0038435A">
      <w:pPr>
        <w:spacing w:line="360" w:lineRule="auto"/>
        <w:rPr>
          <w:rFonts w:cs="Arial"/>
        </w:rPr>
      </w:pPr>
    </w:p>
    <w:p w14:paraId="15592EC9" w14:textId="77777777" w:rsidR="006A1A7E" w:rsidRPr="002A5152" w:rsidRDefault="006A1A7E" w:rsidP="0038435A">
      <w:pPr>
        <w:spacing w:line="360" w:lineRule="auto"/>
        <w:rPr>
          <w:rFonts w:cs="Arial"/>
        </w:rPr>
      </w:pPr>
    </w:p>
    <w:p w14:paraId="42311229" w14:textId="77777777" w:rsidR="006A1A7E" w:rsidRPr="002A5152" w:rsidRDefault="006A1A7E" w:rsidP="0038435A">
      <w:pPr>
        <w:spacing w:line="360" w:lineRule="auto"/>
        <w:rPr>
          <w:rFonts w:cs="Arial"/>
        </w:rPr>
      </w:pPr>
    </w:p>
    <w:p w14:paraId="6386069D" w14:textId="77777777" w:rsidR="006A1A7E" w:rsidRPr="002A5152" w:rsidRDefault="006A1A7E" w:rsidP="0038435A">
      <w:pPr>
        <w:spacing w:line="360" w:lineRule="auto"/>
        <w:rPr>
          <w:rFonts w:cs="Arial"/>
        </w:rPr>
      </w:pPr>
    </w:p>
    <w:p w14:paraId="71561620" w14:textId="77777777" w:rsidR="006A1A7E" w:rsidRPr="002A5152" w:rsidRDefault="006A1A7E" w:rsidP="0038435A">
      <w:pPr>
        <w:spacing w:line="360" w:lineRule="auto"/>
        <w:rPr>
          <w:rFonts w:cs="Arial"/>
        </w:rPr>
      </w:pPr>
    </w:p>
    <w:p w14:paraId="09839CCD" w14:textId="77777777" w:rsidR="006A1A7E" w:rsidRPr="002A5152" w:rsidRDefault="006A1A7E" w:rsidP="0038435A">
      <w:pPr>
        <w:spacing w:line="360" w:lineRule="auto"/>
        <w:rPr>
          <w:rFonts w:cs="Arial"/>
        </w:rPr>
      </w:pPr>
    </w:p>
    <w:p w14:paraId="7285B502" w14:textId="77777777" w:rsidR="006A1A7E" w:rsidRPr="002A5152" w:rsidRDefault="006A1A7E" w:rsidP="0038435A">
      <w:pPr>
        <w:spacing w:line="360" w:lineRule="auto"/>
        <w:rPr>
          <w:rFonts w:cs="Arial"/>
        </w:rPr>
      </w:pPr>
    </w:p>
    <w:p w14:paraId="11543E64" w14:textId="77777777" w:rsidR="006A1A7E" w:rsidRPr="002A5152" w:rsidRDefault="006A1A7E" w:rsidP="0038435A">
      <w:pPr>
        <w:spacing w:line="360" w:lineRule="auto"/>
        <w:rPr>
          <w:rFonts w:cs="Arial"/>
        </w:rPr>
      </w:pPr>
    </w:p>
    <w:p w14:paraId="20978091" w14:textId="77777777" w:rsidR="006A1A7E" w:rsidRPr="002A5152" w:rsidRDefault="006A1A7E" w:rsidP="0038435A">
      <w:pPr>
        <w:spacing w:line="360" w:lineRule="auto"/>
        <w:rPr>
          <w:rFonts w:cs="Arial"/>
        </w:rPr>
      </w:pPr>
    </w:p>
    <w:p w14:paraId="08A04331" w14:textId="77777777" w:rsidR="006A1A7E" w:rsidRPr="002A5152" w:rsidRDefault="006A1A7E" w:rsidP="0038435A">
      <w:pPr>
        <w:spacing w:line="360" w:lineRule="auto"/>
        <w:rPr>
          <w:rFonts w:cs="Arial"/>
        </w:rPr>
      </w:pPr>
    </w:p>
    <w:p w14:paraId="7D0E2954" w14:textId="77777777" w:rsidR="006A1A7E" w:rsidRPr="002A5152" w:rsidRDefault="006A1A7E" w:rsidP="0038435A">
      <w:pPr>
        <w:spacing w:line="360" w:lineRule="auto"/>
        <w:rPr>
          <w:rFonts w:cs="Arial"/>
        </w:rPr>
      </w:pPr>
    </w:p>
    <w:p w14:paraId="5CA2AEBC" w14:textId="68164D5E" w:rsidR="00A660B3" w:rsidRPr="002A5152" w:rsidRDefault="00A660B3" w:rsidP="0038435A">
      <w:pPr>
        <w:widowControl/>
        <w:autoSpaceDE/>
        <w:autoSpaceDN/>
        <w:spacing w:line="360" w:lineRule="auto"/>
        <w:rPr>
          <w:rFonts w:cs="Arial"/>
          <w:color w:val="000000"/>
        </w:rPr>
      </w:pPr>
    </w:p>
    <w:p w14:paraId="040D882D" w14:textId="77777777" w:rsidR="00A660B3" w:rsidRPr="002A5152" w:rsidRDefault="00A660B3" w:rsidP="0038435A">
      <w:pPr>
        <w:widowControl/>
        <w:autoSpaceDE/>
        <w:autoSpaceDN/>
        <w:spacing w:line="360" w:lineRule="auto"/>
        <w:rPr>
          <w:rFonts w:cs="Arial"/>
          <w:sz w:val="28"/>
          <w:szCs w:val="28"/>
        </w:rPr>
      </w:pPr>
    </w:p>
    <w:p w14:paraId="2D9CFFD2" w14:textId="77777777" w:rsidR="00821593" w:rsidRPr="002A5152" w:rsidRDefault="00821593" w:rsidP="0038435A">
      <w:pPr>
        <w:widowControl/>
        <w:autoSpaceDE/>
        <w:autoSpaceDN/>
        <w:spacing w:line="360" w:lineRule="auto"/>
        <w:rPr>
          <w:rFonts w:cs="Arial"/>
          <w:sz w:val="28"/>
          <w:szCs w:val="28"/>
        </w:rPr>
      </w:pPr>
    </w:p>
    <w:p w14:paraId="1A0FBE36" w14:textId="7B0ED4C1" w:rsidR="00821593" w:rsidRPr="002A5152" w:rsidRDefault="00821593" w:rsidP="0038435A">
      <w:pPr>
        <w:widowControl/>
        <w:autoSpaceDE/>
        <w:autoSpaceDN/>
        <w:spacing w:line="360" w:lineRule="auto"/>
        <w:rPr>
          <w:rFonts w:cs="Arial"/>
          <w:sz w:val="28"/>
          <w:szCs w:val="28"/>
        </w:rPr>
      </w:pPr>
      <w:r w:rsidRPr="002A5152">
        <w:rPr>
          <w:rFonts w:cs="Arial"/>
          <w:sz w:val="28"/>
          <w:szCs w:val="28"/>
        </w:rPr>
        <w:br w:type="page"/>
      </w:r>
    </w:p>
    <w:p w14:paraId="7620128D" w14:textId="77777777" w:rsidR="006621AE" w:rsidRPr="002A5152" w:rsidRDefault="006621AE" w:rsidP="006621AE">
      <w:pPr>
        <w:pStyle w:val="Ttulo2"/>
        <w:numPr>
          <w:ilvl w:val="0"/>
          <w:numId w:val="0"/>
        </w:numPr>
        <w:rPr>
          <w:rFonts w:cs="Arial"/>
        </w:rPr>
      </w:pPr>
      <w:bookmarkStart w:id="114" w:name="_Toc106706830"/>
      <w:bookmarkStart w:id="115" w:name="_Toc169195323"/>
      <w:r w:rsidRPr="002A5152">
        <w:rPr>
          <w:rFonts w:cs="Arial"/>
        </w:rPr>
        <w:lastRenderedPageBreak/>
        <w:t>Referência Bibliográfica</w:t>
      </w:r>
      <w:bookmarkEnd w:id="114"/>
      <w:bookmarkEnd w:id="115"/>
    </w:p>
    <w:p w14:paraId="4774ABA6" w14:textId="77777777" w:rsidR="006621AE" w:rsidRPr="002A5152" w:rsidRDefault="006621AE" w:rsidP="006621AE">
      <w:pPr>
        <w:rPr>
          <w:rFonts w:cs="Arial"/>
        </w:rPr>
      </w:pPr>
    </w:p>
    <w:p w14:paraId="61E9E608" w14:textId="77777777" w:rsidR="006621AE" w:rsidRPr="002A5152" w:rsidRDefault="006621AE" w:rsidP="006621AE">
      <w:pPr>
        <w:spacing w:line="360" w:lineRule="auto"/>
        <w:rPr>
          <w:rFonts w:cs="Arial"/>
          <w:szCs w:val="24"/>
        </w:rPr>
      </w:pPr>
      <w:r w:rsidRPr="002A5152">
        <w:rPr>
          <w:rFonts w:cs="Arial"/>
          <w:szCs w:val="24"/>
        </w:rPr>
        <w:t xml:space="preserve">BEZERRA, Eduardo. </w:t>
      </w:r>
      <w:r w:rsidRPr="002A5152">
        <w:rPr>
          <w:rFonts w:cs="Arial"/>
          <w:b/>
          <w:szCs w:val="24"/>
        </w:rPr>
        <w:t>Princípios de Análise e Projeto de Sistemas com UML</w:t>
      </w:r>
      <w:r w:rsidRPr="002A5152">
        <w:rPr>
          <w:rFonts w:cs="Arial"/>
          <w:szCs w:val="24"/>
        </w:rPr>
        <w:t>. 3 ed. Rio de Janeiro: Elsevier, 2015.</w:t>
      </w:r>
    </w:p>
    <w:p w14:paraId="652A9BDE" w14:textId="77777777" w:rsidR="006621AE" w:rsidRPr="002A5152" w:rsidRDefault="006621AE" w:rsidP="006621AE">
      <w:pPr>
        <w:rPr>
          <w:rFonts w:cs="Arial"/>
        </w:rPr>
      </w:pPr>
    </w:p>
    <w:p w14:paraId="2EAA811F" w14:textId="77777777" w:rsidR="006621AE" w:rsidRPr="002A5152" w:rsidRDefault="006621AE" w:rsidP="006621AE">
      <w:pPr>
        <w:widowControl/>
        <w:autoSpaceDE/>
        <w:autoSpaceDN/>
        <w:spacing w:line="240" w:lineRule="auto"/>
        <w:rPr>
          <w:rFonts w:cs="Arial"/>
          <w:szCs w:val="24"/>
        </w:rPr>
      </w:pPr>
    </w:p>
    <w:p w14:paraId="5E284432" w14:textId="77777777" w:rsidR="006621AE" w:rsidRPr="002A5152" w:rsidRDefault="006621AE" w:rsidP="006621AE">
      <w:pPr>
        <w:widowControl/>
        <w:autoSpaceDE/>
        <w:autoSpaceDN/>
        <w:spacing w:line="240" w:lineRule="auto"/>
        <w:jc w:val="both"/>
        <w:rPr>
          <w:rFonts w:cs="Arial"/>
          <w:szCs w:val="24"/>
        </w:rPr>
      </w:pPr>
      <w:r w:rsidRPr="002A5152">
        <w:rPr>
          <w:rFonts w:cs="Arial"/>
          <w:szCs w:val="24"/>
        </w:rPr>
        <w:t xml:space="preserve">Júnior, José F. </w:t>
      </w:r>
      <w:r w:rsidRPr="002A5152">
        <w:rPr>
          <w:rFonts w:cs="Arial"/>
          <w:i/>
          <w:iCs/>
          <w:szCs w:val="24"/>
        </w:rPr>
        <w:t>PM Canvas 2ED</w:t>
      </w:r>
      <w:r w:rsidRPr="002A5152">
        <w:rPr>
          <w:rFonts w:cs="Arial"/>
          <w:szCs w:val="24"/>
        </w:rPr>
        <w:t>. Disponível em: Minha Biblioteca, (2nd edição). Editora Saraiva, 2020.</w:t>
      </w:r>
    </w:p>
    <w:p w14:paraId="49CD2C5F" w14:textId="77777777" w:rsidR="006621AE" w:rsidRPr="002A5152" w:rsidRDefault="006621AE" w:rsidP="006621AE">
      <w:pPr>
        <w:widowControl/>
        <w:autoSpaceDE/>
        <w:autoSpaceDN/>
        <w:spacing w:line="240" w:lineRule="auto"/>
        <w:jc w:val="both"/>
        <w:rPr>
          <w:rFonts w:cs="Arial"/>
          <w:szCs w:val="24"/>
        </w:rPr>
      </w:pPr>
      <w:r w:rsidRPr="002A5152">
        <w:rPr>
          <w:rFonts w:cs="Arial"/>
        </w:rPr>
        <w:t xml:space="preserve">Unidade do Ensino Superior de Graduação (CESU). </w:t>
      </w:r>
      <w:r w:rsidRPr="002A5152">
        <w:rPr>
          <w:rFonts w:cs="Arial"/>
          <w:b/>
        </w:rPr>
        <w:t>Manual de Projetos Interdisciplinares para o CST em Desenvolvimento de Software Multiplataforma</w:t>
      </w:r>
      <w:r w:rsidRPr="002A5152">
        <w:rPr>
          <w:rFonts w:cs="Arial"/>
        </w:rPr>
        <w:t>. São Paulo: Centro Paula Souza, 2021.</w:t>
      </w:r>
    </w:p>
    <w:p w14:paraId="5F2C1C2A" w14:textId="77777777" w:rsidR="006621AE" w:rsidRPr="002A5152" w:rsidRDefault="006621AE" w:rsidP="006621AE">
      <w:pPr>
        <w:widowControl/>
        <w:spacing w:line="240" w:lineRule="auto"/>
        <w:jc w:val="both"/>
        <w:rPr>
          <w:rFonts w:cs="Arial"/>
        </w:rPr>
      </w:pPr>
    </w:p>
    <w:p w14:paraId="3A41676D" w14:textId="77777777" w:rsidR="006621AE" w:rsidRPr="002A5152" w:rsidRDefault="006621AE" w:rsidP="006621AE">
      <w:pPr>
        <w:widowControl/>
        <w:spacing w:before="240" w:after="240" w:line="240" w:lineRule="auto"/>
        <w:jc w:val="both"/>
        <w:rPr>
          <w:rFonts w:eastAsia="Arial" w:cs="Arial"/>
          <w:color w:val="000000" w:themeColor="text1"/>
          <w:szCs w:val="24"/>
        </w:rPr>
      </w:pPr>
      <w:r w:rsidRPr="002A5152">
        <w:rPr>
          <w:rFonts w:eastAsia="Arial" w:cs="Arial"/>
          <w:color w:val="000000" w:themeColor="text1"/>
          <w:szCs w:val="24"/>
        </w:rPr>
        <w:t>--------------------------------------------------------------------------------------------------------------------</w:t>
      </w:r>
    </w:p>
    <w:p w14:paraId="7A299736"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(Ayache, Mohamad, 2023. Disponível em: </w:t>
      </w:r>
      <w:hyperlink r:id="rId41">
        <w:r w:rsidRPr="002A5152">
          <w:rPr>
            <w:rStyle w:val="Hyperlink"/>
            <w:rFonts w:cs="Arial"/>
            <w:szCs w:val="24"/>
          </w:rPr>
          <w:t>Quais são os Direito de quem doa sangue no Brasil? | Jusbrasil</w:t>
        </w:r>
      </w:hyperlink>
      <w:hyperlink r:id="rId42">
        <w:r w:rsidRPr="002A5152">
          <w:rPr>
            <w:rStyle w:val="Hyperlink"/>
            <w:rFonts w:cs="Arial"/>
            <w:szCs w:val="24"/>
          </w:rPr>
          <w:t>.</w:t>
        </w:r>
      </w:hyperlink>
      <w:r w:rsidRPr="002A5152">
        <w:rPr>
          <w:rFonts w:eastAsia="Arial" w:cs="Arial"/>
          <w:color w:val="000000" w:themeColor="text1"/>
          <w:szCs w:val="24"/>
        </w:rPr>
        <w:t xml:space="preserve"> Acesso em: 29/04/2024).</w:t>
      </w:r>
    </w:p>
    <w:p w14:paraId="289AF1EC" w14:textId="77777777" w:rsidR="006621AE" w:rsidRPr="002A5152" w:rsidRDefault="006621AE" w:rsidP="006621AE">
      <w:pPr>
        <w:spacing w:before="240" w:after="240" w:line="360" w:lineRule="auto"/>
        <w:rPr>
          <w:rFonts w:eastAsia="Arial" w:cs="Arial"/>
          <w:color w:val="000000" w:themeColor="text1"/>
          <w:szCs w:val="24"/>
        </w:rPr>
      </w:pPr>
    </w:p>
    <w:p w14:paraId="5B3FB596"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(Barrucho, L. G, 2015, BBC News. Disponível em: </w:t>
      </w:r>
      <w:hyperlink r:id="rId43">
        <w:r w:rsidRPr="002A5152">
          <w:rPr>
            <w:rStyle w:val="Hyperlink"/>
            <w:rFonts w:cs="Arial"/>
            <w:szCs w:val="24"/>
          </w:rPr>
          <w:t>O que falta para o Brasil doar mais sangue? - BBC News Brasil.</w:t>
        </w:r>
      </w:hyperlink>
      <w:r w:rsidRPr="002A5152">
        <w:rPr>
          <w:rFonts w:eastAsia="Arial" w:cs="Arial"/>
          <w:color w:val="000000" w:themeColor="text1"/>
          <w:szCs w:val="24"/>
        </w:rPr>
        <w:t xml:space="preserve"> Acesso em: 29/04/2024).</w:t>
      </w:r>
    </w:p>
    <w:p w14:paraId="362626F1" w14:textId="77777777" w:rsidR="006621AE" w:rsidRPr="002A5152" w:rsidRDefault="006621AE" w:rsidP="006621AE">
      <w:pPr>
        <w:spacing w:before="240" w:after="240" w:line="360" w:lineRule="auto"/>
        <w:rPr>
          <w:rFonts w:eastAsia="Arial" w:cs="Arial"/>
          <w:color w:val="000000" w:themeColor="text1"/>
          <w:szCs w:val="24"/>
        </w:rPr>
      </w:pPr>
    </w:p>
    <w:p w14:paraId="70B0B128"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(Filho, Wilson, 2011. Disponível em: </w:t>
      </w:r>
      <w:hyperlink r:id="rId44" w:anchor=":~:text=Congresso%20Nacional%20decreta%3A-,Art.,e%20cinco%20anos%2C%2015%25.">
        <w:r w:rsidRPr="002A5152">
          <w:rPr>
            <w:rStyle w:val="Hyperlink"/>
            <w:rFonts w:cs="Arial"/>
            <w:szCs w:val="24"/>
          </w:rPr>
          <w:t>https://www.camara.leg.br/proposicoesWeb/prop_mostrarintegra?codteor=1538107&amp;filename=Avulso%20PL%202137/2011</w:t>
        </w:r>
      </w:hyperlink>
      <w:hyperlink r:id="rId45">
        <w:r w:rsidRPr="002A5152">
          <w:rPr>
            <w:rStyle w:val="Hyperlink"/>
            <w:rFonts w:cs="Arial"/>
            <w:szCs w:val="24"/>
          </w:rPr>
          <w:t>.</w:t>
        </w:r>
      </w:hyperlink>
      <w:r w:rsidRPr="002A5152">
        <w:rPr>
          <w:rFonts w:eastAsia="Arial" w:cs="Arial"/>
          <w:color w:val="000000" w:themeColor="text1"/>
          <w:szCs w:val="24"/>
        </w:rPr>
        <w:t xml:space="preserve"> Acesso em: 29/04/2024).</w:t>
      </w:r>
    </w:p>
    <w:p w14:paraId="458941EB" w14:textId="77777777" w:rsidR="006621AE" w:rsidRPr="002A5152" w:rsidRDefault="006621AE" w:rsidP="006621AE">
      <w:pPr>
        <w:spacing w:before="240" w:after="240" w:line="360" w:lineRule="auto"/>
        <w:rPr>
          <w:rFonts w:eastAsia="Arial" w:cs="Arial"/>
          <w:color w:val="000000" w:themeColor="text1"/>
          <w:szCs w:val="24"/>
        </w:rPr>
      </w:pPr>
      <w:r w:rsidRPr="002A5152">
        <w:rPr>
          <w:rFonts w:cs="Arial"/>
        </w:rPr>
        <w:br/>
      </w:r>
      <w:r w:rsidRPr="002A5152">
        <w:rPr>
          <w:rFonts w:eastAsia="Arial" w:cs="Arial"/>
          <w:color w:val="000000" w:themeColor="text1"/>
          <w:szCs w:val="24"/>
        </w:rPr>
        <w:t xml:space="preserve">(Ministério da Saúde, 2022. Disponível em: </w:t>
      </w:r>
      <w:hyperlink r:id="rId46">
        <w:r w:rsidRPr="002A5152">
          <w:rPr>
            <w:rStyle w:val="Hyperlink"/>
            <w:rFonts w:cs="Arial"/>
            <w:szCs w:val="24"/>
          </w:rPr>
          <w:t>https://www.gov.br/saude/pt-br/composicao/saes/sangue.</w:t>
        </w:r>
      </w:hyperlink>
      <w:r w:rsidRPr="002A5152">
        <w:rPr>
          <w:rFonts w:eastAsia="Arial" w:cs="Arial"/>
          <w:color w:val="000000" w:themeColor="text1"/>
          <w:szCs w:val="24"/>
        </w:rPr>
        <w:t xml:space="preserve"> Acesso em: 29/04/2024).</w:t>
      </w:r>
    </w:p>
    <w:p w14:paraId="3DB2ADE9" w14:textId="77777777" w:rsidR="006621AE" w:rsidRPr="002A5152" w:rsidRDefault="006621AE" w:rsidP="006621AE">
      <w:pPr>
        <w:spacing w:before="240" w:after="240" w:line="360" w:lineRule="auto"/>
        <w:rPr>
          <w:rFonts w:eastAsia="Arial" w:cs="Arial"/>
          <w:color w:val="000000" w:themeColor="text1"/>
          <w:szCs w:val="24"/>
        </w:rPr>
      </w:pPr>
    </w:p>
    <w:p w14:paraId="0AC69FCF"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(Modesto, Celina, 2023. Disponível em: </w:t>
      </w:r>
      <w:hyperlink r:id="rId47">
        <w:r w:rsidRPr="002A5152">
          <w:rPr>
            <w:rStyle w:val="Hyperlink"/>
            <w:rFonts w:cs="Arial"/>
            <w:szCs w:val="24"/>
          </w:rPr>
          <w:t>Saiba direitos do trabalhador que doa sangue — Tribunal Regional do Trabalho 13ª Região - Paraíba (trt13.jus.br).</w:t>
        </w:r>
      </w:hyperlink>
      <w:r w:rsidRPr="002A5152">
        <w:rPr>
          <w:rFonts w:eastAsia="Arial" w:cs="Arial"/>
          <w:color w:val="000000" w:themeColor="text1"/>
          <w:szCs w:val="24"/>
        </w:rPr>
        <w:t xml:space="preserve"> Acesso em: 29/04/2024).</w:t>
      </w:r>
    </w:p>
    <w:p w14:paraId="00ED8BB7" w14:textId="77777777" w:rsidR="006621AE" w:rsidRPr="002A5152" w:rsidRDefault="006621AE" w:rsidP="006621AE">
      <w:pPr>
        <w:spacing w:before="240" w:after="240" w:line="360" w:lineRule="auto"/>
        <w:rPr>
          <w:rFonts w:eastAsia="Arial" w:cs="Arial"/>
          <w:color w:val="000000" w:themeColor="text1"/>
          <w:szCs w:val="24"/>
        </w:rPr>
      </w:pPr>
    </w:p>
    <w:p w14:paraId="341591D8"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(Nações Unidas, 2022. Disponível em: </w:t>
      </w:r>
      <w:hyperlink r:id="rId48">
        <w:r w:rsidRPr="002A5152">
          <w:rPr>
            <w:rStyle w:val="Hyperlink"/>
            <w:rFonts w:cs="Arial"/>
            <w:szCs w:val="24"/>
          </w:rPr>
          <w:t>O que falta para o Brasil doar mais sangue? - BBC News Brasil</w:t>
        </w:r>
      </w:hyperlink>
      <w:r w:rsidRPr="002A5152">
        <w:rPr>
          <w:rFonts w:eastAsia="Arial" w:cs="Arial"/>
          <w:color w:val="000000" w:themeColor="text1"/>
          <w:szCs w:val="24"/>
        </w:rPr>
        <w:t xml:space="preserve"> Acesso em: 29/04/2024).</w:t>
      </w:r>
    </w:p>
    <w:p w14:paraId="3A88E54F" w14:textId="77777777" w:rsidR="006621AE" w:rsidRPr="002A5152" w:rsidRDefault="006621AE" w:rsidP="006621AE">
      <w:pPr>
        <w:spacing w:before="240" w:after="240" w:line="360" w:lineRule="auto"/>
        <w:rPr>
          <w:rFonts w:eastAsia="Arial" w:cs="Arial"/>
          <w:color w:val="000000" w:themeColor="text1"/>
          <w:szCs w:val="24"/>
        </w:rPr>
      </w:pPr>
    </w:p>
    <w:p w14:paraId="30D1E4E0" w14:textId="77777777" w:rsidR="006621AE" w:rsidRPr="002A5152" w:rsidRDefault="006621AE" w:rsidP="006621AE">
      <w:pPr>
        <w:spacing w:line="360" w:lineRule="auto"/>
        <w:jc w:val="both"/>
        <w:rPr>
          <w:rFonts w:cs="Arial"/>
          <w:color w:val="222222"/>
          <w:szCs w:val="24"/>
          <w:highlight w:val="white"/>
        </w:rPr>
      </w:pPr>
      <w:r w:rsidRPr="002A5152">
        <w:rPr>
          <w:rFonts w:cs="Arial"/>
          <w:color w:val="222222"/>
          <w:szCs w:val="24"/>
          <w:highlight w:val="white"/>
        </w:rPr>
        <w:t>BRASIL (Estado).</w:t>
      </w:r>
      <w:r w:rsidRPr="002A5152">
        <w:rPr>
          <w:rFonts w:cs="Arial"/>
          <w:b/>
          <w:color w:val="222222"/>
          <w:szCs w:val="24"/>
          <w:highlight w:val="white"/>
        </w:rPr>
        <w:t xml:space="preserve"> Lei nº 10.205</w:t>
      </w:r>
      <w:r w:rsidRPr="002A5152">
        <w:rPr>
          <w:rFonts w:cs="Arial"/>
          <w:color w:val="222222"/>
          <w:szCs w:val="24"/>
          <w:highlight w:val="white"/>
        </w:rPr>
        <w:t xml:space="preserve">, de 21 de março de 2001. 1. ed. Brasília, DF, 21 março. 2001. Disponível em: </w:t>
      </w:r>
      <w:r w:rsidRPr="002A5152">
        <w:rPr>
          <w:rFonts w:cs="Arial"/>
          <w:color w:val="222222"/>
          <w:szCs w:val="24"/>
        </w:rPr>
        <w:t>https://www.planalto.gov.br/ccivil_03/Leis/LEIS_2001/L10205.htm</w:t>
      </w:r>
      <w:r w:rsidRPr="002A5152">
        <w:rPr>
          <w:rFonts w:cs="Arial"/>
          <w:color w:val="222222"/>
          <w:szCs w:val="24"/>
          <w:highlight w:val="white"/>
        </w:rPr>
        <w:t>. Acesso em: 21/04/2024.</w:t>
      </w:r>
    </w:p>
    <w:p w14:paraId="7F462702" w14:textId="77777777" w:rsidR="006621AE" w:rsidRPr="002A5152" w:rsidRDefault="006621AE" w:rsidP="006621AE">
      <w:pPr>
        <w:spacing w:before="240" w:after="240" w:line="360" w:lineRule="auto"/>
        <w:rPr>
          <w:rFonts w:eastAsia="Arial" w:cs="Arial"/>
          <w:color w:val="000000" w:themeColor="text1"/>
          <w:szCs w:val="24"/>
        </w:rPr>
      </w:pPr>
    </w:p>
    <w:p w14:paraId="41537C6D"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(Schiavon, Fabiana, 2021. Disponível em: </w:t>
      </w:r>
      <w:hyperlink r:id="rId49">
        <w:r w:rsidRPr="002A5152">
          <w:rPr>
            <w:rStyle w:val="Hyperlink"/>
            <w:rFonts w:cs="Arial"/>
            <w:szCs w:val="24"/>
          </w:rPr>
          <w:t>Quase 50% dos brasileiros não doam sangue por medo ou falta de informação | Veja Saúde (abril.com.br)</w:t>
        </w:r>
      </w:hyperlink>
      <w:hyperlink r:id="rId50">
        <w:r w:rsidRPr="002A5152">
          <w:rPr>
            <w:rStyle w:val="Hyperlink"/>
            <w:rFonts w:cs="Arial"/>
            <w:szCs w:val="24"/>
          </w:rPr>
          <w:t>.</w:t>
        </w:r>
      </w:hyperlink>
      <w:r w:rsidRPr="002A5152">
        <w:rPr>
          <w:rFonts w:eastAsia="Arial" w:cs="Arial"/>
          <w:color w:val="000000" w:themeColor="text1"/>
          <w:szCs w:val="24"/>
        </w:rPr>
        <w:t xml:space="preserve"> Acesso em: 29/04/2024).</w:t>
      </w:r>
    </w:p>
    <w:p w14:paraId="3AD92F73" w14:textId="77777777" w:rsidR="006621AE" w:rsidRPr="002A5152" w:rsidRDefault="006621AE" w:rsidP="006621AE">
      <w:pPr>
        <w:spacing w:before="240" w:after="240" w:line="360" w:lineRule="auto"/>
        <w:rPr>
          <w:rFonts w:eastAsia="Arial" w:cs="Arial"/>
          <w:color w:val="000000" w:themeColor="text1"/>
          <w:szCs w:val="24"/>
        </w:rPr>
      </w:pPr>
    </w:p>
    <w:p w14:paraId="38FE1E0D" w14:textId="77777777" w:rsidR="006621AE" w:rsidRPr="002A5152" w:rsidRDefault="006621AE" w:rsidP="006621AE">
      <w:pPr>
        <w:spacing w:line="360" w:lineRule="auto"/>
        <w:jc w:val="both"/>
        <w:rPr>
          <w:rFonts w:cs="Arial"/>
          <w:color w:val="222222"/>
          <w:szCs w:val="24"/>
          <w:highlight w:val="white"/>
        </w:rPr>
      </w:pPr>
      <w:r w:rsidRPr="002A5152">
        <w:rPr>
          <w:rFonts w:cs="Arial"/>
          <w:color w:val="222222"/>
          <w:szCs w:val="24"/>
          <w:highlight w:val="white"/>
        </w:rPr>
        <w:t>BRASIL (Estado).</w:t>
      </w:r>
      <w:r w:rsidRPr="002A5152">
        <w:rPr>
          <w:rFonts w:cs="Arial"/>
          <w:b/>
          <w:color w:val="222222"/>
          <w:szCs w:val="24"/>
          <w:highlight w:val="white"/>
        </w:rPr>
        <w:t xml:space="preserve"> Lei nº 13.709</w:t>
      </w:r>
      <w:r w:rsidRPr="002A5152">
        <w:rPr>
          <w:rFonts w:cs="Arial"/>
          <w:color w:val="222222"/>
          <w:szCs w:val="24"/>
          <w:highlight w:val="white"/>
        </w:rPr>
        <w:t xml:space="preserve">, de 14 de agosto de 2018. 1. ed. Brasília, DF, 14 ago. 2018. Disponível em: </w:t>
      </w:r>
      <w:r w:rsidRPr="002A5152">
        <w:rPr>
          <w:rFonts w:cs="Arial"/>
          <w:color w:val="222222"/>
          <w:szCs w:val="24"/>
        </w:rPr>
        <w:t>https://www.planalto.gov.br/ccivil_03/_ato2015-2018/2018/lei/l13709.htm</w:t>
      </w:r>
      <w:r w:rsidRPr="002A5152">
        <w:rPr>
          <w:rFonts w:cs="Arial"/>
          <w:color w:val="222222"/>
          <w:szCs w:val="24"/>
          <w:highlight w:val="white"/>
        </w:rPr>
        <w:t>. Acesso em: 21/04/2024.</w:t>
      </w:r>
    </w:p>
    <w:p w14:paraId="07D3B94F" w14:textId="77777777" w:rsidR="006621AE" w:rsidRPr="002A5152" w:rsidRDefault="006621AE" w:rsidP="006621AE">
      <w:pPr>
        <w:spacing w:before="240" w:after="240" w:line="360" w:lineRule="auto"/>
        <w:rPr>
          <w:rFonts w:eastAsia="Arial" w:cs="Arial"/>
          <w:color w:val="000000" w:themeColor="text1"/>
          <w:szCs w:val="24"/>
        </w:rPr>
      </w:pPr>
    </w:p>
    <w:p w14:paraId="6078C458"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(Sabino, 2022, BBC News. Disponível em: </w:t>
      </w:r>
      <w:hyperlink r:id="rId51">
        <w:r w:rsidRPr="002A5152">
          <w:rPr>
            <w:rStyle w:val="Hyperlink"/>
            <w:rFonts w:cs="Arial"/>
            <w:szCs w:val="24"/>
          </w:rPr>
          <w:t>https://abre.ai/jCkb.</w:t>
        </w:r>
      </w:hyperlink>
      <w:r w:rsidRPr="002A5152">
        <w:rPr>
          <w:rFonts w:eastAsia="Arial" w:cs="Arial"/>
          <w:color w:val="000000" w:themeColor="text1"/>
          <w:szCs w:val="24"/>
        </w:rPr>
        <w:t xml:space="preserve"> Acesso em: 29/04/2024).</w:t>
      </w:r>
    </w:p>
    <w:p w14:paraId="14114A19" w14:textId="77777777" w:rsidR="006621AE" w:rsidRPr="002A5152" w:rsidRDefault="006621AE" w:rsidP="006621AE">
      <w:pPr>
        <w:spacing w:before="240" w:after="240" w:line="360" w:lineRule="auto"/>
        <w:rPr>
          <w:rFonts w:eastAsia="Arial" w:cs="Arial"/>
          <w:color w:val="000000" w:themeColor="text1"/>
          <w:szCs w:val="24"/>
        </w:rPr>
      </w:pPr>
    </w:p>
    <w:p w14:paraId="76546AA9" w14:textId="77777777" w:rsidR="006621AE" w:rsidRPr="002A5152" w:rsidRDefault="006621AE" w:rsidP="006621AE">
      <w:pPr>
        <w:spacing w:line="360" w:lineRule="auto"/>
        <w:jc w:val="both"/>
        <w:rPr>
          <w:rFonts w:cs="Arial"/>
          <w:szCs w:val="24"/>
        </w:rPr>
      </w:pPr>
      <w:r w:rsidRPr="002A5152">
        <w:rPr>
          <w:rFonts w:cs="Arial"/>
          <w:szCs w:val="24"/>
        </w:rPr>
        <w:t xml:space="preserve">Unidade do Ensino Superior de Graduação (CESU). </w:t>
      </w:r>
      <w:r w:rsidRPr="002A5152">
        <w:rPr>
          <w:rFonts w:cs="Arial"/>
          <w:b/>
          <w:szCs w:val="24"/>
        </w:rPr>
        <w:t>Manual de Projetos Interdisciplinares para o CST em Desenvolvimento de Software Multiplataforma</w:t>
      </w:r>
      <w:r w:rsidRPr="002A5152">
        <w:rPr>
          <w:rFonts w:cs="Arial"/>
          <w:szCs w:val="24"/>
        </w:rPr>
        <w:t>. São Paulo: Centro Paula Souza, 2021.</w:t>
      </w:r>
    </w:p>
    <w:p w14:paraId="1F8CBD79" w14:textId="77777777" w:rsidR="006621AE" w:rsidRPr="002A5152" w:rsidRDefault="006621AE" w:rsidP="006621AE">
      <w:pPr>
        <w:spacing w:line="360" w:lineRule="auto"/>
        <w:jc w:val="both"/>
        <w:rPr>
          <w:rFonts w:cs="Arial"/>
          <w:szCs w:val="24"/>
        </w:rPr>
      </w:pPr>
    </w:p>
    <w:p w14:paraId="754D89F8" w14:textId="77777777" w:rsidR="006621AE" w:rsidRPr="002A5152" w:rsidRDefault="006621AE" w:rsidP="006621AE">
      <w:pPr>
        <w:widowControl/>
        <w:spacing w:line="360" w:lineRule="auto"/>
        <w:jc w:val="both"/>
        <w:rPr>
          <w:rFonts w:eastAsia="Arial" w:cs="Arial"/>
          <w:color w:val="000000" w:themeColor="text1"/>
          <w:szCs w:val="24"/>
        </w:rPr>
      </w:pPr>
    </w:p>
    <w:p w14:paraId="3AB2E615" w14:textId="77777777" w:rsidR="006621AE" w:rsidRPr="002A5152" w:rsidRDefault="006621AE" w:rsidP="006621AE">
      <w:pPr>
        <w:widowControl/>
        <w:spacing w:line="360" w:lineRule="auto"/>
        <w:rPr>
          <w:rFonts w:eastAsia="Arial" w:cs="Arial"/>
          <w:color w:val="000000" w:themeColor="text1"/>
          <w:szCs w:val="24"/>
        </w:rPr>
      </w:pPr>
      <w:r w:rsidRPr="002A5152">
        <w:rPr>
          <w:rFonts w:eastAsia="Arial" w:cs="Arial"/>
          <w:color w:val="000000" w:themeColor="text1"/>
          <w:szCs w:val="24"/>
        </w:rPr>
        <w:lastRenderedPageBreak/>
        <w:t xml:space="preserve">(Senado Federal, 2021. Disponível em: </w:t>
      </w:r>
      <w:hyperlink r:id="rId52">
        <w:r w:rsidRPr="002A5152">
          <w:rPr>
            <w:rStyle w:val="Hyperlink"/>
            <w:rFonts w:cs="Arial"/>
            <w:szCs w:val="24"/>
          </w:rPr>
          <w:t>https://www12.senado.leg.br/noticias/materias/2021/06/14/pandemia-afetou-doacoes-de-sangue-que-senado-busca-incentivar.</w:t>
        </w:r>
      </w:hyperlink>
      <w:r w:rsidRPr="002A5152">
        <w:rPr>
          <w:rFonts w:eastAsia="Arial" w:cs="Arial"/>
          <w:color w:val="000000" w:themeColor="text1"/>
          <w:szCs w:val="24"/>
        </w:rPr>
        <w:t xml:space="preserve"> Acesso em: 29/04/2024).</w:t>
      </w:r>
    </w:p>
    <w:p w14:paraId="7C31782F" w14:textId="77777777" w:rsidR="006621AE" w:rsidRPr="002A5152" w:rsidRDefault="006621AE" w:rsidP="006621AE">
      <w:pPr>
        <w:widowControl/>
        <w:spacing w:line="360" w:lineRule="auto"/>
        <w:rPr>
          <w:rFonts w:eastAsia="Arial" w:cs="Arial"/>
          <w:color w:val="000000" w:themeColor="text1"/>
          <w:szCs w:val="24"/>
        </w:rPr>
      </w:pPr>
    </w:p>
    <w:p w14:paraId="10DCAAFF" w14:textId="77777777" w:rsidR="006621AE" w:rsidRPr="002A5152" w:rsidRDefault="006621AE" w:rsidP="006621AE">
      <w:pPr>
        <w:spacing w:before="240" w:after="240" w:line="360" w:lineRule="auto"/>
        <w:rPr>
          <w:rFonts w:eastAsia="Arial" w:cs="Arial"/>
          <w:color w:val="000000" w:themeColor="text1"/>
          <w:szCs w:val="24"/>
        </w:rPr>
      </w:pPr>
      <w:r w:rsidRPr="002A5152">
        <w:rPr>
          <w:rFonts w:eastAsia="Arial" w:cs="Arial"/>
          <w:color w:val="000000" w:themeColor="text1"/>
          <w:szCs w:val="24"/>
        </w:rPr>
        <w:t xml:space="preserve">(Zolin, Beatriz, 2023. Disponível em: </w:t>
      </w:r>
      <w:hyperlink r:id="rId53" w:anchor=":~:text=O%20momento%20da%20doa%C3%A7%C3%A3o%20de%20sangue%20acontece%20da,peso%20e%20checam%20os%20sinais%20vitais%3B%20Mais%20itens">
        <w:r w:rsidRPr="002A5152">
          <w:rPr>
            <w:rStyle w:val="Hyperlink"/>
            <w:rFonts w:cs="Arial"/>
            <w:szCs w:val="24"/>
          </w:rPr>
          <w:t>11 perguntas e respostas sobre doação de sangue | Drauzio Varella - Drauzio Varella (uol.com.br).</w:t>
        </w:r>
      </w:hyperlink>
      <w:r w:rsidRPr="002A5152">
        <w:rPr>
          <w:rFonts w:eastAsia="Arial" w:cs="Arial"/>
          <w:color w:val="000000" w:themeColor="text1"/>
          <w:szCs w:val="24"/>
        </w:rPr>
        <w:t xml:space="preserve"> Acesso em: 29/04/2024).</w:t>
      </w:r>
    </w:p>
    <w:p w14:paraId="7C98BF4A" w14:textId="77777777" w:rsidR="006621AE" w:rsidRPr="002A5152" w:rsidRDefault="006621AE" w:rsidP="006621AE">
      <w:pPr>
        <w:widowControl/>
        <w:spacing w:line="240" w:lineRule="auto"/>
        <w:rPr>
          <w:rFonts w:eastAsia="Arial" w:cs="Arial"/>
        </w:rPr>
      </w:pPr>
    </w:p>
    <w:p w14:paraId="09E05F63" w14:textId="77777777" w:rsidR="006621AE" w:rsidRPr="002A5152" w:rsidRDefault="006621AE" w:rsidP="0038435A">
      <w:pPr>
        <w:widowControl/>
        <w:autoSpaceDE/>
        <w:autoSpaceDN/>
        <w:spacing w:line="360" w:lineRule="auto"/>
        <w:rPr>
          <w:rFonts w:cs="Arial"/>
          <w:sz w:val="28"/>
          <w:szCs w:val="28"/>
        </w:rPr>
      </w:pPr>
    </w:p>
    <w:p w14:paraId="12D64ECE" w14:textId="77777777" w:rsidR="006621AE" w:rsidRPr="002A5152" w:rsidRDefault="006621AE" w:rsidP="0038435A">
      <w:pPr>
        <w:widowControl/>
        <w:autoSpaceDE/>
        <w:autoSpaceDN/>
        <w:spacing w:line="360" w:lineRule="auto"/>
        <w:rPr>
          <w:rFonts w:cs="Arial"/>
          <w:sz w:val="28"/>
          <w:szCs w:val="28"/>
        </w:rPr>
      </w:pPr>
    </w:p>
    <w:p w14:paraId="2854D580" w14:textId="77777777" w:rsidR="006621AE" w:rsidRPr="002A5152" w:rsidRDefault="006621AE" w:rsidP="0038435A">
      <w:pPr>
        <w:widowControl/>
        <w:autoSpaceDE/>
        <w:autoSpaceDN/>
        <w:spacing w:line="360" w:lineRule="auto"/>
        <w:rPr>
          <w:rFonts w:cs="Arial"/>
          <w:sz w:val="28"/>
          <w:szCs w:val="28"/>
        </w:rPr>
      </w:pPr>
    </w:p>
    <w:p w14:paraId="6A39C945" w14:textId="77777777" w:rsidR="006621AE" w:rsidRPr="002A5152" w:rsidRDefault="006621AE" w:rsidP="0038435A">
      <w:pPr>
        <w:widowControl/>
        <w:autoSpaceDE/>
        <w:autoSpaceDN/>
        <w:spacing w:line="360" w:lineRule="auto"/>
        <w:rPr>
          <w:rFonts w:cs="Arial"/>
          <w:sz w:val="28"/>
          <w:szCs w:val="28"/>
        </w:rPr>
      </w:pPr>
    </w:p>
    <w:p w14:paraId="717BF205" w14:textId="77777777" w:rsidR="006621AE" w:rsidRPr="002A5152" w:rsidRDefault="006621AE" w:rsidP="0038435A">
      <w:pPr>
        <w:widowControl/>
        <w:autoSpaceDE/>
        <w:autoSpaceDN/>
        <w:spacing w:line="360" w:lineRule="auto"/>
        <w:rPr>
          <w:rFonts w:cs="Arial"/>
          <w:sz w:val="28"/>
          <w:szCs w:val="28"/>
        </w:rPr>
      </w:pPr>
    </w:p>
    <w:p w14:paraId="21FD855C" w14:textId="77777777" w:rsidR="006621AE" w:rsidRPr="002A5152" w:rsidRDefault="006621AE" w:rsidP="0038435A">
      <w:pPr>
        <w:widowControl/>
        <w:autoSpaceDE/>
        <w:autoSpaceDN/>
        <w:spacing w:line="360" w:lineRule="auto"/>
        <w:rPr>
          <w:rFonts w:cs="Arial"/>
          <w:sz w:val="28"/>
          <w:szCs w:val="28"/>
        </w:rPr>
      </w:pPr>
    </w:p>
    <w:p w14:paraId="78D95DB2" w14:textId="77777777" w:rsidR="006621AE" w:rsidRPr="002A5152" w:rsidRDefault="006621AE" w:rsidP="0038435A">
      <w:pPr>
        <w:widowControl/>
        <w:autoSpaceDE/>
        <w:autoSpaceDN/>
        <w:spacing w:line="360" w:lineRule="auto"/>
        <w:rPr>
          <w:rFonts w:cs="Arial"/>
          <w:sz w:val="28"/>
          <w:szCs w:val="28"/>
        </w:rPr>
      </w:pPr>
    </w:p>
    <w:p w14:paraId="1CC2E831" w14:textId="77777777" w:rsidR="006621AE" w:rsidRPr="002A5152" w:rsidRDefault="006621AE" w:rsidP="0038435A">
      <w:pPr>
        <w:widowControl/>
        <w:autoSpaceDE/>
        <w:autoSpaceDN/>
        <w:spacing w:line="360" w:lineRule="auto"/>
        <w:rPr>
          <w:rFonts w:cs="Arial"/>
          <w:sz w:val="28"/>
          <w:szCs w:val="28"/>
        </w:rPr>
      </w:pPr>
    </w:p>
    <w:p w14:paraId="7FBBA0A8" w14:textId="77777777" w:rsidR="006621AE" w:rsidRPr="002A5152" w:rsidRDefault="006621AE" w:rsidP="0038435A">
      <w:pPr>
        <w:widowControl/>
        <w:autoSpaceDE/>
        <w:autoSpaceDN/>
        <w:spacing w:line="360" w:lineRule="auto"/>
        <w:rPr>
          <w:rFonts w:cs="Arial"/>
          <w:sz w:val="28"/>
          <w:szCs w:val="28"/>
        </w:rPr>
      </w:pPr>
    </w:p>
    <w:p w14:paraId="51778F87" w14:textId="77777777" w:rsidR="006621AE" w:rsidRPr="002A5152" w:rsidRDefault="006621AE" w:rsidP="0038435A">
      <w:pPr>
        <w:widowControl/>
        <w:autoSpaceDE/>
        <w:autoSpaceDN/>
        <w:spacing w:line="360" w:lineRule="auto"/>
        <w:rPr>
          <w:rFonts w:cs="Arial"/>
          <w:sz w:val="28"/>
          <w:szCs w:val="28"/>
        </w:rPr>
      </w:pPr>
    </w:p>
    <w:p w14:paraId="4B721CB7" w14:textId="77777777" w:rsidR="006621AE" w:rsidRPr="002A5152" w:rsidRDefault="006621AE" w:rsidP="0038435A">
      <w:pPr>
        <w:widowControl/>
        <w:autoSpaceDE/>
        <w:autoSpaceDN/>
        <w:spacing w:line="360" w:lineRule="auto"/>
        <w:rPr>
          <w:rFonts w:cs="Arial"/>
          <w:sz w:val="28"/>
          <w:szCs w:val="28"/>
        </w:rPr>
      </w:pPr>
    </w:p>
    <w:p w14:paraId="50181FD8" w14:textId="77777777" w:rsidR="006621AE" w:rsidRPr="002A5152" w:rsidRDefault="006621AE" w:rsidP="0038435A">
      <w:pPr>
        <w:widowControl/>
        <w:autoSpaceDE/>
        <w:autoSpaceDN/>
        <w:spacing w:line="360" w:lineRule="auto"/>
        <w:rPr>
          <w:rFonts w:cs="Arial"/>
          <w:sz w:val="28"/>
          <w:szCs w:val="28"/>
        </w:rPr>
      </w:pPr>
    </w:p>
    <w:p w14:paraId="031F5D95" w14:textId="77777777" w:rsidR="006621AE" w:rsidRPr="002A5152" w:rsidRDefault="006621AE" w:rsidP="0038435A">
      <w:pPr>
        <w:widowControl/>
        <w:autoSpaceDE/>
        <w:autoSpaceDN/>
        <w:spacing w:line="360" w:lineRule="auto"/>
        <w:rPr>
          <w:rFonts w:cs="Arial"/>
          <w:sz w:val="28"/>
          <w:szCs w:val="28"/>
        </w:rPr>
      </w:pPr>
    </w:p>
    <w:p w14:paraId="2905526A" w14:textId="77777777" w:rsidR="006621AE" w:rsidRPr="002A5152" w:rsidRDefault="006621AE" w:rsidP="0038435A">
      <w:pPr>
        <w:widowControl/>
        <w:autoSpaceDE/>
        <w:autoSpaceDN/>
        <w:spacing w:line="360" w:lineRule="auto"/>
        <w:rPr>
          <w:rFonts w:cs="Arial"/>
          <w:sz w:val="28"/>
          <w:szCs w:val="28"/>
        </w:rPr>
      </w:pPr>
    </w:p>
    <w:p w14:paraId="07160DEF" w14:textId="77777777" w:rsidR="006621AE" w:rsidRPr="002A5152" w:rsidRDefault="006621AE" w:rsidP="0038435A">
      <w:pPr>
        <w:widowControl/>
        <w:autoSpaceDE/>
        <w:autoSpaceDN/>
        <w:spacing w:line="360" w:lineRule="auto"/>
        <w:rPr>
          <w:rFonts w:cs="Arial"/>
          <w:sz w:val="28"/>
          <w:szCs w:val="28"/>
        </w:rPr>
      </w:pPr>
    </w:p>
    <w:p w14:paraId="396D6DD4" w14:textId="77777777" w:rsidR="006621AE" w:rsidRPr="002A5152" w:rsidRDefault="006621AE" w:rsidP="0038435A">
      <w:pPr>
        <w:widowControl/>
        <w:autoSpaceDE/>
        <w:autoSpaceDN/>
        <w:spacing w:line="360" w:lineRule="auto"/>
        <w:rPr>
          <w:rFonts w:cs="Arial"/>
          <w:sz w:val="28"/>
          <w:szCs w:val="28"/>
        </w:rPr>
      </w:pPr>
    </w:p>
    <w:p w14:paraId="4B073794" w14:textId="77777777" w:rsidR="006621AE" w:rsidRPr="002A5152" w:rsidRDefault="006621AE" w:rsidP="0038435A">
      <w:pPr>
        <w:widowControl/>
        <w:autoSpaceDE/>
        <w:autoSpaceDN/>
        <w:spacing w:line="360" w:lineRule="auto"/>
        <w:rPr>
          <w:rFonts w:cs="Arial"/>
          <w:sz w:val="28"/>
          <w:szCs w:val="28"/>
        </w:rPr>
      </w:pPr>
    </w:p>
    <w:p w14:paraId="6F6C0322" w14:textId="77777777" w:rsidR="006621AE" w:rsidRPr="002A5152" w:rsidRDefault="006621AE" w:rsidP="0038435A">
      <w:pPr>
        <w:widowControl/>
        <w:autoSpaceDE/>
        <w:autoSpaceDN/>
        <w:spacing w:line="360" w:lineRule="auto"/>
        <w:rPr>
          <w:rFonts w:cs="Arial"/>
          <w:sz w:val="28"/>
          <w:szCs w:val="28"/>
        </w:rPr>
      </w:pPr>
    </w:p>
    <w:p w14:paraId="1522452B" w14:textId="77777777" w:rsidR="006621AE" w:rsidRPr="002A5152" w:rsidRDefault="006621AE" w:rsidP="0038435A">
      <w:pPr>
        <w:widowControl/>
        <w:autoSpaceDE/>
        <w:autoSpaceDN/>
        <w:spacing w:line="360" w:lineRule="auto"/>
        <w:rPr>
          <w:rFonts w:cs="Arial"/>
          <w:sz w:val="28"/>
          <w:szCs w:val="28"/>
        </w:rPr>
      </w:pPr>
    </w:p>
    <w:p w14:paraId="272E5C56" w14:textId="77777777" w:rsidR="006621AE" w:rsidRPr="002A5152" w:rsidRDefault="006621AE" w:rsidP="0038435A">
      <w:pPr>
        <w:widowControl/>
        <w:autoSpaceDE/>
        <w:autoSpaceDN/>
        <w:spacing w:line="360" w:lineRule="auto"/>
        <w:rPr>
          <w:rFonts w:cs="Arial"/>
          <w:sz w:val="28"/>
          <w:szCs w:val="28"/>
        </w:rPr>
      </w:pPr>
    </w:p>
    <w:p w14:paraId="14FBBF2B" w14:textId="5C1E2BA5" w:rsidR="00821593" w:rsidRPr="002A5152" w:rsidRDefault="00821593" w:rsidP="0038435A">
      <w:pPr>
        <w:widowControl/>
        <w:autoSpaceDE/>
        <w:autoSpaceDN/>
        <w:spacing w:line="360" w:lineRule="auto"/>
        <w:rPr>
          <w:rFonts w:cs="Arial"/>
          <w:sz w:val="28"/>
          <w:szCs w:val="28"/>
        </w:rPr>
      </w:pPr>
      <w:r w:rsidRPr="002A5152">
        <w:rPr>
          <w:rFonts w:cs="Arial"/>
          <w:sz w:val="28"/>
          <w:szCs w:val="28"/>
        </w:rPr>
        <w:lastRenderedPageBreak/>
        <w:t>Apêndice</w:t>
      </w:r>
    </w:p>
    <w:p w14:paraId="1FD5B141" w14:textId="77777777" w:rsidR="00821593" w:rsidRPr="002A5152" w:rsidRDefault="00821593" w:rsidP="0038435A">
      <w:pPr>
        <w:widowControl/>
        <w:autoSpaceDE/>
        <w:autoSpaceDN/>
        <w:spacing w:line="360" w:lineRule="auto"/>
        <w:rPr>
          <w:rFonts w:cs="Arial"/>
          <w:sz w:val="28"/>
          <w:szCs w:val="28"/>
        </w:rPr>
      </w:pPr>
    </w:p>
    <w:p w14:paraId="5E06CE25" w14:textId="541E9EDF" w:rsidR="00821593" w:rsidRPr="002A5152" w:rsidRDefault="00191996" w:rsidP="6BA64C16">
      <w:pPr>
        <w:pStyle w:val="Ttulo"/>
        <w:widowControl/>
        <w:autoSpaceDE/>
        <w:autoSpaceDN/>
        <w:rPr>
          <w:rFonts w:cs="Arial"/>
        </w:rPr>
      </w:pPr>
      <w:r w:rsidRPr="002A5152">
        <w:rPr>
          <w:rFonts w:cs="Arial"/>
        </w:rPr>
        <w:t>CONEXSP</w:t>
      </w:r>
    </w:p>
    <w:p w14:paraId="7E42D25D" w14:textId="2C6CDE63" w:rsidR="00821593" w:rsidRPr="002A5152" w:rsidRDefault="7430410D" w:rsidP="49AF51CF">
      <w:pPr>
        <w:pStyle w:val="Ttulo1"/>
        <w:widowControl/>
        <w:numPr>
          <w:ilvl w:val="0"/>
          <w:numId w:val="0"/>
        </w:numPr>
        <w:autoSpaceDE/>
        <w:autoSpaceDN/>
        <w:spacing w:line="240" w:lineRule="auto"/>
        <w:rPr>
          <w:rFonts w:cs="Arial"/>
        </w:rPr>
      </w:pPr>
      <w:bookmarkStart w:id="116" w:name="_Toc169195324"/>
      <w:r w:rsidRPr="002A5152">
        <w:rPr>
          <w:rFonts w:cs="Arial"/>
        </w:rPr>
        <w:t>Identificação e Organização do Projeto</w:t>
      </w:r>
      <w:bookmarkEnd w:id="116"/>
    </w:p>
    <w:p w14:paraId="35C36A01" w14:textId="77777777" w:rsidR="00C847E7" w:rsidRPr="002A5152" w:rsidRDefault="00C847E7" w:rsidP="00C847E7">
      <w:pPr>
        <w:rPr>
          <w:rFonts w:cs="Arial"/>
        </w:rPr>
      </w:pPr>
    </w:p>
    <w:p w14:paraId="65B184CD" w14:textId="71A7F62E" w:rsidR="00821593" w:rsidRPr="002A5152" w:rsidRDefault="7430410D" w:rsidP="49AF51CF">
      <w:pPr>
        <w:pStyle w:val="Ttulo2"/>
        <w:widowControl/>
        <w:numPr>
          <w:ilvl w:val="1"/>
          <w:numId w:val="0"/>
        </w:numPr>
        <w:autoSpaceDE/>
        <w:autoSpaceDN/>
        <w:spacing w:line="240" w:lineRule="auto"/>
        <w:rPr>
          <w:rFonts w:cs="Arial"/>
        </w:rPr>
      </w:pPr>
      <w:bookmarkStart w:id="117" w:name="_Toc169195325"/>
      <w:r w:rsidRPr="002A5152">
        <w:rPr>
          <w:rFonts w:cs="Arial"/>
        </w:rPr>
        <w:t>Membros da Equipe e seu RA</w:t>
      </w:r>
      <w:bookmarkEnd w:id="117"/>
      <w:r w:rsidRPr="002A5152">
        <w:rPr>
          <w:rFonts w:cs="Arial"/>
        </w:rPr>
        <w:t xml:space="preserve">     </w:t>
      </w:r>
    </w:p>
    <w:p w14:paraId="2BB21AC1" w14:textId="77777777" w:rsidR="00821593" w:rsidRPr="002A5152" w:rsidRDefault="00821593" w:rsidP="6BA64C16">
      <w:pPr>
        <w:widowControl/>
        <w:autoSpaceDE/>
        <w:autoSpaceDN/>
        <w:spacing w:line="240" w:lineRule="auto"/>
        <w:rPr>
          <w:rFonts w:cs="Arial"/>
        </w:rPr>
      </w:pPr>
    </w:p>
    <w:p w14:paraId="30D1C678" w14:textId="4D7168EC" w:rsidR="00821593" w:rsidRPr="002A5152" w:rsidRDefault="7430410D" w:rsidP="6BA64C16">
      <w:pPr>
        <w:pStyle w:val="Legenda"/>
        <w:keepNext/>
        <w:widowControl/>
        <w:autoSpaceDE/>
        <w:autoSpaceDN/>
        <w:jc w:val="center"/>
        <w:rPr>
          <w:rFonts w:cs="Arial"/>
        </w:rPr>
      </w:pPr>
      <w:bookmarkStart w:id="118" w:name="_Toc169196565"/>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10</w:t>
      </w:r>
      <w:r w:rsidR="00933156" w:rsidRPr="002A5152">
        <w:rPr>
          <w:rFonts w:cs="Arial"/>
        </w:rPr>
        <w:fldChar w:fldCharType="end"/>
      </w:r>
      <w:r w:rsidRPr="002A5152">
        <w:rPr>
          <w:rFonts w:cs="Arial"/>
        </w:rPr>
        <w:t xml:space="preserve"> Lista de membros</w:t>
      </w:r>
      <w:bookmarkEnd w:id="118"/>
    </w:p>
    <w:tbl>
      <w:tblPr>
        <w:tblStyle w:val="Tabelacomgrade"/>
        <w:tblW w:w="0" w:type="auto"/>
        <w:tblInd w:w="704" w:type="dxa"/>
        <w:tblLook w:val="04A0" w:firstRow="1" w:lastRow="0" w:firstColumn="1" w:lastColumn="0" w:noHBand="0" w:noVBand="1"/>
      </w:tblPr>
      <w:tblGrid>
        <w:gridCol w:w="2536"/>
        <w:gridCol w:w="6110"/>
      </w:tblGrid>
      <w:tr w:rsidR="6BA64C16" w:rsidRPr="002A5152" w14:paraId="2FDFD6F1" w14:textId="77777777" w:rsidTr="6BA64C16">
        <w:trPr>
          <w:trHeight w:val="300"/>
        </w:trPr>
        <w:tc>
          <w:tcPr>
            <w:tcW w:w="2552" w:type="dxa"/>
            <w:shd w:val="clear" w:color="auto" w:fill="BFBFBF" w:themeFill="background1" w:themeFillShade="BF"/>
          </w:tcPr>
          <w:p w14:paraId="3142B287" w14:textId="508A1F71" w:rsidR="6BA64C16" w:rsidRPr="002A5152" w:rsidRDefault="6BA64C16" w:rsidP="6BA64C16">
            <w:pPr>
              <w:rPr>
                <w:rFonts w:cs="Arial"/>
              </w:rPr>
            </w:pPr>
            <w:r w:rsidRPr="002A5152">
              <w:rPr>
                <w:rFonts w:cs="Arial"/>
              </w:rPr>
              <w:t>RA</w:t>
            </w:r>
          </w:p>
        </w:tc>
        <w:tc>
          <w:tcPr>
            <w:tcW w:w="6237" w:type="dxa"/>
            <w:shd w:val="clear" w:color="auto" w:fill="BFBFBF" w:themeFill="background1" w:themeFillShade="BF"/>
          </w:tcPr>
          <w:p w14:paraId="649C7A54" w14:textId="77722F15" w:rsidR="6BA64C16" w:rsidRPr="002A5152" w:rsidRDefault="6BA64C16" w:rsidP="6BA64C16">
            <w:pPr>
              <w:rPr>
                <w:rFonts w:cs="Arial"/>
              </w:rPr>
            </w:pPr>
            <w:r w:rsidRPr="002A5152">
              <w:rPr>
                <w:rFonts w:cs="Arial"/>
              </w:rPr>
              <w:t>Nome Completo</w:t>
            </w:r>
          </w:p>
        </w:tc>
      </w:tr>
      <w:tr w:rsidR="6BA64C16" w:rsidRPr="002A5152" w14:paraId="45F62855" w14:textId="77777777" w:rsidTr="6BA64C16">
        <w:trPr>
          <w:trHeight w:val="300"/>
        </w:trPr>
        <w:tc>
          <w:tcPr>
            <w:tcW w:w="2552" w:type="dxa"/>
          </w:tcPr>
          <w:p w14:paraId="30C331B6" w14:textId="2ACF1627" w:rsidR="6BA64C16" w:rsidRPr="002A5152" w:rsidRDefault="00CB01E9" w:rsidP="6BA64C16">
            <w:pPr>
              <w:rPr>
                <w:rFonts w:cs="Arial"/>
              </w:rPr>
            </w:pPr>
            <w:r w:rsidRPr="002A5152">
              <w:rPr>
                <w:rFonts w:cs="Arial"/>
              </w:rPr>
              <w:t>2171392411008</w:t>
            </w:r>
          </w:p>
        </w:tc>
        <w:tc>
          <w:tcPr>
            <w:tcW w:w="6237" w:type="dxa"/>
          </w:tcPr>
          <w:p w14:paraId="61346984" w14:textId="20074B2E" w:rsidR="6BA64C16" w:rsidRPr="002A5152" w:rsidRDefault="00CB01E9" w:rsidP="6BA64C16">
            <w:pPr>
              <w:rPr>
                <w:rFonts w:cs="Arial"/>
              </w:rPr>
            </w:pPr>
            <w:r w:rsidRPr="002A5152">
              <w:rPr>
                <w:rFonts w:cs="Arial"/>
              </w:rPr>
              <w:t>Brenno Ribeiro Cardoso da Silva</w:t>
            </w:r>
          </w:p>
        </w:tc>
      </w:tr>
      <w:tr w:rsidR="6BA64C16" w:rsidRPr="002A5152" w14:paraId="0682BD70" w14:textId="77777777" w:rsidTr="6BA64C16">
        <w:trPr>
          <w:trHeight w:val="300"/>
        </w:trPr>
        <w:tc>
          <w:tcPr>
            <w:tcW w:w="2552" w:type="dxa"/>
            <w:shd w:val="clear" w:color="auto" w:fill="DEEAF6" w:themeFill="accent1" w:themeFillTint="33"/>
          </w:tcPr>
          <w:p w14:paraId="71B8860C" w14:textId="64EA9275" w:rsidR="6BA64C16" w:rsidRPr="002A5152" w:rsidRDefault="00CB01E9" w:rsidP="00384CCA">
            <w:pPr>
              <w:rPr>
                <w:rFonts w:cs="Arial"/>
              </w:rPr>
            </w:pPr>
            <w:r w:rsidRPr="002A5152">
              <w:rPr>
                <w:rFonts w:cs="Arial"/>
              </w:rPr>
              <w:t>2171392411011</w:t>
            </w:r>
          </w:p>
        </w:tc>
        <w:tc>
          <w:tcPr>
            <w:tcW w:w="6237" w:type="dxa"/>
            <w:shd w:val="clear" w:color="auto" w:fill="DEEAF6" w:themeFill="accent1" w:themeFillTint="33"/>
          </w:tcPr>
          <w:p w14:paraId="41036071" w14:textId="05AB8B67" w:rsidR="6BA64C16" w:rsidRPr="002A5152" w:rsidRDefault="001155AD" w:rsidP="6BA64C16">
            <w:pPr>
              <w:rPr>
                <w:rFonts w:cs="Arial"/>
              </w:rPr>
            </w:pPr>
            <w:r w:rsidRPr="002A5152">
              <w:rPr>
                <w:rFonts w:cs="Arial"/>
              </w:rPr>
              <w:t>Felipe Domingues Nunes</w:t>
            </w:r>
          </w:p>
        </w:tc>
      </w:tr>
      <w:tr w:rsidR="6BA64C16" w:rsidRPr="002A5152" w14:paraId="0A69AFB8" w14:textId="77777777" w:rsidTr="6BA64C16">
        <w:trPr>
          <w:trHeight w:val="300"/>
        </w:trPr>
        <w:tc>
          <w:tcPr>
            <w:tcW w:w="2552" w:type="dxa"/>
          </w:tcPr>
          <w:p w14:paraId="0A55946E" w14:textId="72676E53" w:rsidR="6BA64C16" w:rsidRPr="002A5152" w:rsidRDefault="00384CCA" w:rsidP="6BA64C16">
            <w:pPr>
              <w:rPr>
                <w:rFonts w:cs="Arial"/>
              </w:rPr>
            </w:pPr>
            <w:r w:rsidRPr="002A5152">
              <w:rPr>
                <w:rFonts w:cs="Arial"/>
              </w:rPr>
              <w:t>21713924110</w:t>
            </w:r>
            <w:r w:rsidR="00340C36" w:rsidRPr="002A5152">
              <w:rPr>
                <w:rFonts w:cs="Arial"/>
              </w:rPr>
              <w:t>37</w:t>
            </w:r>
          </w:p>
        </w:tc>
        <w:tc>
          <w:tcPr>
            <w:tcW w:w="6237" w:type="dxa"/>
          </w:tcPr>
          <w:p w14:paraId="6D03FDB6" w14:textId="7A213D16" w:rsidR="6BA64C16" w:rsidRPr="002A5152" w:rsidRDefault="00C022E8" w:rsidP="6BA64C16">
            <w:pPr>
              <w:rPr>
                <w:rFonts w:cs="Arial"/>
              </w:rPr>
            </w:pPr>
            <w:r w:rsidRPr="002A5152">
              <w:rPr>
                <w:rFonts w:cs="Arial"/>
              </w:rPr>
              <w:t xml:space="preserve">Gabriel Oliveira de </w:t>
            </w:r>
            <w:r w:rsidR="00DD200E" w:rsidRPr="002A5152">
              <w:rPr>
                <w:rFonts w:cs="Arial"/>
              </w:rPr>
              <w:t>Santana</w:t>
            </w:r>
          </w:p>
        </w:tc>
      </w:tr>
      <w:tr w:rsidR="6BA64C16" w:rsidRPr="002A5152" w14:paraId="6FF3B5F8" w14:textId="77777777" w:rsidTr="6BA64C16">
        <w:trPr>
          <w:trHeight w:val="300"/>
        </w:trPr>
        <w:tc>
          <w:tcPr>
            <w:tcW w:w="2552" w:type="dxa"/>
            <w:shd w:val="clear" w:color="auto" w:fill="DEEAF6" w:themeFill="accent1" w:themeFillTint="33"/>
          </w:tcPr>
          <w:p w14:paraId="095736F3" w14:textId="48EEFE8B" w:rsidR="6BA64C16" w:rsidRPr="002A5152" w:rsidRDefault="00CB01E9" w:rsidP="6BA64C16">
            <w:pPr>
              <w:rPr>
                <w:rFonts w:cs="Arial"/>
              </w:rPr>
            </w:pPr>
            <w:r w:rsidRPr="002A5152">
              <w:rPr>
                <w:rFonts w:cs="Arial"/>
              </w:rPr>
              <w:t>2171392411001</w:t>
            </w:r>
          </w:p>
        </w:tc>
        <w:tc>
          <w:tcPr>
            <w:tcW w:w="6237" w:type="dxa"/>
            <w:shd w:val="clear" w:color="auto" w:fill="DEEAF6" w:themeFill="accent1" w:themeFillTint="33"/>
          </w:tcPr>
          <w:p w14:paraId="2E22CA56" w14:textId="1666D881" w:rsidR="6BA64C16" w:rsidRPr="002A5152" w:rsidRDefault="001155AD" w:rsidP="6BA64C16">
            <w:pPr>
              <w:rPr>
                <w:rFonts w:cs="Arial"/>
              </w:rPr>
            </w:pPr>
            <w:r w:rsidRPr="002A5152">
              <w:rPr>
                <w:rFonts w:cs="Arial"/>
              </w:rPr>
              <w:t>Matheus Fávero Amorim</w:t>
            </w:r>
          </w:p>
        </w:tc>
      </w:tr>
      <w:tr w:rsidR="6BA64C16" w:rsidRPr="002A5152" w14:paraId="2CE15F42" w14:textId="77777777" w:rsidTr="6BA64C16">
        <w:trPr>
          <w:trHeight w:val="300"/>
        </w:trPr>
        <w:tc>
          <w:tcPr>
            <w:tcW w:w="2552" w:type="dxa"/>
            <w:shd w:val="clear" w:color="auto" w:fill="FFFFFF" w:themeFill="background1"/>
          </w:tcPr>
          <w:p w14:paraId="6111C124" w14:textId="1B57B714" w:rsidR="6BA64C16" w:rsidRPr="002A5152" w:rsidRDefault="00CB01E9" w:rsidP="6BA64C16">
            <w:pPr>
              <w:rPr>
                <w:rFonts w:cs="Arial"/>
              </w:rPr>
            </w:pPr>
            <w:r w:rsidRPr="002A5152">
              <w:rPr>
                <w:rFonts w:cs="Arial"/>
              </w:rPr>
              <w:t>2171392411028</w:t>
            </w:r>
          </w:p>
        </w:tc>
        <w:tc>
          <w:tcPr>
            <w:tcW w:w="6237" w:type="dxa"/>
            <w:shd w:val="clear" w:color="auto" w:fill="FFFFFF" w:themeFill="background1"/>
          </w:tcPr>
          <w:p w14:paraId="6DE8B7B4" w14:textId="21B34077" w:rsidR="6BA64C16" w:rsidRPr="002A5152" w:rsidRDefault="001155AD" w:rsidP="6BA64C16">
            <w:pPr>
              <w:rPr>
                <w:rFonts w:cs="Arial"/>
              </w:rPr>
            </w:pPr>
            <w:r w:rsidRPr="002A5152">
              <w:rPr>
                <w:rFonts w:cs="Arial"/>
              </w:rPr>
              <w:t>Matheus Oliveira da Silva</w:t>
            </w:r>
          </w:p>
        </w:tc>
      </w:tr>
    </w:tbl>
    <w:p w14:paraId="09284CDE" w14:textId="7E68657F" w:rsidR="006F1FA4" w:rsidRPr="002A5152" w:rsidRDefault="006F1FA4" w:rsidP="006F1FA4">
      <w:pPr>
        <w:spacing w:line="360" w:lineRule="auto"/>
        <w:jc w:val="center"/>
        <w:rPr>
          <w:rFonts w:cs="Arial"/>
          <w:sz w:val="20"/>
        </w:rPr>
      </w:pPr>
      <w:r w:rsidRPr="002A5152">
        <w:rPr>
          <w:rFonts w:cs="Arial"/>
          <w:sz w:val="20"/>
        </w:rPr>
        <w:t>Fonte: Do próprio autor, 2024</w:t>
      </w:r>
    </w:p>
    <w:p w14:paraId="4B82AB53" w14:textId="6A198CC7" w:rsidR="00821593" w:rsidRPr="002A5152" w:rsidRDefault="00821593" w:rsidP="6BA64C16">
      <w:pPr>
        <w:widowControl/>
        <w:autoSpaceDE/>
        <w:autoSpaceDN/>
        <w:spacing w:line="240" w:lineRule="auto"/>
        <w:jc w:val="center"/>
        <w:rPr>
          <w:rFonts w:cs="Arial"/>
          <w:sz w:val="20"/>
        </w:rPr>
      </w:pPr>
    </w:p>
    <w:p w14:paraId="4E638955" w14:textId="77777777" w:rsidR="00821593" w:rsidRPr="002A5152" w:rsidRDefault="00821593" w:rsidP="6BA64C16">
      <w:pPr>
        <w:widowControl/>
        <w:autoSpaceDE/>
        <w:autoSpaceDN/>
        <w:spacing w:line="240" w:lineRule="auto"/>
        <w:rPr>
          <w:rFonts w:cs="Arial"/>
        </w:rPr>
      </w:pPr>
    </w:p>
    <w:p w14:paraId="23E1044A" w14:textId="0547975A" w:rsidR="00821593" w:rsidRPr="002A5152" w:rsidRDefault="7430410D" w:rsidP="49AF51CF">
      <w:pPr>
        <w:pStyle w:val="Ttulo2"/>
        <w:widowControl/>
        <w:numPr>
          <w:ilvl w:val="1"/>
          <w:numId w:val="0"/>
        </w:numPr>
        <w:autoSpaceDE/>
        <w:autoSpaceDN/>
        <w:spacing w:line="240" w:lineRule="auto"/>
        <w:rPr>
          <w:rFonts w:cs="Arial"/>
        </w:rPr>
      </w:pPr>
      <w:bookmarkStart w:id="119" w:name="_Toc169195326"/>
      <w:r w:rsidRPr="002A5152">
        <w:rPr>
          <w:rFonts w:cs="Arial"/>
        </w:rPr>
        <w:t>Turma    1 DSM</w:t>
      </w:r>
      <w:r w:rsidR="00A66111" w:rsidRPr="002A5152">
        <w:rPr>
          <w:rFonts w:cs="Arial"/>
        </w:rPr>
        <w:t xml:space="preserve"> </w:t>
      </w:r>
      <w:r w:rsidR="00DD200E" w:rsidRPr="002A5152">
        <w:rPr>
          <w:rFonts w:cs="Arial"/>
        </w:rPr>
        <w:t>–</w:t>
      </w:r>
      <w:r w:rsidRPr="002A5152">
        <w:rPr>
          <w:rFonts w:cs="Arial"/>
        </w:rPr>
        <w:t xml:space="preserve"> </w:t>
      </w:r>
      <w:r w:rsidR="00DD200E" w:rsidRPr="002A5152">
        <w:rPr>
          <w:rFonts w:cs="Arial"/>
          <w:u w:val="single"/>
        </w:rPr>
        <w:t>2024/1</w:t>
      </w:r>
      <w:bookmarkEnd w:id="119"/>
    </w:p>
    <w:p w14:paraId="7469BA93" w14:textId="7984D5EE" w:rsidR="00821593" w:rsidRPr="002A5152" w:rsidRDefault="7430410D" w:rsidP="49AF51CF">
      <w:pPr>
        <w:pStyle w:val="Ttulo2"/>
        <w:widowControl/>
        <w:numPr>
          <w:ilvl w:val="1"/>
          <w:numId w:val="0"/>
        </w:numPr>
        <w:autoSpaceDE/>
        <w:autoSpaceDN/>
        <w:spacing w:line="240" w:lineRule="auto"/>
        <w:rPr>
          <w:rFonts w:cs="Arial"/>
        </w:rPr>
      </w:pPr>
      <w:bookmarkStart w:id="120" w:name="_Toc169195327"/>
      <w:r w:rsidRPr="002A5152">
        <w:rPr>
          <w:rFonts w:cs="Arial"/>
        </w:rPr>
        <w:t>Disciplinas</w:t>
      </w:r>
      <w:bookmarkEnd w:id="120"/>
    </w:p>
    <w:p w14:paraId="70B74A8A" w14:textId="0E4181C6" w:rsidR="00821593" w:rsidRPr="002A5152" w:rsidRDefault="7430410D" w:rsidP="00A56068">
      <w:pPr>
        <w:pStyle w:val="PargrafodaLista"/>
        <w:widowControl/>
        <w:numPr>
          <w:ilvl w:val="0"/>
          <w:numId w:val="3"/>
        </w:numPr>
        <w:autoSpaceDE/>
        <w:autoSpaceDN/>
        <w:spacing w:line="240" w:lineRule="auto"/>
        <w:rPr>
          <w:rFonts w:cs="Arial"/>
        </w:rPr>
      </w:pPr>
      <w:r w:rsidRPr="002A5152">
        <w:rPr>
          <w:rFonts w:cs="Arial"/>
        </w:rPr>
        <w:t xml:space="preserve">Engenharia de Software I – Prof(a). </w:t>
      </w:r>
      <w:r w:rsidR="00A72771" w:rsidRPr="002A5152">
        <w:rPr>
          <w:rFonts w:cs="Arial"/>
        </w:rPr>
        <w:t>Lúcio Nunes</w:t>
      </w:r>
    </w:p>
    <w:p w14:paraId="112D4C6F" w14:textId="1EDE363C" w:rsidR="00821593" w:rsidRPr="002A5152" w:rsidRDefault="7430410D" w:rsidP="00A56068">
      <w:pPr>
        <w:widowControl/>
        <w:numPr>
          <w:ilvl w:val="0"/>
          <w:numId w:val="31"/>
        </w:numPr>
        <w:pBdr>
          <w:top w:val="nil"/>
          <w:left w:val="nil"/>
          <w:bottom w:val="nil"/>
          <w:right w:val="nil"/>
          <w:between w:val="nil"/>
        </w:pBdr>
        <w:autoSpaceDE/>
        <w:autoSpaceDN/>
        <w:spacing w:line="360" w:lineRule="auto"/>
        <w:rPr>
          <w:rFonts w:cs="Arial"/>
          <w:color w:val="000000"/>
          <w:szCs w:val="24"/>
        </w:rPr>
      </w:pPr>
      <w:r w:rsidRPr="002A5152">
        <w:rPr>
          <w:rFonts w:cs="Arial"/>
        </w:rPr>
        <w:t>Desenvolvimento Web I – P</w:t>
      </w:r>
      <w:r w:rsidR="0B7E56DD" w:rsidRPr="002A5152">
        <w:rPr>
          <w:rFonts w:cs="Arial"/>
        </w:rPr>
        <w:t>rof</w:t>
      </w:r>
      <w:r w:rsidR="00A66111" w:rsidRPr="002A5152">
        <w:rPr>
          <w:rFonts w:cs="Arial"/>
        </w:rPr>
        <w:t>(a)</w:t>
      </w:r>
      <w:r w:rsidR="0B7E56DD" w:rsidRPr="002A5152">
        <w:rPr>
          <w:rFonts w:cs="Arial"/>
        </w:rPr>
        <w:t>.</w:t>
      </w:r>
      <w:r w:rsidR="00A66111" w:rsidRPr="002A5152">
        <w:rPr>
          <w:rFonts w:cs="Arial"/>
        </w:rPr>
        <w:t xml:space="preserve"> </w:t>
      </w:r>
      <w:r w:rsidR="00B913CC" w:rsidRPr="002A5152">
        <w:rPr>
          <w:rFonts w:cs="Arial"/>
          <w:szCs w:val="24"/>
        </w:rPr>
        <w:t>Bruno Zolotareff</w:t>
      </w:r>
    </w:p>
    <w:p w14:paraId="716247CA" w14:textId="31565D77" w:rsidR="00821593" w:rsidRPr="002A5152" w:rsidRDefault="7430410D" w:rsidP="00A56068">
      <w:pPr>
        <w:pStyle w:val="PargrafodaLista"/>
        <w:widowControl/>
        <w:numPr>
          <w:ilvl w:val="0"/>
          <w:numId w:val="3"/>
        </w:numPr>
        <w:autoSpaceDE/>
        <w:autoSpaceDN/>
        <w:spacing w:line="240" w:lineRule="auto"/>
        <w:rPr>
          <w:rFonts w:cs="Arial"/>
        </w:rPr>
      </w:pPr>
      <w:r w:rsidRPr="002A5152">
        <w:rPr>
          <w:rFonts w:cs="Arial"/>
        </w:rPr>
        <w:t xml:space="preserve">Design Digital – Prof(a). </w:t>
      </w:r>
      <w:r w:rsidR="00D80F65" w:rsidRPr="002A5152">
        <w:rPr>
          <w:rFonts w:cs="Arial"/>
          <w:szCs w:val="24"/>
        </w:rPr>
        <w:t>Patricia Gallo</w:t>
      </w:r>
    </w:p>
    <w:p w14:paraId="317F21A9" w14:textId="77777777" w:rsidR="00821593" w:rsidRPr="002A5152" w:rsidRDefault="00821593" w:rsidP="6BA64C16">
      <w:pPr>
        <w:widowControl/>
        <w:autoSpaceDE/>
        <w:autoSpaceDN/>
        <w:spacing w:line="240" w:lineRule="auto"/>
        <w:rPr>
          <w:rFonts w:cs="Arial"/>
        </w:rPr>
      </w:pPr>
    </w:p>
    <w:p w14:paraId="4E40A008" w14:textId="28956CA9" w:rsidR="00821593" w:rsidRPr="002A5152" w:rsidRDefault="7430410D" w:rsidP="49AF51CF">
      <w:pPr>
        <w:pStyle w:val="Ttulo2"/>
        <w:widowControl/>
        <w:numPr>
          <w:ilvl w:val="1"/>
          <w:numId w:val="0"/>
        </w:numPr>
        <w:autoSpaceDE/>
        <w:autoSpaceDN/>
        <w:spacing w:line="240" w:lineRule="auto"/>
        <w:rPr>
          <w:rFonts w:cs="Arial"/>
        </w:rPr>
      </w:pPr>
      <w:bookmarkStart w:id="121" w:name="_Toc169195328"/>
      <w:r w:rsidRPr="002A5152">
        <w:rPr>
          <w:rFonts w:cs="Arial"/>
        </w:rPr>
        <w:t>Endereço dos Entregáveis</w:t>
      </w:r>
      <w:bookmarkEnd w:id="121"/>
    </w:p>
    <w:p w14:paraId="72F890C6" w14:textId="77777777" w:rsidR="00821593" w:rsidRPr="002A5152" w:rsidRDefault="00821593" w:rsidP="6BA64C16">
      <w:pPr>
        <w:widowControl/>
        <w:autoSpaceDE/>
        <w:autoSpaceDN/>
        <w:spacing w:line="240" w:lineRule="auto"/>
        <w:rPr>
          <w:rFonts w:cs="Arial"/>
        </w:rPr>
      </w:pPr>
    </w:p>
    <w:p w14:paraId="2F28AFBA" w14:textId="349A53DE" w:rsidR="00821593" w:rsidRPr="002A5152" w:rsidRDefault="7430410D" w:rsidP="6BA64C16">
      <w:pPr>
        <w:pStyle w:val="Legenda"/>
        <w:keepNext/>
        <w:widowControl/>
        <w:autoSpaceDE/>
        <w:autoSpaceDN/>
        <w:jc w:val="center"/>
        <w:rPr>
          <w:rFonts w:cs="Arial"/>
        </w:rPr>
      </w:pPr>
      <w:bookmarkStart w:id="122" w:name="_Toc169196566"/>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11</w:t>
      </w:r>
      <w:r w:rsidR="00933156" w:rsidRPr="002A5152">
        <w:rPr>
          <w:rFonts w:cs="Arial"/>
        </w:rPr>
        <w:fldChar w:fldCharType="end"/>
      </w:r>
      <w:r w:rsidRPr="002A5152">
        <w:rPr>
          <w:rFonts w:cs="Arial"/>
        </w:rPr>
        <w:t xml:space="preserve"> Lista de repositórios com os documentos e artefatos do projeto</w:t>
      </w:r>
      <w:bookmarkEnd w:id="122"/>
    </w:p>
    <w:tbl>
      <w:tblPr>
        <w:tblStyle w:val="Tabelacomgrade"/>
        <w:tblW w:w="0" w:type="auto"/>
        <w:tblLook w:val="04A0" w:firstRow="1" w:lastRow="0" w:firstColumn="1" w:lastColumn="0" w:noHBand="0" w:noVBand="1"/>
      </w:tblPr>
      <w:tblGrid>
        <w:gridCol w:w="2904"/>
        <w:gridCol w:w="6446"/>
      </w:tblGrid>
      <w:tr w:rsidR="6BA64C16" w:rsidRPr="002A5152" w14:paraId="4741EA7E" w14:textId="77777777" w:rsidTr="6BA64C16">
        <w:trPr>
          <w:trHeight w:val="300"/>
        </w:trPr>
        <w:tc>
          <w:tcPr>
            <w:tcW w:w="4675" w:type="dxa"/>
            <w:shd w:val="clear" w:color="auto" w:fill="D9D9D9" w:themeFill="background1" w:themeFillShade="D9"/>
          </w:tcPr>
          <w:p w14:paraId="43F3C62B" w14:textId="4FA82A70" w:rsidR="6BA64C16" w:rsidRPr="002A5152" w:rsidRDefault="6BA64C16" w:rsidP="6BA64C16">
            <w:pPr>
              <w:rPr>
                <w:rFonts w:cs="Arial"/>
              </w:rPr>
            </w:pPr>
            <w:r w:rsidRPr="002A5152">
              <w:rPr>
                <w:rFonts w:cs="Arial"/>
              </w:rPr>
              <w:t>Descrição</w:t>
            </w:r>
          </w:p>
        </w:tc>
        <w:tc>
          <w:tcPr>
            <w:tcW w:w="4675" w:type="dxa"/>
            <w:shd w:val="clear" w:color="auto" w:fill="D9D9D9" w:themeFill="background1" w:themeFillShade="D9"/>
          </w:tcPr>
          <w:p w14:paraId="431DA447" w14:textId="03A530DB" w:rsidR="6BA64C16" w:rsidRPr="002A5152" w:rsidRDefault="6BA64C16" w:rsidP="6BA64C16">
            <w:pPr>
              <w:rPr>
                <w:rFonts w:cs="Arial"/>
              </w:rPr>
            </w:pPr>
            <w:r w:rsidRPr="002A5152">
              <w:rPr>
                <w:rFonts w:cs="Arial"/>
              </w:rPr>
              <w:t>Endereço</w:t>
            </w:r>
          </w:p>
        </w:tc>
      </w:tr>
      <w:tr w:rsidR="6BA64C16" w:rsidRPr="002A5152" w14:paraId="59F289A6" w14:textId="77777777" w:rsidTr="6BA64C16">
        <w:trPr>
          <w:trHeight w:val="300"/>
        </w:trPr>
        <w:tc>
          <w:tcPr>
            <w:tcW w:w="4675" w:type="dxa"/>
          </w:tcPr>
          <w:p w14:paraId="270C4F12" w14:textId="5DE4F996" w:rsidR="6BA64C16" w:rsidRPr="002A5152" w:rsidRDefault="6BA64C16" w:rsidP="6BA64C16">
            <w:pPr>
              <w:rPr>
                <w:rFonts w:cs="Arial"/>
              </w:rPr>
            </w:pPr>
            <w:r w:rsidRPr="002A5152">
              <w:rPr>
                <w:rFonts w:cs="Arial"/>
              </w:rPr>
              <w:t xml:space="preserve">Repositório da Documentação e do Código-Fonte </w:t>
            </w:r>
          </w:p>
        </w:tc>
        <w:tc>
          <w:tcPr>
            <w:tcW w:w="4675" w:type="dxa"/>
          </w:tcPr>
          <w:p w14:paraId="67AB70F6" w14:textId="3B9C6215" w:rsidR="6BA64C16" w:rsidRPr="002A5152" w:rsidRDefault="00CC5EF9" w:rsidP="6BA64C16">
            <w:pPr>
              <w:rPr>
                <w:rFonts w:cs="Arial"/>
              </w:rPr>
            </w:pPr>
            <w:r w:rsidRPr="002A5152">
              <w:rPr>
                <w:rFonts w:cs="Arial"/>
              </w:rPr>
              <w:t>https://github.com/MatheusFaveroFatec/ProjetoIntegrador-Horizon</w:t>
            </w:r>
          </w:p>
        </w:tc>
      </w:tr>
      <w:tr w:rsidR="6BA64C16" w:rsidRPr="002A5152" w14:paraId="16265800" w14:textId="77777777" w:rsidTr="6BA64C16">
        <w:trPr>
          <w:trHeight w:val="300"/>
        </w:trPr>
        <w:tc>
          <w:tcPr>
            <w:tcW w:w="4675" w:type="dxa"/>
          </w:tcPr>
          <w:p w14:paraId="2B57C50F" w14:textId="614E10FA" w:rsidR="6BA64C16" w:rsidRPr="002A5152" w:rsidRDefault="6BA64C16" w:rsidP="6BA64C16">
            <w:pPr>
              <w:rPr>
                <w:rFonts w:cs="Arial"/>
              </w:rPr>
            </w:pPr>
            <w:r w:rsidRPr="002A5152">
              <w:rPr>
                <w:rFonts w:cs="Arial"/>
              </w:rPr>
              <w:t xml:space="preserve">Pitch </w:t>
            </w:r>
          </w:p>
        </w:tc>
        <w:tc>
          <w:tcPr>
            <w:tcW w:w="4675" w:type="dxa"/>
          </w:tcPr>
          <w:p w14:paraId="5222EC0D" w14:textId="0BF32545" w:rsidR="0045757A" w:rsidRPr="002A5152" w:rsidRDefault="0045757A" w:rsidP="0045757A">
            <w:pPr>
              <w:rPr>
                <w:rFonts w:cs="Arial"/>
              </w:rPr>
            </w:pPr>
          </w:p>
          <w:p w14:paraId="33A47B21" w14:textId="3AA6ABA1" w:rsidR="6BA64C16" w:rsidRPr="002A5152" w:rsidRDefault="6BA64C16" w:rsidP="009E6A7E">
            <w:pPr>
              <w:rPr>
                <w:rFonts w:cs="Arial"/>
              </w:rPr>
            </w:pPr>
          </w:p>
        </w:tc>
      </w:tr>
      <w:tr w:rsidR="6BA64C16" w:rsidRPr="002A5152" w14:paraId="1967B63F" w14:textId="77777777" w:rsidTr="6BA64C16">
        <w:trPr>
          <w:trHeight w:val="300"/>
        </w:trPr>
        <w:tc>
          <w:tcPr>
            <w:tcW w:w="4675" w:type="dxa"/>
          </w:tcPr>
          <w:p w14:paraId="34FC8690" w14:textId="50B071DD" w:rsidR="6BA64C16" w:rsidRPr="002A5152" w:rsidRDefault="6BA64C16" w:rsidP="6BA64C16">
            <w:pPr>
              <w:rPr>
                <w:rFonts w:cs="Arial"/>
                <w:color w:val="0000FF"/>
              </w:rPr>
            </w:pPr>
            <w:r w:rsidRPr="002A5152">
              <w:rPr>
                <w:rFonts w:cs="Arial"/>
              </w:rPr>
              <w:t>Portfólio</w:t>
            </w:r>
          </w:p>
        </w:tc>
        <w:tc>
          <w:tcPr>
            <w:tcW w:w="4675" w:type="dxa"/>
          </w:tcPr>
          <w:p w14:paraId="4212A5B2" w14:textId="06EC332F" w:rsidR="005964EB" w:rsidRPr="002A5152" w:rsidRDefault="005964EB" w:rsidP="00E95E75">
            <w:pPr>
              <w:jc w:val="center"/>
              <w:rPr>
                <w:rFonts w:cs="Arial"/>
              </w:rPr>
            </w:pPr>
            <w:r w:rsidRPr="002A5152">
              <w:rPr>
                <w:rFonts w:cs="Arial"/>
              </w:rPr>
              <w:t>Brenno Ribeiro Cardoso da Silva:</w:t>
            </w:r>
          </w:p>
          <w:p w14:paraId="3D8EA48B" w14:textId="25914009" w:rsidR="005964EB" w:rsidRPr="002A5152" w:rsidRDefault="00BD7751" w:rsidP="00E95E75">
            <w:pPr>
              <w:jc w:val="center"/>
              <w:rPr>
                <w:rFonts w:cs="Arial"/>
              </w:rPr>
            </w:pPr>
            <w:r w:rsidRPr="002A5152">
              <w:rPr>
                <w:rFonts w:cs="Arial"/>
              </w:rPr>
              <w:t>https://github.com/brennorcsilva</w:t>
            </w:r>
          </w:p>
          <w:p w14:paraId="14E5CC46" w14:textId="77777777" w:rsidR="005964EB" w:rsidRPr="002A5152" w:rsidRDefault="005964EB" w:rsidP="00E95E75">
            <w:pPr>
              <w:jc w:val="center"/>
              <w:rPr>
                <w:rFonts w:cs="Arial"/>
              </w:rPr>
            </w:pPr>
          </w:p>
          <w:p w14:paraId="5EEF2571" w14:textId="606B7148" w:rsidR="009E6A7E" w:rsidRPr="002A5152" w:rsidRDefault="005964EB" w:rsidP="00E95E75">
            <w:pPr>
              <w:jc w:val="center"/>
              <w:rPr>
                <w:rFonts w:cs="Arial"/>
              </w:rPr>
            </w:pPr>
            <w:r w:rsidRPr="002A5152">
              <w:rPr>
                <w:rFonts w:cs="Arial"/>
              </w:rPr>
              <w:t>Felipe Domingues Nunes:</w:t>
            </w:r>
          </w:p>
          <w:p w14:paraId="54ADF772" w14:textId="078F1C84" w:rsidR="005964EB" w:rsidRPr="002A5152" w:rsidRDefault="005F2CBC" w:rsidP="00E95E75">
            <w:pPr>
              <w:jc w:val="center"/>
              <w:rPr>
                <w:rFonts w:cs="Arial"/>
              </w:rPr>
            </w:pPr>
            <w:hyperlink r:id="rId54" w:history="1">
              <w:r w:rsidR="005964EB" w:rsidRPr="002A5152">
                <w:rPr>
                  <w:rStyle w:val="Hyperlink"/>
                  <w:rFonts w:cs="Arial"/>
                </w:rPr>
                <w:t>https://github.com/fenunesz</w:t>
              </w:r>
            </w:hyperlink>
          </w:p>
          <w:p w14:paraId="1743A948" w14:textId="77777777" w:rsidR="00714B99" w:rsidRPr="002A5152" w:rsidRDefault="00714B99" w:rsidP="00E95E75">
            <w:pPr>
              <w:jc w:val="center"/>
              <w:rPr>
                <w:rFonts w:cs="Arial"/>
              </w:rPr>
            </w:pPr>
          </w:p>
          <w:p w14:paraId="031FECFD" w14:textId="1B968A39" w:rsidR="00BD7751" w:rsidRPr="002A5152" w:rsidRDefault="008A08F2" w:rsidP="00E95E75">
            <w:pPr>
              <w:jc w:val="center"/>
              <w:rPr>
                <w:rFonts w:cs="Arial"/>
              </w:rPr>
            </w:pPr>
            <w:r w:rsidRPr="002A5152">
              <w:rPr>
                <w:rFonts w:cs="Arial"/>
              </w:rPr>
              <w:lastRenderedPageBreak/>
              <w:t>Gabriel Oliveira de Santana</w:t>
            </w:r>
            <w:r w:rsidR="00F13377" w:rsidRPr="002A5152">
              <w:rPr>
                <w:rFonts w:cs="Arial"/>
              </w:rPr>
              <w:t>:</w:t>
            </w:r>
          </w:p>
          <w:p w14:paraId="0B737A1A" w14:textId="54337ACE" w:rsidR="00714B99" w:rsidRPr="002A5152" w:rsidRDefault="005F2CBC" w:rsidP="00E95E75">
            <w:pPr>
              <w:jc w:val="center"/>
              <w:rPr>
                <w:rFonts w:cs="Arial"/>
              </w:rPr>
            </w:pPr>
            <w:hyperlink r:id="rId55" w:history="1">
              <w:r w:rsidR="00F13377" w:rsidRPr="002A5152">
                <w:rPr>
                  <w:rStyle w:val="Hyperlink"/>
                  <w:rFonts w:cs="Arial"/>
                </w:rPr>
                <w:t>https://github.com/tba-txt</w:t>
              </w:r>
            </w:hyperlink>
          </w:p>
          <w:p w14:paraId="5E444387" w14:textId="77777777" w:rsidR="00BD7751" w:rsidRPr="002A5152" w:rsidRDefault="00BD7751" w:rsidP="00E95E75">
            <w:pPr>
              <w:jc w:val="center"/>
              <w:rPr>
                <w:rFonts w:cs="Arial"/>
              </w:rPr>
            </w:pPr>
          </w:p>
          <w:p w14:paraId="4B558306" w14:textId="62CEC2C3" w:rsidR="005135EE" w:rsidRPr="002A5152" w:rsidRDefault="00E95E75" w:rsidP="00E95E75">
            <w:pPr>
              <w:jc w:val="center"/>
              <w:rPr>
                <w:rFonts w:cs="Arial"/>
              </w:rPr>
            </w:pPr>
            <w:r w:rsidRPr="002A5152">
              <w:rPr>
                <w:rFonts w:cs="Arial"/>
              </w:rPr>
              <w:t>Matheus Fávero Amorim:</w:t>
            </w:r>
          </w:p>
          <w:p w14:paraId="310D50FA" w14:textId="131AA524" w:rsidR="00E95E75" w:rsidRPr="002A5152" w:rsidRDefault="00E95E75" w:rsidP="00E95E75">
            <w:pPr>
              <w:jc w:val="center"/>
              <w:rPr>
                <w:rFonts w:cs="Arial"/>
              </w:rPr>
            </w:pPr>
            <w:r w:rsidRPr="002A5152">
              <w:rPr>
                <w:rFonts w:cs="Arial"/>
              </w:rPr>
              <w:t>https://github.com/matheusfaverofatec</w:t>
            </w:r>
          </w:p>
          <w:p w14:paraId="7EF9C5E4" w14:textId="77777777" w:rsidR="005135EE" w:rsidRPr="002A5152" w:rsidRDefault="005135EE" w:rsidP="00E95E75">
            <w:pPr>
              <w:jc w:val="center"/>
              <w:rPr>
                <w:rFonts w:cs="Arial"/>
              </w:rPr>
            </w:pPr>
          </w:p>
          <w:p w14:paraId="4579CBEE" w14:textId="77777777" w:rsidR="00BD7751" w:rsidRPr="002A5152" w:rsidRDefault="00BD7751" w:rsidP="00E95E75">
            <w:pPr>
              <w:jc w:val="center"/>
              <w:rPr>
                <w:rFonts w:cs="Arial"/>
              </w:rPr>
            </w:pPr>
          </w:p>
          <w:p w14:paraId="3E912BB1" w14:textId="0E1CA333" w:rsidR="004A7DF3" w:rsidRPr="002A5152" w:rsidRDefault="004A7DF3" w:rsidP="00E95E75">
            <w:pPr>
              <w:jc w:val="center"/>
              <w:rPr>
                <w:rFonts w:cs="Arial"/>
              </w:rPr>
            </w:pPr>
            <w:r w:rsidRPr="002A5152">
              <w:rPr>
                <w:rFonts w:cs="Arial"/>
              </w:rPr>
              <w:t>Matheus Oliveira</w:t>
            </w:r>
            <w:r w:rsidR="005135EE" w:rsidRPr="002A5152">
              <w:rPr>
                <w:rFonts w:cs="Arial"/>
              </w:rPr>
              <w:t xml:space="preserve"> da Silva:</w:t>
            </w:r>
          </w:p>
          <w:p w14:paraId="05061EA7" w14:textId="6277F7E1" w:rsidR="00714B99" w:rsidRPr="002A5152" w:rsidRDefault="005135EE" w:rsidP="00FE5D9D">
            <w:pPr>
              <w:jc w:val="center"/>
              <w:rPr>
                <w:rFonts w:cs="Arial"/>
              </w:rPr>
            </w:pPr>
            <w:r w:rsidRPr="002A5152">
              <w:rPr>
                <w:rFonts w:cs="Arial"/>
              </w:rPr>
              <w:t>https://github.com/m4th3silvafatec</w:t>
            </w:r>
          </w:p>
        </w:tc>
      </w:tr>
    </w:tbl>
    <w:p w14:paraId="1313AA9F" w14:textId="49AC55C5" w:rsidR="00821593" w:rsidRPr="002A5152" w:rsidRDefault="0089582D" w:rsidP="0089582D">
      <w:pPr>
        <w:spacing w:line="360" w:lineRule="auto"/>
        <w:jc w:val="center"/>
        <w:rPr>
          <w:rFonts w:cs="Arial"/>
          <w:sz w:val="20"/>
        </w:rPr>
      </w:pPr>
      <w:r w:rsidRPr="002A5152">
        <w:rPr>
          <w:rFonts w:cs="Arial"/>
          <w:sz w:val="20"/>
        </w:rPr>
        <w:lastRenderedPageBreak/>
        <w:t>Fonte: Do próprio autor, 2024</w:t>
      </w:r>
    </w:p>
    <w:p w14:paraId="7EEE7BA3" w14:textId="15B04648" w:rsidR="00821593" w:rsidRPr="002A5152" w:rsidRDefault="00821593" w:rsidP="6BA64C16">
      <w:pPr>
        <w:widowControl/>
        <w:autoSpaceDE/>
        <w:autoSpaceDN/>
        <w:spacing w:line="240" w:lineRule="auto"/>
        <w:rPr>
          <w:rFonts w:cs="Arial"/>
        </w:rPr>
      </w:pPr>
    </w:p>
    <w:p w14:paraId="36BEEF46" w14:textId="77777777" w:rsidR="00821593" w:rsidRPr="002A5152" w:rsidRDefault="00821593" w:rsidP="6BA64C16">
      <w:pPr>
        <w:widowControl/>
        <w:autoSpaceDE/>
        <w:autoSpaceDN/>
        <w:spacing w:after="120" w:line="240" w:lineRule="auto"/>
        <w:jc w:val="both"/>
        <w:rPr>
          <w:rFonts w:cs="Arial"/>
        </w:rPr>
      </w:pPr>
    </w:p>
    <w:p w14:paraId="50FC0CCF" w14:textId="29239CA1" w:rsidR="00821593" w:rsidRPr="002A5152" w:rsidRDefault="7430410D" w:rsidP="6BA64C16">
      <w:pPr>
        <w:widowControl/>
        <w:autoSpaceDE/>
        <w:autoSpaceDN/>
        <w:spacing w:after="120" w:line="240" w:lineRule="auto"/>
        <w:jc w:val="both"/>
        <w:rPr>
          <w:rFonts w:cs="Arial"/>
        </w:rPr>
      </w:pPr>
      <w:r w:rsidRPr="002A5152">
        <w:rPr>
          <w:rFonts w:cs="Arial"/>
        </w:rPr>
        <w:t>A documentação e o código-fonte deverão ser compartilhados com o professor por meio de repositórios. A documentação pode ser concentrada em uma pasta no OneDrive. O código-fonte pode ser disponibilizado no GitHub, Colab ou outro repositório amplamente utilizado por empresas para armazenamento e controle de versões.</w:t>
      </w:r>
    </w:p>
    <w:p w14:paraId="41F9AA93" w14:textId="2BB35A01" w:rsidR="00821593" w:rsidRPr="002A5152" w:rsidRDefault="7430410D" w:rsidP="6BA64C16">
      <w:pPr>
        <w:widowControl/>
        <w:autoSpaceDE/>
        <w:autoSpaceDN/>
        <w:spacing w:after="120" w:line="240" w:lineRule="auto"/>
        <w:jc w:val="both"/>
        <w:rPr>
          <w:rFonts w:cs="Arial"/>
        </w:rPr>
      </w:pPr>
      <w:r w:rsidRPr="002A5152">
        <w:rPr>
          <w:rFonts w:cs="Arial"/>
        </w:rPr>
        <w:t>O pitch é um vídeo gravado por cada aluno, com duração de até 5 minutos, expondo de maneira coesa, clara e objetiva o projeto com o objetivo de despertar o interesse do ouvinte.</w:t>
      </w:r>
    </w:p>
    <w:p w14:paraId="2382DC23" w14:textId="0B08BBD9" w:rsidR="00821593" w:rsidRPr="002A5152" w:rsidRDefault="7430410D" w:rsidP="6BA64C16">
      <w:pPr>
        <w:widowControl/>
        <w:autoSpaceDE/>
        <w:autoSpaceDN/>
        <w:spacing w:after="120" w:line="240" w:lineRule="auto"/>
        <w:jc w:val="both"/>
        <w:rPr>
          <w:rFonts w:cs="Arial"/>
        </w:rPr>
      </w:pPr>
      <w:r w:rsidRPr="002A5152">
        <w:rPr>
          <w:rFonts w:cs="Arial"/>
        </w:rPr>
        <w:t xml:space="preserve">O portfólio deve ser individual e será elaborado com apoio de uma ferramenta, como as apresentadas no </w:t>
      </w:r>
      <w:r w:rsidR="00821593" w:rsidRPr="002A5152">
        <w:rPr>
          <w:rFonts w:cs="Arial"/>
        </w:rPr>
        <w:fldChar w:fldCharType="begin"/>
      </w:r>
      <w:r w:rsidR="00821593" w:rsidRPr="002A5152">
        <w:rPr>
          <w:rFonts w:cs="Arial"/>
        </w:rPr>
        <w:instrText xml:space="preserve"> REF _Ref106705939 \h  \* MERGEFORMAT </w:instrText>
      </w:r>
      <w:r w:rsidR="00821593" w:rsidRPr="002A5152">
        <w:rPr>
          <w:rFonts w:cs="Arial"/>
        </w:rPr>
      </w:r>
      <w:r w:rsidR="00821593" w:rsidRPr="002A5152">
        <w:rPr>
          <w:rFonts w:cs="Arial"/>
        </w:rPr>
        <w:fldChar w:fldCharType="separate"/>
      </w:r>
      <w:r w:rsidR="00AE6CB7" w:rsidRPr="002A5152">
        <w:rPr>
          <w:rFonts w:cs="Arial"/>
          <w:b/>
          <w:bCs/>
        </w:rPr>
        <w:t>Erro! Fonte de referência não encontrada.</w:t>
      </w:r>
      <w:r w:rsidR="00821593" w:rsidRPr="002A5152">
        <w:rPr>
          <w:rFonts w:cs="Arial"/>
        </w:rPr>
        <w:fldChar w:fldCharType="end"/>
      </w:r>
      <w:r w:rsidRPr="002A5152">
        <w:rPr>
          <w:rFonts w:cs="Arial"/>
        </w:rPr>
        <w:t>. Esta é uma maneira de evidenciar as competências desenvolvidas durante o curso e poderá ser apresentado em processos seletivos para estágio ou emprego.</w:t>
      </w:r>
    </w:p>
    <w:p w14:paraId="15234112" w14:textId="07ACE2C5" w:rsidR="00821593" w:rsidRPr="002A5152" w:rsidRDefault="7430410D" w:rsidP="6BA64C16">
      <w:pPr>
        <w:pStyle w:val="Legenda"/>
        <w:keepNext/>
        <w:widowControl/>
        <w:autoSpaceDE/>
        <w:autoSpaceDN/>
        <w:jc w:val="center"/>
        <w:rPr>
          <w:rFonts w:cs="Arial"/>
        </w:rPr>
      </w:pPr>
      <w:bookmarkStart w:id="123" w:name="_Toc169196567"/>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12</w:t>
      </w:r>
      <w:r w:rsidR="00933156" w:rsidRPr="002A5152">
        <w:rPr>
          <w:rFonts w:cs="Arial"/>
        </w:rPr>
        <w:fldChar w:fldCharType="end"/>
      </w:r>
      <w:r w:rsidRPr="002A5152">
        <w:rPr>
          <w:rFonts w:cs="Arial"/>
        </w:rPr>
        <w:t xml:space="preserve"> Ferramentas para elaboração de portfólio</w:t>
      </w:r>
      <w:bookmarkEnd w:id="123"/>
    </w:p>
    <w:tbl>
      <w:tblPr>
        <w:tblStyle w:val="Tabelacomgrade"/>
        <w:tblW w:w="0" w:type="auto"/>
        <w:tblLook w:val="04A0" w:firstRow="1" w:lastRow="0" w:firstColumn="1" w:lastColumn="0" w:noHBand="0" w:noVBand="1"/>
      </w:tblPr>
      <w:tblGrid>
        <w:gridCol w:w="2972"/>
        <w:gridCol w:w="6378"/>
      </w:tblGrid>
      <w:tr w:rsidR="6BA64C16" w:rsidRPr="002A5152" w14:paraId="2FDE776F" w14:textId="77777777" w:rsidTr="6BA64C16">
        <w:trPr>
          <w:trHeight w:val="300"/>
        </w:trPr>
        <w:tc>
          <w:tcPr>
            <w:tcW w:w="2972" w:type="dxa"/>
            <w:shd w:val="clear" w:color="auto" w:fill="D9D9D9" w:themeFill="background1" w:themeFillShade="D9"/>
          </w:tcPr>
          <w:p w14:paraId="4A235154" w14:textId="4EB88513" w:rsidR="6BA64C16" w:rsidRPr="002A5152" w:rsidRDefault="6BA64C16" w:rsidP="6BA64C16">
            <w:pPr>
              <w:rPr>
                <w:rFonts w:cs="Arial"/>
              </w:rPr>
            </w:pPr>
            <w:r w:rsidRPr="002A5152">
              <w:rPr>
                <w:rFonts w:cs="Arial"/>
              </w:rPr>
              <w:t>Ferramenta</w:t>
            </w:r>
          </w:p>
        </w:tc>
        <w:tc>
          <w:tcPr>
            <w:tcW w:w="6378" w:type="dxa"/>
            <w:shd w:val="clear" w:color="auto" w:fill="D9D9D9" w:themeFill="background1" w:themeFillShade="D9"/>
          </w:tcPr>
          <w:p w14:paraId="228F74FF" w14:textId="52BBACC5" w:rsidR="6BA64C16" w:rsidRPr="002A5152" w:rsidRDefault="6BA64C16" w:rsidP="6BA64C16">
            <w:pPr>
              <w:rPr>
                <w:rFonts w:cs="Arial"/>
              </w:rPr>
            </w:pPr>
            <w:r w:rsidRPr="002A5152">
              <w:rPr>
                <w:rFonts w:cs="Arial"/>
              </w:rPr>
              <w:t>Endereço</w:t>
            </w:r>
          </w:p>
        </w:tc>
      </w:tr>
      <w:tr w:rsidR="6BA64C16" w:rsidRPr="002A5152" w14:paraId="3A164115" w14:textId="77777777" w:rsidTr="6BA64C16">
        <w:trPr>
          <w:trHeight w:val="300"/>
        </w:trPr>
        <w:tc>
          <w:tcPr>
            <w:tcW w:w="2972" w:type="dxa"/>
          </w:tcPr>
          <w:p w14:paraId="058FD5C4" w14:textId="7902F9B2" w:rsidR="6BA64C16" w:rsidRPr="002A5152" w:rsidRDefault="6BA64C16" w:rsidP="6BA64C16">
            <w:pPr>
              <w:rPr>
                <w:rFonts w:cs="Arial"/>
              </w:rPr>
            </w:pPr>
            <w:r w:rsidRPr="002A5152">
              <w:rPr>
                <w:rFonts w:cs="Arial"/>
              </w:rPr>
              <w:t>Behance</w:t>
            </w:r>
          </w:p>
        </w:tc>
        <w:tc>
          <w:tcPr>
            <w:tcW w:w="6378" w:type="dxa"/>
          </w:tcPr>
          <w:p w14:paraId="393B46E1" w14:textId="721F24F6" w:rsidR="6BA64C16" w:rsidRPr="002A5152" w:rsidRDefault="005F2CBC" w:rsidP="6BA64C16">
            <w:pPr>
              <w:rPr>
                <w:rFonts w:cs="Arial"/>
              </w:rPr>
            </w:pPr>
            <w:hyperlink r:id="rId56">
              <w:r w:rsidR="6BA64C16" w:rsidRPr="002A5152">
                <w:rPr>
                  <w:rStyle w:val="Hyperlink"/>
                  <w:rFonts w:cs="Arial"/>
                </w:rPr>
                <w:t>https://www.behance.net/</w:t>
              </w:r>
            </w:hyperlink>
          </w:p>
        </w:tc>
      </w:tr>
      <w:tr w:rsidR="6BA64C16" w:rsidRPr="002A5152" w14:paraId="43556672" w14:textId="77777777" w:rsidTr="6BA64C16">
        <w:trPr>
          <w:trHeight w:val="300"/>
        </w:trPr>
        <w:tc>
          <w:tcPr>
            <w:tcW w:w="2972" w:type="dxa"/>
          </w:tcPr>
          <w:p w14:paraId="39524E17" w14:textId="77777777" w:rsidR="6BA64C16" w:rsidRPr="002A5152" w:rsidRDefault="6BA64C16">
            <w:pPr>
              <w:rPr>
                <w:rFonts w:cs="Arial"/>
              </w:rPr>
            </w:pPr>
            <w:r w:rsidRPr="002A5152">
              <w:rPr>
                <w:rFonts w:cs="Arial"/>
              </w:rPr>
              <w:t>Book Creator</w:t>
            </w:r>
          </w:p>
        </w:tc>
        <w:tc>
          <w:tcPr>
            <w:tcW w:w="6378" w:type="dxa"/>
          </w:tcPr>
          <w:p w14:paraId="7519D6F5" w14:textId="77777777" w:rsidR="6BA64C16" w:rsidRPr="002A5152" w:rsidRDefault="005F2CBC">
            <w:pPr>
              <w:rPr>
                <w:rFonts w:cs="Arial"/>
              </w:rPr>
            </w:pPr>
            <w:hyperlink r:id="rId57">
              <w:r w:rsidR="6BA64C16" w:rsidRPr="002A5152">
                <w:rPr>
                  <w:rStyle w:val="Hyperlink"/>
                  <w:rFonts w:cs="Arial"/>
                </w:rPr>
                <w:t>https://bookcreator.com/</w:t>
              </w:r>
            </w:hyperlink>
          </w:p>
        </w:tc>
      </w:tr>
      <w:tr w:rsidR="6BA64C16" w:rsidRPr="002A5152" w14:paraId="246248E9" w14:textId="77777777" w:rsidTr="6BA64C16">
        <w:trPr>
          <w:trHeight w:val="300"/>
        </w:trPr>
        <w:tc>
          <w:tcPr>
            <w:tcW w:w="2972" w:type="dxa"/>
          </w:tcPr>
          <w:p w14:paraId="7EC6BBF7" w14:textId="0BE1E0CA" w:rsidR="6BA64C16" w:rsidRPr="002A5152" w:rsidRDefault="6BA64C16">
            <w:pPr>
              <w:rPr>
                <w:rFonts w:cs="Arial"/>
              </w:rPr>
            </w:pPr>
            <w:r w:rsidRPr="002A5152">
              <w:rPr>
                <w:rFonts w:cs="Arial"/>
              </w:rPr>
              <w:t>Krop</w:t>
            </w:r>
          </w:p>
        </w:tc>
        <w:tc>
          <w:tcPr>
            <w:tcW w:w="6378" w:type="dxa"/>
          </w:tcPr>
          <w:p w14:paraId="1A949EAA" w14:textId="33204BC2" w:rsidR="6BA64C16" w:rsidRPr="002A5152" w:rsidRDefault="005F2CBC">
            <w:pPr>
              <w:rPr>
                <w:rFonts w:cs="Arial"/>
              </w:rPr>
            </w:pPr>
            <w:hyperlink r:id="rId58">
              <w:r w:rsidR="6BA64C16" w:rsidRPr="002A5152">
                <w:rPr>
                  <w:rStyle w:val="Hyperlink"/>
                  <w:rFonts w:cs="Arial"/>
                </w:rPr>
                <w:t>https://www.krop.com/</w:t>
              </w:r>
            </w:hyperlink>
          </w:p>
        </w:tc>
      </w:tr>
      <w:tr w:rsidR="6BA64C16" w:rsidRPr="002A5152" w14:paraId="67E77B58" w14:textId="77777777" w:rsidTr="6BA64C16">
        <w:trPr>
          <w:trHeight w:val="300"/>
        </w:trPr>
        <w:tc>
          <w:tcPr>
            <w:tcW w:w="2972" w:type="dxa"/>
          </w:tcPr>
          <w:p w14:paraId="481D9E5E" w14:textId="68DAC4BC" w:rsidR="6BA64C16" w:rsidRPr="002A5152" w:rsidRDefault="6BA64C16">
            <w:pPr>
              <w:rPr>
                <w:rFonts w:cs="Arial"/>
              </w:rPr>
            </w:pPr>
            <w:r w:rsidRPr="002A5152">
              <w:rPr>
                <w:rFonts w:cs="Arial"/>
              </w:rPr>
              <w:t>Mahara</w:t>
            </w:r>
          </w:p>
        </w:tc>
        <w:tc>
          <w:tcPr>
            <w:tcW w:w="6378" w:type="dxa"/>
          </w:tcPr>
          <w:p w14:paraId="4A2F875C" w14:textId="7A5A130E" w:rsidR="6BA64C16" w:rsidRPr="002A5152" w:rsidRDefault="005F2CBC">
            <w:pPr>
              <w:rPr>
                <w:rFonts w:cs="Arial"/>
              </w:rPr>
            </w:pPr>
            <w:hyperlink r:id="rId59">
              <w:r w:rsidR="6BA64C16" w:rsidRPr="002A5152">
                <w:rPr>
                  <w:rStyle w:val="Hyperlink"/>
                  <w:rFonts w:cs="Arial"/>
                </w:rPr>
                <w:t>https://mahara.org/</w:t>
              </w:r>
            </w:hyperlink>
          </w:p>
        </w:tc>
      </w:tr>
      <w:tr w:rsidR="6BA64C16" w:rsidRPr="002A5152" w14:paraId="7C4AC92D" w14:textId="77777777" w:rsidTr="6BA64C16">
        <w:trPr>
          <w:trHeight w:val="300"/>
        </w:trPr>
        <w:tc>
          <w:tcPr>
            <w:tcW w:w="2972" w:type="dxa"/>
          </w:tcPr>
          <w:p w14:paraId="3D36E5C8" w14:textId="3CBC6DE4" w:rsidR="6BA64C16" w:rsidRPr="002A5152" w:rsidRDefault="6BA64C16">
            <w:pPr>
              <w:rPr>
                <w:rFonts w:cs="Arial"/>
              </w:rPr>
            </w:pPr>
            <w:r w:rsidRPr="002A5152">
              <w:rPr>
                <w:rFonts w:cs="Arial"/>
              </w:rPr>
              <w:t>Medium</w:t>
            </w:r>
          </w:p>
        </w:tc>
        <w:tc>
          <w:tcPr>
            <w:tcW w:w="6378" w:type="dxa"/>
          </w:tcPr>
          <w:p w14:paraId="58A5C290" w14:textId="1C491ADF" w:rsidR="6BA64C16" w:rsidRPr="002A5152" w:rsidRDefault="005F2CBC">
            <w:pPr>
              <w:rPr>
                <w:rFonts w:cs="Arial"/>
              </w:rPr>
            </w:pPr>
            <w:hyperlink r:id="rId60">
              <w:r w:rsidR="6BA64C16" w:rsidRPr="002A5152">
                <w:rPr>
                  <w:rStyle w:val="Hyperlink"/>
                  <w:rFonts w:cs="Arial"/>
                </w:rPr>
                <w:t>https://medium.com/@portugue</w:t>
              </w:r>
            </w:hyperlink>
          </w:p>
        </w:tc>
      </w:tr>
      <w:tr w:rsidR="6BA64C16" w:rsidRPr="002A5152" w14:paraId="04BA553F" w14:textId="77777777" w:rsidTr="6BA64C16">
        <w:trPr>
          <w:trHeight w:val="300"/>
        </w:trPr>
        <w:tc>
          <w:tcPr>
            <w:tcW w:w="2972" w:type="dxa"/>
          </w:tcPr>
          <w:p w14:paraId="64196E2B" w14:textId="77777777" w:rsidR="6BA64C16" w:rsidRPr="002A5152" w:rsidRDefault="6BA64C16">
            <w:pPr>
              <w:rPr>
                <w:rFonts w:cs="Arial"/>
              </w:rPr>
            </w:pPr>
            <w:r w:rsidRPr="002A5152">
              <w:rPr>
                <w:rFonts w:cs="Arial"/>
              </w:rPr>
              <w:t>Spark Adobe</w:t>
            </w:r>
          </w:p>
        </w:tc>
        <w:tc>
          <w:tcPr>
            <w:tcW w:w="6378" w:type="dxa"/>
          </w:tcPr>
          <w:p w14:paraId="59513DF0" w14:textId="77777777" w:rsidR="6BA64C16" w:rsidRPr="002A5152" w:rsidRDefault="005F2CBC">
            <w:pPr>
              <w:rPr>
                <w:rFonts w:cs="Arial"/>
              </w:rPr>
            </w:pPr>
            <w:hyperlink r:id="rId61">
              <w:r w:rsidR="6BA64C16" w:rsidRPr="002A5152">
                <w:rPr>
                  <w:rStyle w:val="Hyperlink"/>
                  <w:rFonts w:cs="Arial"/>
                </w:rPr>
                <w:t>https://spark.adobe.com/pt-BR/features</w:t>
              </w:r>
            </w:hyperlink>
          </w:p>
        </w:tc>
      </w:tr>
      <w:tr w:rsidR="6BA64C16" w:rsidRPr="002A5152" w14:paraId="2733E4E1" w14:textId="77777777" w:rsidTr="6BA64C16">
        <w:trPr>
          <w:trHeight w:val="300"/>
        </w:trPr>
        <w:tc>
          <w:tcPr>
            <w:tcW w:w="2972" w:type="dxa"/>
          </w:tcPr>
          <w:p w14:paraId="61820E34" w14:textId="77777777" w:rsidR="6BA64C16" w:rsidRPr="002A5152" w:rsidRDefault="6BA64C16" w:rsidP="6BA64C16">
            <w:pPr>
              <w:rPr>
                <w:rFonts w:cs="Arial"/>
              </w:rPr>
            </w:pPr>
            <w:r w:rsidRPr="002A5152">
              <w:rPr>
                <w:rFonts w:cs="Arial"/>
              </w:rPr>
              <w:t>Weebly</w:t>
            </w:r>
          </w:p>
        </w:tc>
        <w:tc>
          <w:tcPr>
            <w:tcW w:w="6378" w:type="dxa"/>
          </w:tcPr>
          <w:p w14:paraId="1A3FE42E" w14:textId="77777777" w:rsidR="6BA64C16" w:rsidRPr="002A5152" w:rsidRDefault="6BA64C16" w:rsidP="6BA64C16">
            <w:pPr>
              <w:rPr>
                <w:rFonts w:cs="Arial"/>
              </w:rPr>
            </w:pPr>
            <w:r w:rsidRPr="002A5152">
              <w:rPr>
                <w:rFonts w:cs="Arial"/>
              </w:rPr>
              <w:t xml:space="preserve">https://www.weebly.com/br </w:t>
            </w:r>
          </w:p>
        </w:tc>
      </w:tr>
      <w:tr w:rsidR="6BA64C16" w:rsidRPr="002A5152" w14:paraId="4A6D28F9" w14:textId="77777777" w:rsidTr="6BA64C16">
        <w:trPr>
          <w:trHeight w:val="300"/>
        </w:trPr>
        <w:tc>
          <w:tcPr>
            <w:tcW w:w="2972" w:type="dxa"/>
          </w:tcPr>
          <w:p w14:paraId="7820AF1D" w14:textId="057B926A" w:rsidR="6BA64C16" w:rsidRPr="002A5152" w:rsidRDefault="6BA64C16">
            <w:pPr>
              <w:rPr>
                <w:rFonts w:cs="Arial"/>
              </w:rPr>
            </w:pPr>
            <w:r w:rsidRPr="002A5152">
              <w:rPr>
                <w:rFonts w:cs="Arial"/>
              </w:rPr>
              <w:t>Wix</w:t>
            </w:r>
          </w:p>
        </w:tc>
        <w:tc>
          <w:tcPr>
            <w:tcW w:w="6378" w:type="dxa"/>
          </w:tcPr>
          <w:p w14:paraId="71DFAF0A" w14:textId="2320BCFE" w:rsidR="6BA64C16" w:rsidRPr="002A5152" w:rsidRDefault="005F2CBC">
            <w:pPr>
              <w:rPr>
                <w:rFonts w:cs="Arial"/>
              </w:rPr>
            </w:pPr>
            <w:hyperlink r:id="rId62">
              <w:r w:rsidR="6BA64C16" w:rsidRPr="002A5152">
                <w:rPr>
                  <w:rStyle w:val="Hyperlink"/>
                  <w:rFonts w:cs="Arial"/>
                </w:rPr>
                <w:t>https://pt.wix.com/</w:t>
              </w:r>
            </w:hyperlink>
          </w:p>
        </w:tc>
      </w:tr>
    </w:tbl>
    <w:p w14:paraId="6D1C1AE8" w14:textId="06B1BBF7" w:rsidR="00821593" w:rsidRPr="002A5152" w:rsidRDefault="7430410D" w:rsidP="6BA64C16">
      <w:pPr>
        <w:widowControl/>
        <w:autoSpaceDE/>
        <w:autoSpaceDN/>
        <w:spacing w:line="240" w:lineRule="auto"/>
        <w:jc w:val="center"/>
        <w:rPr>
          <w:rFonts w:cs="Arial"/>
          <w:sz w:val="20"/>
        </w:rPr>
      </w:pPr>
      <w:r w:rsidRPr="002A5152">
        <w:rPr>
          <w:rFonts w:cs="Arial"/>
          <w:sz w:val="20"/>
        </w:rPr>
        <w:t>Fonte: CESU (2021)</w:t>
      </w:r>
    </w:p>
    <w:p w14:paraId="3AE1F298" w14:textId="77777777" w:rsidR="00535E70" w:rsidRPr="002A5152" w:rsidRDefault="00535E70" w:rsidP="6BA64C16">
      <w:pPr>
        <w:widowControl/>
        <w:autoSpaceDE/>
        <w:autoSpaceDN/>
        <w:spacing w:line="240" w:lineRule="auto"/>
        <w:jc w:val="center"/>
        <w:rPr>
          <w:rFonts w:cs="Arial"/>
          <w:sz w:val="20"/>
        </w:rPr>
      </w:pPr>
    </w:p>
    <w:p w14:paraId="6E1F6F8A" w14:textId="63C71EF1" w:rsidR="00821593" w:rsidRPr="002A5152" w:rsidRDefault="7430410D" w:rsidP="49AF51CF">
      <w:pPr>
        <w:pStyle w:val="Ttulo2"/>
        <w:widowControl/>
        <w:numPr>
          <w:ilvl w:val="1"/>
          <w:numId w:val="0"/>
        </w:numPr>
        <w:autoSpaceDE/>
        <w:autoSpaceDN/>
        <w:spacing w:line="240" w:lineRule="auto"/>
        <w:rPr>
          <w:rFonts w:cs="Arial"/>
        </w:rPr>
      </w:pPr>
      <w:bookmarkStart w:id="124" w:name="_Toc169195329"/>
      <w:r w:rsidRPr="002A5152">
        <w:rPr>
          <w:rFonts w:cs="Arial"/>
        </w:rPr>
        <w:t>Ferramentas Adotadas</w:t>
      </w:r>
      <w:bookmarkEnd w:id="124"/>
    </w:p>
    <w:p w14:paraId="721226C8" w14:textId="77777777" w:rsidR="00535E70" w:rsidRPr="002A5152" w:rsidRDefault="00535E70" w:rsidP="6BA64C16">
      <w:pPr>
        <w:widowControl/>
        <w:autoSpaceDE/>
        <w:autoSpaceDN/>
        <w:spacing w:line="240" w:lineRule="auto"/>
        <w:rPr>
          <w:rFonts w:cs="Arial"/>
        </w:rPr>
      </w:pPr>
    </w:p>
    <w:p w14:paraId="2EC2AB24" w14:textId="077273A6" w:rsidR="00821593" w:rsidRPr="002A5152" w:rsidRDefault="7430410D" w:rsidP="6BA64C16">
      <w:pPr>
        <w:pStyle w:val="Legenda"/>
        <w:keepNext/>
        <w:widowControl/>
        <w:autoSpaceDE/>
        <w:autoSpaceDN/>
        <w:jc w:val="center"/>
        <w:rPr>
          <w:rFonts w:cs="Arial"/>
        </w:rPr>
      </w:pPr>
      <w:bookmarkStart w:id="125" w:name="_Toc169196568"/>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13</w:t>
      </w:r>
      <w:r w:rsidR="00933156" w:rsidRPr="002A5152">
        <w:rPr>
          <w:rFonts w:cs="Arial"/>
        </w:rPr>
        <w:fldChar w:fldCharType="end"/>
      </w:r>
      <w:r w:rsidRPr="002A5152">
        <w:rPr>
          <w:rFonts w:cs="Arial"/>
        </w:rPr>
        <w:t xml:space="preserve"> Lista com as ferramentas utilizadas para a elaboração dos artefatos</w:t>
      </w:r>
      <w:bookmarkEnd w:id="125"/>
    </w:p>
    <w:tbl>
      <w:tblPr>
        <w:tblStyle w:val="Tabelacomgrade"/>
        <w:tblW w:w="0" w:type="auto"/>
        <w:tblLook w:val="04A0" w:firstRow="1" w:lastRow="0" w:firstColumn="1" w:lastColumn="0" w:noHBand="0" w:noVBand="1"/>
      </w:tblPr>
      <w:tblGrid>
        <w:gridCol w:w="4675"/>
        <w:gridCol w:w="4675"/>
      </w:tblGrid>
      <w:tr w:rsidR="6BA64C16" w:rsidRPr="002A5152" w14:paraId="2DD3B162" w14:textId="77777777" w:rsidTr="6BA64C16">
        <w:trPr>
          <w:trHeight w:val="300"/>
        </w:trPr>
        <w:tc>
          <w:tcPr>
            <w:tcW w:w="4675" w:type="dxa"/>
            <w:shd w:val="clear" w:color="auto" w:fill="D9D9D9" w:themeFill="background1" w:themeFillShade="D9"/>
          </w:tcPr>
          <w:p w14:paraId="10CA717D" w14:textId="0426939E" w:rsidR="6BA64C16" w:rsidRPr="002A5152" w:rsidRDefault="6BA64C16" w:rsidP="6BA64C16">
            <w:pPr>
              <w:rPr>
                <w:rFonts w:cs="Arial"/>
              </w:rPr>
            </w:pPr>
            <w:r w:rsidRPr="002A5152">
              <w:rPr>
                <w:rFonts w:cs="Arial"/>
              </w:rPr>
              <w:t>Artefato</w:t>
            </w:r>
          </w:p>
        </w:tc>
        <w:tc>
          <w:tcPr>
            <w:tcW w:w="4675" w:type="dxa"/>
            <w:shd w:val="clear" w:color="auto" w:fill="D9D9D9" w:themeFill="background1" w:themeFillShade="D9"/>
          </w:tcPr>
          <w:p w14:paraId="4B95E7D9" w14:textId="17655BFD" w:rsidR="6BA64C16" w:rsidRPr="002A5152" w:rsidRDefault="6BA64C16" w:rsidP="6BA64C16">
            <w:pPr>
              <w:rPr>
                <w:rFonts w:cs="Arial"/>
              </w:rPr>
            </w:pPr>
            <w:r w:rsidRPr="002A5152">
              <w:rPr>
                <w:rFonts w:cs="Arial"/>
              </w:rPr>
              <w:t>Ferramenta</w:t>
            </w:r>
          </w:p>
        </w:tc>
      </w:tr>
      <w:tr w:rsidR="6BA64C16" w:rsidRPr="002A5152" w14:paraId="22425EBA" w14:textId="77777777" w:rsidTr="6BA64C16">
        <w:trPr>
          <w:trHeight w:val="300"/>
        </w:trPr>
        <w:tc>
          <w:tcPr>
            <w:tcW w:w="4675" w:type="dxa"/>
            <w:shd w:val="clear" w:color="auto" w:fill="auto"/>
          </w:tcPr>
          <w:p w14:paraId="3AE0CE99" w14:textId="1CFF0AC2" w:rsidR="6BA64C16" w:rsidRPr="002A5152" w:rsidRDefault="6BA64C16" w:rsidP="6BA64C16">
            <w:pPr>
              <w:rPr>
                <w:rFonts w:cs="Arial"/>
              </w:rPr>
            </w:pPr>
            <w:r w:rsidRPr="002A5152">
              <w:rPr>
                <w:rFonts w:cs="Arial"/>
              </w:rPr>
              <w:t>IDEF0</w:t>
            </w:r>
          </w:p>
        </w:tc>
        <w:tc>
          <w:tcPr>
            <w:tcW w:w="4675" w:type="dxa"/>
            <w:shd w:val="clear" w:color="auto" w:fill="auto"/>
          </w:tcPr>
          <w:p w14:paraId="0CA0C48F" w14:textId="432336E5" w:rsidR="6BA64C16" w:rsidRPr="002A5152" w:rsidRDefault="00BC4516" w:rsidP="6BA64C16">
            <w:pPr>
              <w:rPr>
                <w:rFonts w:cs="Arial"/>
              </w:rPr>
            </w:pPr>
            <w:r w:rsidRPr="002A5152">
              <w:rPr>
                <w:rFonts w:cs="Arial"/>
              </w:rPr>
              <w:t>https://app.diagrams.net/</w:t>
            </w:r>
          </w:p>
        </w:tc>
      </w:tr>
      <w:tr w:rsidR="00373F07" w:rsidRPr="002A5152" w14:paraId="3ABAF81C" w14:textId="77777777" w:rsidTr="6BA64C16">
        <w:trPr>
          <w:trHeight w:val="300"/>
        </w:trPr>
        <w:tc>
          <w:tcPr>
            <w:tcW w:w="4675" w:type="dxa"/>
            <w:shd w:val="clear" w:color="auto" w:fill="auto"/>
          </w:tcPr>
          <w:p w14:paraId="4CAABAD6" w14:textId="34349F7A" w:rsidR="00373F07" w:rsidRPr="002A5152" w:rsidRDefault="00373F07" w:rsidP="00373F07">
            <w:pPr>
              <w:rPr>
                <w:rFonts w:cs="Arial"/>
              </w:rPr>
            </w:pPr>
            <w:r w:rsidRPr="002A5152">
              <w:rPr>
                <w:rFonts w:cs="Arial"/>
              </w:rPr>
              <w:t>BPMN</w:t>
            </w:r>
          </w:p>
        </w:tc>
        <w:tc>
          <w:tcPr>
            <w:tcW w:w="4675" w:type="dxa"/>
            <w:shd w:val="clear" w:color="auto" w:fill="auto"/>
          </w:tcPr>
          <w:p w14:paraId="0B2887A9" w14:textId="02A6597A" w:rsidR="00373F07" w:rsidRPr="002A5152" w:rsidRDefault="00373F07" w:rsidP="00373F07">
            <w:pPr>
              <w:rPr>
                <w:rFonts w:cs="Arial"/>
              </w:rPr>
            </w:pPr>
            <w:r w:rsidRPr="002A5152">
              <w:rPr>
                <w:rFonts w:cs="Arial"/>
              </w:rPr>
              <w:t>https://app.diagrams.net/</w:t>
            </w:r>
          </w:p>
        </w:tc>
      </w:tr>
      <w:tr w:rsidR="00373F07" w:rsidRPr="002A5152" w14:paraId="2526E6AB" w14:textId="77777777" w:rsidTr="6BA64C16">
        <w:trPr>
          <w:trHeight w:val="300"/>
        </w:trPr>
        <w:tc>
          <w:tcPr>
            <w:tcW w:w="4675" w:type="dxa"/>
          </w:tcPr>
          <w:p w14:paraId="33DAF267" w14:textId="7EC10FAB" w:rsidR="00373F07" w:rsidRPr="002A5152" w:rsidRDefault="00373F07" w:rsidP="00373F07">
            <w:pPr>
              <w:rPr>
                <w:rFonts w:cs="Arial"/>
              </w:rPr>
            </w:pPr>
            <w:r w:rsidRPr="002A5152">
              <w:rPr>
                <w:rFonts w:cs="Arial"/>
              </w:rPr>
              <w:lastRenderedPageBreak/>
              <w:t>Diagrama de Casos de Uso</w:t>
            </w:r>
          </w:p>
        </w:tc>
        <w:tc>
          <w:tcPr>
            <w:tcW w:w="4675" w:type="dxa"/>
          </w:tcPr>
          <w:p w14:paraId="2A1ACAEB" w14:textId="21F29F78" w:rsidR="00373F07" w:rsidRPr="002A5152" w:rsidRDefault="00373F07" w:rsidP="00373F07">
            <w:pPr>
              <w:rPr>
                <w:rFonts w:cs="Arial"/>
              </w:rPr>
            </w:pPr>
            <w:r w:rsidRPr="002A5152">
              <w:rPr>
                <w:rFonts w:cs="Arial"/>
              </w:rPr>
              <w:t>https://app.diagrams.net/</w:t>
            </w:r>
          </w:p>
        </w:tc>
      </w:tr>
      <w:tr w:rsidR="00373F07" w:rsidRPr="002A5152" w14:paraId="77869DD4" w14:textId="77777777" w:rsidTr="6BA64C16">
        <w:trPr>
          <w:trHeight w:val="300"/>
        </w:trPr>
        <w:tc>
          <w:tcPr>
            <w:tcW w:w="4675" w:type="dxa"/>
          </w:tcPr>
          <w:p w14:paraId="5183C047" w14:textId="44B1DFAC" w:rsidR="00373F07" w:rsidRPr="002A5152" w:rsidRDefault="00373F07" w:rsidP="00373F07">
            <w:pPr>
              <w:rPr>
                <w:rFonts w:cs="Arial"/>
              </w:rPr>
            </w:pPr>
            <w:r w:rsidRPr="002A5152">
              <w:rPr>
                <w:rFonts w:cs="Arial"/>
              </w:rPr>
              <w:t>Protótipo do Site</w:t>
            </w:r>
          </w:p>
        </w:tc>
        <w:tc>
          <w:tcPr>
            <w:tcW w:w="4675" w:type="dxa"/>
          </w:tcPr>
          <w:p w14:paraId="46745250" w14:textId="392283CA" w:rsidR="00373F07" w:rsidRPr="002A5152" w:rsidRDefault="00373F07" w:rsidP="00373F07">
            <w:pPr>
              <w:rPr>
                <w:rFonts w:cs="Arial"/>
              </w:rPr>
            </w:pPr>
            <w:r w:rsidRPr="002A5152">
              <w:rPr>
                <w:rFonts w:cs="Arial"/>
              </w:rPr>
              <w:t>https://www.figma.com/</w:t>
            </w:r>
          </w:p>
        </w:tc>
      </w:tr>
      <w:tr w:rsidR="00373F07" w:rsidRPr="002A5152" w14:paraId="4C79CD0C" w14:textId="77777777" w:rsidTr="6BA64C16">
        <w:trPr>
          <w:trHeight w:val="300"/>
        </w:trPr>
        <w:tc>
          <w:tcPr>
            <w:tcW w:w="4675" w:type="dxa"/>
          </w:tcPr>
          <w:p w14:paraId="164AFB6D" w14:textId="43C7BDD0" w:rsidR="00373F07" w:rsidRPr="002A5152" w:rsidRDefault="00373F07" w:rsidP="00373F07">
            <w:pPr>
              <w:rPr>
                <w:rFonts w:cs="Arial"/>
              </w:rPr>
            </w:pPr>
            <w:r w:rsidRPr="002A5152">
              <w:rPr>
                <w:rFonts w:cs="Arial"/>
              </w:rPr>
              <w:t>Diagrama de Navegação</w:t>
            </w:r>
          </w:p>
        </w:tc>
        <w:tc>
          <w:tcPr>
            <w:tcW w:w="4675" w:type="dxa"/>
          </w:tcPr>
          <w:p w14:paraId="71444C70" w14:textId="7F260D6A" w:rsidR="00373F07" w:rsidRPr="002A5152" w:rsidRDefault="00373F07" w:rsidP="00373F07">
            <w:pPr>
              <w:rPr>
                <w:rFonts w:cs="Arial"/>
              </w:rPr>
            </w:pPr>
            <w:r w:rsidRPr="002A5152">
              <w:rPr>
                <w:rFonts w:cs="Arial"/>
              </w:rPr>
              <w:t>https://app.diagrams.net/</w:t>
            </w:r>
          </w:p>
        </w:tc>
      </w:tr>
      <w:tr w:rsidR="00373F07" w:rsidRPr="002A5152" w14:paraId="40B5561A" w14:textId="77777777" w:rsidTr="6BA64C16">
        <w:trPr>
          <w:trHeight w:val="300"/>
        </w:trPr>
        <w:tc>
          <w:tcPr>
            <w:tcW w:w="4675" w:type="dxa"/>
          </w:tcPr>
          <w:p w14:paraId="37881B08" w14:textId="08EF0845" w:rsidR="00373F07" w:rsidRPr="002A5152" w:rsidRDefault="00373F07" w:rsidP="00373F07">
            <w:pPr>
              <w:rPr>
                <w:rFonts w:cs="Arial"/>
              </w:rPr>
            </w:pPr>
            <w:r w:rsidRPr="002A5152">
              <w:rPr>
                <w:rFonts w:cs="Arial"/>
              </w:rPr>
              <w:t>Estrutura Analítica</w:t>
            </w:r>
          </w:p>
        </w:tc>
        <w:tc>
          <w:tcPr>
            <w:tcW w:w="4675" w:type="dxa"/>
          </w:tcPr>
          <w:p w14:paraId="7B81E183" w14:textId="1D18810A" w:rsidR="00373F07" w:rsidRPr="002A5152" w:rsidRDefault="00373F07" w:rsidP="00373F07">
            <w:pPr>
              <w:rPr>
                <w:rFonts w:cs="Arial"/>
              </w:rPr>
            </w:pPr>
            <w:r w:rsidRPr="002A5152">
              <w:rPr>
                <w:rFonts w:cs="Arial"/>
              </w:rPr>
              <w:t>https://app.diagrams.net/</w:t>
            </w:r>
          </w:p>
        </w:tc>
      </w:tr>
      <w:tr w:rsidR="00373F07" w:rsidRPr="002A5152" w14:paraId="42580E53" w14:textId="77777777" w:rsidTr="6BA64C16">
        <w:trPr>
          <w:trHeight w:val="300"/>
        </w:trPr>
        <w:tc>
          <w:tcPr>
            <w:tcW w:w="4675" w:type="dxa"/>
          </w:tcPr>
          <w:p w14:paraId="5EBAADA2" w14:textId="72745EB3" w:rsidR="00373F07" w:rsidRPr="002A5152" w:rsidRDefault="00373F07" w:rsidP="00373F07">
            <w:pPr>
              <w:rPr>
                <w:rFonts w:cs="Arial"/>
              </w:rPr>
            </w:pPr>
            <w:r w:rsidRPr="002A5152">
              <w:rPr>
                <w:rFonts w:cs="Arial"/>
              </w:rPr>
              <w:t>Canvas</w:t>
            </w:r>
          </w:p>
        </w:tc>
        <w:tc>
          <w:tcPr>
            <w:tcW w:w="4675" w:type="dxa"/>
          </w:tcPr>
          <w:p w14:paraId="3AA40B73" w14:textId="0366F73B" w:rsidR="00373F07" w:rsidRPr="002A5152" w:rsidRDefault="00373F07" w:rsidP="00373F07">
            <w:pPr>
              <w:rPr>
                <w:rFonts w:cs="Arial"/>
              </w:rPr>
            </w:pPr>
            <w:r w:rsidRPr="002A5152">
              <w:rPr>
                <w:rFonts w:cs="Arial"/>
              </w:rPr>
              <w:t>https://app.diagrams.net/</w:t>
            </w:r>
          </w:p>
        </w:tc>
      </w:tr>
    </w:tbl>
    <w:p w14:paraId="6CCFA8AC" w14:textId="62506453" w:rsidR="00821593" w:rsidRPr="002A5152" w:rsidRDefault="7430410D" w:rsidP="6BA64C16">
      <w:pPr>
        <w:widowControl/>
        <w:autoSpaceDE/>
        <w:autoSpaceDN/>
        <w:spacing w:line="240" w:lineRule="auto"/>
        <w:jc w:val="center"/>
        <w:rPr>
          <w:rFonts w:cs="Arial"/>
          <w:sz w:val="20"/>
        </w:rPr>
      </w:pPr>
      <w:r w:rsidRPr="002A5152">
        <w:rPr>
          <w:rFonts w:cs="Arial"/>
          <w:sz w:val="20"/>
        </w:rPr>
        <w:t>Fonte</w:t>
      </w:r>
      <w:r w:rsidR="00FB6AE7" w:rsidRPr="002A5152">
        <w:rPr>
          <w:rFonts w:cs="Arial"/>
          <w:sz w:val="20"/>
        </w:rPr>
        <w:t>: do próprio autor, 2024</w:t>
      </w:r>
    </w:p>
    <w:p w14:paraId="18D3FC2C" w14:textId="34C1C72F" w:rsidR="00821593" w:rsidRPr="002A5152" w:rsidRDefault="00821593" w:rsidP="6BA64C16">
      <w:pPr>
        <w:widowControl/>
        <w:autoSpaceDE/>
        <w:autoSpaceDN/>
        <w:spacing w:line="240" w:lineRule="auto"/>
        <w:rPr>
          <w:rFonts w:cs="Arial"/>
        </w:rPr>
      </w:pPr>
    </w:p>
    <w:p w14:paraId="5C753186" w14:textId="77777777" w:rsidR="00821593" w:rsidRPr="002A5152" w:rsidRDefault="7430410D" w:rsidP="49AF51CF">
      <w:pPr>
        <w:pStyle w:val="Ttulo2"/>
        <w:widowControl/>
        <w:numPr>
          <w:ilvl w:val="1"/>
          <w:numId w:val="0"/>
        </w:numPr>
        <w:autoSpaceDE/>
        <w:autoSpaceDN/>
        <w:spacing w:line="240" w:lineRule="auto"/>
        <w:rPr>
          <w:rFonts w:cs="Arial"/>
        </w:rPr>
      </w:pPr>
      <w:bookmarkStart w:id="126" w:name="_Toc169195330"/>
      <w:r w:rsidRPr="002A5152">
        <w:rPr>
          <w:rFonts w:cs="Arial"/>
        </w:rPr>
        <w:t>Cronograma</w:t>
      </w:r>
      <w:bookmarkEnd w:id="126"/>
    </w:p>
    <w:p w14:paraId="6AB319D6" w14:textId="0A406970" w:rsidR="00821593" w:rsidRPr="002A5152" w:rsidRDefault="7430410D" w:rsidP="6BA64C16">
      <w:pPr>
        <w:widowControl/>
        <w:autoSpaceDE/>
        <w:autoSpaceDN/>
        <w:spacing w:line="240" w:lineRule="auto"/>
        <w:rPr>
          <w:rFonts w:cs="Arial"/>
        </w:rPr>
      </w:pPr>
      <w:r w:rsidRPr="002A5152">
        <w:rPr>
          <w:rFonts w:cs="Arial"/>
        </w:rPr>
        <w:t>O cronograma utiliza como referência o dia de aula da disciplina Engenharia de Software I.</w:t>
      </w:r>
    </w:p>
    <w:p w14:paraId="52C43216" w14:textId="7F0072EC" w:rsidR="00821593" w:rsidRPr="002A5152" w:rsidRDefault="7430410D" w:rsidP="6BA64C16">
      <w:pPr>
        <w:pStyle w:val="Legenda"/>
        <w:keepNext/>
        <w:widowControl/>
        <w:autoSpaceDE/>
        <w:autoSpaceDN/>
        <w:jc w:val="center"/>
        <w:rPr>
          <w:rFonts w:cs="Arial"/>
        </w:rPr>
      </w:pPr>
      <w:bookmarkStart w:id="127" w:name="_Toc169196569"/>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14</w:t>
      </w:r>
      <w:r w:rsidR="00933156" w:rsidRPr="002A5152">
        <w:rPr>
          <w:rFonts w:cs="Arial"/>
        </w:rPr>
        <w:fldChar w:fldCharType="end"/>
      </w:r>
      <w:r w:rsidRPr="002A5152">
        <w:rPr>
          <w:rFonts w:cs="Arial"/>
        </w:rPr>
        <w:t xml:space="preserve"> Cronograma do projeto para o semestre atual</w:t>
      </w:r>
      <w:bookmarkEnd w:id="127"/>
    </w:p>
    <w:tbl>
      <w:tblPr>
        <w:tblStyle w:val="Tabelacomgrade"/>
        <w:tblW w:w="0" w:type="auto"/>
        <w:tblLook w:val="04A0" w:firstRow="1" w:lastRow="0" w:firstColumn="1" w:lastColumn="0" w:noHBand="0" w:noVBand="1"/>
      </w:tblPr>
      <w:tblGrid>
        <w:gridCol w:w="2035"/>
        <w:gridCol w:w="390"/>
        <w:gridCol w:w="390"/>
        <w:gridCol w:w="391"/>
        <w:gridCol w:w="386"/>
        <w:gridCol w:w="378"/>
        <w:gridCol w:w="378"/>
        <w:gridCol w:w="378"/>
        <w:gridCol w:w="427"/>
        <w:gridCol w:w="429"/>
        <w:gridCol w:w="466"/>
        <w:gridCol w:w="477"/>
        <w:gridCol w:w="472"/>
        <w:gridCol w:w="485"/>
        <w:gridCol w:w="454"/>
        <w:gridCol w:w="492"/>
        <w:gridCol w:w="492"/>
        <w:gridCol w:w="430"/>
      </w:tblGrid>
      <w:tr w:rsidR="009E6A7E" w:rsidRPr="002A5152" w14:paraId="4FB66848" w14:textId="35505C58" w:rsidTr="009E6A7E">
        <w:trPr>
          <w:trHeight w:val="300"/>
        </w:trPr>
        <w:tc>
          <w:tcPr>
            <w:tcW w:w="2035" w:type="dxa"/>
            <w:vMerge w:val="restart"/>
            <w:shd w:val="clear" w:color="auto" w:fill="D9D9D9" w:themeFill="background1" w:themeFillShade="D9"/>
            <w:vAlign w:val="center"/>
          </w:tcPr>
          <w:p w14:paraId="223506AB" w14:textId="77777777" w:rsidR="009E6A7E" w:rsidRPr="002A5152" w:rsidRDefault="009E6A7E" w:rsidP="6BA64C16">
            <w:pPr>
              <w:jc w:val="center"/>
              <w:rPr>
                <w:rFonts w:cs="Arial"/>
                <w:sz w:val="22"/>
                <w:szCs w:val="22"/>
              </w:rPr>
            </w:pPr>
            <w:r w:rsidRPr="002A5152">
              <w:rPr>
                <w:rFonts w:cs="Arial"/>
                <w:sz w:val="22"/>
                <w:szCs w:val="22"/>
              </w:rPr>
              <w:t>Tarefa</w:t>
            </w:r>
          </w:p>
        </w:tc>
        <w:tc>
          <w:tcPr>
            <w:tcW w:w="1557" w:type="dxa"/>
            <w:gridSpan w:val="4"/>
            <w:shd w:val="clear" w:color="auto" w:fill="D9D9D9" w:themeFill="background1" w:themeFillShade="D9"/>
          </w:tcPr>
          <w:p w14:paraId="59CEEE00" w14:textId="040C2947" w:rsidR="009E6A7E" w:rsidRPr="002A5152" w:rsidRDefault="009E6A7E" w:rsidP="6BA64C16">
            <w:pPr>
              <w:jc w:val="center"/>
              <w:rPr>
                <w:rFonts w:cs="Arial"/>
                <w:sz w:val="22"/>
                <w:szCs w:val="22"/>
              </w:rPr>
            </w:pPr>
            <w:r w:rsidRPr="002A5152">
              <w:rPr>
                <w:rFonts w:cs="Arial"/>
                <w:sz w:val="22"/>
                <w:szCs w:val="22"/>
              </w:rPr>
              <w:t>Feve</w:t>
            </w:r>
            <w:r w:rsidR="00DA6F52" w:rsidRPr="002A5152">
              <w:rPr>
                <w:rFonts w:cs="Arial"/>
                <w:sz w:val="22"/>
                <w:szCs w:val="22"/>
              </w:rPr>
              <w:t>r</w:t>
            </w:r>
            <w:r w:rsidR="00DA6F52" w:rsidRPr="002A5152">
              <w:rPr>
                <w:rFonts w:cs="Arial"/>
              </w:rPr>
              <w:t>e</w:t>
            </w:r>
            <w:r w:rsidRPr="002A5152">
              <w:rPr>
                <w:rFonts w:cs="Arial"/>
                <w:sz w:val="22"/>
                <w:szCs w:val="22"/>
              </w:rPr>
              <w:t>iro</w:t>
            </w:r>
          </w:p>
        </w:tc>
        <w:tc>
          <w:tcPr>
            <w:tcW w:w="1561" w:type="dxa"/>
            <w:gridSpan w:val="4"/>
            <w:shd w:val="clear" w:color="auto" w:fill="D9D9D9" w:themeFill="background1" w:themeFillShade="D9"/>
          </w:tcPr>
          <w:p w14:paraId="5B96E22C" w14:textId="29F3A7A5" w:rsidR="009E6A7E" w:rsidRPr="002A5152" w:rsidRDefault="009E6A7E" w:rsidP="6BA64C16">
            <w:pPr>
              <w:jc w:val="center"/>
              <w:rPr>
                <w:rFonts w:cs="Arial"/>
                <w:sz w:val="22"/>
                <w:szCs w:val="22"/>
              </w:rPr>
            </w:pPr>
            <w:r w:rsidRPr="002A5152">
              <w:rPr>
                <w:rFonts w:cs="Arial"/>
                <w:sz w:val="22"/>
                <w:szCs w:val="22"/>
              </w:rPr>
              <w:t>Março</w:t>
            </w:r>
          </w:p>
        </w:tc>
        <w:tc>
          <w:tcPr>
            <w:tcW w:w="2329" w:type="dxa"/>
            <w:gridSpan w:val="5"/>
            <w:shd w:val="clear" w:color="auto" w:fill="D9D9D9" w:themeFill="background1" w:themeFillShade="D9"/>
          </w:tcPr>
          <w:p w14:paraId="422531C4" w14:textId="54C6A0B4" w:rsidR="009E6A7E" w:rsidRPr="002A5152" w:rsidRDefault="009E6A7E" w:rsidP="6BA64C16">
            <w:pPr>
              <w:jc w:val="center"/>
              <w:rPr>
                <w:rFonts w:cs="Arial"/>
                <w:sz w:val="22"/>
                <w:szCs w:val="22"/>
              </w:rPr>
            </w:pPr>
            <w:r w:rsidRPr="002A5152">
              <w:rPr>
                <w:rFonts w:cs="Arial"/>
                <w:sz w:val="22"/>
                <w:szCs w:val="22"/>
              </w:rPr>
              <w:t>Abril</w:t>
            </w:r>
          </w:p>
        </w:tc>
        <w:tc>
          <w:tcPr>
            <w:tcW w:w="1868" w:type="dxa"/>
            <w:gridSpan w:val="4"/>
            <w:shd w:val="clear" w:color="auto" w:fill="D9D9D9" w:themeFill="background1" w:themeFillShade="D9"/>
          </w:tcPr>
          <w:p w14:paraId="66F378BA" w14:textId="5EF1AFFE" w:rsidR="009E6A7E" w:rsidRPr="002A5152" w:rsidRDefault="009E6A7E" w:rsidP="6BA64C16">
            <w:pPr>
              <w:jc w:val="center"/>
              <w:rPr>
                <w:rFonts w:cs="Arial"/>
                <w:sz w:val="22"/>
                <w:szCs w:val="22"/>
              </w:rPr>
            </w:pPr>
            <w:r w:rsidRPr="002A5152">
              <w:rPr>
                <w:rFonts w:cs="Arial"/>
                <w:sz w:val="22"/>
                <w:szCs w:val="22"/>
              </w:rPr>
              <w:t>Maio</w:t>
            </w:r>
          </w:p>
        </w:tc>
      </w:tr>
      <w:tr w:rsidR="009E6A7E" w:rsidRPr="002A5152" w14:paraId="3161550D" w14:textId="256B72D4" w:rsidTr="009E6A7E">
        <w:trPr>
          <w:trHeight w:val="300"/>
        </w:trPr>
        <w:tc>
          <w:tcPr>
            <w:tcW w:w="2035" w:type="dxa"/>
            <w:vMerge/>
          </w:tcPr>
          <w:p w14:paraId="606EB194" w14:textId="77777777" w:rsidR="009E6A7E" w:rsidRPr="002A5152" w:rsidRDefault="009E6A7E">
            <w:pPr>
              <w:rPr>
                <w:rFonts w:cs="Arial"/>
              </w:rPr>
            </w:pPr>
          </w:p>
        </w:tc>
        <w:tc>
          <w:tcPr>
            <w:tcW w:w="390" w:type="dxa"/>
            <w:shd w:val="clear" w:color="auto" w:fill="D9D9D9" w:themeFill="background1" w:themeFillShade="D9"/>
          </w:tcPr>
          <w:p w14:paraId="2F211358" w14:textId="7F0B14A8" w:rsidR="009E6A7E" w:rsidRPr="002A5152" w:rsidRDefault="009E6A7E" w:rsidP="6BA64C16">
            <w:pPr>
              <w:rPr>
                <w:rFonts w:cs="Arial"/>
                <w:sz w:val="12"/>
                <w:szCs w:val="12"/>
              </w:rPr>
            </w:pPr>
            <w:r w:rsidRPr="002A5152">
              <w:rPr>
                <w:rFonts w:cs="Arial"/>
                <w:sz w:val="12"/>
                <w:szCs w:val="12"/>
              </w:rPr>
              <w:t>S1</w:t>
            </w:r>
          </w:p>
        </w:tc>
        <w:tc>
          <w:tcPr>
            <w:tcW w:w="390" w:type="dxa"/>
            <w:shd w:val="clear" w:color="auto" w:fill="D9D9D9" w:themeFill="background1" w:themeFillShade="D9"/>
          </w:tcPr>
          <w:p w14:paraId="35057FBA" w14:textId="79DCD634" w:rsidR="009E6A7E" w:rsidRPr="002A5152" w:rsidRDefault="009E6A7E" w:rsidP="6BA64C16">
            <w:pPr>
              <w:rPr>
                <w:rFonts w:cs="Arial"/>
                <w:sz w:val="12"/>
                <w:szCs w:val="12"/>
              </w:rPr>
            </w:pPr>
            <w:r w:rsidRPr="002A5152">
              <w:rPr>
                <w:rFonts w:cs="Arial"/>
                <w:sz w:val="12"/>
                <w:szCs w:val="12"/>
              </w:rPr>
              <w:t>S2</w:t>
            </w:r>
          </w:p>
        </w:tc>
        <w:tc>
          <w:tcPr>
            <w:tcW w:w="391" w:type="dxa"/>
            <w:shd w:val="clear" w:color="auto" w:fill="D9D9D9" w:themeFill="background1" w:themeFillShade="D9"/>
          </w:tcPr>
          <w:p w14:paraId="51C13BAE" w14:textId="7898851C" w:rsidR="009E6A7E" w:rsidRPr="002A5152" w:rsidRDefault="009E6A7E" w:rsidP="6BA64C16">
            <w:pPr>
              <w:rPr>
                <w:rFonts w:cs="Arial"/>
                <w:sz w:val="12"/>
                <w:szCs w:val="12"/>
              </w:rPr>
            </w:pPr>
            <w:r w:rsidRPr="002A5152">
              <w:rPr>
                <w:rFonts w:cs="Arial"/>
                <w:sz w:val="12"/>
                <w:szCs w:val="12"/>
              </w:rPr>
              <w:t>S3</w:t>
            </w:r>
          </w:p>
        </w:tc>
        <w:tc>
          <w:tcPr>
            <w:tcW w:w="386" w:type="dxa"/>
            <w:shd w:val="clear" w:color="auto" w:fill="D9D9D9" w:themeFill="background1" w:themeFillShade="D9"/>
          </w:tcPr>
          <w:p w14:paraId="436EB39F" w14:textId="77777777" w:rsidR="009E6A7E" w:rsidRPr="002A5152" w:rsidRDefault="009E6A7E" w:rsidP="6BA64C16">
            <w:pPr>
              <w:rPr>
                <w:rFonts w:cs="Arial"/>
                <w:sz w:val="12"/>
                <w:szCs w:val="12"/>
              </w:rPr>
            </w:pPr>
            <w:r w:rsidRPr="002A5152">
              <w:rPr>
                <w:rFonts w:cs="Arial"/>
                <w:sz w:val="12"/>
                <w:szCs w:val="12"/>
              </w:rPr>
              <w:t>S4</w:t>
            </w:r>
          </w:p>
        </w:tc>
        <w:tc>
          <w:tcPr>
            <w:tcW w:w="378" w:type="dxa"/>
            <w:shd w:val="clear" w:color="auto" w:fill="D9D9D9" w:themeFill="background1" w:themeFillShade="D9"/>
          </w:tcPr>
          <w:p w14:paraId="1C0DBE0C" w14:textId="77777777" w:rsidR="009E6A7E" w:rsidRPr="002A5152" w:rsidRDefault="009E6A7E" w:rsidP="6BA64C16">
            <w:pPr>
              <w:rPr>
                <w:rFonts w:cs="Arial"/>
                <w:sz w:val="12"/>
                <w:szCs w:val="12"/>
              </w:rPr>
            </w:pPr>
            <w:r w:rsidRPr="002A5152">
              <w:rPr>
                <w:rFonts w:cs="Arial"/>
                <w:sz w:val="12"/>
                <w:szCs w:val="12"/>
              </w:rPr>
              <w:t>S5</w:t>
            </w:r>
          </w:p>
        </w:tc>
        <w:tc>
          <w:tcPr>
            <w:tcW w:w="378" w:type="dxa"/>
            <w:shd w:val="clear" w:color="auto" w:fill="D9D9D9" w:themeFill="background1" w:themeFillShade="D9"/>
          </w:tcPr>
          <w:p w14:paraId="78A06A26" w14:textId="77777777" w:rsidR="009E6A7E" w:rsidRPr="002A5152" w:rsidRDefault="009E6A7E" w:rsidP="6BA64C16">
            <w:pPr>
              <w:rPr>
                <w:rFonts w:cs="Arial"/>
                <w:sz w:val="12"/>
                <w:szCs w:val="12"/>
              </w:rPr>
            </w:pPr>
            <w:r w:rsidRPr="002A5152">
              <w:rPr>
                <w:rFonts w:cs="Arial"/>
                <w:sz w:val="12"/>
                <w:szCs w:val="12"/>
              </w:rPr>
              <w:t>S6</w:t>
            </w:r>
          </w:p>
        </w:tc>
        <w:tc>
          <w:tcPr>
            <w:tcW w:w="378" w:type="dxa"/>
            <w:shd w:val="clear" w:color="auto" w:fill="D9D9D9" w:themeFill="background1" w:themeFillShade="D9"/>
          </w:tcPr>
          <w:p w14:paraId="0FE22830" w14:textId="77777777" w:rsidR="009E6A7E" w:rsidRPr="002A5152" w:rsidRDefault="009E6A7E" w:rsidP="6BA64C16">
            <w:pPr>
              <w:rPr>
                <w:rFonts w:cs="Arial"/>
                <w:sz w:val="12"/>
                <w:szCs w:val="12"/>
              </w:rPr>
            </w:pPr>
            <w:r w:rsidRPr="002A5152">
              <w:rPr>
                <w:rFonts w:cs="Arial"/>
                <w:sz w:val="12"/>
                <w:szCs w:val="12"/>
              </w:rPr>
              <w:t>S7</w:t>
            </w:r>
          </w:p>
        </w:tc>
        <w:tc>
          <w:tcPr>
            <w:tcW w:w="427" w:type="dxa"/>
            <w:shd w:val="clear" w:color="auto" w:fill="D9D9D9" w:themeFill="background1" w:themeFillShade="D9"/>
          </w:tcPr>
          <w:p w14:paraId="339FC038" w14:textId="77777777" w:rsidR="009E6A7E" w:rsidRPr="002A5152" w:rsidRDefault="009E6A7E" w:rsidP="6BA64C16">
            <w:pPr>
              <w:rPr>
                <w:rFonts w:cs="Arial"/>
                <w:sz w:val="12"/>
                <w:szCs w:val="12"/>
              </w:rPr>
            </w:pPr>
            <w:r w:rsidRPr="002A5152">
              <w:rPr>
                <w:rFonts w:cs="Arial"/>
                <w:sz w:val="12"/>
                <w:szCs w:val="12"/>
              </w:rPr>
              <w:t>S8</w:t>
            </w:r>
          </w:p>
        </w:tc>
        <w:tc>
          <w:tcPr>
            <w:tcW w:w="429" w:type="dxa"/>
            <w:shd w:val="clear" w:color="auto" w:fill="D9D9D9" w:themeFill="background1" w:themeFillShade="D9"/>
          </w:tcPr>
          <w:p w14:paraId="1C07B576" w14:textId="77777777" w:rsidR="009E6A7E" w:rsidRPr="002A5152" w:rsidRDefault="009E6A7E" w:rsidP="6BA64C16">
            <w:pPr>
              <w:rPr>
                <w:rFonts w:cs="Arial"/>
                <w:sz w:val="12"/>
                <w:szCs w:val="12"/>
              </w:rPr>
            </w:pPr>
            <w:r w:rsidRPr="002A5152">
              <w:rPr>
                <w:rFonts w:cs="Arial"/>
                <w:sz w:val="12"/>
                <w:szCs w:val="12"/>
              </w:rPr>
              <w:t>S9</w:t>
            </w:r>
          </w:p>
        </w:tc>
        <w:tc>
          <w:tcPr>
            <w:tcW w:w="466" w:type="dxa"/>
            <w:shd w:val="clear" w:color="auto" w:fill="D9D9D9" w:themeFill="background1" w:themeFillShade="D9"/>
          </w:tcPr>
          <w:p w14:paraId="54B72189" w14:textId="77777777" w:rsidR="009E6A7E" w:rsidRPr="002A5152" w:rsidRDefault="009E6A7E" w:rsidP="6BA64C16">
            <w:pPr>
              <w:rPr>
                <w:rFonts w:cs="Arial"/>
                <w:sz w:val="12"/>
                <w:szCs w:val="12"/>
              </w:rPr>
            </w:pPr>
            <w:r w:rsidRPr="002A5152">
              <w:rPr>
                <w:rFonts w:cs="Arial"/>
                <w:sz w:val="12"/>
                <w:szCs w:val="12"/>
              </w:rPr>
              <w:t>S10</w:t>
            </w:r>
          </w:p>
        </w:tc>
        <w:tc>
          <w:tcPr>
            <w:tcW w:w="477" w:type="dxa"/>
            <w:shd w:val="clear" w:color="auto" w:fill="D9D9D9" w:themeFill="background1" w:themeFillShade="D9"/>
          </w:tcPr>
          <w:p w14:paraId="1426A7AD" w14:textId="77777777" w:rsidR="009E6A7E" w:rsidRPr="002A5152" w:rsidRDefault="009E6A7E" w:rsidP="6BA64C16">
            <w:pPr>
              <w:rPr>
                <w:rFonts w:cs="Arial"/>
                <w:sz w:val="12"/>
                <w:szCs w:val="12"/>
              </w:rPr>
            </w:pPr>
            <w:r w:rsidRPr="002A5152">
              <w:rPr>
                <w:rFonts w:cs="Arial"/>
                <w:sz w:val="12"/>
                <w:szCs w:val="12"/>
              </w:rPr>
              <w:t>S11</w:t>
            </w:r>
          </w:p>
        </w:tc>
        <w:tc>
          <w:tcPr>
            <w:tcW w:w="472" w:type="dxa"/>
            <w:shd w:val="clear" w:color="auto" w:fill="D9D9D9" w:themeFill="background1" w:themeFillShade="D9"/>
          </w:tcPr>
          <w:p w14:paraId="654461BD" w14:textId="77777777" w:rsidR="009E6A7E" w:rsidRPr="002A5152" w:rsidRDefault="009E6A7E" w:rsidP="6BA64C16">
            <w:pPr>
              <w:rPr>
                <w:rFonts w:cs="Arial"/>
                <w:sz w:val="12"/>
                <w:szCs w:val="12"/>
              </w:rPr>
            </w:pPr>
            <w:r w:rsidRPr="002A5152">
              <w:rPr>
                <w:rFonts w:cs="Arial"/>
                <w:sz w:val="12"/>
                <w:szCs w:val="12"/>
              </w:rPr>
              <w:t>S12</w:t>
            </w:r>
          </w:p>
        </w:tc>
        <w:tc>
          <w:tcPr>
            <w:tcW w:w="485" w:type="dxa"/>
            <w:shd w:val="clear" w:color="auto" w:fill="D9D9D9" w:themeFill="background1" w:themeFillShade="D9"/>
          </w:tcPr>
          <w:p w14:paraId="7D40BC6A" w14:textId="77777777" w:rsidR="009E6A7E" w:rsidRPr="002A5152" w:rsidRDefault="009E6A7E" w:rsidP="6BA64C16">
            <w:pPr>
              <w:rPr>
                <w:rFonts w:cs="Arial"/>
                <w:sz w:val="12"/>
                <w:szCs w:val="12"/>
              </w:rPr>
            </w:pPr>
            <w:r w:rsidRPr="002A5152">
              <w:rPr>
                <w:rFonts w:cs="Arial"/>
                <w:sz w:val="12"/>
                <w:szCs w:val="12"/>
              </w:rPr>
              <w:t>S13</w:t>
            </w:r>
          </w:p>
        </w:tc>
        <w:tc>
          <w:tcPr>
            <w:tcW w:w="454" w:type="dxa"/>
            <w:shd w:val="clear" w:color="auto" w:fill="D9D9D9" w:themeFill="background1" w:themeFillShade="D9"/>
          </w:tcPr>
          <w:p w14:paraId="740E05CF" w14:textId="77777777" w:rsidR="009E6A7E" w:rsidRPr="002A5152" w:rsidRDefault="009E6A7E" w:rsidP="6BA64C16">
            <w:pPr>
              <w:rPr>
                <w:rFonts w:cs="Arial"/>
                <w:sz w:val="12"/>
                <w:szCs w:val="12"/>
              </w:rPr>
            </w:pPr>
            <w:r w:rsidRPr="002A5152">
              <w:rPr>
                <w:rFonts w:cs="Arial"/>
                <w:sz w:val="12"/>
                <w:szCs w:val="12"/>
              </w:rPr>
              <w:t>S14</w:t>
            </w:r>
          </w:p>
        </w:tc>
        <w:tc>
          <w:tcPr>
            <w:tcW w:w="492" w:type="dxa"/>
            <w:shd w:val="clear" w:color="auto" w:fill="D9D9D9" w:themeFill="background1" w:themeFillShade="D9"/>
          </w:tcPr>
          <w:p w14:paraId="1C2CE5D7" w14:textId="77777777" w:rsidR="009E6A7E" w:rsidRPr="002A5152" w:rsidRDefault="009E6A7E" w:rsidP="6BA64C16">
            <w:pPr>
              <w:rPr>
                <w:rFonts w:cs="Arial"/>
                <w:sz w:val="12"/>
                <w:szCs w:val="12"/>
              </w:rPr>
            </w:pPr>
            <w:r w:rsidRPr="002A5152">
              <w:rPr>
                <w:rFonts w:cs="Arial"/>
                <w:sz w:val="12"/>
                <w:szCs w:val="12"/>
              </w:rPr>
              <w:t>S15</w:t>
            </w:r>
          </w:p>
        </w:tc>
        <w:tc>
          <w:tcPr>
            <w:tcW w:w="492" w:type="dxa"/>
            <w:shd w:val="clear" w:color="auto" w:fill="D9D9D9" w:themeFill="background1" w:themeFillShade="D9"/>
          </w:tcPr>
          <w:p w14:paraId="045656E2" w14:textId="77777777" w:rsidR="009E6A7E" w:rsidRPr="002A5152" w:rsidRDefault="009E6A7E" w:rsidP="6BA64C16">
            <w:pPr>
              <w:rPr>
                <w:rFonts w:cs="Arial"/>
                <w:sz w:val="12"/>
                <w:szCs w:val="12"/>
              </w:rPr>
            </w:pPr>
            <w:r w:rsidRPr="002A5152">
              <w:rPr>
                <w:rFonts w:cs="Arial"/>
                <w:sz w:val="12"/>
                <w:szCs w:val="12"/>
              </w:rPr>
              <w:t>S16</w:t>
            </w:r>
          </w:p>
        </w:tc>
        <w:tc>
          <w:tcPr>
            <w:tcW w:w="430" w:type="dxa"/>
            <w:shd w:val="clear" w:color="auto" w:fill="D9D9D9" w:themeFill="background1" w:themeFillShade="D9"/>
          </w:tcPr>
          <w:p w14:paraId="26210124" w14:textId="3C57A242" w:rsidR="009E6A7E" w:rsidRPr="002A5152" w:rsidRDefault="009E6A7E" w:rsidP="6BA64C16">
            <w:pPr>
              <w:rPr>
                <w:rFonts w:cs="Arial"/>
                <w:sz w:val="12"/>
                <w:szCs w:val="12"/>
              </w:rPr>
            </w:pPr>
            <w:r w:rsidRPr="002A5152">
              <w:rPr>
                <w:rFonts w:cs="Arial"/>
                <w:sz w:val="12"/>
                <w:szCs w:val="12"/>
              </w:rPr>
              <w:t>S17</w:t>
            </w:r>
          </w:p>
        </w:tc>
      </w:tr>
      <w:tr w:rsidR="009E6A7E" w:rsidRPr="002A5152" w14:paraId="4A1C0DFF" w14:textId="5B35788D" w:rsidTr="003B32DA">
        <w:trPr>
          <w:trHeight w:val="300"/>
        </w:trPr>
        <w:tc>
          <w:tcPr>
            <w:tcW w:w="2035" w:type="dxa"/>
          </w:tcPr>
          <w:p w14:paraId="7224AE94" w14:textId="77777777" w:rsidR="009E6A7E" w:rsidRPr="002A5152" w:rsidRDefault="009E6A7E" w:rsidP="6BA64C16">
            <w:pPr>
              <w:rPr>
                <w:rFonts w:cs="Arial"/>
                <w:sz w:val="22"/>
                <w:szCs w:val="22"/>
              </w:rPr>
            </w:pPr>
            <w:r w:rsidRPr="002A5152">
              <w:rPr>
                <w:rFonts w:cs="Arial"/>
                <w:sz w:val="22"/>
                <w:szCs w:val="22"/>
              </w:rPr>
              <w:t xml:space="preserve">Apresentação do Modelo do Projeto Interdisciplinar </w:t>
            </w:r>
          </w:p>
        </w:tc>
        <w:tc>
          <w:tcPr>
            <w:tcW w:w="390" w:type="dxa"/>
            <w:shd w:val="clear" w:color="auto" w:fill="7F7F7F" w:themeFill="text1" w:themeFillTint="80"/>
          </w:tcPr>
          <w:p w14:paraId="628D8FCC" w14:textId="77777777" w:rsidR="009E6A7E" w:rsidRPr="002A5152" w:rsidRDefault="009E6A7E" w:rsidP="6BA64C16">
            <w:pPr>
              <w:rPr>
                <w:rFonts w:cs="Arial"/>
                <w:sz w:val="16"/>
                <w:szCs w:val="16"/>
              </w:rPr>
            </w:pPr>
          </w:p>
        </w:tc>
        <w:tc>
          <w:tcPr>
            <w:tcW w:w="390" w:type="dxa"/>
            <w:shd w:val="clear" w:color="auto" w:fill="7F7F7F" w:themeFill="text1" w:themeFillTint="80"/>
          </w:tcPr>
          <w:p w14:paraId="196C27FB" w14:textId="72DE2A60" w:rsidR="009E6A7E" w:rsidRPr="002A5152" w:rsidRDefault="009E6A7E" w:rsidP="6BA64C16">
            <w:pPr>
              <w:rPr>
                <w:rFonts w:cs="Arial"/>
                <w:sz w:val="16"/>
                <w:szCs w:val="16"/>
              </w:rPr>
            </w:pPr>
          </w:p>
        </w:tc>
        <w:tc>
          <w:tcPr>
            <w:tcW w:w="391" w:type="dxa"/>
            <w:shd w:val="clear" w:color="auto" w:fill="7F7F7F" w:themeFill="text1" w:themeFillTint="80"/>
          </w:tcPr>
          <w:p w14:paraId="046649FE" w14:textId="00019AD2" w:rsidR="009E6A7E" w:rsidRPr="002A5152" w:rsidRDefault="009E6A7E" w:rsidP="6BA64C16">
            <w:pPr>
              <w:rPr>
                <w:rFonts w:cs="Arial"/>
                <w:sz w:val="16"/>
                <w:szCs w:val="16"/>
              </w:rPr>
            </w:pPr>
          </w:p>
        </w:tc>
        <w:tc>
          <w:tcPr>
            <w:tcW w:w="386" w:type="dxa"/>
          </w:tcPr>
          <w:p w14:paraId="6E7E0B5D" w14:textId="77777777" w:rsidR="009E6A7E" w:rsidRPr="002A5152" w:rsidRDefault="009E6A7E" w:rsidP="6BA64C16">
            <w:pPr>
              <w:rPr>
                <w:rFonts w:cs="Arial"/>
                <w:sz w:val="16"/>
                <w:szCs w:val="16"/>
              </w:rPr>
            </w:pPr>
          </w:p>
        </w:tc>
        <w:tc>
          <w:tcPr>
            <w:tcW w:w="378" w:type="dxa"/>
          </w:tcPr>
          <w:p w14:paraId="27A6DC69" w14:textId="77777777" w:rsidR="009E6A7E" w:rsidRPr="002A5152" w:rsidRDefault="009E6A7E" w:rsidP="6BA64C16">
            <w:pPr>
              <w:rPr>
                <w:rFonts w:cs="Arial"/>
                <w:sz w:val="16"/>
                <w:szCs w:val="16"/>
              </w:rPr>
            </w:pPr>
          </w:p>
        </w:tc>
        <w:tc>
          <w:tcPr>
            <w:tcW w:w="378" w:type="dxa"/>
          </w:tcPr>
          <w:p w14:paraId="1E958C97" w14:textId="77777777" w:rsidR="009E6A7E" w:rsidRPr="002A5152" w:rsidRDefault="009E6A7E" w:rsidP="6BA64C16">
            <w:pPr>
              <w:rPr>
                <w:rFonts w:cs="Arial"/>
                <w:sz w:val="16"/>
                <w:szCs w:val="16"/>
              </w:rPr>
            </w:pPr>
          </w:p>
        </w:tc>
        <w:tc>
          <w:tcPr>
            <w:tcW w:w="378" w:type="dxa"/>
          </w:tcPr>
          <w:p w14:paraId="1EA2EDCA" w14:textId="77777777" w:rsidR="009E6A7E" w:rsidRPr="002A5152" w:rsidRDefault="009E6A7E" w:rsidP="6BA64C16">
            <w:pPr>
              <w:rPr>
                <w:rFonts w:cs="Arial"/>
                <w:sz w:val="16"/>
                <w:szCs w:val="16"/>
              </w:rPr>
            </w:pPr>
          </w:p>
        </w:tc>
        <w:tc>
          <w:tcPr>
            <w:tcW w:w="427" w:type="dxa"/>
          </w:tcPr>
          <w:p w14:paraId="29EA8E45" w14:textId="77777777" w:rsidR="009E6A7E" w:rsidRPr="002A5152" w:rsidRDefault="009E6A7E" w:rsidP="6BA64C16">
            <w:pPr>
              <w:rPr>
                <w:rFonts w:cs="Arial"/>
                <w:sz w:val="16"/>
                <w:szCs w:val="16"/>
              </w:rPr>
            </w:pPr>
          </w:p>
        </w:tc>
        <w:tc>
          <w:tcPr>
            <w:tcW w:w="429" w:type="dxa"/>
          </w:tcPr>
          <w:p w14:paraId="3B4CF1A6" w14:textId="77777777" w:rsidR="009E6A7E" w:rsidRPr="002A5152" w:rsidRDefault="009E6A7E" w:rsidP="6BA64C16">
            <w:pPr>
              <w:rPr>
                <w:rFonts w:cs="Arial"/>
                <w:sz w:val="16"/>
                <w:szCs w:val="16"/>
              </w:rPr>
            </w:pPr>
          </w:p>
        </w:tc>
        <w:tc>
          <w:tcPr>
            <w:tcW w:w="466" w:type="dxa"/>
          </w:tcPr>
          <w:p w14:paraId="141F7F9C" w14:textId="77777777" w:rsidR="009E6A7E" w:rsidRPr="002A5152" w:rsidRDefault="009E6A7E" w:rsidP="6BA64C16">
            <w:pPr>
              <w:rPr>
                <w:rFonts w:cs="Arial"/>
                <w:sz w:val="16"/>
                <w:szCs w:val="16"/>
              </w:rPr>
            </w:pPr>
          </w:p>
        </w:tc>
        <w:tc>
          <w:tcPr>
            <w:tcW w:w="477" w:type="dxa"/>
          </w:tcPr>
          <w:p w14:paraId="79F4955E" w14:textId="77777777" w:rsidR="009E6A7E" w:rsidRPr="002A5152" w:rsidRDefault="009E6A7E" w:rsidP="6BA64C16">
            <w:pPr>
              <w:rPr>
                <w:rFonts w:cs="Arial"/>
                <w:sz w:val="16"/>
                <w:szCs w:val="16"/>
              </w:rPr>
            </w:pPr>
          </w:p>
        </w:tc>
        <w:tc>
          <w:tcPr>
            <w:tcW w:w="472" w:type="dxa"/>
          </w:tcPr>
          <w:p w14:paraId="6B97034D" w14:textId="77777777" w:rsidR="009E6A7E" w:rsidRPr="002A5152" w:rsidRDefault="009E6A7E" w:rsidP="6BA64C16">
            <w:pPr>
              <w:rPr>
                <w:rFonts w:cs="Arial"/>
                <w:sz w:val="16"/>
                <w:szCs w:val="16"/>
              </w:rPr>
            </w:pPr>
          </w:p>
        </w:tc>
        <w:tc>
          <w:tcPr>
            <w:tcW w:w="485" w:type="dxa"/>
          </w:tcPr>
          <w:p w14:paraId="2A31AC4A" w14:textId="77777777" w:rsidR="009E6A7E" w:rsidRPr="002A5152" w:rsidRDefault="009E6A7E" w:rsidP="6BA64C16">
            <w:pPr>
              <w:rPr>
                <w:rFonts w:cs="Arial"/>
                <w:sz w:val="16"/>
                <w:szCs w:val="16"/>
              </w:rPr>
            </w:pPr>
          </w:p>
        </w:tc>
        <w:tc>
          <w:tcPr>
            <w:tcW w:w="454" w:type="dxa"/>
          </w:tcPr>
          <w:p w14:paraId="51B12363" w14:textId="77777777" w:rsidR="009E6A7E" w:rsidRPr="002A5152" w:rsidRDefault="009E6A7E" w:rsidP="6BA64C16">
            <w:pPr>
              <w:rPr>
                <w:rFonts w:cs="Arial"/>
                <w:sz w:val="16"/>
                <w:szCs w:val="16"/>
              </w:rPr>
            </w:pPr>
          </w:p>
        </w:tc>
        <w:tc>
          <w:tcPr>
            <w:tcW w:w="492" w:type="dxa"/>
          </w:tcPr>
          <w:p w14:paraId="75EA20D1" w14:textId="77777777" w:rsidR="009E6A7E" w:rsidRPr="002A5152" w:rsidRDefault="009E6A7E" w:rsidP="6BA64C16">
            <w:pPr>
              <w:rPr>
                <w:rFonts w:cs="Arial"/>
                <w:sz w:val="16"/>
                <w:szCs w:val="16"/>
              </w:rPr>
            </w:pPr>
          </w:p>
        </w:tc>
        <w:tc>
          <w:tcPr>
            <w:tcW w:w="492" w:type="dxa"/>
          </w:tcPr>
          <w:p w14:paraId="79D35FD3" w14:textId="77777777" w:rsidR="009E6A7E" w:rsidRPr="002A5152" w:rsidRDefault="009E6A7E" w:rsidP="6BA64C16">
            <w:pPr>
              <w:rPr>
                <w:rFonts w:cs="Arial"/>
                <w:sz w:val="16"/>
                <w:szCs w:val="16"/>
              </w:rPr>
            </w:pPr>
          </w:p>
        </w:tc>
        <w:tc>
          <w:tcPr>
            <w:tcW w:w="430" w:type="dxa"/>
          </w:tcPr>
          <w:p w14:paraId="2D5E9516" w14:textId="77777777" w:rsidR="009E6A7E" w:rsidRPr="002A5152" w:rsidRDefault="009E6A7E" w:rsidP="6BA64C16">
            <w:pPr>
              <w:rPr>
                <w:rFonts w:cs="Arial"/>
                <w:sz w:val="16"/>
                <w:szCs w:val="16"/>
              </w:rPr>
            </w:pPr>
          </w:p>
        </w:tc>
      </w:tr>
      <w:tr w:rsidR="009E6A7E" w:rsidRPr="002A5152" w14:paraId="1310EEA5" w14:textId="208A3AFF" w:rsidTr="003B32DA">
        <w:trPr>
          <w:trHeight w:val="300"/>
        </w:trPr>
        <w:tc>
          <w:tcPr>
            <w:tcW w:w="2035" w:type="dxa"/>
          </w:tcPr>
          <w:p w14:paraId="4A366DE2" w14:textId="1C469D67" w:rsidR="009E6A7E" w:rsidRPr="002A5152" w:rsidRDefault="009E6A7E" w:rsidP="6BA64C16">
            <w:pPr>
              <w:rPr>
                <w:rFonts w:cs="Arial"/>
                <w:sz w:val="22"/>
                <w:szCs w:val="22"/>
              </w:rPr>
            </w:pPr>
            <w:r w:rsidRPr="002A5152">
              <w:rPr>
                <w:rFonts w:cs="Arial"/>
                <w:sz w:val="22"/>
                <w:szCs w:val="22"/>
              </w:rPr>
              <w:t>Definição dos Grupos</w:t>
            </w:r>
          </w:p>
        </w:tc>
        <w:tc>
          <w:tcPr>
            <w:tcW w:w="390" w:type="dxa"/>
            <w:shd w:val="clear" w:color="auto" w:fill="FFFFFF" w:themeFill="background1"/>
          </w:tcPr>
          <w:p w14:paraId="4CEEEDE6" w14:textId="77777777" w:rsidR="009E6A7E" w:rsidRPr="002A5152" w:rsidRDefault="009E6A7E" w:rsidP="6BA64C16">
            <w:pPr>
              <w:rPr>
                <w:rFonts w:cs="Arial"/>
                <w:sz w:val="16"/>
                <w:szCs w:val="16"/>
              </w:rPr>
            </w:pPr>
          </w:p>
        </w:tc>
        <w:tc>
          <w:tcPr>
            <w:tcW w:w="390" w:type="dxa"/>
            <w:shd w:val="clear" w:color="auto" w:fill="FFFFFF" w:themeFill="background1"/>
          </w:tcPr>
          <w:p w14:paraId="6589A5BB" w14:textId="0ED85104" w:rsidR="009E6A7E" w:rsidRPr="002A5152" w:rsidRDefault="009E6A7E" w:rsidP="6BA64C16">
            <w:pPr>
              <w:rPr>
                <w:rFonts w:cs="Arial"/>
                <w:sz w:val="16"/>
                <w:szCs w:val="16"/>
              </w:rPr>
            </w:pPr>
          </w:p>
        </w:tc>
        <w:tc>
          <w:tcPr>
            <w:tcW w:w="391" w:type="dxa"/>
            <w:shd w:val="clear" w:color="auto" w:fill="7F7F7F" w:themeFill="text1" w:themeFillTint="80"/>
          </w:tcPr>
          <w:p w14:paraId="58A3A656" w14:textId="1EAB5875" w:rsidR="009E6A7E" w:rsidRPr="002A5152" w:rsidRDefault="009E6A7E" w:rsidP="6BA64C16">
            <w:pPr>
              <w:rPr>
                <w:rFonts w:cs="Arial"/>
                <w:sz w:val="16"/>
                <w:szCs w:val="16"/>
              </w:rPr>
            </w:pPr>
          </w:p>
        </w:tc>
        <w:tc>
          <w:tcPr>
            <w:tcW w:w="386" w:type="dxa"/>
            <w:shd w:val="clear" w:color="auto" w:fill="FFFFFF" w:themeFill="background1"/>
          </w:tcPr>
          <w:p w14:paraId="5CB32686" w14:textId="77777777" w:rsidR="009E6A7E" w:rsidRPr="002A5152" w:rsidRDefault="009E6A7E" w:rsidP="6BA64C16">
            <w:pPr>
              <w:rPr>
                <w:rFonts w:cs="Arial"/>
                <w:sz w:val="16"/>
                <w:szCs w:val="16"/>
              </w:rPr>
            </w:pPr>
          </w:p>
        </w:tc>
        <w:tc>
          <w:tcPr>
            <w:tcW w:w="378" w:type="dxa"/>
            <w:shd w:val="clear" w:color="auto" w:fill="FFFFFF" w:themeFill="background1"/>
          </w:tcPr>
          <w:p w14:paraId="2E114766" w14:textId="77777777" w:rsidR="009E6A7E" w:rsidRPr="002A5152" w:rsidRDefault="009E6A7E" w:rsidP="6BA64C16">
            <w:pPr>
              <w:rPr>
                <w:rFonts w:cs="Arial"/>
                <w:sz w:val="16"/>
                <w:szCs w:val="16"/>
              </w:rPr>
            </w:pPr>
          </w:p>
        </w:tc>
        <w:tc>
          <w:tcPr>
            <w:tcW w:w="378" w:type="dxa"/>
            <w:shd w:val="clear" w:color="auto" w:fill="FFFFFF" w:themeFill="background1"/>
          </w:tcPr>
          <w:p w14:paraId="7CDF1987" w14:textId="77777777" w:rsidR="009E6A7E" w:rsidRPr="002A5152" w:rsidRDefault="009E6A7E" w:rsidP="6BA64C16">
            <w:pPr>
              <w:rPr>
                <w:rFonts w:cs="Arial"/>
                <w:sz w:val="16"/>
                <w:szCs w:val="16"/>
              </w:rPr>
            </w:pPr>
          </w:p>
        </w:tc>
        <w:tc>
          <w:tcPr>
            <w:tcW w:w="378" w:type="dxa"/>
          </w:tcPr>
          <w:p w14:paraId="7FF4D1F8" w14:textId="77777777" w:rsidR="009E6A7E" w:rsidRPr="002A5152" w:rsidRDefault="009E6A7E" w:rsidP="6BA64C16">
            <w:pPr>
              <w:rPr>
                <w:rFonts w:cs="Arial"/>
                <w:sz w:val="16"/>
                <w:szCs w:val="16"/>
              </w:rPr>
            </w:pPr>
          </w:p>
        </w:tc>
        <w:tc>
          <w:tcPr>
            <w:tcW w:w="427" w:type="dxa"/>
          </w:tcPr>
          <w:p w14:paraId="00FB2AB3" w14:textId="77777777" w:rsidR="009E6A7E" w:rsidRPr="002A5152" w:rsidRDefault="009E6A7E" w:rsidP="6BA64C16">
            <w:pPr>
              <w:rPr>
                <w:rFonts w:cs="Arial"/>
                <w:sz w:val="16"/>
                <w:szCs w:val="16"/>
              </w:rPr>
            </w:pPr>
          </w:p>
        </w:tc>
        <w:tc>
          <w:tcPr>
            <w:tcW w:w="429" w:type="dxa"/>
          </w:tcPr>
          <w:p w14:paraId="20C06A64" w14:textId="77777777" w:rsidR="009E6A7E" w:rsidRPr="002A5152" w:rsidRDefault="009E6A7E" w:rsidP="6BA64C16">
            <w:pPr>
              <w:rPr>
                <w:rFonts w:cs="Arial"/>
                <w:sz w:val="16"/>
                <w:szCs w:val="16"/>
              </w:rPr>
            </w:pPr>
          </w:p>
        </w:tc>
        <w:tc>
          <w:tcPr>
            <w:tcW w:w="466" w:type="dxa"/>
          </w:tcPr>
          <w:p w14:paraId="29277065" w14:textId="77777777" w:rsidR="009E6A7E" w:rsidRPr="002A5152" w:rsidRDefault="009E6A7E" w:rsidP="6BA64C16">
            <w:pPr>
              <w:rPr>
                <w:rFonts w:cs="Arial"/>
                <w:sz w:val="16"/>
                <w:szCs w:val="16"/>
              </w:rPr>
            </w:pPr>
          </w:p>
        </w:tc>
        <w:tc>
          <w:tcPr>
            <w:tcW w:w="477" w:type="dxa"/>
          </w:tcPr>
          <w:p w14:paraId="1C17B35B" w14:textId="77777777" w:rsidR="009E6A7E" w:rsidRPr="002A5152" w:rsidRDefault="009E6A7E" w:rsidP="6BA64C16">
            <w:pPr>
              <w:rPr>
                <w:rFonts w:cs="Arial"/>
                <w:sz w:val="16"/>
                <w:szCs w:val="16"/>
              </w:rPr>
            </w:pPr>
          </w:p>
        </w:tc>
        <w:tc>
          <w:tcPr>
            <w:tcW w:w="472" w:type="dxa"/>
          </w:tcPr>
          <w:p w14:paraId="2BA83513" w14:textId="77777777" w:rsidR="009E6A7E" w:rsidRPr="002A5152" w:rsidRDefault="009E6A7E" w:rsidP="6BA64C16">
            <w:pPr>
              <w:rPr>
                <w:rFonts w:cs="Arial"/>
                <w:sz w:val="16"/>
                <w:szCs w:val="16"/>
              </w:rPr>
            </w:pPr>
          </w:p>
        </w:tc>
        <w:tc>
          <w:tcPr>
            <w:tcW w:w="485" w:type="dxa"/>
          </w:tcPr>
          <w:p w14:paraId="4146854F" w14:textId="77777777" w:rsidR="009E6A7E" w:rsidRPr="002A5152" w:rsidRDefault="009E6A7E" w:rsidP="6BA64C16">
            <w:pPr>
              <w:rPr>
                <w:rFonts w:cs="Arial"/>
                <w:sz w:val="16"/>
                <w:szCs w:val="16"/>
              </w:rPr>
            </w:pPr>
          </w:p>
        </w:tc>
        <w:tc>
          <w:tcPr>
            <w:tcW w:w="454" w:type="dxa"/>
          </w:tcPr>
          <w:p w14:paraId="440F8A65" w14:textId="77777777" w:rsidR="009E6A7E" w:rsidRPr="002A5152" w:rsidRDefault="009E6A7E" w:rsidP="6BA64C16">
            <w:pPr>
              <w:rPr>
                <w:rFonts w:cs="Arial"/>
                <w:sz w:val="16"/>
                <w:szCs w:val="16"/>
              </w:rPr>
            </w:pPr>
          </w:p>
        </w:tc>
        <w:tc>
          <w:tcPr>
            <w:tcW w:w="492" w:type="dxa"/>
          </w:tcPr>
          <w:p w14:paraId="4C73D369" w14:textId="77777777" w:rsidR="009E6A7E" w:rsidRPr="002A5152" w:rsidRDefault="009E6A7E" w:rsidP="6BA64C16">
            <w:pPr>
              <w:rPr>
                <w:rFonts w:cs="Arial"/>
                <w:sz w:val="16"/>
                <w:szCs w:val="16"/>
              </w:rPr>
            </w:pPr>
          </w:p>
        </w:tc>
        <w:tc>
          <w:tcPr>
            <w:tcW w:w="492" w:type="dxa"/>
          </w:tcPr>
          <w:p w14:paraId="02095F70" w14:textId="77777777" w:rsidR="009E6A7E" w:rsidRPr="002A5152" w:rsidRDefault="009E6A7E" w:rsidP="6BA64C16">
            <w:pPr>
              <w:rPr>
                <w:rFonts w:cs="Arial"/>
                <w:sz w:val="16"/>
                <w:szCs w:val="16"/>
              </w:rPr>
            </w:pPr>
          </w:p>
        </w:tc>
        <w:tc>
          <w:tcPr>
            <w:tcW w:w="430" w:type="dxa"/>
          </w:tcPr>
          <w:p w14:paraId="7205FF7B" w14:textId="77777777" w:rsidR="009E6A7E" w:rsidRPr="002A5152" w:rsidRDefault="009E6A7E" w:rsidP="6BA64C16">
            <w:pPr>
              <w:rPr>
                <w:rFonts w:cs="Arial"/>
                <w:sz w:val="16"/>
                <w:szCs w:val="16"/>
              </w:rPr>
            </w:pPr>
          </w:p>
        </w:tc>
      </w:tr>
      <w:tr w:rsidR="009E6A7E" w:rsidRPr="002A5152" w14:paraId="75AF2D65" w14:textId="6B271063" w:rsidTr="003B32DA">
        <w:trPr>
          <w:trHeight w:val="300"/>
        </w:trPr>
        <w:tc>
          <w:tcPr>
            <w:tcW w:w="2035" w:type="dxa"/>
          </w:tcPr>
          <w:p w14:paraId="4E1E62AC" w14:textId="75DA733D" w:rsidR="009E6A7E" w:rsidRPr="002A5152" w:rsidRDefault="009E6A7E" w:rsidP="6BA64C16">
            <w:pPr>
              <w:rPr>
                <w:rFonts w:cs="Arial"/>
                <w:sz w:val="22"/>
                <w:szCs w:val="22"/>
              </w:rPr>
            </w:pPr>
            <w:r w:rsidRPr="002A5152">
              <w:rPr>
                <w:rFonts w:cs="Arial"/>
                <w:sz w:val="22"/>
                <w:szCs w:val="22"/>
              </w:rPr>
              <w:t>Definição do Problema a Resolver</w:t>
            </w:r>
          </w:p>
        </w:tc>
        <w:tc>
          <w:tcPr>
            <w:tcW w:w="390" w:type="dxa"/>
          </w:tcPr>
          <w:p w14:paraId="56F0EC2E" w14:textId="77777777" w:rsidR="009E6A7E" w:rsidRPr="002A5152" w:rsidRDefault="009E6A7E" w:rsidP="6BA64C16">
            <w:pPr>
              <w:rPr>
                <w:rFonts w:cs="Arial"/>
                <w:sz w:val="16"/>
                <w:szCs w:val="16"/>
              </w:rPr>
            </w:pPr>
          </w:p>
        </w:tc>
        <w:tc>
          <w:tcPr>
            <w:tcW w:w="390" w:type="dxa"/>
          </w:tcPr>
          <w:p w14:paraId="68FA5828" w14:textId="422DFEBE" w:rsidR="009E6A7E" w:rsidRPr="002A5152" w:rsidRDefault="009E6A7E" w:rsidP="6BA64C16">
            <w:pPr>
              <w:rPr>
                <w:rFonts w:cs="Arial"/>
                <w:sz w:val="16"/>
                <w:szCs w:val="16"/>
              </w:rPr>
            </w:pPr>
          </w:p>
        </w:tc>
        <w:tc>
          <w:tcPr>
            <w:tcW w:w="391" w:type="dxa"/>
            <w:shd w:val="clear" w:color="auto" w:fill="FFFFFF" w:themeFill="background1"/>
          </w:tcPr>
          <w:p w14:paraId="685F41C1" w14:textId="466F48F1" w:rsidR="009E6A7E" w:rsidRPr="002A5152" w:rsidRDefault="009E6A7E" w:rsidP="6BA64C16">
            <w:pPr>
              <w:rPr>
                <w:rFonts w:cs="Arial"/>
                <w:sz w:val="16"/>
                <w:szCs w:val="16"/>
              </w:rPr>
            </w:pPr>
          </w:p>
        </w:tc>
        <w:tc>
          <w:tcPr>
            <w:tcW w:w="386" w:type="dxa"/>
            <w:shd w:val="clear" w:color="auto" w:fill="7F7F7F" w:themeFill="text1" w:themeFillTint="80"/>
          </w:tcPr>
          <w:p w14:paraId="360EE5F1" w14:textId="77777777" w:rsidR="009E6A7E" w:rsidRPr="002A5152" w:rsidRDefault="009E6A7E" w:rsidP="6BA64C16">
            <w:pPr>
              <w:rPr>
                <w:rFonts w:cs="Arial"/>
                <w:sz w:val="16"/>
                <w:szCs w:val="16"/>
              </w:rPr>
            </w:pPr>
          </w:p>
        </w:tc>
        <w:tc>
          <w:tcPr>
            <w:tcW w:w="378" w:type="dxa"/>
            <w:shd w:val="clear" w:color="auto" w:fill="FFFFFF" w:themeFill="background1"/>
          </w:tcPr>
          <w:p w14:paraId="79701C34" w14:textId="77777777" w:rsidR="009E6A7E" w:rsidRPr="002A5152" w:rsidRDefault="009E6A7E" w:rsidP="6BA64C16">
            <w:pPr>
              <w:rPr>
                <w:rFonts w:cs="Arial"/>
                <w:sz w:val="16"/>
                <w:szCs w:val="16"/>
              </w:rPr>
            </w:pPr>
          </w:p>
        </w:tc>
        <w:tc>
          <w:tcPr>
            <w:tcW w:w="378" w:type="dxa"/>
          </w:tcPr>
          <w:p w14:paraId="2EB37EB9" w14:textId="77777777" w:rsidR="009E6A7E" w:rsidRPr="002A5152" w:rsidRDefault="009E6A7E" w:rsidP="6BA64C16">
            <w:pPr>
              <w:rPr>
                <w:rFonts w:cs="Arial"/>
                <w:sz w:val="16"/>
                <w:szCs w:val="16"/>
              </w:rPr>
            </w:pPr>
          </w:p>
        </w:tc>
        <w:tc>
          <w:tcPr>
            <w:tcW w:w="378" w:type="dxa"/>
          </w:tcPr>
          <w:p w14:paraId="6800DFF8" w14:textId="77777777" w:rsidR="009E6A7E" w:rsidRPr="002A5152" w:rsidRDefault="009E6A7E" w:rsidP="6BA64C16">
            <w:pPr>
              <w:rPr>
                <w:rFonts w:cs="Arial"/>
                <w:sz w:val="16"/>
                <w:szCs w:val="16"/>
              </w:rPr>
            </w:pPr>
          </w:p>
        </w:tc>
        <w:tc>
          <w:tcPr>
            <w:tcW w:w="427" w:type="dxa"/>
          </w:tcPr>
          <w:p w14:paraId="00EB2087" w14:textId="77777777" w:rsidR="009E6A7E" w:rsidRPr="002A5152" w:rsidRDefault="009E6A7E" w:rsidP="6BA64C16">
            <w:pPr>
              <w:rPr>
                <w:rFonts w:cs="Arial"/>
                <w:sz w:val="16"/>
                <w:szCs w:val="16"/>
              </w:rPr>
            </w:pPr>
          </w:p>
        </w:tc>
        <w:tc>
          <w:tcPr>
            <w:tcW w:w="429" w:type="dxa"/>
          </w:tcPr>
          <w:p w14:paraId="389541AF" w14:textId="77777777" w:rsidR="009E6A7E" w:rsidRPr="002A5152" w:rsidRDefault="009E6A7E" w:rsidP="6BA64C16">
            <w:pPr>
              <w:rPr>
                <w:rFonts w:cs="Arial"/>
                <w:sz w:val="16"/>
                <w:szCs w:val="16"/>
              </w:rPr>
            </w:pPr>
          </w:p>
        </w:tc>
        <w:tc>
          <w:tcPr>
            <w:tcW w:w="466" w:type="dxa"/>
          </w:tcPr>
          <w:p w14:paraId="3B0871BD" w14:textId="77777777" w:rsidR="009E6A7E" w:rsidRPr="002A5152" w:rsidRDefault="009E6A7E" w:rsidP="6BA64C16">
            <w:pPr>
              <w:rPr>
                <w:rFonts w:cs="Arial"/>
                <w:sz w:val="16"/>
                <w:szCs w:val="16"/>
              </w:rPr>
            </w:pPr>
          </w:p>
        </w:tc>
        <w:tc>
          <w:tcPr>
            <w:tcW w:w="477" w:type="dxa"/>
          </w:tcPr>
          <w:p w14:paraId="11CCCFFF" w14:textId="77777777" w:rsidR="009E6A7E" w:rsidRPr="002A5152" w:rsidRDefault="009E6A7E" w:rsidP="6BA64C16">
            <w:pPr>
              <w:rPr>
                <w:rFonts w:cs="Arial"/>
                <w:sz w:val="16"/>
                <w:szCs w:val="16"/>
              </w:rPr>
            </w:pPr>
          </w:p>
        </w:tc>
        <w:tc>
          <w:tcPr>
            <w:tcW w:w="472" w:type="dxa"/>
          </w:tcPr>
          <w:p w14:paraId="633143A4" w14:textId="77777777" w:rsidR="009E6A7E" w:rsidRPr="002A5152" w:rsidRDefault="009E6A7E" w:rsidP="6BA64C16">
            <w:pPr>
              <w:rPr>
                <w:rFonts w:cs="Arial"/>
                <w:sz w:val="16"/>
                <w:szCs w:val="16"/>
              </w:rPr>
            </w:pPr>
          </w:p>
        </w:tc>
        <w:tc>
          <w:tcPr>
            <w:tcW w:w="485" w:type="dxa"/>
          </w:tcPr>
          <w:p w14:paraId="6171B06C" w14:textId="77777777" w:rsidR="009E6A7E" w:rsidRPr="002A5152" w:rsidRDefault="009E6A7E" w:rsidP="6BA64C16">
            <w:pPr>
              <w:rPr>
                <w:rFonts w:cs="Arial"/>
                <w:sz w:val="16"/>
                <w:szCs w:val="16"/>
              </w:rPr>
            </w:pPr>
          </w:p>
        </w:tc>
        <w:tc>
          <w:tcPr>
            <w:tcW w:w="454" w:type="dxa"/>
          </w:tcPr>
          <w:p w14:paraId="691EF5FD" w14:textId="77777777" w:rsidR="009E6A7E" w:rsidRPr="002A5152" w:rsidRDefault="009E6A7E" w:rsidP="6BA64C16">
            <w:pPr>
              <w:rPr>
                <w:rFonts w:cs="Arial"/>
                <w:sz w:val="16"/>
                <w:szCs w:val="16"/>
              </w:rPr>
            </w:pPr>
          </w:p>
        </w:tc>
        <w:tc>
          <w:tcPr>
            <w:tcW w:w="492" w:type="dxa"/>
          </w:tcPr>
          <w:p w14:paraId="7A269454" w14:textId="77777777" w:rsidR="009E6A7E" w:rsidRPr="002A5152" w:rsidRDefault="009E6A7E" w:rsidP="6BA64C16">
            <w:pPr>
              <w:rPr>
                <w:rFonts w:cs="Arial"/>
                <w:sz w:val="16"/>
                <w:szCs w:val="16"/>
              </w:rPr>
            </w:pPr>
          </w:p>
        </w:tc>
        <w:tc>
          <w:tcPr>
            <w:tcW w:w="492" w:type="dxa"/>
          </w:tcPr>
          <w:p w14:paraId="7D5EA900" w14:textId="77777777" w:rsidR="009E6A7E" w:rsidRPr="002A5152" w:rsidRDefault="009E6A7E" w:rsidP="6BA64C16">
            <w:pPr>
              <w:rPr>
                <w:rFonts w:cs="Arial"/>
                <w:sz w:val="16"/>
                <w:szCs w:val="16"/>
              </w:rPr>
            </w:pPr>
          </w:p>
        </w:tc>
        <w:tc>
          <w:tcPr>
            <w:tcW w:w="430" w:type="dxa"/>
          </w:tcPr>
          <w:p w14:paraId="54AC85CC" w14:textId="77777777" w:rsidR="009E6A7E" w:rsidRPr="002A5152" w:rsidRDefault="009E6A7E" w:rsidP="6BA64C16">
            <w:pPr>
              <w:rPr>
                <w:rFonts w:cs="Arial"/>
                <w:sz w:val="16"/>
                <w:szCs w:val="16"/>
              </w:rPr>
            </w:pPr>
          </w:p>
        </w:tc>
      </w:tr>
      <w:tr w:rsidR="009E6A7E" w:rsidRPr="002A5152" w14:paraId="40823E9C" w14:textId="7995C93C" w:rsidTr="006B7B35">
        <w:trPr>
          <w:trHeight w:val="300"/>
        </w:trPr>
        <w:tc>
          <w:tcPr>
            <w:tcW w:w="2035" w:type="dxa"/>
          </w:tcPr>
          <w:p w14:paraId="418F997D" w14:textId="50CA9CBC" w:rsidR="009E6A7E" w:rsidRPr="002A5152" w:rsidRDefault="009E6A7E" w:rsidP="6BA64C16">
            <w:pPr>
              <w:rPr>
                <w:rFonts w:cs="Arial"/>
                <w:sz w:val="22"/>
                <w:szCs w:val="22"/>
              </w:rPr>
            </w:pPr>
            <w:r w:rsidRPr="002A5152">
              <w:rPr>
                <w:rFonts w:cs="Arial"/>
                <w:sz w:val="22"/>
                <w:szCs w:val="22"/>
              </w:rPr>
              <w:t>Definição da Proposta de Software a Desenvolver</w:t>
            </w:r>
          </w:p>
        </w:tc>
        <w:tc>
          <w:tcPr>
            <w:tcW w:w="390" w:type="dxa"/>
          </w:tcPr>
          <w:p w14:paraId="06E7A6C7" w14:textId="77777777" w:rsidR="009E6A7E" w:rsidRPr="002A5152" w:rsidRDefault="009E6A7E" w:rsidP="6BA64C16">
            <w:pPr>
              <w:rPr>
                <w:rFonts w:cs="Arial"/>
                <w:sz w:val="16"/>
                <w:szCs w:val="16"/>
              </w:rPr>
            </w:pPr>
          </w:p>
        </w:tc>
        <w:tc>
          <w:tcPr>
            <w:tcW w:w="390" w:type="dxa"/>
          </w:tcPr>
          <w:p w14:paraId="334427B7" w14:textId="07E54920" w:rsidR="009E6A7E" w:rsidRPr="002A5152" w:rsidRDefault="009E6A7E" w:rsidP="6BA64C16">
            <w:pPr>
              <w:rPr>
                <w:rFonts w:cs="Arial"/>
                <w:sz w:val="16"/>
                <w:szCs w:val="16"/>
              </w:rPr>
            </w:pPr>
          </w:p>
        </w:tc>
        <w:tc>
          <w:tcPr>
            <w:tcW w:w="391" w:type="dxa"/>
            <w:shd w:val="clear" w:color="auto" w:fill="FFFFFF" w:themeFill="background1"/>
          </w:tcPr>
          <w:p w14:paraId="319BCC13" w14:textId="6C95E254" w:rsidR="009E6A7E" w:rsidRPr="002A5152" w:rsidRDefault="009E6A7E" w:rsidP="6BA64C16">
            <w:pPr>
              <w:rPr>
                <w:rFonts w:cs="Arial"/>
                <w:sz w:val="16"/>
                <w:szCs w:val="16"/>
              </w:rPr>
            </w:pPr>
          </w:p>
        </w:tc>
        <w:tc>
          <w:tcPr>
            <w:tcW w:w="386" w:type="dxa"/>
            <w:shd w:val="clear" w:color="auto" w:fill="808080" w:themeFill="background1" w:themeFillShade="80"/>
          </w:tcPr>
          <w:p w14:paraId="00AEA134" w14:textId="77777777" w:rsidR="009E6A7E" w:rsidRPr="002A5152" w:rsidRDefault="009E6A7E" w:rsidP="6BA64C16">
            <w:pPr>
              <w:rPr>
                <w:rFonts w:cs="Arial"/>
                <w:sz w:val="16"/>
                <w:szCs w:val="16"/>
              </w:rPr>
            </w:pPr>
          </w:p>
        </w:tc>
        <w:tc>
          <w:tcPr>
            <w:tcW w:w="378" w:type="dxa"/>
            <w:shd w:val="clear" w:color="auto" w:fill="808080" w:themeFill="background1" w:themeFillShade="80"/>
          </w:tcPr>
          <w:p w14:paraId="3C56C007" w14:textId="77777777" w:rsidR="009E6A7E" w:rsidRPr="002A5152" w:rsidRDefault="009E6A7E" w:rsidP="6BA64C16">
            <w:pPr>
              <w:rPr>
                <w:rFonts w:cs="Arial"/>
                <w:sz w:val="16"/>
                <w:szCs w:val="16"/>
              </w:rPr>
            </w:pPr>
          </w:p>
        </w:tc>
        <w:tc>
          <w:tcPr>
            <w:tcW w:w="378" w:type="dxa"/>
            <w:shd w:val="clear" w:color="auto" w:fill="7F7F7F" w:themeFill="text1" w:themeFillTint="80"/>
          </w:tcPr>
          <w:p w14:paraId="492C15D8" w14:textId="77777777" w:rsidR="009E6A7E" w:rsidRPr="002A5152" w:rsidRDefault="009E6A7E" w:rsidP="6BA64C16">
            <w:pPr>
              <w:rPr>
                <w:rFonts w:cs="Arial"/>
                <w:sz w:val="16"/>
                <w:szCs w:val="16"/>
              </w:rPr>
            </w:pPr>
          </w:p>
        </w:tc>
        <w:tc>
          <w:tcPr>
            <w:tcW w:w="378" w:type="dxa"/>
          </w:tcPr>
          <w:p w14:paraId="230F4AAE" w14:textId="77777777" w:rsidR="009E6A7E" w:rsidRPr="002A5152" w:rsidRDefault="009E6A7E" w:rsidP="6BA64C16">
            <w:pPr>
              <w:rPr>
                <w:rFonts w:cs="Arial"/>
                <w:sz w:val="16"/>
                <w:szCs w:val="16"/>
              </w:rPr>
            </w:pPr>
          </w:p>
        </w:tc>
        <w:tc>
          <w:tcPr>
            <w:tcW w:w="427" w:type="dxa"/>
          </w:tcPr>
          <w:p w14:paraId="73728BE5" w14:textId="77777777" w:rsidR="009E6A7E" w:rsidRPr="002A5152" w:rsidRDefault="009E6A7E" w:rsidP="6BA64C16">
            <w:pPr>
              <w:rPr>
                <w:rFonts w:cs="Arial"/>
                <w:sz w:val="16"/>
                <w:szCs w:val="16"/>
              </w:rPr>
            </w:pPr>
          </w:p>
        </w:tc>
        <w:tc>
          <w:tcPr>
            <w:tcW w:w="429" w:type="dxa"/>
          </w:tcPr>
          <w:p w14:paraId="18E632D3" w14:textId="77777777" w:rsidR="009E6A7E" w:rsidRPr="002A5152" w:rsidRDefault="009E6A7E" w:rsidP="6BA64C16">
            <w:pPr>
              <w:rPr>
                <w:rFonts w:cs="Arial"/>
                <w:sz w:val="16"/>
                <w:szCs w:val="16"/>
              </w:rPr>
            </w:pPr>
          </w:p>
        </w:tc>
        <w:tc>
          <w:tcPr>
            <w:tcW w:w="466" w:type="dxa"/>
          </w:tcPr>
          <w:p w14:paraId="203CED28" w14:textId="77777777" w:rsidR="009E6A7E" w:rsidRPr="002A5152" w:rsidRDefault="009E6A7E" w:rsidP="6BA64C16">
            <w:pPr>
              <w:rPr>
                <w:rFonts w:cs="Arial"/>
                <w:sz w:val="16"/>
                <w:szCs w:val="16"/>
              </w:rPr>
            </w:pPr>
          </w:p>
        </w:tc>
        <w:tc>
          <w:tcPr>
            <w:tcW w:w="477" w:type="dxa"/>
          </w:tcPr>
          <w:p w14:paraId="5C4574D3" w14:textId="77777777" w:rsidR="009E6A7E" w:rsidRPr="002A5152" w:rsidRDefault="009E6A7E" w:rsidP="6BA64C16">
            <w:pPr>
              <w:rPr>
                <w:rFonts w:cs="Arial"/>
                <w:sz w:val="16"/>
                <w:szCs w:val="16"/>
              </w:rPr>
            </w:pPr>
          </w:p>
        </w:tc>
        <w:tc>
          <w:tcPr>
            <w:tcW w:w="472" w:type="dxa"/>
          </w:tcPr>
          <w:p w14:paraId="2DDC42EA" w14:textId="77777777" w:rsidR="009E6A7E" w:rsidRPr="002A5152" w:rsidRDefault="009E6A7E" w:rsidP="6BA64C16">
            <w:pPr>
              <w:rPr>
                <w:rFonts w:cs="Arial"/>
                <w:sz w:val="16"/>
                <w:szCs w:val="16"/>
              </w:rPr>
            </w:pPr>
          </w:p>
        </w:tc>
        <w:tc>
          <w:tcPr>
            <w:tcW w:w="485" w:type="dxa"/>
          </w:tcPr>
          <w:p w14:paraId="65D2679B" w14:textId="77777777" w:rsidR="009E6A7E" w:rsidRPr="002A5152" w:rsidRDefault="009E6A7E" w:rsidP="6BA64C16">
            <w:pPr>
              <w:rPr>
                <w:rFonts w:cs="Arial"/>
                <w:sz w:val="16"/>
                <w:szCs w:val="16"/>
              </w:rPr>
            </w:pPr>
          </w:p>
        </w:tc>
        <w:tc>
          <w:tcPr>
            <w:tcW w:w="454" w:type="dxa"/>
          </w:tcPr>
          <w:p w14:paraId="7F6DF228" w14:textId="77777777" w:rsidR="009E6A7E" w:rsidRPr="002A5152" w:rsidRDefault="009E6A7E" w:rsidP="6BA64C16">
            <w:pPr>
              <w:rPr>
                <w:rFonts w:cs="Arial"/>
                <w:sz w:val="16"/>
                <w:szCs w:val="16"/>
              </w:rPr>
            </w:pPr>
          </w:p>
        </w:tc>
        <w:tc>
          <w:tcPr>
            <w:tcW w:w="492" w:type="dxa"/>
          </w:tcPr>
          <w:p w14:paraId="4CB0E5AF" w14:textId="77777777" w:rsidR="009E6A7E" w:rsidRPr="002A5152" w:rsidRDefault="009E6A7E" w:rsidP="6BA64C16">
            <w:pPr>
              <w:rPr>
                <w:rFonts w:cs="Arial"/>
                <w:sz w:val="16"/>
                <w:szCs w:val="16"/>
              </w:rPr>
            </w:pPr>
          </w:p>
        </w:tc>
        <w:tc>
          <w:tcPr>
            <w:tcW w:w="492" w:type="dxa"/>
          </w:tcPr>
          <w:p w14:paraId="633D15E3" w14:textId="77777777" w:rsidR="009E6A7E" w:rsidRPr="002A5152" w:rsidRDefault="009E6A7E" w:rsidP="6BA64C16">
            <w:pPr>
              <w:rPr>
                <w:rFonts w:cs="Arial"/>
                <w:sz w:val="16"/>
                <w:szCs w:val="16"/>
              </w:rPr>
            </w:pPr>
          </w:p>
        </w:tc>
        <w:tc>
          <w:tcPr>
            <w:tcW w:w="430" w:type="dxa"/>
          </w:tcPr>
          <w:p w14:paraId="0255F2BE" w14:textId="77777777" w:rsidR="009E6A7E" w:rsidRPr="002A5152" w:rsidRDefault="009E6A7E" w:rsidP="6BA64C16">
            <w:pPr>
              <w:rPr>
                <w:rFonts w:cs="Arial"/>
                <w:sz w:val="16"/>
                <w:szCs w:val="16"/>
              </w:rPr>
            </w:pPr>
          </w:p>
        </w:tc>
      </w:tr>
      <w:tr w:rsidR="009E6A7E" w:rsidRPr="002A5152" w14:paraId="0979BFC8" w14:textId="364E24E3" w:rsidTr="006B7B35">
        <w:trPr>
          <w:trHeight w:val="300"/>
        </w:trPr>
        <w:tc>
          <w:tcPr>
            <w:tcW w:w="2035" w:type="dxa"/>
          </w:tcPr>
          <w:p w14:paraId="7BE12DFB" w14:textId="6372B48F" w:rsidR="009E6A7E" w:rsidRPr="002A5152" w:rsidRDefault="009E6A7E" w:rsidP="6BA64C16">
            <w:pPr>
              <w:rPr>
                <w:rFonts w:cs="Arial"/>
                <w:sz w:val="22"/>
                <w:szCs w:val="22"/>
              </w:rPr>
            </w:pPr>
            <w:r w:rsidRPr="002A5152">
              <w:rPr>
                <w:rFonts w:cs="Arial"/>
                <w:sz w:val="22"/>
                <w:szCs w:val="22"/>
              </w:rPr>
              <w:t>Elaboração da Introdução</w:t>
            </w:r>
          </w:p>
        </w:tc>
        <w:tc>
          <w:tcPr>
            <w:tcW w:w="390" w:type="dxa"/>
          </w:tcPr>
          <w:p w14:paraId="3BF38648" w14:textId="77777777" w:rsidR="009E6A7E" w:rsidRPr="002A5152" w:rsidRDefault="009E6A7E" w:rsidP="6BA64C16">
            <w:pPr>
              <w:rPr>
                <w:rFonts w:cs="Arial"/>
                <w:sz w:val="16"/>
                <w:szCs w:val="16"/>
              </w:rPr>
            </w:pPr>
          </w:p>
        </w:tc>
        <w:tc>
          <w:tcPr>
            <w:tcW w:w="390" w:type="dxa"/>
          </w:tcPr>
          <w:p w14:paraId="6822F69D" w14:textId="79F1EDF6" w:rsidR="009E6A7E" w:rsidRPr="002A5152" w:rsidRDefault="009E6A7E" w:rsidP="6BA64C16">
            <w:pPr>
              <w:rPr>
                <w:rFonts w:cs="Arial"/>
                <w:sz w:val="16"/>
                <w:szCs w:val="16"/>
              </w:rPr>
            </w:pPr>
          </w:p>
        </w:tc>
        <w:tc>
          <w:tcPr>
            <w:tcW w:w="391" w:type="dxa"/>
          </w:tcPr>
          <w:p w14:paraId="6682F49F" w14:textId="43B3FD75" w:rsidR="009E6A7E" w:rsidRPr="002A5152" w:rsidRDefault="009E6A7E" w:rsidP="6BA64C16">
            <w:pPr>
              <w:rPr>
                <w:rFonts w:cs="Arial"/>
                <w:sz w:val="16"/>
                <w:szCs w:val="16"/>
              </w:rPr>
            </w:pPr>
          </w:p>
        </w:tc>
        <w:tc>
          <w:tcPr>
            <w:tcW w:w="386" w:type="dxa"/>
            <w:shd w:val="clear" w:color="auto" w:fill="auto"/>
          </w:tcPr>
          <w:p w14:paraId="4E8E5111" w14:textId="77777777" w:rsidR="009E6A7E" w:rsidRPr="002A5152" w:rsidRDefault="009E6A7E" w:rsidP="6BA64C16">
            <w:pPr>
              <w:rPr>
                <w:rFonts w:cs="Arial"/>
                <w:sz w:val="16"/>
                <w:szCs w:val="16"/>
              </w:rPr>
            </w:pPr>
          </w:p>
        </w:tc>
        <w:tc>
          <w:tcPr>
            <w:tcW w:w="378" w:type="dxa"/>
            <w:shd w:val="clear" w:color="auto" w:fill="FFFFFF" w:themeFill="background1"/>
          </w:tcPr>
          <w:p w14:paraId="258CAE61" w14:textId="77777777" w:rsidR="009E6A7E" w:rsidRPr="002A5152" w:rsidRDefault="009E6A7E" w:rsidP="6BA64C16">
            <w:pPr>
              <w:rPr>
                <w:rFonts w:cs="Arial"/>
                <w:sz w:val="16"/>
                <w:szCs w:val="16"/>
              </w:rPr>
            </w:pPr>
          </w:p>
        </w:tc>
        <w:tc>
          <w:tcPr>
            <w:tcW w:w="378" w:type="dxa"/>
            <w:shd w:val="clear" w:color="auto" w:fill="808080" w:themeFill="background1" w:themeFillShade="80"/>
          </w:tcPr>
          <w:p w14:paraId="67843047" w14:textId="77777777" w:rsidR="009E6A7E" w:rsidRPr="002A5152" w:rsidRDefault="009E6A7E" w:rsidP="6BA64C16">
            <w:pPr>
              <w:rPr>
                <w:rFonts w:cs="Arial"/>
                <w:sz w:val="16"/>
                <w:szCs w:val="16"/>
              </w:rPr>
            </w:pPr>
          </w:p>
        </w:tc>
        <w:tc>
          <w:tcPr>
            <w:tcW w:w="378" w:type="dxa"/>
            <w:shd w:val="clear" w:color="auto" w:fill="808080" w:themeFill="background1" w:themeFillShade="80"/>
          </w:tcPr>
          <w:p w14:paraId="1609972C" w14:textId="77777777" w:rsidR="009E6A7E" w:rsidRPr="002A5152" w:rsidRDefault="009E6A7E" w:rsidP="6BA64C16">
            <w:pPr>
              <w:rPr>
                <w:rFonts w:cs="Arial"/>
                <w:sz w:val="16"/>
                <w:szCs w:val="16"/>
              </w:rPr>
            </w:pPr>
          </w:p>
        </w:tc>
        <w:tc>
          <w:tcPr>
            <w:tcW w:w="427" w:type="dxa"/>
            <w:shd w:val="clear" w:color="auto" w:fill="FFFFFF" w:themeFill="background1"/>
          </w:tcPr>
          <w:p w14:paraId="2BFE3ADE" w14:textId="77777777" w:rsidR="009E6A7E" w:rsidRPr="002A5152" w:rsidRDefault="009E6A7E" w:rsidP="6BA64C16">
            <w:pPr>
              <w:rPr>
                <w:rFonts w:cs="Arial"/>
                <w:sz w:val="16"/>
                <w:szCs w:val="16"/>
              </w:rPr>
            </w:pPr>
          </w:p>
        </w:tc>
        <w:tc>
          <w:tcPr>
            <w:tcW w:w="429" w:type="dxa"/>
            <w:shd w:val="clear" w:color="auto" w:fill="FFFFFF" w:themeFill="background1"/>
          </w:tcPr>
          <w:p w14:paraId="483AFFAB" w14:textId="77777777" w:rsidR="009E6A7E" w:rsidRPr="002A5152" w:rsidRDefault="009E6A7E" w:rsidP="6BA64C16">
            <w:pPr>
              <w:rPr>
                <w:rFonts w:cs="Arial"/>
                <w:sz w:val="16"/>
                <w:szCs w:val="16"/>
              </w:rPr>
            </w:pPr>
          </w:p>
        </w:tc>
        <w:tc>
          <w:tcPr>
            <w:tcW w:w="466" w:type="dxa"/>
            <w:shd w:val="clear" w:color="auto" w:fill="FFFFFF" w:themeFill="background1"/>
          </w:tcPr>
          <w:p w14:paraId="353D8B57" w14:textId="77777777" w:rsidR="009E6A7E" w:rsidRPr="002A5152" w:rsidRDefault="009E6A7E" w:rsidP="6BA64C16">
            <w:pPr>
              <w:rPr>
                <w:rFonts w:cs="Arial"/>
                <w:sz w:val="16"/>
                <w:szCs w:val="16"/>
              </w:rPr>
            </w:pPr>
          </w:p>
        </w:tc>
        <w:tc>
          <w:tcPr>
            <w:tcW w:w="477" w:type="dxa"/>
            <w:shd w:val="clear" w:color="auto" w:fill="FFFFFF" w:themeFill="background1"/>
          </w:tcPr>
          <w:p w14:paraId="03D637AC" w14:textId="77777777" w:rsidR="009E6A7E" w:rsidRPr="002A5152" w:rsidRDefault="009E6A7E" w:rsidP="6BA64C16">
            <w:pPr>
              <w:rPr>
                <w:rFonts w:cs="Arial"/>
                <w:sz w:val="16"/>
                <w:szCs w:val="16"/>
              </w:rPr>
            </w:pPr>
          </w:p>
        </w:tc>
        <w:tc>
          <w:tcPr>
            <w:tcW w:w="472" w:type="dxa"/>
            <w:shd w:val="clear" w:color="auto" w:fill="FFFFFF" w:themeFill="background1"/>
          </w:tcPr>
          <w:p w14:paraId="727BFD4B" w14:textId="77777777" w:rsidR="009E6A7E" w:rsidRPr="002A5152" w:rsidRDefault="009E6A7E" w:rsidP="6BA64C16">
            <w:pPr>
              <w:rPr>
                <w:rFonts w:cs="Arial"/>
                <w:sz w:val="16"/>
                <w:szCs w:val="16"/>
              </w:rPr>
            </w:pPr>
          </w:p>
        </w:tc>
        <w:tc>
          <w:tcPr>
            <w:tcW w:w="485" w:type="dxa"/>
          </w:tcPr>
          <w:p w14:paraId="62138B53" w14:textId="77777777" w:rsidR="009E6A7E" w:rsidRPr="002A5152" w:rsidRDefault="009E6A7E" w:rsidP="6BA64C16">
            <w:pPr>
              <w:rPr>
                <w:rFonts w:cs="Arial"/>
                <w:sz w:val="16"/>
                <w:szCs w:val="16"/>
              </w:rPr>
            </w:pPr>
          </w:p>
        </w:tc>
        <w:tc>
          <w:tcPr>
            <w:tcW w:w="454" w:type="dxa"/>
          </w:tcPr>
          <w:p w14:paraId="5ED6AD90" w14:textId="77777777" w:rsidR="009E6A7E" w:rsidRPr="002A5152" w:rsidRDefault="009E6A7E" w:rsidP="6BA64C16">
            <w:pPr>
              <w:rPr>
                <w:rFonts w:cs="Arial"/>
                <w:sz w:val="16"/>
                <w:szCs w:val="16"/>
              </w:rPr>
            </w:pPr>
          </w:p>
        </w:tc>
        <w:tc>
          <w:tcPr>
            <w:tcW w:w="492" w:type="dxa"/>
          </w:tcPr>
          <w:p w14:paraId="28552FEC" w14:textId="77777777" w:rsidR="009E6A7E" w:rsidRPr="002A5152" w:rsidRDefault="009E6A7E" w:rsidP="6BA64C16">
            <w:pPr>
              <w:rPr>
                <w:rFonts w:cs="Arial"/>
                <w:sz w:val="16"/>
                <w:szCs w:val="16"/>
              </w:rPr>
            </w:pPr>
          </w:p>
        </w:tc>
        <w:tc>
          <w:tcPr>
            <w:tcW w:w="492" w:type="dxa"/>
          </w:tcPr>
          <w:p w14:paraId="1615F202" w14:textId="77777777" w:rsidR="009E6A7E" w:rsidRPr="002A5152" w:rsidRDefault="009E6A7E" w:rsidP="6BA64C16">
            <w:pPr>
              <w:rPr>
                <w:rFonts w:cs="Arial"/>
                <w:sz w:val="16"/>
                <w:szCs w:val="16"/>
              </w:rPr>
            </w:pPr>
          </w:p>
        </w:tc>
        <w:tc>
          <w:tcPr>
            <w:tcW w:w="430" w:type="dxa"/>
          </w:tcPr>
          <w:p w14:paraId="6EE9E557" w14:textId="77777777" w:rsidR="009E6A7E" w:rsidRPr="002A5152" w:rsidRDefault="009E6A7E" w:rsidP="6BA64C16">
            <w:pPr>
              <w:rPr>
                <w:rFonts w:cs="Arial"/>
                <w:sz w:val="16"/>
                <w:szCs w:val="16"/>
              </w:rPr>
            </w:pPr>
          </w:p>
        </w:tc>
      </w:tr>
      <w:tr w:rsidR="009E6A7E" w:rsidRPr="002A5152" w14:paraId="4CB10E4A" w14:textId="1E103963" w:rsidTr="006B7B35">
        <w:trPr>
          <w:trHeight w:val="300"/>
        </w:trPr>
        <w:tc>
          <w:tcPr>
            <w:tcW w:w="2035" w:type="dxa"/>
          </w:tcPr>
          <w:p w14:paraId="7C8D16F0" w14:textId="486BA25B" w:rsidR="009E6A7E" w:rsidRPr="002A5152" w:rsidRDefault="009E6A7E" w:rsidP="6BA64C16">
            <w:pPr>
              <w:rPr>
                <w:rFonts w:cs="Arial"/>
                <w:sz w:val="22"/>
                <w:szCs w:val="22"/>
              </w:rPr>
            </w:pPr>
            <w:r w:rsidRPr="002A5152">
              <w:rPr>
                <w:rFonts w:cs="Arial"/>
                <w:sz w:val="22"/>
                <w:szCs w:val="22"/>
              </w:rPr>
              <w:t>Elaboração da Definição dos Requisitos do Usuário</w:t>
            </w:r>
          </w:p>
        </w:tc>
        <w:tc>
          <w:tcPr>
            <w:tcW w:w="390" w:type="dxa"/>
          </w:tcPr>
          <w:p w14:paraId="225D7A4A" w14:textId="77777777" w:rsidR="009E6A7E" w:rsidRPr="002A5152" w:rsidRDefault="009E6A7E" w:rsidP="6BA64C16">
            <w:pPr>
              <w:rPr>
                <w:rFonts w:cs="Arial"/>
                <w:sz w:val="16"/>
                <w:szCs w:val="16"/>
              </w:rPr>
            </w:pPr>
          </w:p>
        </w:tc>
        <w:tc>
          <w:tcPr>
            <w:tcW w:w="390" w:type="dxa"/>
          </w:tcPr>
          <w:p w14:paraId="6086E911" w14:textId="0D3FD2A7" w:rsidR="009E6A7E" w:rsidRPr="002A5152" w:rsidRDefault="009E6A7E" w:rsidP="6BA64C16">
            <w:pPr>
              <w:rPr>
                <w:rFonts w:cs="Arial"/>
                <w:sz w:val="16"/>
                <w:szCs w:val="16"/>
              </w:rPr>
            </w:pPr>
          </w:p>
        </w:tc>
        <w:tc>
          <w:tcPr>
            <w:tcW w:w="391" w:type="dxa"/>
          </w:tcPr>
          <w:p w14:paraId="6A5F5FC3" w14:textId="4573D903" w:rsidR="009E6A7E" w:rsidRPr="002A5152" w:rsidRDefault="009E6A7E" w:rsidP="6BA64C16">
            <w:pPr>
              <w:rPr>
                <w:rFonts w:cs="Arial"/>
                <w:sz w:val="16"/>
                <w:szCs w:val="16"/>
              </w:rPr>
            </w:pPr>
          </w:p>
        </w:tc>
        <w:tc>
          <w:tcPr>
            <w:tcW w:w="386" w:type="dxa"/>
            <w:shd w:val="clear" w:color="auto" w:fill="auto"/>
          </w:tcPr>
          <w:p w14:paraId="36BA2D4A" w14:textId="77777777" w:rsidR="009E6A7E" w:rsidRPr="002A5152" w:rsidRDefault="009E6A7E" w:rsidP="6BA64C16">
            <w:pPr>
              <w:rPr>
                <w:rFonts w:cs="Arial"/>
                <w:sz w:val="16"/>
                <w:szCs w:val="16"/>
              </w:rPr>
            </w:pPr>
          </w:p>
        </w:tc>
        <w:tc>
          <w:tcPr>
            <w:tcW w:w="378" w:type="dxa"/>
            <w:shd w:val="clear" w:color="auto" w:fill="FFFFFF" w:themeFill="background1"/>
          </w:tcPr>
          <w:p w14:paraId="021A960A" w14:textId="77777777" w:rsidR="009E6A7E" w:rsidRPr="002A5152" w:rsidRDefault="009E6A7E" w:rsidP="6BA64C16">
            <w:pPr>
              <w:rPr>
                <w:rFonts w:cs="Arial"/>
                <w:sz w:val="16"/>
                <w:szCs w:val="16"/>
              </w:rPr>
            </w:pPr>
          </w:p>
        </w:tc>
        <w:tc>
          <w:tcPr>
            <w:tcW w:w="378" w:type="dxa"/>
            <w:shd w:val="clear" w:color="auto" w:fill="FFFFFF" w:themeFill="background1"/>
          </w:tcPr>
          <w:p w14:paraId="58E23842" w14:textId="77777777" w:rsidR="009E6A7E" w:rsidRPr="002A5152" w:rsidRDefault="009E6A7E" w:rsidP="6BA64C16">
            <w:pPr>
              <w:rPr>
                <w:rFonts w:cs="Arial"/>
                <w:sz w:val="16"/>
                <w:szCs w:val="16"/>
              </w:rPr>
            </w:pPr>
          </w:p>
        </w:tc>
        <w:tc>
          <w:tcPr>
            <w:tcW w:w="378" w:type="dxa"/>
            <w:shd w:val="clear" w:color="auto" w:fill="7F7F7F" w:themeFill="text1" w:themeFillTint="80"/>
          </w:tcPr>
          <w:p w14:paraId="0BB7BE29" w14:textId="77777777" w:rsidR="009E6A7E" w:rsidRPr="002A5152" w:rsidRDefault="009E6A7E" w:rsidP="6BA64C16">
            <w:pPr>
              <w:rPr>
                <w:rFonts w:cs="Arial"/>
                <w:sz w:val="16"/>
                <w:szCs w:val="16"/>
              </w:rPr>
            </w:pPr>
          </w:p>
        </w:tc>
        <w:tc>
          <w:tcPr>
            <w:tcW w:w="427" w:type="dxa"/>
            <w:shd w:val="clear" w:color="auto" w:fill="7F7F7F" w:themeFill="text1" w:themeFillTint="80"/>
          </w:tcPr>
          <w:p w14:paraId="19DAD817" w14:textId="77777777" w:rsidR="009E6A7E" w:rsidRPr="002A5152" w:rsidRDefault="009E6A7E" w:rsidP="6BA64C16">
            <w:pPr>
              <w:rPr>
                <w:rFonts w:cs="Arial"/>
                <w:sz w:val="16"/>
                <w:szCs w:val="16"/>
              </w:rPr>
            </w:pPr>
          </w:p>
        </w:tc>
        <w:tc>
          <w:tcPr>
            <w:tcW w:w="429" w:type="dxa"/>
            <w:shd w:val="clear" w:color="auto" w:fill="7F7F7F" w:themeFill="text1" w:themeFillTint="80"/>
          </w:tcPr>
          <w:p w14:paraId="1D4B39AB" w14:textId="77777777" w:rsidR="009E6A7E" w:rsidRPr="002A5152" w:rsidRDefault="009E6A7E" w:rsidP="6BA64C16">
            <w:pPr>
              <w:rPr>
                <w:rFonts w:cs="Arial"/>
                <w:sz w:val="16"/>
                <w:szCs w:val="16"/>
              </w:rPr>
            </w:pPr>
          </w:p>
        </w:tc>
        <w:tc>
          <w:tcPr>
            <w:tcW w:w="466" w:type="dxa"/>
            <w:shd w:val="clear" w:color="auto" w:fill="7F7F7F" w:themeFill="text1" w:themeFillTint="80"/>
          </w:tcPr>
          <w:p w14:paraId="5A8CD51D" w14:textId="77777777" w:rsidR="009E6A7E" w:rsidRPr="002A5152" w:rsidRDefault="009E6A7E" w:rsidP="6BA64C16">
            <w:pPr>
              <w:rPr>
                <w:rFonts w:cs="Arial"/>
                <w:sz w:val="16"/>
                <w:szCs w:val="16"/>
              </w:rPr>
            </w:pPr>
          </w:p>
        </w:tc>
        <w:tc>
          <w:tcPr>
            <w:tcW w:w="477" w:type="dxa"/>
            <w:shd w:val="clear" w:color="auto" w:fill="7F7F7F" w:themeFill="text1" w:themeFillTint="80"/>
          </w:tcPr>
          <w:p w14:paraId="71AC1222" w14:textId="77777777" w:rsidR="009E6A7E" w:rsidRPr="002A5152" w:rsidRDefault="009E6A7E" w:rsidP="6BA64C16">
            <w:pPr>
              <w:rPr>
                <w:rFonts w:cs="Arial"/>
                <w:sz w:val="16"/>
                <w:szCs w:val="16"/>
              </w:rPr>
            </w:pPr>
          </w:p>
        </w:tc>
        <w:tc>
          <w:tcPr>
            <w:tcW w:w="472" w:type="dxa"/>
          </w:tcPr>
          <w:p w14:paraId="35DA8A1A" w14:textId="77777777" w:rsidR="009E6A7E" w:rsidRPr="002A5152" w:rsidRDefault="009E6A7E" w:rsidP="6BA64C16">
            <w:pPr>
              <w:rPr>
                <w:rFonts w:cs="Arial"/>
                <w:sz w:val="16"/>
                <w:szCs w:val="16"/>
              </w:rPr>
            </w:pPr>
          </w:p>
        </w:tc>
        <w:tc>
          <w:tcPr>
            <w:tcW w:w="485" w:type="dxa"/>
          </w:tcPr>
          <w:p w14:paraId="54F50A2E" w14:textId="77777777" w:rsidR="009E6A7E" w:rsidRPr="002A5152" w:rsidRDefault="009E6A7E" w:rsidP="6BA64C16">
            <w:pPr>
              <w:rPr>
                <w:rFonts w:cs="Arial"/>
                <w:sz w:val="16"/>
                <w:szCs w:val="16"/>
              </w:rPr>
            </w:pPr>
          </w:p>
        </w:tc>
        <w:tc>
          <w:tcPr>
            <w:tcW w:w="454" w:type="dxa"/>
          </w:tcPr>
          <w:p w14:paraId="4DD0001B" w14:textId="77777777" w:rsidR="009E6A7E" w:rsidRPr="002A5152" w:rsidRDefault="009E6A7E" w:rsidP="6BA64C16">
            <w:pPr>
              <w:rPr>
                <w:rFonts w:cs="Arial"/>
                <w:sz w:val="16"/>
                <w:szCs w:val="16"/>
              </w:rPr>
            </w:pPr>
          </w:p>
        </w:tc>
        <w:tc>
          <w:tcPr>
            <w:tcW w:w="492" w:type="dxa"/>
          </w:tcPr>
          <w:p w14:paraId="0059A596" w14:textId="77777777" w:rsidR="009E6A7E" w:rsidRPr="002A5152" w:rsidRDefault="009E6A7E" w:rsidP="6BA64C16">
            <w:pPr>
              <w:rPr>
                <w:rFonts w:cs="Arial"/>
                <w:sz w:val="16"/>
                <w:szCs w:val="16"/>
              </w:rPr>
            </w:pPr>
          </w:p>
        </w:tc>
        <w:tc>
          <w:tcPr>
            <w:tcW w:w="492" w:type="dxa"/>
          </w:tcPr>
          <w:p w14:paraId="39711311" w14:textId="77777777" w:rsidR="009E6A7E" w:rsidRPr="002A5152" w:rsidRDefault="009E6A7E" w:rsidP="6BA64C16">
            <w:pPr>
              <w:rPr>
                <w:rFonts w:cs="Arial"/>
                <w:sz w:val="16"/>
                <w:szCs w:val="16"/>
              </w:rPr>
            </w:pPr>
          </w:p>
        </w:tc>
        <w:tc>
          <w:tcPr>
            <w:tcW w:w="430" w:type="dxa"/>
          </w:tcPr>
          <w:p w14:paraId="6F764B53" w14:textId="77777777" w:rsidR="009E6A7E" w:rsidRPr="002A5152" w:rsidRDefault="009E6A7E" w:rsidP="6BA64C16">
            <w:pPr>
              <w:rPr>
                <w:rFonts w:cs="Arial"/>
                <w:sz w:val="16"/>
                <w:szCs w:val="16"/>
              </w:rPr>
            </w:pPr>
          </w:p>
        </w:tc>
      </w:tr>
      <w:tr w:rsidR="009E6A7E" w:rsidRPr="002A5152" w14:paraId="4A0B1A0D" w14:textId="2834B07B" w:rsidTr="006B7B35">
        <w:trPr>
          <w:trHeight w:val="300"/>
        </w:trPr>
        <w:tc>
          <w:tcPr>
            <w:tcW w:w="2035" w:type="dxa"/>
          </w:tcPr>
          <w:p w14:paraId="20147C0B" w14:textId="196CE2DC" w:rsidR="009E6A7E" w:rsidRPr="002A5152" w:rsidRDefault="009E6A7E" w:rsidP="6BA64C16">
            <w:pPr>
              <w:rPr>
                <w:rFonts w:cs="Arial"/>
                <w:sz w:val="22"/>
                <w:szCs w:val="22"/>
              </w:rPr>
            </w:pPr>
            <w:r w:rsidRPr="002A5152">
              <w:rPr>
                <w:rFonts w:cs="Arial"/>
                <w:sz w:val="22"/>
                <w:szCs w:val="22"/>
              </w:rPr>
              <w:t>Elaboração do Especificação dos Requisitos do Sistema</w:t>
            </w:r>
          </w:p>
        </w:tc>
        <w:tc>
          <w:tcPr>
            <w:tcW w:w="390" w:type="dxa"/>
          </w:tcPr>
          <w:p w14:paraId="347760BA" w14:textId="77777777" w:rsidR="009E6A7E" w:rsidRPr="002A5152" w:rsidRDefault="009E6A7E" w:rsidP="6BA64C16">
            <w:pPr>
              <w:rPr>
                <w:rFonts w:cs="Arial"/>
                <w:sz w:val="16"/>
                <w:szCs w:val="16"/>
              </w:rPr>
            </w:pPr>
          </w:p>
        </w:tc>
        <w:tc>
          <w:tcPr>
            <w:tcW w:w="390" w:type="dxa"/>
          </w:tcPr>
          <w:p w14:paraId="6DEED0F4" w14:textId="46ED1591" w:rsidR="009E6A7E" w:rsidRPr="002A5152" w:rsidRDefault="009E6A7E" w:rsidP="6BA64C16">
            <w:pPr>
              <w:rPr>
                <w:rFonts w:cs="Arial"/>
                <w:sz w:val="16"/>
                <w:szCs w:val="16"/>
              </w:rPr>
            </w:pPr>
          </w:p>
        </w:tc>
        <w:tc>
          <w:tcPr>
            <w:tcW w:w="391" w:type="dxa"/>
          </w:tcPr>
          <w:p w14:paraId="00C72B5A" w14:textId="5C77D027" w:rsidR="009E6A7E" w:rsidRPr="002A5152" w:rsidRDefault="009E6A7E" w:rsidP="6BA64C16">
            <w:pPr>
              <w:rPr>
                <w:rFonts w:cs="Arial"/>
                <w:sz w:val="16"/>
                <w:szCs w:val="16"/>
              </w:rPr>
            </w:pPr>
          </w:p>
        </w:tc>
        <w:tc>
          <w:tcPr>
            <w:tcW w:w="386" w:type="dxa"/>
            <w:shd w:val="clear" w:color="auto" w:fill="auto"/>
          </w:tcPr>
          <w:p w14:paraId="623995BA" w14:textId="77777777" w:rsidR="009E6A7E" w:rsidRPr="002A5152" w:rsidRDefault="009E6A7E" w:rsidP="6BA64C16">
            <w:pPr>
              <w:rPr>
                <w:rFonts w:cs="Arial"/>
                <w:sz w:val="16"/>
                <w:szCs w:val="16"/>
              </w:rPr>
            </w:pPr>
          </w:p>
        </w:tc>
        <w:tc>
          <w:tcPr>
            <w:tcW w:w="378" w:type="dxa"/>
            <w:shd w:val="clear" w:color="auto" w:fill="FFFFFF" w:themeFill="background1"/>
          </w:tcPr>
          <w:p w14:paraId="49AE9A55" w14:textId="77777777" w:rsidR="009E6A7E" w:rsidRPr="002A5152" w:rsidRDefault="009E6A7E" w:rsidP="6BA64C16">
            <w:pPr>
              <w:rPr>
                <w:rFonts w:cs="Arial"/>
                <w:sz w:val="16"/>
                <w:szCs w:val="16"/>
              </w:rPr>
            </w:pPr>
          </w:p>
        </w:tc>
        <w:tc>
          <w:tcPr>
            <w:tcW w:w="378" w:type="dxa"/>
            <w:shd w:val="clear" w:color="auto" w:fill="FFFFFF" w:themeFill="background1"/>
          </w:tcPr>
          <w:p w14:paraId="6A2791CC" w14:textId="77777777" w:rsidR="009E6A7E" w:rsidRPr="002A5152" w:rsidRDefault="009E6A7E" w:rsidP="6BA64C16">
            <w:pPr>
              <w:rPr>
                <w:rFonts w:cs="Arial"/>
                <w:sz w:val="16"/>
                <w:szCs w:val="16"/>
              </w:rPr>
            </w:pPr>
          </w:p>
        </w:tc>
        <w:tc>
          <w:tcPr>
            <w:tcW w:w="378" w:type="dxa"/>
          </w:tcPr>
          <w:p w14:paraId="2DBD0A0B" w14:textId="77777777" w:rsidR="009E6A7E" w:rsidRPr="002A5152" w:rsidRDefault="009E6A7E" w:rsidP="6BA64C16">
            <w:pPr>
              <w:rPr>
                <w:rFonts w:cs="Arial"/>
                <w:sz w:val="16"/>
                <w:szCs w:val="16"/>
              </w:rPr>
            </w:pPr>
          </w:p>
        </w:tc>
        <w:tc>
          <w:tcPr>
            <w:tcW w:w="427" w:type="dxa"/>
            <w:shd w:val="clear" w:color="auto" w:fill="7F7F7F" w:themeFill="text1" w:themeFillTint="80"/>
          </w:tcPr>
          <w:p w14:paraId="583B5BED" w14:textId="77777777" w:rsidR="009E6A7E" w:rsidRPr="002A5152" w:rsidRDefault="009E6A7E" w:rsidP="6BA64C16">
            <w:pPr>
              <w:rPr>
                <w:rFonts w:cs="Arial"/>
                <w:sz w:val="16"/>
                <w:szCs w:val="16"/>
              </w:rPr>
            </w:pPr>
          </w:p>
        </w:tc>
        <w:tc>
          <w:tcPr>
            <w:tcW w:w="429" w:type="dxa"/>
            <w:shd w:val="clear" w:color="auto" w:fill="7F7F7F" w:themeFill="text1" w:themeFillTint="80"/>
          </w:tcPr>
          <w:p w14:paraId="49D941D1" w14:textId="77777777" w:rsidR="009E6A7E" w:rsidRPr="002A5152" w:rsidRDefault="009E6A7E" w:rsidP="6BA64C16">
            <w:pPr>
              <w:rPr>
                <w:rFonts w:cs="Arial"/>
                <w:sz w:val="16"/>
                <w:szCs w:val="16"/>
              </w:rPr>
            </w:pPr>
          </w:p>
        </w:tc>
        <w:tc>
          <w:tcPr>
            <w:tcW w:w="466" w:type="dxa"/>
            <w:shd w:val="clear" w:color="auto" w:fill="7F7F7F" w:themeFill="text1" w:themeFillTint="80"/>
          </w:tcPr>
          <w:p w14:paraId="517B76A5" w14:textId="77777777" w:rsidR="009E6A7E" w:rsidRPr="002A5152" w:rsidRDefault="009E6A7E" w:rsidP="6BA64C16">
            <w:pPr>
              <w:rPr>
                <w:rFonts w:cs="Arial"/>
                <w:sz w:val="16"/>
                <w:szCs w:val="16"/>
              </w:rPr>
            </w:pPr>
          </w:p>
        </w:tc>
        <w:tc>
          <w:tcPr>
            <w:tcW w:w="477" w:type="dxa"/>
            <w:shd w:val="clear" w:color="auto" w:fill="808080" w:themeFill="background1" w:themeFillShade="80"/>
          </w:tcPr>
          <w:p w14:paraId="7CD2EB3E" w14:textId="77777777" w:rsidR="009E6A7E" w:rsidRPr="002A5152" w:rsidRDefault="009E6A7E" w:rsidP="6BA64C16">
            <w:pPr>
              <w:rPr>
                <w:rFonts w:cs="Arial"/>
                <w:sz w:val="16"/>
                <w:szCs w:val="16"/>
              </w:rPr>
            </w:pPr>
          </w:p>
        </w:tc>
        <w:tc>
          <w:tcPr>
            <w:tcW w:w="472" w:type="dxa"/>
            <w:shd w:val="clear" w:color="auto" w:fill="7F7F7F" w:themeFill="text1" w:themeFillTint="80"/>
          </w:tcPr>
          <w:p w14:paraId="601A586A" w14:textId="77777777" w:rsidR="009E6A7E" w:rsidRPr="002A5152" w:rsidRDefault="009E6A7E" w:rsidP="6BA64C16">
            <w:pPr>
              <w:rPr>
                <w:rFonts w:cs="Arial"/>
                <w:sz w:val="16"/>
                <w:szCs w:val="16"/>
              </w:rPr>
            </w:pPr>
          </w:p>
        </w:tc>
        <w:tc>
          <w:tcPr>
            <w:tcW w:w="485" w:type="dxa"/>
          </w:tcPr>
          <w:p w14:paraId="3C1A19D9" w14:textId="77777777" w:rsidR="009E6A7E" w:rsidRPr="002A5152" w:rsidRDefault="009E6A7E" w:rsidP="6BA64C16">
            <w:pPr>
              <w:rPr>
                <w:rFonts w:cs="Arial"/>
                <w:sz w:val="16"/>
                <w:szCs w:val="16"/>
              </w:rPr>
            </w:pPr>
          </w:p>
        </w:tc>
        <w:tc>
          <w:tcPr>
            <w:tcW w:w="454" w:type="dxa"/>
          </w:tcPr>
          <w:p w14:paraId="3F56716E" w14:textId="77777777" w:rsidR="009E6A7E" w:rsidRPr="002A5152" w:rsidRDefault="009E6A7E" w:rsidP="6BA64C16">
            <w:pPr>
              <w:rPr>
                <w:rFonts w:cs="Arial"/>
                <w:sz w:val="16"/>
                <w:szCs w:val="16"/>
              </w:rPr>
            </w:pPr>
          </w:p>
        </w:tc>
        <w:tc>
          <w:tcPr>
            <w:tcW w:w="492" w:type="dxa"/>
          </w:tcPr>
          <w:p w14:paraId="4180195F" w14:textId="77777777" w:rsidR="009E6A7E" w:rsidRPr="002A5152" w:rsidRDefault="009E6A7E" w:rsidP="6BA64C16">
            <w:pPr>
              <w:rPr>
                <w:rFonts w:cs="Arial"/>
                <w:sz w:val="16"/>
                <w:szCs w:val="16"/>
              </w:rPr>
            </w:pPr>
          </w:p>
        </w:tc>
        <w:tc>
          <w:tcPr>
            <w:tcW w:w="492" w:type="dxa"/>
          </w:tcPr>
          <w:p w14:paraId="3929A5D2" w14:textId="77777777" w:rsidR="009E6A7E" w:rsidRPr="002A5152" w:rsidRDefault="009E6A7E" w:rsidP="6BA64C16">
            <w:pPr>
              <w:rPr>
                <w:rFonts w:cs="Arial"/>
                <w:sz w:val="16"/>
                <w:szCs w:val="16"/>
              </w:rPr>
            </w:pPr>
          </w:p>
        </w:tc>
        <w:tc>
          <w:tcPr>
            <w:tcW w:w="430" w:type="dxa"/>
          </w:tcPr>
          <w:p w14:paraId="086325F2" w14:textId="77777777" w:rsidR="009E6A7E" w:rsidRPr="002A5152" w:rsidRDefault="009E6A7E" w:rsidP="6BA64C16">
            <w:pPr>
              <w:rPr>
                <w:rFonts w:cs="Arial"/>
                <w:sz w:val="16"/>
                <w:szCs w:val="16"/>
              </w:rPr>
            </w:pPr>
          </w:p>
        </w:tc>
      </w:tr>
      <w:tr w:rsidR="009E6A7E" w:rsidRPr="002A5152" w14:paraId="2B95B8A2" w14:textId="5EB35E6C" w:rsidTr="00CD0235">
        <w:trPr>
          <w:trHeight w:val="300"/>
        </w:trPr>
        <w:tc>
          <w:tcPr>
            <w:tcW w:w="2035" w:type="dxa"/>
          </w:tcPr>
          <w:p w14:paraId="6CA51EF7" w14:textId="27B3AAF2" w:rsidR="009E6A7E" w:rsidRPr="002A5152" w:rsidRDefault="009E6A7E" w:rsidP="6BA64C16">
            <w:pPr>
              <w:rPr>
                <w:rFonts w:cs="Arial"/>
                <w:sz w:val="22"/>
                <w:szCs w:val="22"/>
              </w:rPr>
            </w:pPr>
            <w:r w:rsidRPr="002A5152">
              <w:rPr>
                <w:rFonts w:cs="Arial"/>
                <w:sz w:val="22"/>
                <w:szCs w:val="22"/>
              </w:rPr>
              <w:t>Elaboração dos Modelos do Sistema</w:t>
            </w:r>
          </w:p>
        </w:tc>
        <w:tc>
          <w:tcPr>
            <w:tcW w:w="390" w:type="dxa"/>
          </w:tcPr>
          <w:p w14:paraId="0BDE7959" w14:textId="77777777" w:rsidR="009E6A7E" w:rsidRPr="002A5152" w:rsidRDefault="009E6A7E" w:rsidP="6BA64C16">
            <w:pPr>
              <w:rPr>
                <w:rFonts w:cs="Arial"/>
                <w:sz w:val="16"/>
                <w:szCs w:val="16"/>
              </w:rPr>
            </w:pPr>
          </w:p>
        </w:tc>
        <w:tc>
          <w:tcPr>
            <w:tcW w:w="390" w:type="dxa"/>
          </w:tcPr>
          <w:p w14:paraId="751E285F" w14:textId="7CECF382" w:rsidR="009E6A7E" w:rsidRPr="002A5152" w:rsidRDefault="009E6A7E" w:rsidP="6BA64C16">
            <w:pPr>
              <w:rPr>
                <w:rFonts w:cs="Arial"/>
                <w:sz w:val="16"/>
                <w:szCs w:val="16"/>
              </w:rPr>
            </w:pPr>
          </w:p>
        </w:tc>
        <w:tc>
          <w:tcPr>
            <w:tcW w:w="391" w:type="dxa"/>
          </w:tcPr>
          <w:p w14:paraId="0B769906" w14:textId="76871127" w:rsidR="009E6A7E" w:rsidRPr="002A5152" w:rsidRDefault="009E6A7E" w:rsidP="6BA64C16">
            <w:pPr>
              <w:rPr>
                <w:rFonts w:cs="Arial"/>
                <w:sz w:val="16"/>
                <w:szCs w:val="16"/>
              </w:rPr>
            </w:pPr>
          </w:p>
        </w:tc>
        <w:tc>
          <w:tcPr>
            <w:tcW w:w="386" w:type="dxa"/>
            <w:shd w:val="clear" w:color="auto" w:fill="auto"/>
          </w:tcPr>
          <w:p w14:paraId="1EA3150B" w14:textId="77777777" w:rsidR="009E6A7E" w:rsidRPr="002A5152" w:rsidRDefault="009E6A7E" w:rsidP="6BA64C16">
            <w:pPr>
              <w:rPr>
                <w:rFonts w:cs="Arial"/>
                <w:sz w:val="16"/>
                <w:szCs w:val="16"/>
              </w:rPr>
            </w:pPr>
          </w:p>
        </w:tc>
        <w:tc>
          <w:tcPr>
            <w:tcW w:w="378" w:type="dxa"/>
            <w:shd w:val="clear" w:color="auto" w:fill="FFFFFF" w:themeFill="background1"/>
          </w:tcPr>
          <w:p w14:paraId="2CB0AA65" w14:textId="77777777" w:rsidR="009E6A7E" w:rsidRPr="002A5152" w:rsidRDefault="009E6A7E" w:rsidP="6BA64C16">
            <w:pPr>
              <w:rPr>
                <w:rFonts w:cs="Arial"/>
                <w:sz w:val="16"/>
                <w:szCs w:val="16"/>
              </w:rPr>
            </w:pPr>
          </w:p>
        </w:tc>
        <w:tc>
          <w:tcPr>
            <w:tcW w:w="378" w:type="dxa"/>
            <w:shd w:val="clear" w:color="auto" w:fill="FFFFFF" w:themeFill="background1"/>
          </w:tcPr>
          <w:p w14:paraId="2B86737D" w14:textId="77777777" w:rsidR="009E6A7E" w:rsidRPr="002A5152" w:rsidRDefault="009E6A7E" w:rsidP="6BA64C16">
            <w:pPr>
              <w:rPr>
                <w:rFonts w:cs="Arial"/>
                <w:sz w:val="16"/>
                <w:szCs w:val="16"/>
              </w:rPr>
            </w:pPr>
          </w:p>
        </w:tc>
        <w:tc>
          <w:tcPr>
            <w:tcW w:w="378" w:type="dxa"/>
          </w:tcPr>
          <w:p w14:paraId="3ADAA055" w14:textId="77777777" w:rsidR="009E6A7E" w:rsidRPr="002A5152" w:rsidRDefault="009E6A7E" w:rsidP="6BA64C16">
            <w:pPr>
              <w:rPr>
                <w:rFonts w:cs="Arial"/>
                <w:sz w:val="16"/>
                <w:szCs w:val="16"/>
              </w:rPr>
            </w:pPr>
          </w:p>
        </w:tc>
        <w:tc>
          <w:tcPr>
            <w:tcW w:w="427" w:type="dxa"/>
          </w:tcPr>
          <w:p w14:paraId="78D166BE" w14:textId="77777777" w:rsidR="009E6A7E" w:rsidRPr="002A5152" w:rsidRDefault="009E6A7E" w:rsidP="6BA64C16">
            <w:pPr>
              <w:rPr>
                <w:rFonts w:cs="Arial"/>
                <w:sz w:val="16"/>
                <w:szCs w:val="16"/>
              </w:rPr>
            </w:pPr>
          </w:p>
        </w:tc>
        <w:tc>
          <w:tcPr>
            <w:tcW w:w="429" w:type="dxa"/>
            <w:shd w:val="clear" w:color="auto" w:fill="7F7F7F" w:themeFill="text1" w:themeFillTint="80"/>
          </w:tcPr>
          <w:p w14:paraId="78D5EF90" w14:textId="77777777" w:rsidR="009E6A7E" w:rsidRPr="002A5152" w:rsidRDefault="009E6A7E" w:rsidP="6BA64C16">
            <w:pPr>
              <w:rPr>
                <w:rFonts w:cs="Arial"/>
                <w:sz w:val="16"/>
                <w:szCs w:val="16"/>
              </w:rPr>
            </w:pPr>
          </w:p>
        </w:tc>
        <w:tc>
          <w:tcPr>
            <w:tcW w:w="466" w:type="dxa"/>
            <w:shd w:val="clear" w:color="auto" w:fill="808080" w:themeFill="background1" w:themeFillShade="80"/>
          </w:tcPr>
          <w:p w14:paraId="422DF295" w14:textId="77777777" w:rsidR="009E6A7E" w:rsidRPr="002A5152" w:rsidRDefault="009E6A7E" w:rsidP="6BA64C16">
            <w:pPr>
              <w:rPr>
                <w:rFonts w:cs="Arial"/>
                <w:sz w:val="16"/>
                <w:szCs w:val="16"/>
              </w:rPr>
            </w:pPr>
          </w:p>
        </w:tc>
        <w:tc>
          <w:tcPr>
            <w:tcW w:w="477" w:type="dxa"/>
            <w:shd w:val="clear" w:color="auto" w:fill="7F7F7F" w:themeFill="text1" w:themeFillTint="80"/>
          </w:tcPr>
          <w:p w14:paraId="205181C9" w14:textId="77777777" w:rsidR="009E6A7E" w:rsidRPr="002A5152" w:rsidRDefault="009E6A7E" w:rsidP="6BA64C16">
            <w:pPr>
              <w:rPr>
                <w:rFonts w:cs="Arial"/>
                <w:sz w:val="16"/>
                <w:szCs w:val="16"/>
              </w:rPr>
            </w:pPr>
          </w:p>
        </w:tc>
        <w:tc>
          <w:tcPr>
            <w:tcW w:w="472" w:type="dxa"/>
            <w:shd w:val="clear" w:color="auto" w:fill="7F7F7F" w:themeFill="text1" w:themeFillTint="80"/>
          </w:tcPr>
          <w:p w14:paraId="22C68404" w14:textId="77777777" w:rsidR="009E6A7E" w:rsidRPr="002A5152" w:rsidRDefault="009E6A7E" w:rsidP="6BA64C16">
            <w:pPr>
              <w:rPr>
                <w:rFonts w:cs="Arial"/>
                <w:sz w:val="16"/>
                <w:szCs w:val="16"/>
              </w:rPr>
            </w:pPr>
          </w:p>
        </w:tc>
        <w:tc>
          <w:tcPr>
            <w:tcW w:w="485" w:type="dxa"/>
            <w:shd w:val="clear" w:color="auto" w:fill="7F7F7F" w:themeFill="text1" w:themeFillTint="80"/>
          </w:tcPr>
          <w:p w14:paraId="50E36FFE" w14:textId="77777777" w:rsidR="009E6A7E" w:rsidRPr="002A5152" w:rsidRDefault="009E6A7E" w:rsidP="6BA64C16">
            <w:pPr>
              <w:rPr>
                <w:rFonts w:cs="Arial"/>
                <w:sz w:val="16"/>
                <w:szCs w:val="16"/>
              </w:rPr>
            </w:pPr>
          </w:p>
        </w:tc>
        <w:tc>
          <w:tcPr>
            <w:tcW w:w="454" w:type="dxa"/>
            <w:shd w:val="clear" w:color="auto" w:fill="7F7F7F" w:themeFill="text1" w:themeFillTint="80"/>
          </w:tcPr>
          <w:p w14:paraId="561B743D" w14:textId="77777777" w:rsidR="009E6A7E" w:rsidRPr="002A5152" w:rsidRDefault="009E6A7E" w:rsidP="6BA64C16">
            <w:pPr>
              <w:rPr>
                <w:rFonts w:cs="Arial"/>
                <w:sz w:val="16"/>
                <w:szCs w:val="16"/>
              </w:rPr>
            </w:pPr>
          </w:p>
        </w:tc>
        <w:tc>
          <w:tcPr>
            <w:tcW w:w="492" w:type="dxa"/>
            <w:shd w:val="clear" w:color="auto" w:fill="7F7F7F" w:themeFill="text1" w:themeFillTint="80"/>
          </w:tcPr>
          <w:p w14:paraId="2080C6E0" w14:textId="77777777" w:rsidR="009E6A7E" w:rsidRPr="002A5152" w:rsidRDefault="009E6A7E" w:rsidP="6BA64C16">
            <w:pPr>
              <w:rPr>
                <w:rFonts w:cs="Arial"/>
                <w:sz w:val="16"/>
                <w:szCs w:val="16"/>
              </w:rPr>
            </w:pPr>
          </w:p>
        </w:tc>
        <w:tc>
          <w:tcPr>
            <w:tcW w:w="492" w:type="dxa"/>
          </w:tcPr>
          <w:p w14:paraId="5F31522F" w14:textId="77777777" w:rsidR="009E6A7E" w:rsidRPr="002A5152" w:rsidRDefault="009E6A7E" w:rsidP="6BA64C16">
            <w:pPr>
              <w:rPr>
                <w:rFonts w:cs="Arial"/>
                <w:sz w:val="16"/>
                <w:szCs w:val="16"/>
              </w:rPr>
            </w:pPr>
          </w:p>
        </w:tc>
        <w:tc>
          <w:tcPr>
            <w:tcW w:w="430" w:type="dxa"/>
          </w:tcPr>
          <w:p w14:paraId="223A4734" w14:textId="77777777" w:rsidR="009E6A7E" w:rsidRPr="002A5152" w:rsidRDefault="009E6A7E" w:rsidP="6BA64C16">
            <w:pPr>
              <w:rPr>
                <w:rFonts w:cs="Arial"/>
                <w:sz w:val="16"/>
                <w:szCs w:val="16"/>
              </w:rPr>
            </w:pPr>
          </w:p>
        </w:tc>
      </w:tr>
      <w:tr w:rsidR="009E6A7E" w:rsidRPr="002A5152" w14:paraId="584F5FA9" w14:textId="30CA53EF" w:rsidTr="00CD0235">
        <w:trPr>
          <w:trHeight w:val="300"/>
        </w:trPr>
        <w:tc>
          <w:tcPr>
            <w:tcW w:w="2035" w:type="dxa"/>
          </w:tcPr>
          <w:p w14:paraId="03AA3AF7" w14:textId="60B7DB24" w:rsidR="009E6A7E" w:rsidRPr="002A5152" w:rsidRDefault="009E6A7E" w:rsidP="6BA64C16">
            <w:pPr>
              <w:rPr>
                <w:rFonts w:cs="Arial"/>
                <w:sz w:val="22"/>
                <w:szCs w:val="22"/>
              </w:rPr>
            </w:pPr>
            <w:r w:rsidRPr="002A5152">
              <w:rPr>
                <w:rFonts w:cs="Arial"/>
                <w:sz w:val="22"/>
                <w:szCs w:val="22"/>
              </w:rPr>
              <w:t>Elaboração da Implementação das Páginas Web</w:t>
            </w:r>
          </w:p>
        </w:tc>
        <w:tc>
          <w:tcPr>
            <w:tcW w:w="390" w:type="dxa"/>
          </w:tcPr>
          <w:p w14:paraId="691A0905" w14:textId="77777777" w:rsidR="009E6A7E" w:rsidRPr="002A5152" w:rsidRDefault="009E6A7E" w:rsidP="6BA64C16">
            <w:pPr>
              <w:rPr>
                <w:rFonts w:cs="Arial"/>
                <w:sz w:val="16"/>
                <w:szCs w:val="16"/>
              </w:rPr>
            </w:pPr>
          </w:p>
        </w:tc>
        <w:tc>
          <w:tcPr>
            <w:tcW w:w="390" w:type="dxa"/>
          </w:tcPr>
          <w:p w14:paraId="56065A3B" w14:textId="1B13A255" w:rsidR="009E6A7E" w:rsidRPr="002A5152" w:rsidRDefault="009E6A7E" w:rsidP="6BA64C16">
            <w:pPr>
              <w:rPr>
                <w:rFonts w:cs="Arial"/>
                <w:sz w:val="16"/>
                <w:szCs w:val="16"/>
              </w:rPr>
            </w:pPr>
          </w:p>
        </w:tc>
        <w:tc>
          <w:tcPr>
            <w:tcW w:w="391" w:type="dxa"/>
          </w:tcPr>
          <w:p w14:paraId="36D9AACB" w14:textId="337A60D0" w:rsidR="009E6A7E" w:rsidRPr="002A5152" w:rsidRDefault="009E6A7E" w:rsidP="6BA64C16">
            <w:pPr>
              <w:rPr>
                <w:rFonts w:cs="Arial"/>
                <w:sz w:val="16"/>
                <w:szCs w:val="16"/>
              </w:rPr>
            </w:pPr>
          </w:p>
        </w:tc>
        <w:tc>
          <w:tcPr>
            <w:tcW w:w="386" w:type="dxa"/>
            <w:shd w:val="clear" w:color="auto" w:fill="auto"/>
          </w:tcPr>
          <w:p w14:paraId="18CFEFCE" w14:textId="77777777" w:rsidR="009E6A7E" w:rsidRPr="002A5152" w:rsidRDefault="009E6A7E" w:rsidP="6BA64C16">
            <w:pPr>
              <w:rPr>
                <w:rFonts w:cs="Arial"/>
                <w:sz w:val="16"/>
                <w:szCs w:val="16"/>
              </w:rPr>
            </w:pPr>
          </w:p>
        </w:tc>
        <w:tc>
          <w:tcPr>
            <w:tcW w:w="378" w:type="dxa"/>
            <w:shd w:val="clear" w:color="auto" w:fill="FFFFFF" w:themeFill="background1"/>
          </w:tcPr>
          <w:p w14:paraId="36442C31" w14:textId="77777777" w:rsidR="009E6A7E" w:rsidRPr="002A5152" w:rsidRDefault="009E6A7E" w:rsidP="6BA64C16">
            <w:pPr>
              <w:rPr>
                <w:rFonts w:cs="Arial"/>
                <w:sz w:val="16"/>
                <w:szCs w:val="16"/>
              </w:rPr>
            </w:pPr>
          </w:p>
        </w:tc>
        <w:tc>
          <w:tcPr>
            <w:tcW w:w="378" w:type="dxa"/>
            <w:shd w:val="clear" w:color="auto" w:fill="FFFFFF" w:themeFill="background1"/>
          </w:tcPr>
          <w:p w14:paraId="70391AB6" w14:textId="77777777" w:rsidR="009E6A7E" w:rsidRPr="002A5152" w:rsidRDefault="009E6A7E" w:rsidP="6BA64C16">
            <w:pPr>
              <w:rPr>
                <w:rFonts w:cs="Arial"/>
                <w:sz w:val="16"/>
                <w:szCs w:val="16"/>
              </w:rPr>
            </w:pPr>
          </w:p>
        </w:tc>
        <w:tc>
          <w:tcPr>
            <w:tcW w:w="378" w:type="dxa"/>
          </w:tcPr>
          <w:p w14:paraId="7AA40AF5" w14:textId="77777777" w:rsidR="009E6A7E" w:rsidRPr="002A5152" w:rsidRDefault="009E6A7E" w:rsidP="6BA64C16">
            <w:pPr>
              <w:rPr>
                <w:rFonts w:cs="Arial"/>
                <w:sz w:val="16"/>
                <w:szCs w:val="16"/>
              </w:rPr>
            </w:pPr>
          </w:p>
        </w:tc>
        <w:tc>
          <w:tcPr>
            <w:tcW w:w="427" w:type="dxa"/>
            <w:shd w:val="clear" w:color="auto" w:fill="7F7F7F" w:themeFill="text1" w:themeFillTint="80"/>
          </w:tcPr>
          <w:p w14:paraId="6393B154" w14:textId="77777777" w:rsidR="009E6A7E" w:rsidRPr="002A5152" w:rsidRDefault="009E6A7E" w:rsidP="6BA64C16">
            <w:pPr>
              <w:rPr>
                <w:rFonts w:cs="Arial"/>
                <w:sz w:val="16"/>
                <w:szCs w:val="16"/>
              </w:rPr>
            </w:pPr>
          </w:p>
        </w:tc>
        <w:tc>
          <w:tcPr>
            <w:tcW w:w="429" w:type="dxa"/>
            <w:shd w:val="clear" w:color="auto" w:fill="808080" w:themeFill="background1" w:themeFillShade="80"/>
          </w:tcPr>
          <w:p w14:paraId="36DCF4A1" w14:textId="77777777" w:rsidR="009E6A7E" w:rsidRPr="002A5152" w:rsidRDefault="009E6A7E" w:rsidP="6BA64C16">
            <w:pPr>
              <w:rPr>
                <w:rFonts w:cs="Arial"/>
                <w:sz w:val="16"/>
                <w:szCs w:val="16"/>
              </w:rPr>
            </w:pPr>
          </w:p>
        </w:tc>
        <w:tc>
          <w:tcPr>
            <w:tcW w:w="466" w:type="dxa"/>
            <w:shd w:val="clear" w:color="auto" w:fill="808080" w:themeFill="background1" w:themeFillShade="80"/>
          </w:tcPr>
          <w:p w14:paraId="5DF4EA6E" w14:textId="77777777" w:rsidR="009E6A7E" w:rsidRPr="002A5152" w:rsidRDefault="009E6A7E" w:rsidP="6BA64C16">
            <w:pPr>
              <w:rPr>
                <w:rFonts w:cs="Arial"/>
                <w:sz w:val="16"/>
                <w:szCs w:val="16"/>
              </w:rPr>
            </w:pPr>
          </w:p>
        </w:tc>
        <w:tc>
          <w:tcPr>
            <w:tcW w:w="477" w:type="dxa"/>
            <w:shd w:val="clear" w:color="auto" w:fill="808080" w:themeFill="background1" w:themeFillShade="80"/>
          </w:tcPr>
          <w:p w14:paraId="289E6CBF" w14:textId="77777777" w:rsidR="009E6A7E" w:rsidRPr="002A5152" w:rsidRDefault="009E6A7E" w:rsidP="6BA64C16">
            <w:pPr>
              <w:rPr>
                <w:rFonts w:cs="Arial"/>
                <w:sz w:val="16"/>
                <w:szCs w:val="16"/>
              </w:rPr>
            </w:pPr>
          </w:p>
        </w:tc>
        <w:tc>
          <w:tcPr>
            <w:tcW w:w="472" w:type="dxa"/>
            <w:shd w:val="clear" w:color="auto" w:fill="7F7F7F" w:themeFill="text1" w:themeFillTint="80"/>
          </w:tcPr>
          <w:p w14:paraId="593E55CD" w14:textId="77777777" w:rsidR="009E6A7E" w:rsidRPr="002A5152" w:rsidRDefault="009E6A7E" w:rsidP="6BA64C16">
            <w:pPr>
              <w:rPr>
                <w:rFonts w:cs="Arial"/>
                <w:sz w:val="16"/>
                <w:szCs w:val="16"/>
              </w:rPr>
            </w:pPr>
          </w:p>
        </w:tc>
        <w:tc>
          <w:tcPr>
            <w:tcW w:w="485" w:type="dxa"/>
            <w:shd w:val="clear" w:color="auto" w:fill="7F7F7F" w:themeFill="text1" w:themeFillTint="80"/>
          </w:tcPr>
          <w:p w14:paraId="1C491B27" w14:textId="77777777" w:rsidR="009E6A7E" w:rsidRPr="002A5152" w:rsidRDefault="009E6A7E" w:rsidP="6BA64C16">
            <w:pPr>
              <w:rPr>
                <w:rFonts w:cs="Arial"/>
                <w:sz w:val="16"/>
                <w:szCs w:val="16"/>
              </w:rPr>
            </w:pPr>
          </w:p>
        </w:tc>
        <w:tc>
          <w:tcPr>
            <w:tcW w:w="454" w:type="dxa"/>
            <w:shd w:val="clear" w:color="auto" w:fill="7F7F7F" w:themeFill="text1" w:themeFillTint="80"/>
          </w:tcPr>
          <w:p w14:paraId="2CF5FB30" w14:textId="77777777" w:rsidR="009E6A7E" w:rsidRPr="002A5152" w:rsidRDefault="009E6A7E" w:rsidP="6BA64C16">
            <w:pPr>
              <w:rPr>
                <w:rFonts w:cs="Arial"/>
                <w:sz w:val="16"/>
                <w:szCs w:val="16"/>
              </w:rPr>
            </w:pPr>
          </w:p>
        </w:tc>
        <w:tc>
          <w:tcPr>
            <w:tcW w:w="492" w:type="dxa"/>
            <w:shd w:val="clear" w:color="auto" w:fill="7F7F7F" w:themeFill="text1" w:themeFillTint="80"/>
          </w:tcPr>
          <w:p w14:paraId="44A243CC" w14:textId="77777777" w:rsidR="009E6A7E" w:rsidRPr="002A5152" w:rsidRDefault="009E6A7E" w:rsidP="6BA64C16">
            <w:pPr>
              <w:rPr>
                <w:rFonts w:cs="Arial"/>
                <w:sz w:val="16"/>
                <w:szCs w:val="16"/>
              </w:rPr>
            </w:pPr>
          </w:p>
        </w:tc>
        <w:tc>
          <w:tcPr>
            <w:tcW w:w="492" w:type="dxa"/>
            <w:shd w:val="clear" w:color="auto" w:fill="7F7F7F" w:themeFill="text1" w:themeFillTint="80"/>
          </w:tcPr>
          <w:p w14:paraId="145ADA72" w14:textId="77777777" w:rsidR="009E6A7E" w:rsidRPr="002A5152" w:rsidRDefault="009E6A7E" w:rsidP="6BA64C16">
            <w:pPr>
              <w:rPr>
                <w:rFonts w:cs="Arial"/>
                <w:sz w:val="16"/>
                <w:szCs w:val="16"/>
              </w:rPr>
            </w:pPr>
          </w:p>
        </w:tc>
        <w:tc>
          <w:tcPr>
            <w:tcW w:w="430" w:type="dxa"/>
          </w:tcPr>
          <w:p w14:paraId="5D02BA95" w14:textId="77777777" w:rsidR="009E6A7E" w:rsidRPr="002A5152" w:rsidRDefault="009E6A7E" w:rsidP="6BA64C16">
            <w:pPr>
              <w:rPr>
                <w:rFonts w:cs="Arial"/>
                <w:sz w:val="16"/>
                <w:szCs w:val="16"/>
              </w:rPr>
            </w:pPr>
          </w:p>
        </w:tc>
      </w:tr>
      <w:tr w:rsidR="009E6A7E" w:rsidRPr="002A5152" w14:paraId="58FF3134" w14:textId="4CBCE043" w:rsidTr="00DA4CB4">
        <w:trPr>
          <w:trHeight w:val="300"/>
        </w:trPr>
        <w:tc>
          <w:tcPr>
            <w:tcW w:w="2035" w:type="dxa"/>
          </w:tcPr>
          <w:p w14:paraId="361C0C01" w14:textId="35AFEF2C" w:rsidR="009E6A7E" w:rsidRPr="002A5152" w:rsidRDefault="009E6A7E" w:rsidP="6BA64C16">
            <w:pPr>
              <w:rPr>
                <w:rFonts w:cs="Arial"/>
                <w:sz w:val="22"/>
                <w:szCs w:val="22"/>
              </w:rPr>
            </w:pPr>
            <w:r w:rsidRPr="002A5152">
              <w:rPr>
                <w:rFonts w:cs="Arial"/>
                <w:sz w:val="22"/>
                <w:szCs w:val="22"/>
              </w:rPr>
              <w:t>Apresentação do Projeto (Parcial e Final)</w:t>
            </w:r>
          </w:p>
        </w:tc>
        <w:tc>
          <w:tcPr>
            <w:tcW w:w="390" w:type="dxa"/>
          </w:tcPr>
          <w:p w14:paraId="527394D8" w14:textId="77777777" w:rsidR="009E6A7E" w:rsidRPr="002A5152" w:rsidRDefault="009E6A7E" w:rsidP="6BA64C16">
            <w:pPr>
              <w:rPr>
                <w:rFonts w:cs="Arial"/>
                <w:sz w:val="16"/>
                <w:szCs w:val="16"/>
              </w:rPr>
            </w:pPr>
          </w:p>
        </w:tc>
        <w:tc>
          <w:tcPr>
            <w:tcW w:w="390" w:type="dxa"/>
          </w:tcPr>
          <w:p w14:paraId="31F4470C" w14:textId="5C57D010" w:rsidR="009E6A7E" w:rsidRPr="002A5152" w:rsidRDefault="009E6A7E" w:rsidP="6BA64C16">
            <w:pPr>
              <w:rPr>
                <w:rFonts w:cs="Arial"/>
                <w:sz w:val="16"/>
                <w:szCs w:val="16"/>
              </w:rPr>
            </w:pPr>
          </w:p>
        </w:tc>
        <w:tc>
          <w:tcPr>
            <w:tcW w:w="391" w:type="dxa"/>
          </w:tcPr>
          <w:p w14:paraId="65DD2C2D" w14:textId="63B135E9" w:rsidR="009E6A7E" w:rsidRPr="002A5152" w:rsidRDefault="009E6A7E" w:rsidP="6BA64C16">
            <w:pPr>
              <w:rPr>
                <w:rFonts w:cs="Arial"/>
                <w:sz w:val="16"/>
                <w:szCs w:val="16"/>
              </w:rPr>
            </w:pPr>
          </w:p>
        </w:tc>
        <w:tc>
          <w:tcPr>
            <w:tcW w:w="386" w:type="dxa"/>
            <w:shd w:val="clear" w:color="auto" w:fill="auto"/>
          </w:tcPr>
          <w:p w14:paraId="60A2BFCF" w14:textId="77777777" w:rsidR="009E6A7E" w:rsidRPr="002A5152" w:rsidRDefault="009E6A7E" w:rsidP="6BA64C16">
            <w:pPr>
              <w:rPr>
                <w:rFonts w:cs="Arial"/>
                <w:sz w:val="16"/>
                <w:szCs w:val="16"/>
              </w:rPr>
            </w:pPr>
          </w:p>
        </w:tc>
        <w:tc>
          <w:tcPr>
            <w:tcW w:w="378" w:type="dxa"/>
            <w:shd w:val="clear" w:color="auto" w:fill="FFFFFF" w:themeFill="background1"/>
          </w:tcPr>
          <w:p w14:paraId="16656DDE" w14:textId="77777777" w:rsidR="009E6A7E" w:rsidRPr="002A5152" w:rsidRDefault="009E6A7E" w:rsidP="6BA64C16">
            <w:pPr>
              <w:rPr>
                <w:rFonts w:cs="Arial"/>
                <w:sz w:val="16"/>
                <w:szCs w:val="16"/>
              </w:rPr>
            </w:pPr>
          </w:p>
        </w:tc>
        <w:tc>
          <w:tcPr>
            <w:tcW w:w="378" w:type="dxa"/>
            <w:shd w:val="clear" w:color="auto" w:fill="FFFFFF" w:themeFill="background1"/>
          </w:tcPr>
          <w:p w14:paraId="121FAFF6" w14:textId="77777777" w:rsidR="009E6A7E" w:rsidRPr="002A5152" w:rsidRDefault="009E6A7E" w:rsidP="6BA64C16">
            <w:pPr>
              <w:rPr>
                <w:rFonts w:cs="Arial"/>
                <w:sz w:val="16"/>
                <w:szCs w:val="16"/>
              </w:rPr>
            </w:pPr>
          </w:p>
        </w:tc>
        <w:tc>
          <w:tcPr>
            <w:tcW w:w="378" w:type="dxa"/>
          </w:tcPr>
          <w:p w14:paraId="11DADA06" w14:textId="77777777" w:rsidR="009E6A7E" w:rsidRPr="002A5152" w:rsidRDefault="009E6A7E" w:rsidP="6BA64C16">
            <w:pPr>
              <w:rPr>
                <w:rFonts w:cs="Arial"/>
                <w:sz w:val="16"/>
                <w:szCs w:val="16"/>
              </w:rPr>
            </w:pPr>
          </w:p>
        </w:tc>
        <w:tc>
          <w:tcPr>
            <w:tcW w:w="427" w:type="dxa"/>
            <w:shd w:val="clear" w:color="auto" w:fill="FFFFFF" w:themeFill="background1"/>
          </w:tcPr>
          <w:p w14:paraId="1E0A3FE5" w14:textId="77777777" w:rsidR="009E6A7E" w:rsidRPr="002A5152" w:rsidRDefault="009E6A7E" w:rsidP="6BA64C16">
            <w:pPr>
              <w:rPr>
                <w:rFonts w:cs="Arial"/>
                <w:sz w:val="16"/>
                <w:szCs w:val="16"/>
              </w:rPr>
            </w:pPr>
          </w:p>
        </w:tc>
        <w:tc>
          <w:tcPr>
            <w:tcW w:w="429" w:type="dxa"/>
          </w:tcPr>
          <w:p w14:paraId="271B73E3" w14:textId="77777777" w:rsidR="009E6A7E" w:rsidRPr="002A5152" w:rsidRDefault="009E6A7E" w:rsidP="6BA64C16">
            <w:pPr>
              <w:rPr>
                <w:rFonts w:cs="Arial"/>
                <w:sz w:val="16"/>
                <w:szCs w:val="16"/>
              </w:rPr>
            </w:pPr>
          </w:p>
        </w:tc>
        <w:tc>
          <w:tcPr>
            <w:tcW w:w="466" w:type="dxa"/>
          </w:tcPr>
          <w:p w14:paraId="2FF17E59" w14:textId="77777777" w:rsidR="009E6A7E" w:rsidRPr="002A5152" w:rsidRDefault="009E6A7E" w:rsidP="6BA64C16">
            <w:pPr>
              <w:rPr>
                <w:rFonts w:cs="Arial"/>
                <w:sz w:val="16"/>
                <w:szCs w:val="16"/>
              </w:rPr>
            </w:pPr>
          </w:p>
        </w:tc>
        <w:tc>
          <w:tcPr>
            <w:tcW w:w="477" w:type="dxa"/>
          </w:tcPr>
          <w:p w14:paraId="489C2381" w14:textId="77777777" w:rsidR="009E6A7E" w:rsidRPr="002A5152" w:rsidRDefault="009E6A7E" w:rsidP="6BA64C16">
            <w:pPr>
              <w:rPr>
                <w:rFonts w:cs="Arial"/>
                <w:sz w:val="16"/>
                <w:szCs w:val="16"/>
              </w:rPr>
            </w:pPr>
          </w:p>
        </w:tc>
        <w:tc>
          <w:tcPr>
            <w:tcW w:w="472" w:type="dxa"/>
          </w:tcPr>
          <w:p w14:paraId="73149897" w14:textId="77777777" w:rsidR="009E6A7E" w:rsidRPr="002A5152" w:rsidRDefault="009E6A7E" w:rsidP="6BA64C16">
            <w:pPr>
              <w:rPr>
                <w:rFonts w:cs="Arial"/>
                <w:sz w:val="16"/>
                <w:szCs w:val="16"/>
              </w:rPr>
            </w:pPr>
          </w:p>
        </w:tc>
        <w:tc>
          <w:tcPr>
            <w:tcW w:w="485" w:type="dxa"/>
          </w:tcPr>
          <w:p w14:paraId="1DDAC823" w14:textId="77777777" w:rsidR="009E6A7E" w:rsidRPr="002A5152" w:rsidRDefault="009E6A7E" w:rsidP="6BA64C16">
            <w:pPr>
              <w:rPr>
                <w:rFonts w:cs="Arial"/>
                <w:sz w:val="16"/>
                <w:szCs w:val="16"/>
              </w:rPr>
            </w:pPr>
          </w:p>
        </w:tc>
        <w:tc>
          <w:tcPr>
            <w:tcW w:w="454" w:type="dxa"/>
            <w:shd w:val="clear" w:color="auto" w:fill="FFFFFF" w:themeFill="background1"/>
          </w:tcPr>
          <w:p w14:paraId="50CD305F" w14:textId="77777777" w:rsidR="009E6A7E" w:rsidRPr="002A5152" w:rsidRDefault="009E6A7E" w:rsidP="6BA64C16">
            <w:pPr>
              <w:rPr>
                <w:rFonts w:cs="Arial"/>
                <w:sz w:val="16"/>
                <w:szCs w:val="16"/>
              </w:rPr>
            </w:pPr>
          </w:p>
        </w:tc>
        <w:tc>
          <w:tcPr>
            <w:tcW w:w="492" w:type="dxa"/>
            <w:shd w:val="clear" w:color="auto" w:fill="FFFFFF" w:themeFill="background1"/>
          </w:tcPr>
          <w:p w14:paraId="7EA11A97" w14:textId="77777777" w:rsidR="009E6A7E" w:rsidRPr="002A5152" w:rsidRDefault="009E6A7E" w:rsidP="6BA64C16">
            <w:pPr>
              <w:rPr>
                <w:rFonts w:cs="Arial"/>
                <w:sz w:val="16"/>
                <w:szCs w:val="16"/>
              </w:rPr>
            </w:pPr>
          </w:p>
        </w:tc>
        <w:tc>
          <w:tcPr>
            <w:tcW w:w="492" w:type="dxa"/>
            <w:shd w:val="clear" w:color="auto" w:fill="7F7F7F" w:themeFill="text1" w:themeFillTint="80"/>
          </w:tcPr>
          <w:p w14:paraId="3D2EBB72" w14:textId="77777777" w:rsidR="009E6A7E" w:rsidRPr="002A5152" w:rsidRDefault="009E6A7E" w:rsidP="6BA64C16">
            <w:pPr>
              <w:rPr>
                <w:rFonts w:cs="Arial"/>
                <w:sz w:val="16"/>
                <w:szCs w:val="16"/>
              </w:rPr>
            </w:pPr>
          </w:p>
        </w:tc>
        <w:tc>
          <w:tcPr>
            <w:tcW w:w="430" w:type="dxa"/>
            <w:shd w:val="clear" w:color="auto" w:fill="808080" w:themeFill="background1" w:themeFillShade="80"/>
          </w:tcPr>
          <w:p w14:paraId="04F44708" w14:textId="77777777" w:rsidR="009E6A7E" w:rsidRPr="002A5152" w:rsidRDefault="009E6A7E" w:rsidP="6BA64C16">
            <w:pPr>
              <w:rPr>
                <w:rFonts w:cs="Arial"/>
                <w:sz w:val="16"/>
                <w:szCs w:val="16"/>
              </w:rPr>
            </w:pPr>
          </w:p>
        </w:tc>
      </w:tr>
      <w:tr w:rsidR="009E6A7E" w:rsidRPr="002A5152" w14:paraId="06CCBEBE" w14:textId="2A55A578" w:rsidTr="00C53CE9">
        <w:trPr>
          <w:trHeight w:val="300"/>
        </w:trPr>
        <w:tc>
          <w:tcPr>
            <w:tcW w:w="2035" w:type="dxa"/>
          </w:tcPr>
          <w:p w14:paraId="1E2244F5" w14:textId="5E9F1C0D" w:rsidR="009E6A7E" w:rsidRPr="002A5152" w:rsidRDefault="009E6A7E" w:rsidP="6BA64C16">
            <w:pPr>
              <w:rPr>
                <w:rFonts w:cs="Arial"/>
                <w:sz w:val="22"/>
                <w:szCs w:val="22"/>
              </w:rPr>
            </w:pPr>
            <w:r w:rsidRPr="002A5152">
              <w:rPr>
                <w:rFonts w:cs="Arial"/>
                <w:sz w:val="22"/>
                <w:szCs w:val="22"/>
              </w:rPr>
              <w:t xml:space="preserve">Entrega da Documentação Final em PDF no </w:t>
            </w:r>
            <w:r w:rsidRPr="002A5152">
              <w:rPr>
                <w:rFonts w:cs="Arial"/>
                <w:sz w:val="22"/>
                <w:szCs w:val="22"/>
              </w:rPr>
              <w:lastRenderedPageBreak/>
              <w:t>repositório</w:t>
            </w:r>
          </w:p>
        </w:tc>
        <w:tc>
          <w:tcPr>
            <w:tcW w:w="390" w:type="dxa"/>
          </w:tcPr>
          <w:p w14:paraId="1D41C06E" w14:textId="77777777" w:rsidR="009E6A7E" w:rsidRPr="002A5152" w:rsidRDefault="009E6A7E" w:rsidP="6BA64C16">
            <w:pPr>
              <w:rPr>
                <w:rFonts w:cs="Arial"/>
                <w:sz w:val="16"/>
                <w:szCs w:val="16"/>
              </w:rPr>
            </w:pPr>
          </w:p>
        </w:tc>
        <w:tc>
          <w:tcPr>
            <w:tcW w:w="390" w:type="dxa"/>
          </w:tcPr>
          <w:p w14:paraId="142E9913" w14:textId="37CB7401" w:rsidR="009E6A7E" w:rsidRPr="002A5152" w:rsidRDefault="009E6A7E" w:rsidP="6BA64C16">
            <w:pPr>
              <w:rPr>
                <w:rFonts w:cs="Arial"/>
                <w:sz w:val="16"/>
                <w:szCs w:val="16"/>
              </w:rPr>
            </w:pPr>
          </w:p>
        </w:tc>
        <w:tc>
          <w:tcPr>
            <w:tcW w:w="391" w:type="dxa"/>
          </w:tcPr>
          <w:p w14:paraId="7AFCE3BE" w14:textId="3C1F4651" w:rsidR="009E6A7E" w:rsidRPr="002A5152" w:rsidRDefault="009E6A7E" w:rsidP="6BA64C16">
            <w:pPr>
              <w:rPr>
                <w:rFonts w:cs="Arial"/>
                <w:sz w:val="16"/>
                <w:szCs w:val="16"/>
              </w:rPr>
            </w:pPr>
          </w:p>
        </w:tc>
        <w:tc>
          <w:tcPr>
            <w:tcW w:w="386" w:type="dxa"/>
            <w:shd w:val="clear" w:color="auto" w:fill="auto"/>
          </w:tcPr>
          <w:p w14:paraId="32E4A7B5" w14:textId="77777777" w:rsidR="009E6A7E" w:rsidRPr="002A5152" w:rsidRDefault="009E6A7E" w:rsidP="6BA64C16">
            <w:pPr>
              <w:rPr>
                <w:rFonts w:cs="Arial"/>
                <w:sz w:val="16"/>
                <w:szCs w:val="16"/>
              </w:rPr>
            </w:pPr>
          </w:p>
        </w:tc>
        <w:tc>
          <w:tcPr>
            <w:tcW w:w="378" w:type="dxa"/>
            <w:shd w:val="clear" w:color="auto" w:fill="FFFFFF" w:themeFill="background1"/>
          </w:tcPr>
          <w:p w14:paraId="6E9F97CB" w14:textId="77777777" w:rsidR="009E6A7E" w:rsidRPr="002A5152" w:rsidRDefault="009E6A7E" w:rsidP="6BA64C16">
            <w:pPr>
              <w:rPr>
                <w:rFonts w:cs="Arial"/>
                <w:sz w:val="16"/>
                <w:szCs w:val="16"/>
              </w:rPr>
            </w:pPr>
          </w:p>
        </w:tc>
        <w:tc>
          <w:tcPr>
            <w:tcW w:w="378" w:type="dxa"/>
            <w:shd w:val="clear" w:color="auto" w:fill="FFFFFF" w:themeFill="background1"/>
          </w:tcPr>
          <w:p w14:paraId="07A89EDE" w14:textId="77777777" w:rsidR="009E6A7E" w:rsidRPr="002A5152" w:rsidRDefault="009E6A7E" w:rsidP="6BA64C16">
            <w:pPr>
              <w:rPr>
                <w:rFonts w:cs="Arial"/>
                <w:sz w:val="16"/>
                <w:szCs w:val="16"/>
              </w:rPr>
            </w:pPr>
          </w:p>
        </w:tc>
        <w:tc>
          <w:tcPr>
            <w:tcW w:w="378" w:type="dxa"/>
          </w:tcPr>
          <w:p w14:paraId="5F74349A" w14:textId="77777777" w:rsidR="009E6A7E" w:rsidRPr="002A5152" w:rsidRDefault="009E6A7E" w:rsidP="6BA64C16">
            <w:pPr>
              <w:rPr>
                <w:rFonts w:cs="Arial"/>
                <w:sz w:val="16"/>
                <w:szCs w:val="16"/>
              </w:rPr>
            </w:pPr>
          </w:p>
        </w:tc>
        <w:tc>
          <w:tcPr>
            <w:tcW w:w="427" w:type="dxa"/>
          </w:tcPr>
          <w:p w14:paraId="2E2383D8" w14:textId="77777777" w:rsidR="009E6A7E" w:rsidRPr="002A5152" w:rsidRDefault="009E6A7E" w:rsidP="6BA64C16">
            <w:pPr>
              <w:rPr>
                <w:rFonts w:cs="Arial"/>
                <w:sz w:val="16"/>
                <w:szCs w:val="16"/>
              </w:rPr>
            </w:pPr>
          </w:p>
        </w:tc>
        <w:tc>
          <w:tcPr>
            <w:tcW w:w="429" w:type="dxa"/>
          </w:tcPr>
          <w:p w14:paraId="107169BB" w14:textId="77777777" w:rsidR="009E6A7E" w:rsidRPr="002A5152" w:rsidRDefault="009E6A7E" w:rsidP="6BA64C16">
            <w:pPr>
              <w:rPr>
                <w:rFonts w:cs="Arial"/>
                <w:sz w:val="16"/>
                <w:szCs w:val="16"/>
              </w:rPr>
            </w:pPr>
          </w:p>
        </w:tc>
        <w:tc>
          <w:tcPr>
            <w:tcW w:w="466" w:type="dxa"/>
          </w:tcPr>
          <w:p w14:paraId="63B28C11" w14:textId="77777777" w:rsidR="009E6A7E" w:rsidRPr="002A5152" w:rsidRDefault="009E6A7E" w:rsidP="6BA64C16">
            <w:pPr>
              <w:rPr>
                <w:rFonts w:cs="Arial"/>
                <w:sz w:val="16"/>
                <w:szCs w:val="16"/>
              </w:rPr>
            </w:pPr>
          </w:p>
        </w:tc>
        <w:tc>
          <w:tcPr>
            <w:tcW w:w="477" w:type="dxa"/>
          </w:tcPr>
          <w:p w14:paraId="1D4C6889" w14:textId="77777777" w:rsidR="009E6A7E" w:rsidRPr="002A5152" w:rsidRDefault="009E6A7E" w:rsidP="6BA64C16">
            <w:pPr>
              <w:rPr>
                <w:rFonts w:cs="Arial"/>
                <w:sz w:val="16"/>
                <w:szCs w:val="16"/>
              </w:rPr>
            </w:pPr>
          </w:p>
        </w:tc>
        <w:tc>
          <w:tcPr>
            <w:tcW w:w="472" w:type="dxa"/>
          </w:tcPr>
          <w:p w14:paraId="6D5DB1E1" w14:textId="77777777" w:rsidR="009E6A7E" w:rsidRPr="002A5152" w:rsidRDefault="009E6A7E" w:rsidP="6BA64C16">
            <w:pPr>
              <w:rPr>
                <w:rFonts w:cs="Arial"/>
                <w:sz w:val="16"/>
                <w:szCs w:val="16"/>
              </w:rPr>
            </w:pPr>
          </w:p>
        </w:tc>
        <w:tc>
          <w:tcPr>
            <w:tcW w:w="485" w:type="dxa"/>
          </w:tcPr>
          <w:p w14:paraId="2F64FF0C" w14:textId="77777777" w:rsidR="009E6A7E" w:rsidRPr="002A5152" w:rsidRDefault="009E6A7E" w:rsidP="6BA64C16">
            <w:pPr>
              <w:rPr>
                <w:rFonts w:cs="Arial"/>
                <w:sz w:val="16"/>
                <w:szCs w:val="16"/>
              </w:rPr>
            </w:pPr>
          </w:p>
        </w:tc>
        <w:tc>
          <w:tcPr>
            <w:tcW w:w="454" w:type="dxa"/>
          </w:tcPr>
          <w:p w14:paraId="43760E6C" w14:textId="77777777" w:rsidR="009E6A7E" w:rsidRPr="002A5152" w:rsidRDefault="009E6A7E" w:rsidP="6BA64C16">
            <w:pPr>
              <w:rPr>
                <w:rFonts w:cs="Arial"/>
                <w:sz w:val="16"/>
                <w:szCs w:val="16"/>
              </w:rPr>
            </w:pPr>
          </w:p>
        </w:tc>
        <w:tc>
          <w:tcPr>
            <w:tcW w:w="492" w:type="dxa"/>
            <w:shd w:val="clear" w:color="auto" w:fill="FFFFFF" w:themeFill="background1"/>
          </w:tcPr>
          <w:p w14:paraId="33EF7F2B" w14:textId="77777777" w:rsidR="009E6A7E" w:rsidRPr="002A5152" w:rsidRDefault="009E6A7E" w:rsidP="6BA64C16">
            <w:pPr>
              <w:rPr>
                <w:rFonts w:cs="Arial"/>
                <w:sz w:val="16"/>
                <w:szCs w:val="16"/>
              </w:rPr>
            </w:pPr>
          </w:p>
        </w:tc>
        <w:tc>
          <w:tcPr>
            <w:tcW w:w="492" w:type="dxa"/>
            <w:shd w:val="clear" w:color="auto" w:fill="FFFFFF" w:themeFill="background1"/>
          </w:tcPr>
          <w:p w14:paraId="61E931CD" w14:textId="77777777" w:rsidR="009E6A7E" w:rsidRPr="002A5152" w:rsidRDefault="009E6A7E" w:rsidP="6BA64C16">
            <w:pPr>
              <w:rPr>
                <w:rFonts w:cs="Arial"/>
                <w:sz w:val="16"/>
                <w:szCs w:val="16"/>
              </w:rPr>
            </w:pPr>
          </w:p>
        </w:tc>
        <w:tc>
          <w:tcPr>
            <w:tcW w:w="430" w:type="dxa"/>
            <w:shd w:val="clear" w:color="auto" w:fill="7F7F7F" w:themeFill="text1" w:themeFillTint="80"/>
          </w:tcPr>
          <w:p w14:paraId="32B9C2D6" w14:textId="77777777" w:rsidR="009E6A7E" w:rsidRPr="002A5152" w:rsidRDefault="009E6A7E" w:rsidP="6BA64C16">
            <w:pPr>
              <w:rPr>
                <w:rFonts w:cs="Arial"/>
                <w:sz w:val="16"/>
                <w:szCs w:val="16"/>
              </w:rPr>
            </w:pPr>
          </w:p>
        </w:tc>
      </w:tr>
    </w:tbl>
    <w:p w14:paraId="104BC51F" w14:textId="6D03381D" w:rsidR="00821593" w:rsidRPr="002A5152" w:rsidRDefault="7430410D" w:rsidP="6BA64C16">
      <w:pPr>
        <w:widowControl/>
        <w:autoSpaceDE/>
        <w:autoSpaceDN/>
        <w:spacing w:line="240" w:lineRule="auto"/>
        <w:jc w:val="center"/>
        <w:rPr>
          <w:rFonts w:cs="Arial"/>
          <w:sz w:val="20"/>
        </w:rPr>
      </w:pPr>
      <w:r w:rsidRPr="002A5152">
        <w:rPr>
          <w:rFonts w:cs="Arial"/>
          <w:sz w:val="20"/>
        </w:rPr>
        <w:t>Fonte: a autora</w:t>
      </w:r>
    </w:p>
    <w:p w14:paraId="5067DF93" w14:textId="77777777" w:rsidR="00821593" w:rsidRPr="002A5152" w:rsidRDefault="00821593" w:rsidP="6BA64C16">
      <w:pPr>
        <w:widowControl/>
        <w:autoSpaceDE/>
        <w:autoSpaceDN/>
        <w:spacing w:line="240" w:lineRule="auto"/>
        <w:jc w:val="center"/>
        <w:rPr>
          <w:rFonts w:cs="Arial"/>
          <w:sz w:val="20"/>
        </w:rPr>
      </w:pPr>
    </w:p>
    <w:p w14:paraId="52DC5CD1" w14:textId="55D3F44A" w:rsidR="00821593" w:rsidRPr="002A5152" w:rsidRDefault="7430410D" w:rsidP="6BA64C16">
      <w:pPr>
        <w:pStyle w:val="Corpodetexto"/>
        <w:widowControl/>
        <w:autoSpaceDE/>
        <w:autoSpaceDN/>
        <w:spacing w:line="240" w:lineRule="auto"/>
        <w:ind w:left="0"/>
        <w:rPr>
          <w:rFonts w:cs="Arial"/>
        </w:rPr>
      </w:pPr>
      <w:r w:rsidRPr="002A5152">
        <w:rPr>
          <w:rFonts w:cs="Arial"/>
        </w:rPr>
        <w:t>Datas de Entrega:</w:t>
      </w:r>
    </w:p>
    <w:p w14:paraId="5F065098" w14:textId="5CF55823" w:rsidR="00821593" w:rsidRPr="002A5152" w:rsidRDefault="7430410D" w:rsidP="6BA64C16">
      <w:pPr>
        <w:pStyle w:val="paragraph"/>
        <w:shd w:val="clear" w:color="auto" w:fill="FFFFFF" w:themeFill="background1"/>
        <w:spacing w:before="0" w:beforeAutospacing="0" w:after="0" w:afterAutospacing="0"/>
        <w:rPr>
          <w:rFonts w:ascii="Arial" w:hAnsi="Arial" w:cs="Arial"/>
          <w:sz w:val="18"/>
          <w:szCs w:val="18"/>
        </w:rPr>
      </w:pPr>
      <w:r w:rsidRPr="002A5152">
        <w:rPr>
          <w:rStyle w:val="normaltextrun"/>
          <w:rFonts w:ascii="Arial" w:hAnsi="Arial" w:cs="Arial"/>
          <w:color w:val="000000" w:themeColor="text1"/>
          <w:sz w:val="22"/>
          <w:szCs w:val="22"/>
        </w:rPr>
        <w:t>Apresentação Parcial do Projeto</w:t>
      </w:r>
      <w:r w:rsidR="00002A19" w:rsidRPr="002A5152">
        <w:rPr>
          <w:rStyle w:val="normaltextrun"/>
          <w:rFonts w:ascii="Arial" w:hAnsi="Arial" w:cs="Arial"/>
          <w:color w:val="000000" w:themeColor="text1"/>
          <w:sz w:val="22"/>
          <w:szCs w:val="22"/>
        </w:rPr>
        <w:t>......................................</w:t>
      </w:r>
      <w:r w:rsidRPr="002A5152">
        <w:rPr>
          <w:rStyle w:val="normaltextrun"/>
          <w:rFonts w:ascii="Arial" w:hAnsi="Arial" w:cs="Arial"/>
          <w:color w:val="000000" w:themeColor="text1"/>
          <w:sz w:val="22"/>
          <w:szCs w:val="22"/>
        </w:rPr>
        <w:t xml:space="preserve">: </w:t>
      </w:r>
      <w:r w:rsidR="00A94244" w:rsidRPr="002A5152">
        <w:rPr>
          <w:rStyle w:val="normaltextrun"/>
          <w:rFonts w:ascii="Arial" w:hAnsi="Arial" w:cs="Arial"/>
          <w:color w:val="000000" w:themeColor="text1"/>
          <w:sz w:val="22"/>
          <w:szCs w:val="22"/>
        </w:rPr>
        <w:t xml:space="preserve">26/02/2024 (1º pitch) e </w:t>
      </w:r>
      <w:r w:rsidR="00DF236A" w:rsidRPr="002A5152">
        <w:rPr>
          <w:rStyle w:val="normaltextrun"/>
          <w:rFonts w:ascii="Arial" w:hAnsi="Arial" w:cs="Arial"/>
          <w:color w:val="000000" w:themeColor="text1"/>
          <w:sz w:val="22"/>
          <w:szCs w:val="22"/>
        </w:rPr>
        <w:t>16</w:t>
      </w:r>
      <w:r w:rsidRPr="002A5152">
        <w:rPr>
          <w:rStyle w:val="normaltextrun"/>
          <w:rFonts w:ascii="Arial" w:hAnsi="Arial" w:cs="Arial"/>
          <w:color w:val="000000" w:themeColor="text1"/>
          <w:sz w:val="22"/>
          <w:szCs w:val="22"/>
        </w:rPr>
        <w:t>/0</w:t>
      </w:r>
      <w:r w:rsidR="00DF236A" w:rsidRPr="002A5152">
        <w:rPr>
          <w:rStyle w:val="normaltextrun"/>
          <w:rFonts w:ascii="Arial" w:hAnsi="Arial" w:cs="Arial"/>
          <w:color w:val="000000" w:themeColor="text1"/>
          <w:sz w:val="22"/>
          <w:szCs w:val="22"/>
        </w:rPr>
        <w:t>5</w:t>
      </w:r>
      <w:r w:rsidRPr="002A5152">
        <w:rPr>
          <w:rStyle w:val="normaltextrun"/>
          <w:rFonts w:ascii="Arial" w:hAnsi="Arial" w:cs="Arial"/>
          <w:color w:val="000000" w:themeColor="text1"/>
          <w:sz w:val="22"/>
          <w:szCs w:val="22"/>
        </w:rPr>
        <w:t>/202</w:t>
      </w:r>
      <w:r w:rsidR="00776359" w:rsidRPr="002A5152">
        <w:rPr>
          <w:rStyle w:val="normaltextrun"/>
          <w:rFonts w:ascii="Arial" w:hAnsi="Arial" w:cs="Arial"/>
          <w:color w:val="000000" w:themeColor="text1"/>
          <w:sz w:val="22"/>
          <w:szCs w:val="22"/>
        </w:rPr>
        <w:t>4</w:t>
      </w:r>
      <w:r w:rsidR="00A94244" w:rsidRPr="002A5152">
        <w:rPr>
          <w:rStyle w:val="normaltextrun"/>
          <w:rFonts w:ascii="Arial" w:hAnsi="Arial" w:cs="Arial"/>
          <w:color w:val="000000" w:themeColor="text1"/>
          <w:sz w:val="22"/>
          <w:szCs w:val="22"/>
        </w:rPr>
        <w:t xml:space="preserve"> (segundo pitch)</w:t>
      </w:r>
      <w:r w:rsidR="00023317" w:rsidRPr="002A5152">
        <w:rPr>
          <w:rStyle w:val="normaltextrun"/>
          <w:rFonts w:ascii="Arial" w:hAnsi="Arial" w:cs="Arial"/>
          <w:color w:val="000000" w:themeColor="text1"/>
          <w:sz w:val="22"/>
          <w:szCs w:val="22"/>
        </w:rPr>
        <w:t>.</w:t>
      </w:r>
    </w:p>
    <w:p w14:paraId="75FE6D7F" w14:textId="7532903C" w:rsidR="00821593" w:rsidRPr="002A5152" w:rsidRDefault="7430410D" w:rsidP="6BA64C16">
      <w:pPr>
        <w:pStyle w:val="paragraph"/>
        <w:shd w:val="clear" w:color="auto" w:fill="FFFFFF" w:themeFill="background1"/>
        <w:spacing w:before="0" w:beforeAutospacing="0" w:after="0" w:afterAutospacing="0"/>
        <w:rPr>
          <w:rFonts w:ascii="Arial" w:hAnsi="Arial" w:cs="Arial"/>
          <w:sz w:val="18"/>
          <w:szCs w:val="18"/>
        </w:rPr>
      </w:pPr>
      <w:r w:rsidRPr="002A5152">
        <w:rPr>
          <w:rStyle w:val="normaltextrun"/>
          <w:rFonts w:ascii="Arial" w:hAnsi="Arial" w:cs="Arial"/>
          <w:color w:val="000000" w:themeColor="text1"/>
          <w:sz w:val="22"/>
          <w:szCs w:val="22"/>
        </w:rPr>
        <w:t>Apresentação Final do Projeto</w:t>
      </w:r>
      <w:r w:rsidR="00002A19" w:rsidRPr="002A5152">
        <w:rPr>
          <w:rStyle w:val="normaltextrun"/>
          <w:rFonts w:ascii="Arial" w:hAnsi="Arial" w:cs="Arial"/>
          <w:color w:val="000000" w:themeColor="text1"/>
          <w:sz w:val="22"/>
          <w:szCs w:val="22"/>
        </w:rPr>
        <w:t>..........................................</w:t>
      </w:r>
      <w:r w:rsidRPr="002A5152">
        <w:rPr>
          <w:rStyle w:val="normaltextrun"/>
          <w:rFonts w:ascii="Arial" w:hAnsi="Arial" w:cs="Arial"/>
          <w:color w:val="000000" w:themeColor="text1"/>
          <w:sz w:val="22"/>
          <w:szCs w:val="22"/>
        </w:rPr>
        <w:t xml:space="preserve">: </w:t>
      </w:r>
      <w:r w:rsidR="00C03D58" w:rsidRPr="002A5152">
        <w:rPr>
          <w:rStyle w:val="normaltextrun"/>
          <w:rFonts w:ascii="Arial" w:hAnsi="Arial" w:cs="Arial"/>
          <w:color w:val="000000" w:themeColor="text1"/>
          <w:sz w:val="22"/>
          <w:szCs w:val="22"/>
        </w:rPr>
        <w:t>13/06/2024.</w:t>
      </w:r>
    </w:p>
    <w:p w14:paraId="5C3AD5D6" w14:textId="27D9DD2F" w:rsidR="00821593" w:rsidRPr="002A5152" w:rsidRDefault="00023317" w:rsidP="6BA64C16">
      <w:pPr>
        <w:pStyle w:val="paragraph"/>
        <w:shd w:val="clear" w:color="auto" w:fill="FFFFFF" w:themeFill="background1"/>
        <w:spacing w:before="0" w:beforeAutospacing="0" w:after="0" w:afterAutospacing="0"/>
        <w:rPr>
          <w:rFonts w:ascii="Arial" w:hAnsi="Arial" w:cs="Arial"/>
          <w:sz w:val="18"/>
          <w:szCs w:val="18"/>
        </w:rPr>
      </w:pPr>
      <w:r w:rsidRPr="002A5152">
        <w:rPr>
          <w:rStyle w:val="eop"/>
          <w:rFonts w:ascii="Arial" w:hAnsi="Arial" w:cs="Arial"/>
          <w:color w:val="000000" w:themeColor="text1"/>
          <w:sz w:val="22"/>
          <w:szCs w:val="22"/>
        </w:rPr>
        <w:t>Divulgação da nota unificada para os demais professores: 1</w:t>
      </w:r>
      <w:r w:rsidR="00D84882" w:rsidRPr="002A5152">
        <w:rPr>
          <w:rStyle w:val="eop"/>
          <w:rFonts w:ascii="Arial" w:hAnsi="Arial" w:cs="Arial"/>
          <w:color w:val="000000" w:themeColor="text1"/>
          <w:sz w:val="22"/>
          <w:szCs w:val="22"/>
        </w:rPr>
        <w:t>8</w:t>
      </w:r>
      <w:r w:rsidRPr="002A5152">
        <w:rPr>
          <w:rStyle w:val="eop"/>
          <w:rFonts w:ascii="Arial" w:hAnsi="Arial" w:cs="Arial"/>
          <w:color w:val="000000" w:themeColor="text1"/>
          <w:sz w:val="22"/>
          <w:szCs w:val="22"/>
        </w:rPr>
        <w:t xml:space="preserve">/06/2024. </w:t>
      </w:r>
      <w:r w:rsidR="7430410D" w:rsidRPr="002A5152">
        <w:rPr>
          <w:rStyle w:val="eop"/>
          <w:rFonts w:ascii="Arial" w:hAnsi="Arial" w:cs="Arial"/>
          <w:color w:val="000000" w:themeColor="text1"/>
          <w:sz w:val="22"/>
          <w:szCs w:val="22"/>
        </w:rPr>
        <w:t> </w:t>
      </w:r>
    </w:p>
    <w:p w14:paraId="0B3E04D0" w14:textId="21D4242B" w:rsidR="00821593" w:rsidRPr="002A5152" w:rsidRDefault="00821593" w:rsidP="6BA64C16">
      <w:pPr>
        <w:pStyle w:val="Corpodetexto"/>
        <w:widowControl/>
        <w:autoSpaceDE/>
        <w:autoSpaceDN/>
        <w:spacing w:line="240" w:lineRule="auto"/>
        <w:ind w:left="0"/>
        <w:rPr>
          <w:rFonts w:cs="Arial"/>
        </w:rPr>
      </w:pPr>
    </w:p>
    <w:p w14:paraId="1F32FDC7" w14:textId="062E1EE3" w:rsidR="00821593" w:rsidRPr="002A5152" w:rsidRDefault="7430410D" w:rsidP="6BA64C16">
      <w:pPr>
        <w:pStyle w:val="Ttulo2"/>
        <w:widowControl/>
        <w:autoSpaceDE/>
        <w:autoSpaceDN/>
        <w:spacing w:line="240" w:lineRule="auto"/>
        <w:rPr>
          <w:rFonts w:cs="Arial"/>
        </w:rPr>
      </w:pPr>
      <w:bookmarkStart w:id="128" w:name="_Toc169195331"/>
      <w:r w:rsidRPr="002A5152">
        <w:rPr>
          <w:rFonts w:cs="Arial"/>
        </w:rPr>
        <w:t>Funções dos Membros do Projeto</w:t>
      </w:r>
      <w:bookmarkEnd w:id="128"/>
    </w:p>
    <w:p w14:paraId="15224BDD" w14:textId="582DEC24" w:rsidR="00821593" w:rsidRPr="002A5152" w:rsidRDefault="7430410D" w:rsidP="00CC5E5F">
      <w:pPr>
        <w:pStyle w:val="InfoBlue"/>
      </w:pPr>
      <w:r w:rsidRPr="002A5152">
        <w:t>- Coordenador</w:t>
      </w:r>
      <w:r w:rsidR="009A262A" w:rsidRPr="002A5152">
        <w:t xml:space="preserve"> (abreviado para C)</w:t>
      </w:r>
      <w:r w:rsidRPr="002A5152">
        <w:t>: responsável pela liderança, dinâmica e controle da execução das atividades do projeto para garantir a entrega no prazo e com qualidade;</w:t>
      </w:r>
    </w:p>
    <w:p w14:paraId="4D10C422" w14:textId="3E9C69C2" w:rsidR="00821593" w:rsidRPr="002A5152" w:rsidRDefault="7430410D" w:rsidP="00CC5E5F">
      <w:pPr>
        <w:pStyle w:val="InfoBlue"/>
      </w:pPr>
      <w:r w:rsidRPr="002A5152">
        <w:t>- Secretário</w:t>
      </w:r>
      <w:r w:rsidR="009A262A" w:rsidRPr="002A5152">
        <w:t xml:space="preserve"> (abreviado para S)</w:t>
      </w:r>
      <w:r w:rsidRPr="002A5152">
        <w:t>: responsável por organizar as reuniões e sua pauta, deve evitar a repetição de temas já finalizados e garantir a inclusão dos temas necessários para as reuniões;</w:t>
      </w:r>
    </w:p>
    <w:p w14:paraId="299AF5FD" w14:textId="4B94A740" w:rsidR="00821593" w:rsidRPr="002A5152" w:rsidRDefault="7430410D" w:rsidP="00CC5E5F">
      <w:pPr>
        <w:pStyle w:val="InfoBlue"/>
      </w:pPr>
      <w:r w:rsidRPr="002A5152">
        <w:t>- Analistas de Projeto e Desenvolvimento</w:t>
      </w:r>
      <w:r w:rsidR="009A262A" w:rsidRPr="002A5152">
        <w:t xml:space="preserve"> (abreviado para APD)</w:t>
      </w:r>
      <w:r w:rsidRPr="002A5152">
        <w:t>: responsável por um conjunto de requisitos;</w:t>
      </w:r>
    </w:p>
    <w:p w14:paraId="2372EAFD" w14:textId="20E27BE1" w:rsidR="00821593" w:rsidRPr="002A5152" w:rsidRDefault="7430410D" w:rsidP="00CC5E5F">
      <w:pPr>
        <w:pStyle w:val="InfoBlue"/>
      </w:pPr>
      <w:r w:rsidRPr="002A5152">
        <w:t>- Analistas de Testes</w:t>
      </w:r>
      <w:r w:rsidR="009A262A" w:rsidRPr="002A5152">
        <w:t xml:space="preserve"> (abreviado para AT)</w:t>
      </w:r>
      <w:r w:rsidRPr="002A5152">
        <w:t>: responsável por testar um conjunto de requisitos;</w:t>
      </w:r>
    </w:p>
    <w:p w14:paraId="2225B939" w14:textId="24171B25" w:rsidR="0093390F" w:rsidRPr="002A5152" w:rsidRDefault="7430410D" w:rsidP="00CC5E5F">
      <w:pPr>
        <w:pStyle w:val="InfoBlue"/>
      </w:pPr>
      <w:r w:rsidRPr="002A5152">
        <w:t>- Programador</w:t>
      </w:r>
      <w:r w:rsidR="009A262A" w:rsidRPr="002A5152">
        <w:t xml:space="preserve"> (abreviado para P)</w:t>
      </w:r>
      <w:r w:rsidRPr="002A5152">
        <w:t xml:space="preserve">: todos os membros da equipe deverão participar nessa função, cada um será responsável por implementar um conjunto de requisitos. </w:t>
      </w:r>
    </w:p>
    <w:p w14:paraId="2A3F516F" w14:textId="77777777" w:rsidR="0093390F" w:rsidRPr="002A5152" w:rsidRDefault="0093390F" w:rsidP="001E506C">
      <w:pPr>
        <w:pStyle w:val="Corpodetexto"/>
        <w:rPr>
          <w:rFonts w:cs="Arial"/>
        </w:rPr>
      </w:pPr>
    </w:p>
    <w:p w14:paraId="474CBC7D" w14:textId="77777777" w:rsidR="00821593" w:rsidRPr="002A5152" w:rsidRDefault="00821593" w:rsidP="000C2CCB">
      <w:pPr>
        <w:widowControl/>
        <w:autoSpaceDE/>
        <w:autoSpaceDN/>
        <w:spacing w:line="360" w:lineRule="auto"/>
        <w:rPr>
          <w:rFonts w:cs="Arial"/>
          <w:i/>
          <w:iCs/>
        </w:rPr>
      </w:pPr>
    </w:p>
    <w:p w14:paraId="5336ACF1" w14:textId="3D9CE60E" w:rsidR="00821593" w:rsidRPr="002A5152" w:rsidRDefault="7430410D" w:rsidP="000C2CCB">
      <w:pPr>
        <w:pStyle w:val="Legenda"/>
        <w:keepNext/>
        <w:widowControl/>
        <w:autoSpaceDE/>
        <w:autoSpaceDN/>
        <w:spacing w:line="360" w:lineRule="auto"/>
        <w:jc w:val="center"/>
        <w:rPr>
          <w:rFonts w:cs="Arial"/>
        </w:rPr>
      </w:pPr>
      <w:bookmarkStart w:id="129" w:name="_Toc169196570"/>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15</w:t>
      </w:r>
      <w:r w:rsidR="00933156" w:rsidRPr="002A5152">
        <w:rPr>
          <w:rFonts w:cs="Arial"/>
        </w:rPr>
        <w:fldChar w:fldCharType="end"/>
      </w:r>
      <w:r w:rsidRPr="002A5152">
        <w:rPr>
          <w:rFonts w:cs="Arial"/>
        </w:rPr>
        <w:t xml:space="preserve"> Atribuição das responsabilidades para os membros da equipe</w:t>
      </w:r>
      <w:bookmarkEnd w:id="129"/>
    </w:p>
    <w:tbl>
      <w:tblPr>
        <w:tblStyle w:val="Tabelacomgrade"/>
        <w:tblW w:w="0" w:type="auto"/>
        <w:tblLook w:val="04A0" w:firstRow="1" w:lastRow="0" w:firstColumn="1" w:lastColumn="0" w:noHBand="0" w:noVBand="1"/>
      </w:tblPr>
      <w:tblGrid>
        <w:gridCol w:w="3116"/>
        <w:gridCol w:w="3116"/>
        <w:gridCol w:w="3118"/>
      </w:tblGrid>
      <w:tr w:rsidR="6BA64C16" w:rsidRPr="002A5152" w14:paraId="513D9A71" w14:textId="77777777" w:rsidTr="00802AD8">
        <w:trPr>
          <w:trHeight w:val="300"/>
        </w:trPr>
        <w:tc>
          <w:tcPr>
            <w:tcW w:w="3116" w:type="dxa"/>
            <w:shd w:val="clear" w:color="auto" w:fill="D9D9D9" w:themeFill="background1" w:themeFillShade="D9"/>
          </w:tcPr>
          <w:p w14:paraId="24531DEC" w14:textId="07F2EECB" w:rsidR="6BA64C16" w:rsidRPr="002A5152" w:rsidRDefault="6BA64C16" w:rsidP="000C2CCB">
            <w:pPr>
              <w:spacing w:line="360" w:lineRule="auto"/>
              <w:rPr>
                <w:rFonts w:cs="Arial"/>
              </w:rPr>
            </w:pPr>
            <w:r w:rsidRPr="002A5152">
              <w:rPr>
                <w:rFonts w:cs="Arial"/>
              </w:rPr>
              <w:t>Nome do Responsável</w:t>
            </w:r>
          </w:p>
        </w:tc>
        <w:tc>
          <w:tcPr>
            <w:tcW w:w="3116" w:type="dxa"/>
            <w:shd w:val="clear" w:color="auto" w:fill="D9D9D9" w:themeFill="background1" w:themeFillShade="D9"/>
          </w:tcPr>
          <w:p w14:paraId="6A266D59" w14:textId="3C0AA2C8" w:rsidR="6BA64C16" w:rsidRPr="002A5152" w:rsidRDefault="6BA64C16" w:rsidP="000C2CCB">
            <w:pPr>
              <w:spacing w:line="360" w:lineRule="auto"/>
              <w:rPr>
                <w:rFonts w:cs="Arial"/>
              </w:rPr>
            </w:pPr>
            <w:r w:rsidRPr="002A5152">
              <w:rPr>
                <w:rFonts w:cs="Arial"/>
              </w:rPr>
              <w:t>Período</w:t>
            </w:r>
          </w:p>
        </w:tc>
        <w:tc>
          <w:tcPr>
            <w:tcW w:w="3118" w:type="dxa"/>
            <w:shd w:val="clear" w:color="auto" w:fill="D9D9D9" w:themeFill="background1" w:themeFillShade="D9"/>
          </w:tcPr>
          <w:p w14:paraId="7490D146" w14:textId="73D248A7" w:rsidR="6BA64C16" w:rsidRPr="002A5152" w:rsidRDefault="3DDA4168" w:rsidP="000C2CCB">
            <w:pPr>
              <w:spacing w:line="360" w:lineRule="auto"/>
              <w:rPr>
                <w:rFonts w:cs="Arial"/>
              </w:rPr>
            </w:pPr>
            <w:r w:rsidRPr="002A5152">
              <w:rPr>
                <w:rFonts w:cs="Arial"/>
              </w:rPr>
              <w:t>Função (preencher na mesma linha uma ou mais funções)</w:t>
            </w:r>
            <w:r w:rsidR="4DE295C2" w:rsidRPr="002A5152">
              <w:rPr>
                <w:rFonts w:cs="Arial"/>
              </w:rPr>
              <w:t xml:space="preserve"> com o artefato de sua responsabilidade</w:t>
            </w:r>
          </w:p>
        </w:tc>
      </w:tr>
      <w:tr w:rsidR="6BA64C16" w:rsidRPr="002A5152" w14:paraId="74652EFD" w14:textId="77777777" w:rsidTr="00802AD8">
        <w:trPr>
          <w:trHeight w:val="300"/>
        </w:trPr>
        <w:tc>
          <w:tcPr>
            <w:tcW w:w="3116" w:type="dxa"/>
          </w:tcPr>
          <w:p w14:paraId="2DD4A52F" w14:textId="7D339111" w:rsidR="6BA64C16" w:rsidRPr="002A5152" w:rsidRDefault="00F42BBE" w:rsidP="000C2CCB">
            <w:pPr>
              <w:spacing w:line="360" w:lineRule="auto"/>
              <w:jc w:val="center"/>
              <w:rPr>
                <w:rFonts w:cs="Arial"/>
              </w:rPr>
            </w:pPr>
            <w:r w:rsidRPr="002A5152">
              <w:rPr>
                <w:rFonts w:cs="Arial"/>
              </w:rPr>
              <w:t>Brenno Ribeiro Cardoso da Silva</w:t>
            </w:r>
          </w:p>
        </w:tc>
        <w:tc>
          <w:tcPr>
            <w:tcW w:w="3116" w:type="dxa"/>
          </w:tcPr>
          <w:p w14:paraId="3CB683F6" w14:textId="058F7A2E" w:rsidR="6BA64C16" w:rsidRPr="002A5152" w:rsidRDefault="008F5A1C" w:rsidP="000C2CCB">
            <w:pPr>
              <w:spacing w:line="360" w:lineRule="auto"/>
              <w:jc w:val="center"/>
              <w:rPr>
                <w:rFonts w:cs="Arial"/>
              </w:rPr>
            </w:pPr>
            <w:r w:rsidRPr="002A5152">
              <w:rPr>
                <w:rFonts w:cs="Arial"/>
              </w:rPr>
              <w:t xml:space="preserve">23/02/2024 a </w:t>
            </w:r>
            <w:r w:rsidR="00E26596" w:rsidRPr="002A5152">
              <w:rPr>
                <w:rFonts w:cs="Arial"/>
              </w:rPr>
              <w:t>16/05/2024</w:t>
            </w:r>
          </w:p>
        </w:tc>
        <w:tc>
          <w:tcPr>
            <w:tcW w:w="3118" w:type="dxa"/>
          </w:tcPr>
          <w:p w14:paraId="2DE207BE" w14:textId="5537EE3D" w:rsidR="6BA64C16" w:rsidRPr="002A5152" w:rsidRDefault="00332B97" w:rsidP="000C2CCB">
            <w:pPr>
              <w:spacing w:line="360" w:lineRule="auto"/>
              <w:jc w:val="center"/>
              <w:rPr>
                <w:rFonts w:cs="Arial"/>
              </w:rPr>
            </w:pPr>
            <w:r w:rsidRPr="002A5152">
              <w:rPr>
                <w:rFonts w:cs="Arial"/>
              </w:rPr>
              <w:t>C / S</w:t>
            </w:r>
          </w:p>
        </w:tc>
      </w:tr>
      <w:tr w:rsidR="00E26596" w:rsidRPr="002A5152" w14:paraId="4A3B6573" w14:textId="77777777" w:rsidTr="00802AD8">
        <w:trPr>
          <w:trHeight w:val="300"/>
        </w:trPr>
        <w:tc>
          <w:tcPr>
            <w:tcW w:w="3116" w:type="dxa"/>
          </w:tcPr>
          <w:p w14:paraId="2AAF63E0" w14:textId="16A04D7F" w:rsidR="00E26596" w:rsidRPr="002A5152" w:rsidRDefault="00E26596" w:rsidP="000C2CCB">
            <w:pPr>
              <w:spacing w:line="360" w:lineRule="auto"/>
              <w:jc w:val="center"/>
              <w:rPr>
                <w:rFonts w:cs="Arial"/>
              </w:rPr>
            </w:pPr>
            <w:r w:rsidRPr="002A5152">
              <w:rPr>
                <w:rFonts w:cs="Arial"/>
              </w:rPr>
              <w:t>Felipe Domingues Nunes</w:t>
            </w:r>
          </w:p>
        </w:tc>
        <w:tc>
          <w:tcPr>
            <w:tcW w:w="3116" w:type="dxa"/>
          </w:tcPr>
          <w:p w14:paraId="5E62A17A" w14:textId="2D7A5374" w:rsidR="00E26596" w:rsidRPr="002A5152" w:rsidRDefault="00E26596" w:rsidP="000C2CCB">
            <w:pPr>
              <w:spacing w:line="360" w:lineRule="auto"/>
              <w:jc w:val="center"/>
              <w:rPr>
                <w:rFonts w:cs="Arial"/>
              </w:rPr>
            </w:pPr>
            <w:r w:rsidRPr="002A5152">
              <w:rPr>
                <w:rFonts w:cs="Arial"/>
              </w:rPr>
              <w:t>23/02/2024 a 16/05/2024</w:t>
            </w:r>
          </w:p>
        </w:tc>
        <w:tc>
          <w:tcPr>
            <w:tcW w:w="3118" w:type="dxa"/>
          </w:tcPr>
          <w:p w14:paraId="5EDCE259" w14:textId="7E50FFB4" w:rsidR="00E26596" w:rsidRPr="002A5152" w:rsidRDefault="00E26596" w:rsidP="000C2CCB">
            <w:pPr>
              <w:spacing w:line="360" w:lineRule="auto"/>
              <w:jc w:val="center"/>
              <w:rPr>
                <w:rFonts w:cs="Arial"/>
              </w:rPr>
            </w:pPr>
            <w:r w:rsidRPr="002A5152">
              <w:rPr>
                <w:rFonts w:cs="Arial"/>
              </w:rPr>
              <w:t>P / AT</w:t>
            </w:r>
          </w:p>
        </w:tc>
      </w:tr>
      <w:tr w:rsidR="00E26596" w:rsidRPr="002A5152" w14:paraId="7B7B9E0E" w14:textId="77777777" w:rsidTr="00802AD8">
        <w:trPr>
          <w:trHeight w:val="300"/>
        </w:trPr>
        <w:tc>
          <w:tcPr>
            <w:tcW w:w="3116" w:type="dxa"/>
          </w:tcPr>
          <w:p w14:paraId="6174157D" w14:textId="30A35A0E" w:rsidR="00E26596" w:rsidRPr="002A5152" w:rsidRDefault="00E26596" w:rsidP="000C2CCB">
            <w:pPr>
              <w:spacing w:line="360" w:lineRule="auto"/>
              <w:jc w:val="center"/>
              <w:rPr>
                <w:rFonts w:cs="Arial"/>
              </w:rPr>
            </w:pPr>
            <w:r w:rsidRPr="002A5152">
              <w:rPr>
                <w:rFonts w:cs="Arial"/>
              </w:rPr>
              <w:t xml:space="preserve">Gabriel Oliveira de </w:t>
            </w:r>
            <w:r w:rsidRPr="002A5152">
              <w:rPr>
                <w:rFonts w:cs="Arial"/>
              </w:rPr>
              <w:lastRenderedPageBreak/>
              <w:t>Santana</w:t>
            </w:r>
          </w:p>
        </w:tc>
        <w:tc>
          <w:tcPr>
            <w:tcW w:w="3116" w:type="dxa"/>
          </w:tcPr>
          <w:p w14:paraId="3D694FA6" w14:textId="5B44AC98" w:rsidR="00E26596" w:rsidRPr="002A5152" w:rsidRDefault="00E26596" w:rsidP="000C2CCB">
            <w:pPr>
              <w:spacing w:line="360" w:lineRule="auto"/>
              <w:jc w:val="center"/>
              <w:rPr>
                <w:rFonts w:cs="Arial"/>
              </w:rPr>
            </w:pPr>
            <w:r w:rsidRPr="002A5152">
              <w:rPr>
                <w:rFonts w:cs="Arial"/>
              </w:rPr>
              <w:lastRenderedPageBreak/>
              <w:t>23/02/2024 a 16/05/2024</w:t>
            </w:r>
          </w:p>
        </w:tc>
        <w:tc>
          <w:tcPr>
            <w:tcW w:w="3118" w:type="dxa"/>
          </w:tcPr>
          <w:p w14:paraId="0C217B15" w14:textId="4847052C" w:rsidR="00E26596" w:rsidRPr="002A5152" w:rsidRDefault="00E26596" w:rsidP="000C2CCB">
            <w:pPr>
              <w:spacing w:line="360" w:lineRule="auto"/>
              <w:jc w:val="center"/>
              <w:rPr>
                <w:rFonts w:cs="Arial"/>
              </w:rPr>
            </w:pPr>
            <w:r w:rsidRPr="002A5152">
              <w:rPr>
                <w:rFonts w:cs="Arial"/>
              </w:rPr>
              <w:t>AT / C</w:t>
            </w:r>
          </w:p>
        </w:tc>
      </w:tr>
      <w:tr w:rsidR="00E26596" w:rsidRPr="002A5152" w14:paraId="7867F26B" w14:textId="77777777" w:rsidTr="00802AD8">
        <w:trPr>
          <w:trHeight w:val="300"/>
        </w:trPr>
        <w:tc>
          <w:tcPr>
            <w:tcW w:w="3116" w:type="dxa"/>
          </w:tcPr>
          <w:p w14:paraId="21431B6E" w14:textId="25918771" w:rsidR="00E26596" w:rsidRPr="002A5152" w:rsidRDefault="00E26596" w:rsidP="000C2CCB">
            <w:pPr>
              <w:spacing w:line="360" w:lineRule="auto"/>
              <w:jc w:val="center"/>
              <w:rPr>
                <w:rFonts w:cs="Arial"/>
              </w:rPr>
            </w:pPr>
            <w:r w:rsidRPr="002A5152">
              <w:rPr>
                <w:rFonts w:cs="Arial"/>
              </w:rPr>
              <w:t>Matheus Fávero Amorim</w:t>
            </w:r>
          </w:p>
        </w:tc>
        <w:tc>
          <w:tcPr>
            <w:tcW w:w="3116" w:type="dxa"/>
          </w:tcPr>
          <w:p w14:paraId="26801CDC" w14:textId="2F56ED50" w:rsidR="00E26596" w:rsidRPr="002A5152" w:rsidRDefault="00E26596" w:rsidP="000C2CCB">
            <w:pPr>
              <w:spacing w:line="360" w:lineRule="auto"/>
              <w:jc w:val="center"/>
              <w:rPr>
                <w:rFonts w:cs="Arial"/>
              </w:rPr>
            </w:pPr>
            <w:r w:rsidRPr="002A5152">
              <w:rPr>
                <w:rFonts w:cs="Arial"/>
              </w:rPr>
              <w:t>23/02/2024 a 16/05/2024</w:t>
            </w:r>
          </w:p>
        </w:tc>
        <w:tc>
          <w:tcPr>
            <w:tcW w:w="3118" w:type="dxa"/>
          </w:tcPr>
          <w:p w14:paraId="1BDFEBDB" w14:textId="45DA4742" w:rsidR="00E26596" w:rsidRPr="002A5152" w:rsidRDefault="00E26596" w:rsidP="000C2CCB">
            <w:pPr>
              <w:spacing w:line="360" w:lineRule="auto"/>
              <w:jc w:val="center"/>
              <w:rPr>
                <w:rFonts w:cs="Arial"/>
              </w:rPr>
            </w:pPr>
            <w:r w:rsidRPr="002A5152">
              <w:rPr>
                <w:rFonts w:cs="Arial"/>
              </w:rPr>
              <w:t>P / S / C</w:t>
            </w:r>
          </w:p>
        </w:tc>
      </w:tr>
      <w:tr w:rsidR="00E26596" w:rsidRPr="002A5152" w14:paraId="1BE2E032" w14:textId="77777777" w:rsidTr="00802AD8">
        <w:trPr>
          <w:trHeight w:val="300"/>
        </w:trPr>
        <w:tc>
          <w:tcPr>
            <w:tcW w:w="3116" w:type="dxa"/>
          </w:tcPr>
          <w:p w14:paraId="6CB373AC" w14:textId="6AF2B343" w:rsidR="00E26596" w:rsidRPr="002A5152" w:rsidRDefault="00E26596" w:rsidP="000C2CCB">
            <w:pPr>
              <w:spacing w:line="360" w:lineRule="auto"/>
              <w:jc w:val="center"/>
              <w:rPr>
                <w:rFonts w:cs="Arial"/>
              </w:rPr>
            </w:pPr>
            <w:r w:rsidRPr="002A5152">
              <w:rPr>
                <w:rFonts w:cs="Arial"/>
              </w:rPr>
              <w:t>Matheus Oliveira da Silva</w:t>
            </w:r>
          </w:p>
        </w:tc>
        <w:tc>
          <w:tcPr>
            <w:tcW w:w="3116" w:type="dxa"/>
          </w:tcPr>
          <w:p w14:paraId="3B697BC8" w14:textId="203107D6" w:rsidR="00E26596" w:rsidRPr="002A5152" w:rsidRDefault="00E26596" w:rsidP="000C2CCB">
            <w:pPr>
              <w:spacing w:line="360" w:lineRule="auto"/>
              <w:jc w:val="center"/>
              <w:rPr>
                <w:rFonts w:cs="Arial"/>
              </w:rPr>
            </w:pPr>
            <w:r w:rsidRPr="002A5152">
              <w:rPr>
                <w:rFonts w:cs="Arial"/>
              </w:rPr>
              <w:t>23/02/2024 a 16/05/2024</w:t>
            </w:r>
          </w:p>
        </w:tc>
        <w:tc>
          <w:tcPr>
            <w:tcW w:w="3118" w:type="dxa"/>
          </w:tcPr>
          <w:p w14:paraId="58BE6984" w14:textId="2EFA2DE8" w:rsidR="00E26596" w:rsidRPr="002A5152" w:rsidRDefault="00E26596" w:rsidP="000C2CCB">
            <w:pPr>
              <w:spacing w:line="360" w:lineRule="auto"/>
              <w:jc w:val="center"/>
              <w:rPr>
                <w:rFonts w:cs="Arial"/>
              </w:rPr>
            </w:pPr>
            <w:r w:rsidRPr="002A5152">
              <w:rPr>
                <w:rFonts w:cs="Arial"/>
              </w:rPr>
              <w:t xml:space="preserve">C </w:t>
            </w:r>
            <w:r w:rsidR="00375763" w:rsidRPr="002A5152">
              <w:rPr>
                <w:rFonts w:cs="Arial"/>
              </w:rPr>
              <w:t xml:space="preserve">/ </w:t>
            </w:r>
            <w:r w:rsidR="00EB71B4" w:rsidRPr="002A5152">
              <w:rPr>
                <w:rFonts w:cs="Arial"/>
              </w:rPr>
              <w:t>APD</w:t>
            </w:r>
          </w:p>
        </w:tc>
      </w:tr>
      <w:tr w:rsidR="00E26596" w:rsidRPr="002A5152" w14:paraId="70716E31" w14:textId="77777777" w:rsidTr="00802AD8">
        <w:trPr>
          <w:trHeight w:val="300"/>
        </w:trPr>
        <w:tc>
          <w:tcPr>
            <w:tcW w:w="3116" w:type="dxa"/>
          </w:tcPr>
          <w:p w14:paraId="30517998" w14:textId="2817E54B" w:rsidR="00E26596" w:rsidRPr="002A5152" w:rsidRDefault="00E26596" w:rsidP="000C2CCB">
            <w:pPr>
              <w:spacing w:line="360" w:lineRule="auto"/>
              <w:jc w:val="center"/>
              <w:rPr>
                <w:rFonts w:cs="Arial"/>
              </w:rPr>
            </w:pPr>
            <w:r w:rsidRPr="002A5152">
              <w:rPr>
                <w:rFonts w:cs="Arial"/>
              </w:rPr>
              <w:t>Brenno Ribeiro Cardoso da Silva</w:t>
            </w:r>
          </w:p>
        </w:tc>
        <w:tc>
          <w:tcPr>
            <w:tcW w:w="3116" w:type="dxa"/>
          </w:tcPr>
          <w:p w14:paraId="40B28C18" w14:textId="73868674" w:rsidR="00E26596" w:rsidRPr="002A5152" w:rsidRDefault="00523389" w:rsidP="000C2CCB">
            <w:pPr>
              <w:spacing w:line="360" w:lineRule="auto"/>
              <w:jc w:val="center"/>
              <w:rPr>
                <w:rFonts w:cs="Arial"/>
              </w:rPr>
            </w:pPr>
            <w:r w:rsidRPr="002A5152">
              <w:rPr>
                <w:rFonts w:cs="Arial"/>
              </w:rPr>
              <w:t>16/05/2024 a 13/</w:t>
            </w:r>
            <w:r w:rsidR="00375763" w:rsidRPr="002A5152">
              <w:rPr>
                <w:rFonts w:cs="Arial"/>
              </w:rPr>
              <w:t>06/2024</w:t>
            </w:r>
          </w:p>
        </w:tc>
        <w:tc>
          <w:tcPr>
            <w:tcW w:w="3118" w:type="dxa"/>
          </w:tcPr>
          <w:p w14:paraId="1CB54053" w14:textId="0F61F9DA" w:rsidR="00E26596" w:rsidRPr="002A5152" w:rsidRDefault="00E26596" w:rsidP="000C2CCB">
            <w:pPr>
              <w:spacing w:line="360" w:lineRule="auto"/>
              <w:jc w:val="center"/>
              <w:rPr>
                <w:rFonts w:cs="Arial"/>
              </w:rPr>
            </w:pPr>
            <w:r w:rsidRPr="002A5152">
              <w:rPr>
                <w:rFonts w:cs="Arial"/>
              </w:rPr>
              <w:t xml:space="preserve">P </w:t>
            </w:r>
            <w:r w:rsidR="00375763" w:rsidRPr="002A5152">
              <w:rPr>
                <w:rFonts w:cs="Arial"/>
              </w:rPr>
              <w:t>/ AT</w:t>
            </w:r>
          </w:p>
        </w:tc>
      </w:tr>
      <w:tr w:rsidR="00E26596" w:rsidRPr="002A5152" w14:paraId="4A8489AD" w14:textId="77777777" w:rsidTr="00802AD8">
        <w:trPr>
          <w:trHeight w:val="300"/>
        </w:trPr>
        <w:tc>
          <w:tcPr>
            <w:tcW w:w="3116" w:type="dxa"/>
          </w:tcPr>
          <w:p w14:paraId="7D79750E" w14:textId="68076986" w:rsidR="00E26596" w:rsidRPr="002A5152" w:rsidRDefault="00E26596" w:rsidP="000C2CCB">
            <w:pPr>
              <w:spacing w:line="360" w:lineRule="auto"/>
              <w:jc w:val="center"/>
              <w:rPr>
                <w:rFonts w:cs="Arial"/>
              </w:rPr>
            </w:pPr>
            <w:r w:rsidRPr="002A5152">
              <w:rPr>
                <w:rFonts w:cs="Arial"/>
              </w:rPr>
              <w:t>Felipe Domingues Nunes</w:t>
            </w:r>
          </w:p>
        </w:tc>
        <w:tc>
          <w:tcPr>
            <w:tcW w:w="3116" w:type="dxa"/>
          </w:tcPr>
          <w:p w14:paraId="378C9711" w14:textId="7EF1406E" w:rsidR="00E26596" w:rsidRPr="002A5152" w:rsidRDefault="00375763" w:rsidP="000C2CCB">
            <w:pPr>
              <w:spacing w:line="360" w:lineRule="auto"/>
              <w:jc w:val="center"/>
              <w:rPr>
                <w:rFonts w:cs="Arial"/>
              </w:rPr>
            </w:pPr>
            <w:r w:rsidRPr="002A5152">
              <w:rPr>
                <w:rFonts w:cs="Arial"/>
              </w:rPr>
              <w:t>16/05/2024 a 13/06/2024</w:t>
            </w:r>
          </w:p>
        </w:tc>
        <w:tc>
          <w:tcPr>
            <w:tcW w:w="3118" w:type="dxa"/>
          </w:tcPr>
          <w:p w14:paraId="278C401E" w14:textId="7F420937" w:rsidR="00E26596" w:rsidRPr="002A5152" w:rsidRDefault="00E26596" w:rsidP="000C2CCB">
            <w:pPr>
              <w:spacing w:line="360" w:lineRule="auto"/>
              <w:jc w:val="center"/>
              <w:rPr>
                <w:rFonts w:cs="Arial"/>
              </w:rPr>
            </w:pPr>
            <w:r w:rsidRPr="002A5152">
              <w:rPr>
                <w:rFonts w:cs="Arial"/>
              </w:rPr>
              <w:t>S / C / P</w:t>
            </w:r>
          </w:p>
        </w:tc>
      </w:tr>
      <w:tr w:rsidR="00E26596" w:rsidRPr="002A5152" w14:paraId="7DD8EBF9" w14:textId="77777777" w:rsidTr="00802AD8">
        <w:trPr>
          <w:trHeight w:val="300"/>
        </w:trPr>
        <w:tc>
          <w:tcPr>
            <w:tcW w:w="3116" w:type="dxa"/>
          </w:tcPr>
          <w:p w14:paraId="03B571F1" w14:textId="53B00F27" w:rsidR="00E26596" w:rsidRPr="002A5152" w:rsidRDefault="00E26596" w:rsidP="000C2CCB">
            <w:pPr>
              <w:spacing w:line="360" w:lineRule="auto"/>
              <w:jc w:val="center"/>
              <w:rPr>
                <w:rFonts w:cs="Arial"/>
              </w:rPr>
            </w:pPr>
            <w:r w:rsidRPr="002A5152">
              <w:rPr>
                <w:rFonts w:cs="Arial"/>
              </w:rPr>
              <w:t>Gabriel Oliveira de Santana</w:t>
            </w:r>
          </w:p>
        </w:tc>
        <w:tc>
          <w:tcPr>
            <w:tcW w:w="3116" w:type="dxa"/>
          </w:tcPr>
          <w:p w14:paraId="62E0D6C2" w14:textId="38896985" w:rsidR="00E26596" w:rsidRPr="002A5152" w:rsidRDefault="00375763" w:rsidP="000C2CCB">
            <w:pPr>
              <w:spacing w:line="360" w:lineRule="auto"/>
              <w:jc w:val="center"/>
              <w:rPr>
                <w:rFonts w:cs="Arial"/>
              </w:rPr>
            </w:pPr>
            <w:r w:rsidRPr="002A5152">
              <w:rPr>
                <w:rFonts w:cs="Arial"/>
              </w:rPr>
              <w:t>16/05/2024 a 13/06/2024</w:t>
            </w:r>
          </w:p>
        </w:tc>
        <w:tc>
          <w:tcPr>
            <w:tcW w:w="3118" w:type="dxa"/>
          </w:tcPr>
          <w:p w14:paraId="669BB0C2" w14:textId="4830CFFE" w:rsidR="00E26596" w:rsidRPr="002A5152" w:rsidRDefault="00E26596" w:rsidP="000C2CCB">
            <w:pPr>
              <w:spacing w:line="360" w:lineRule="auto"/>
              <w:jc w:val="center"/>
              <w:rPr>
                <w:rFonts w:cs="Arial"/>
              </w:rPr>
            </w:pPr>
            <w:r w:rsidRPr="002A5152">
              <w:rPr>
                <w:rFonts w:cs="Arial"/>
              </w:rPr>
              <w:t>APD / P</w:t>
            </w:r>
          </w:p>
        </w:tc>
      </w:tr>
      <w:tr w:rsidR="00E26596" w:rsidRPr="002A5152" w14:paraId="1624425E" w14:textId="77777777" w:rsidTr="00802AD8">
        <w:trPr>
          <w:trHeight w:val="300"/>
        </w:trPr>
        <w:tc>
          <w:tcPr>
            <w:tcW w:w="3116" w:type="dxa"/>
          </w:tcPr>
          <w:p w14:paraId="49DFF2D5" w14:textId="1483868F" w:rsidR="00E26596" w:rsidRPr="002A5152" w:rsidRDefault="00E26596" w:rsidP="000C2CCB">
            <w:pPr>
              <w:spacing w:line="360" w:lineRule="auto"/>
              <w:jc w:val="center"/>
              <w:rPr>
                <w:rFonts w:cs="Arial"/>
              </w:rPr>
            </w:pPr>
            <w:r w:rsidRPr="002A5152">
              <w:rPr>
                <w:rFonts w:cs="Arial"/>
              </w:rPr>
              <w:t>Matheus Fávero Amorim</w:t>
            </w:r>
          </w:p>
        </w:tc>
        <w:tc>
          <w:tcPr>
            <w:tcW w:w="3116" w:type="dxa"/>
          </w:tcPr>
          <w:p w14:paraId="2F739FC9" w14:textId="7C10D88D" w:rsidR="00E26596" w:rsidRPr="002A5152" w:rsidRDefault="00375763" w:rsidP="000C2CCB">
            <w:pPr>
              <w:spacing w:line="360" w:lineRule="auto"/>
              <w:jc w:val="center"/>
              <w:rPr>
                <w:rFonts w:cs="Arial"/>
              </w:rPr>
            </w:pPr>
            <w:r w:rsidRPr="002A5152">
              <w:rPr>
                <w:rFonts w:cs="Arial"/>
              </w:rPr>
              <w:t>16/05/2024 a 13/06/2024</w:t>
            </w:r>
          </w:p>
        </w:tc>
        <w:tc>
          <w:tcPr>
            <w:tcW w:w="3118" w:type="dxa"/>
          </w:tcPr>
          <w:p w14:paraId="01C5A3A9" w14:textId="216F6926" w:rsidR="00E26596" w:rsidRPr="002A5152" w:rsidRDefault="00E26596" w:rsidP="000C2CCB">
            <w:pPr>
              <w:spacing w:line="360" w:lineRule="auto"/>
              <w:jc w:val="center"/>
              <w:rPr>
                <w:rFonts w:cs="Arial"/>
              </w:rPr>
            </w:pPr>
            <w:r w:rsidRPr="002A5152">
              <w:rPr>
                <w:rFonts w:cs="Arial"/>
              </w:rPr>
              <w:t>C</w:t>
            </w:r>
            <w:r w:rsidR="00375763" w:rsidRPr="002A5152">
              <w:rPr>
                <w:rFonts w:cs="Arial"/>
              </w:rPr>
              <w:t xml:space="preserve"> / P</w:t>
            </w:r>
          </w:p>
        </w:tc>
      </w:tr>
      <w:tr w:rsidR="00E26596" w:rsidRPr="002A5152" w14:paraId="6ACFD55C" w14:textId="77777777" w:rsidTr="00802AD8">
        <w:trPr>
          <w:trHeight w:val="300"/>
        </w:trPr>
        <w:tc>
          <w:tcPr>
            <w:tcW w:w="3116" w:type="dxa"/>
          </w:tcPr>
          <w:p w14:paraId="28530155" w14:textId="7B1BD98E" w:rsidR="00E26596" w:rsidRPr="002A5152" w:rsidRDefault="00E26596" w:rsidP="000C2CCB">
            <w:pPr>
              <w:spacing w:line="360" w:lineRule="auto"/>
              <w:jc w:val="center"/>
              <w:rPr>
                <w:rFonts w:cs="Arial"/>
              </w:rPr>
            </w:pPr>
            <w:r w:rsidRPr="002A5152">
              <w:rPr>
                <w:rFonts w:cs="Arial"/>
              </w:rPr>
              <w:t>Matheus Oliveira da Silva</w:t>
            </w:r>
          </w:p>
        </w:tc>
        <w:tc>
          <w:tcPr>
            <w:tcW w:w="3116" w:type="dxa"/>
          </w:tcPr>
          <w:p w14:paraId="1366DD18" w14:textId="28FAC96C" w:rsidR="00E26596" w:rsidRPr="002A5152" w:rsidRDefault="00375763" w:rsidP="000C2CCB">
            <w:pPr>
              <w:spacing w:line="360" w:lineRule="auto"/>
              <w:jc w:val="center"/>
              <w:rPr>
                <w:rFonts w:cs="Arial"/>
              </w:rPr>
            </w:pPr>
            <w:r w:rsidRPr="002A5152">
              <w:rPr>
                <w:rFonts w:cs="Arial"/>
              </w:rPr>
              <w:t>16/05/2024 a 13/06/2024</w:t>
            </w:r>
          </w:p>
        </w:tc>
        <w:tc>
          <w:tcPr>
            <w:tcW w:w="3118" w:type="dxa"/>
          </w:tcPr>
          <w:p w14:paraId="6C3C9292" w14:textId="679E3436" w:rsidR="00E26596" w:rsidRPr="002A5152" w:rsidRDefault="00E26596" w:rsidP="000C2CCB">
            <w:pPr>
              <w:spacing w:line="360" w:lineRule="auto"/>
              <w:jc w:val="center"/>
              <w:rPr>
                <w:rFonts w:cs="Arial"/>
              </w:rPr>
            </w:pPr>
            <w:r w:rsidRPr="002A5152">
              <w:rPr>
                <w:rFonts w:cs="Arial"/>
              </w:rPr>
              <w:t>P / C</w:t>
            </w:r>
          </w:p>
        </w:tc>
      </w:tr>
    </w:tbl>
    <w:p w14:paraId="726B3564" w14:textId="77BDD153" w:rsidR="00821593" w:rsidRPr="002A5152" w:rsidRDefault="00802AD8" w:rsidP="000C2CCB">
      <w:pPr>
        <w:spacing w:line="360" w:lineRule="auto"/>
        <w:jc w:val="center"/>
        <w:rPr>
          <w:rFonts w:cs="Arial"/>
          <w:sz w:val="20"/>
        </w:rPr>
        <w:sectPr w:rsidR="00821593" w:rsidRPr="002A5152" w:rsidSect="00CF0531">
          <w:headerReference w:type="default" r:id="rId63"/>
          <w:footerReference w:type="default" r:id="rId64"/>
          <w:pgSz w:w="12240" w:h="15840" w:code="1"/>
          <w:pgMar w:top="1417" w:right="1440" w:bottom="1417" w:left="1440" w:header="720" w:footer="720" w:gutter="0"/>
          <w:cols w:space="720"/>
          <w:docGrid w:linePitch="326"/>
        </w:sectPr>
      </w:pPr>
      <w:r w:rsidRPr="002A5152">
        <w:rPr>
          <w:rFonts w:cs="Arial"/>
          <w:sz w:val="20"/>
        </w:rPr>
        <w:t>Fonte: Do próprio autor, 202</w:t>
      </w:r>
      <w:r w:rsidR="000F04C0" w:rsidRPr="002A5152">
        <w:rPr>
          <w:rFonts w:cs="Arial"/>
          <w:sz w:val="20"/>
        </w:rPr>
        <w:t>4</w:t>
      </w:r>
    </w:p>
    <w:p w14:paraId="3AA2FEA4" w14:textId="78BD84A8" w:rsidR="00A660B3" w:rsidRPr="002A5152" w:rsidRDefault="00A660B3">
      <w:pPr>
        <w:widowControl/>
        <w:autoSpaceDE/>
        <w:autoSpaceDN/>
        <w:spacing w:line="240" w:lineRule="auto"/>
        <w:rPr>
          <w:rFonts w:cs="Arial"/>
          <w:sz w:val="28"/>
          <w:szCs w:val="28"/>
        </w:rPr>
      </w:pPr>
    </w:p>
    <w:p w14:paraId="199725F5" w14:textId="48E05254" w:rsidR="00B9064A" w:rsidRPr="002A5152" w:rsidRDefault="00B9064A">
      <w:pPr>
        <w:widowControl/>
        <w:autoSpaceDE/>
        <w:autoSpaceDN/>
        <w:spacing w:line="240" w:lineRule="auto"/>
        <w:rPr>
          <w:rFonts w:cs="Arial"/>
          <w:sz w:val="28"/>
          <w:szCs w:val="28"/>
        </w:rPr>
      </w:pPr>
    </w:p>
    <w:p w14:paraId="60C33555" w14:textId="3BE1EF65" w:rsidR="00B9064A" w:rsidRPr="002A5152" w:rsidRDefault="00B9064A">
      <w:pPr>
        <w:widowControl/>
        <w:autoSpaceDE/>
        <w:autoSpaceDN/>
        <w:spacing w:line="240" w:lineRule="auto"/>
        <w:rPr>
          <w:rFonts w:cs="Arial"/>
          <w:sz w:val="28"/>
          <w:szCs w:val="28"/>
        </w:rPr>
      </w:pPr>
    </w:p>
    <w:p w14:paraId="65A9D6A6" w14:textId="3F9C79CB" w:rsidR="00B9064A" w:rsidRPr="002A5152" w:rsidRDefault="00B9064A">
      <w:pPr>
        <w:widowControl/>
        <w:autoSpaceDE/>
        <w:autoSpaceDN/>
        <w:spacing w:line="240" w:lineRule="auto"/>
        <w:rPr>
          <w:rFonts w:cs="Arial"/>
          <w:sz w:val="28"/>
          <w:szCs w:val="28"/>
        </w:rPr>
      </w:pPr>
    </w:p>
    <w:p w14:paraId="70F93244" w14:textId="230A4C85" w:rsidR="00B9064A" w:rsidRPr="002A5152" w:rsidRDefault="00B9064A">
      <w:pPr>
        <w:widowControl/>
        <w:autoSpaceDE/>
        <w:autoSpaceDN/>
        <w:spacing w:line="240" w:lineRule="auto"/>
        <w:rPr>
          <w:rFonts w:cs="Arial"/>
          <w:sz w:val="28"/>
          <w:szCs w:val="28"/>
        </w:rPr>
      </w:pPr>
    </w:p>
    <w:p w14:paraId="5D2660DB" w14:textId="245EA9E5" w:rsidR="00B9064A" w:rsidRPr="002A5152" w:rsidRDefault="00B9064A">
      <w:pPr>
        <w:widowControl/>
        <w:autoSpaceDE/>
        <w:autoSpaceDN/>
        <w:spacing w:line="240" w:lineRule="auto"/>
        <w:rPr>
          <w:rFonts w:cs="Arial"/>
          <w:sz w:val="28"/>
          <w:szCs w:val="28"/>
        </w:rPr>
      </w:pPr>
    </w:p>
    <w:p w14:paraId="5EA88517" w14:textId="0206A777" w:rsidR="00B9064A" w:rsidRPr="002A5152" w:rsidRDefault="00B9064A">
      <w:pPr>
        <w:widowControl/>
        <w:autoSpaceDE/>
        <w:autoSpaceDN/>
        <w:spacing w:line="240" w:lineRule="auto"/>
        <w:rPr>
          <w:rFonts w:cs="Arial"/>
          <w:sz w:val="28"/>
          <w:szCs w:val="28"/>
        </w:rPr>
      </w:pPr>
    </w:p>
    <w:p w14:paraId="5453271E" w14:textId="15108E28" w:rsidR="00B9064A" w:rsidRPr="002A5152" w:rsidRDefault="00B9064A">
      <w:pPr>
        <w:widowControl/>
        <w:autoSpaceDE/>
        <w:autoSpaceDN/>
        <w:spacing w:line="240" w:lineRule="auto"/>
        <w:rPr>
          <w:rFonts w:cs="Arial"/>
          <w:sz w:val="28"/>
          <w:szCs w:val="28"/>
        </w:rPr>
      </w:pPr>
    </w:p>
    <w:p w14:paraId="372A605C" w14:textId="6FBF7C5D" w:rsidR="00B9064A" w:rsidRPr="002A5152" w:rsidRDefault="00B9064A">
      <w:pPr>
        <w:widowControl/>
        <w:autoSpaceDE/>
        <w:autoSpaceDN/>
        <w:spacing w:line="240" w:lineRule="auto"/>
        <w:rPr>
          <w:rFonts w:cs="Arial"/>
          <w:sz w:val="28"/>
          <w:szCs w:val="28"/>
        </w:rPr>
      </w:pPr>
    </w:p>
    <w:p w14:paraId="2012FEE9" w14:textId="13CA05B1" w:rsidR="00B9064A" w:rsidRPr="002A5152" w:rsidRDefault="00B9064A">
      <w:pPr>
        <w:widowControl/>
        <w:autoSpaceDE/>
        <w:autoSpaceDN/>
        <w:spacing w:line="240" w:lineRule="auto"/>
        <w:rPr>
          <w:rFonts w:cs="Arial"/>
          <w:sz w:val="28"/>
          <w:szCs w:val="28"/>
        </w:rPr>
      </w:pPr>
    </w:p>
    <w:p w14:paraId="484910FF" w14:textId="361DDB3B" w:rsidR="00B9064A" w:rsidRPr="002A5152" w:rsidRDefault="00B9064A">
      <w:pPr>
        <w:widowControl/>
        <w:autoSpaceDE/>
        <w:autoSpaceDN/>
        <w:spacing w:line="240" w:lineRule="auto"/>
        <w:rPr>
          <w:rFonts w:cs="Arial"/>
          <w:sz w:val="28"/>
          <w:szCs w:val="28"/>
        </w:rPr>
      </w:pPr>
    </w:p>
    <w:p w14:paraId="3270430C" w14:textId="17C8EA52" w:rsidR="00B9064A" w:rsidRPr="002A5152" w:rsidRDefault="00B9064A">
      <w:pPr>
        <w:widowControl/>
        <w:autoSpaceDE/>
        <w:autoSpaceDN/>
        <w:spacing w:line="240" w:lineRule="auto"/>
        <w:rPr>
          <w:rFonts w:cs="Arial"/>
          <w:sz w:val="28"/>
          <w:szCs w:val="28"/>
        </w:rPr>
      </w:pPr>
    </w:p>
    <w:p w14:paraId="11D1FFCB" w14:textId="439E00AD" w:rsidR="00B9064A" w:rsidRPr="002A5152" w:rsidRDefault="00B9064A">
      <w:pPr>
        <w:widowControl/>
        <w:autoSpaceDE/>
        <w:autoSpaceDN/>
        <w:spacing w:line="240" w:lineRule="auto"/>
        <w:rPr>
          <w:rFonts w:cs="Arial"/>
          <w:sz w:val="28"/>
          <w:szCs w:val="28"/>
        </w:rPr>
      </w:pPr>
    </w:p>
    <w:p w14:paraId="1F8CC27E" w14:textId="760E26D9" w:rsidR="00B9064A" w:rsidRPr="002A5152" w:rsidRDefault="00B9064A">
      <w:pPr>
        <w:widowControl/>
        <w:autoSpaceDE/>
        <w:autoSpaceDN/>
        <w:spacing w:line="240" w:lineRule="auto"/>
        <w:rPr>
          <w:rFonts w:cs="Arial"/>
          <w:sz w:val="28"/>
          <w:szCs w:val="28"/>
        </w:rPr>
      </w:pPr>
    </w:p>
    <w:p w14:paraId="17F55330" w14:textId="398511C2" w:rsidR="00B9064A" w:rsidRPr="002A5152" w:rsidRDefault="00B9064A">
      <w:pPr>
        <w:widowControl/>
        <w:autoSpaceDE/>
        <w:autoSpaceDN/>
        <w:spacing w:line="240" w:lineRule="auto"/>
        <w:rPr>
          <w:rFonts w:cs="Arial"/>
          <w:sz w:val="28"/>
          <w:szCs w:val="28"/>
        </w:rPr>
      </w:pPr>
    </w:p>
    <w:p w14:paraId="41071798" w14:textId="4820ED12" w:rsidR="00B9064A" w:rsidRPr="002A5152" w:rsidRDefault="00B9064A">
      <w:pPr>
        <w:widowControl/>
        <w:autoSpaceDE/>
        <w:autoSpaceDN/>
        <w:spacing w:line="240" w:lineRule="auto"/>
        <w:rPr>
          <w:rFonts w:cs="Arial"/>
          <w:sz w:val="28"/>
          <w:szCs w:val="28"/>
        </w:rPr>
      </w:pPr>
    </w:p>
    <w:p w14:paraId="3233B6FD" w14:textId="04FFCD86" w:rsidR="00B9064A" w:rsidRPr="002A5152" w:rsidRDefault="00B9064A">
      <w:pPr>
        <w:widowControl/>
        <w:autoSpaceDE/>
        <w:autoSpaceDN/>
        <w:spacing w:line="240" w:lineRule="auto"/>
        <w:rPr>
          <w:rFonts w:cs="Arial"/>
          <w:sz w:val="28"/>
          <w:szCs w:val="28"/>
        </w:rPr>
      </w:pPr>
    </w:p>
    <w:p w14:paraId="647C3757" w14:textId="0C63DE26" w:rsidR="00B9064A" w:rsidRPr="002A5152" w:rsidRDefault="00B9064A">
      <w:pPr>
        <w:widowControl/>
        <w:autoSpaceDE/>
        <w:autoSpaceDN/>
        <w:spacing w:line="240" w:lineRule="auto"/>
        <w:rPr>
          <w:rFonts w:cs="Arial"/>
          <w:sz w:val="28"/>
          <w:szCs w:val="28"/>
        </w:rPr>
      </w:pPr>
    </w:p>
    <w:p w14:paraId="6E4E0D9A" w14:textId="77777777" w:rsidR="00B9064A" w:rsidRPr="002A5152" w:rsidRDefault="00B9064A">
      <w:pPr>
        <w:widowControl/>
        <w:autoSpaceDE/>
        <w:autoSpaceDN/>
        <w:spacing w:line="240" w:lineRule="auto"/>
        <w:rPr>
          <w:rFonts w:cs="Arial"/>
          <w:sz w:val="28"/>
          <w:szCs w:val="28"/>
        </w:rPr>
      </w:pPr>
    </w:p>
    <w:p w14:paraId="28D41280" w14:textId="6AD68958" w:rsidR="00B9064A" w:rsidRPr="002A5152" w:rsidRDefault="00B9064A">
      <w:pPr>
        <w:widowControl/>
        <w:autoSpaceDE/>
        <w:autoSpaceDN/>
        <w:spacing w:line="240" w:lineRule="auto"/>
        <w:rPr>
          <w:rFonts w:cs="Arial"/>
          <w:sz w:val="28"/>
          <w:szCs w:val="28"/>
        </w:rPr>
      </w:pPr>
    </w:p>
    <w:p w14:paraId="34A736B6" w14:textId="31491B8C" w:rsidR="00B9064A" w:rsidRPr="002A5152" w:rsidRDefault="008539BD" w:rsidP="00B9064A">
      <w:pPr>
        <w:widowControl/>
        <w:autoSpaceDE/>
        <w:autoSpaceDN/>
        <w:spacing w:line="240" w:lineRule="auto"/>
        <w:jc w:val="center"/>
        <w:rPr>
          <w:rFonts w:cs="Arial"/>
          <w:sz w:val="40"/>
          <w:szCs w:val="40"/>
        </w:rPr>
      </w:pPr>
      <w:r w:rsidRPr="002A5152">
        <w:rPr>
          <w:rFonts w:cs="Arial"/>
          <w:sz w:val="40"/>
          <w:szCs w:val="40"/>
        </w:rPr>
        <w:t xml:space="preserve">Parte III - </w:t>
      </w:r>
      <w:r w:rsidR="00B9064A" w:rsidRPr="002A5152">
        <w:rPr>
          <w:rFonts w:cs="Arial"/>
          <w:sz w:val="40"/>
          <w:szCs w:val="40"/>
        </w:rPr>
        <w:t>Rubrica de Avaliação</w:t>
      </w:r>
    </w:p>
    <w:p w14:paraId="3CAE6317" w14:textId="15DF097A" w:rsidR="00B9064A" w:rsidRPr="002A5152" w:rsidRDefault="00B9064A">
      <w:pPr>
        <w:widowControl/>
        <w:autoSpaceDE/>
        <w:autoSpaceDN/>
        <w:spacing w:line="240" w:lineRule="auto"/>
        <w:rPr>
          <w:rFonts w:cs="Arial"/>
          <w:szCs w:val="24"/>
        </w:rPr>
      </w:pPr>
      <w:r w:rsidRPr="002A5152">
        <w:rPr>
          <w:rFonts w:cs="Arial"/>
          <w:szCs w:val="24"/>
        </w:rPr>
        <w:br w:type="page"/>
      </w:r>
    </w:p>
    <w:p w14:paraId="287B4751" w14:textId="192B0434" w:rsidR="005209E6" w:rsidRPr="002A5152" w:rsidRDefault="005209E6">
      <w:pPr>
        <w:widowControl/>
        <w:autoSpaceDE/>
        <w:autoSpaceDN/>
        <w:spacing w:line="240" w:lineRule="auto"/>
        <w:rPr>
          <w:rFonts w:cs="Arial"/>
          <w:b/>
          <w:sz w:val="28"/>
          <w:szCs w:val="28"/>
        </w:rPr>
      </w:pPr>
      <w:r w:rsidRPr="002A5152">
        <w:rPr>
          <w:rFonts w:cs="Arial"/>
          <w:b/>
          <w:sz w:val="28"/>
          <w:szCs w:val="28"/>
        </w:rPr>
        <w:lastRenderedPageBreak/>
        <w:t>Entregas Parciais</w:t>
      </w:r>
    </w:p>
    <w:p w14:paraId="6B930588" w14:textId="617FD277" w:rsidR="005209E6" w:rsidRPr="002A5152" w:rsidRDefault="005209E6">
      <w:pPr>
        <w:widowControl/>
        <w:autoSpaceDE/>
        <w:autoSpaceDN/>
        <w:spacing w:line="240" w:lineRule="auto"/>
        <w:rPr>
          <w:rFonts w:cs="Arial"/>
          <w:szCs w:val="24"/>
        </w:rPr>
      </w:pPr>
    </w:p>
    <w:p w14:paraId="1FC8345B" w14:textId="17EBB2F7" w:rsidR="00AA305A" w:rsidRPr="002A5152" w:rsidRDefault="00AA305A" w:rsidP="49AF51CF">
      <w:pPr>
        <w:widowControl/>
        <w:autoSpaceDE/>
        <w:autoSpaceDN/>
        <w:spacing w:before="120" w:line="360" w:lineRule="auto"/>
        <w:jc w:val="both"/>
        <w:rPr>
          <w:rFonts w:cs="Arial"/>
        </w:rPr>
      </w:pPr>
      <w:r w:rsidRPr="002A5152">
        <w:rPr>
          <w:rFonts w:cs="Arial"/>
        </w:rPr>
        <w:t xml:space="preserve">Para cada item (linha) da tabela, será atribuído ao estudante os conceitos e pontuação </w:t>
      </w:r>
      <w:r w:rsidR="00DF17B2" w:rsidRPr="002A5152">
        <w:rPr>
          <w:rFonts w:cs="Arial"/>
        </w:rPr>
        <w:t xml:space="preserve">(entre parênteses) </w:t>
      </w:r>
      <w:r w:rsidRPr="002A5152">
        <w:rPr>
          <w:rFonts w:cs="Arial"/>
        </w:rPr>
        <w:t xml:space="preserve">definidos na linha de título. </w:t>
      </w:r>
    </w:p>
    <w:p w14:paraId="7FBA0E6C" w14:textId="77777777" w:rsidR="00AA305A" w:rsidRPr="002A5152" w:rsidRDefault="00AA305A">
      <w:pPr>
        <w:widowControl/>
        <w:autoSpaceDE/>
        <w:autoSpaceDN/>
        <w:spacing w:line="240" w:lineRule="auto"/>
        <w:rPr>
          <w:rFonts w:cs="Arial"/>
          <w:szCs w:val="24"/>
        </w:rPr>
      </w:pPr>
    </w:p>
    <w:p w14:paraId="1C2C2F6B" w14:textId="4A37C3F0" w:rsidR="00985AA5" w:rsidRPr="002A5152" w:rsidRDefault="00985AA5" w:rsidP="00985AA5">
      <w:pPr>
        <w:pStyle w:val="Legenda"/>
        <w:keepNext/>
        <w:jc w:val="center"/>
        <w:rPr>
          <w:rFonts w:cs="Arial"/>
        </w:rPr>
      </w:pPr>
      <w:bookmarkStart w:id="130" w:name="_Toc106704266"/>
      <w:bookmarkStart w:id="131" w:name="_Toc106704499"/>
      <w:bookmarkStart w:id="132" w:name="_Toc106706783"/>
      <w:bookmarkStart w:id="133" w:name="_Toc169196571"/>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16</w:t>
      </w:r>
      <w:r w:rsidR="00933156" w:rsidRPr="002A5152">
        <w:rPr>
          <w:rFonts w:cs="Arial"/>
        </w:rPr>
        <w:fldChar w:fldCharType="end"/>
      </w:r>
      <w:r w:rsidRPr="002A5152">
        <w:rPr>
          <w:rFonts w:cs="Arial"/>
        </w:rPr>
        <w:t xml:space="preserve"> Rubrica para </w:t>
      </w:r>
      <w:r w:rsidR="008C496D" w:rsidRPr="002A5152">
        <w:rPr>
          <w:rFonts w:cs="Arial"/>
        </w:rPr>
        <w:t>avaliação individual d</w:t>
      </w:r>
      <w:r w:rsidRPr="002A5152">
        <w:rPr>
          <w:rFonts w:cs="Arial"/>
        </w:rPr>
        <w:t>a entrega parcial</w:t>
      </w:r>
      <w:bookmarkEnd w:id="130"/>
      <w:bookmarkEnd w:id="131"/>
      <w:bookmarkEnd w:id="132"/>
      <w:bookmarkEnd w:id="133"/>
    </w:p>
    <w:tbl>
      <w:tblPr>
        <w:tblStyle w:val="Tabelacomgrade"/>
        <w:tblW w:w="0" w:type="auto"/>
        <w:tblLook w:val="04A0" w:firstRow="1" w:lastRow="0" w:firstColumn="1" w:lastColumn="0" w:noHBand="0" w:noVBand="1"/>
      </w:tblPr>
      <w:tblGrid>
        <w:gridCol w:w="2337"/>
        <w:gridCol w:w="2337"/>
        <w:gridCol w:w="2338"/>
        <w:gridCol w:w="2338"/>
      </w:tblGrid>
      <w:tr w:rsidR="00367205" w:rsidRPr="002A5152" w14:paraId="6BD85C23" w14:textId="77777777" w:rsidTr="49AF51CF">
        <w:trPr>
          <w:cantSplit/>
          <w:tblHeader/>
        </w:trPr>
        <w:tc>
          <w:tcPr>
            <w:tcW w:w="9350" w:type="dxa"/>
            <w:gridSpan w:val="4"/>
            <w:shd w:val="clear" w:color="auto" w:fill="AEAAAA" w:themeFill="background2" w:themeFillShade="BF"/>
          </w:tcPr>
          <w:p w14:paraId="7EED2CB0" w14:textId="51CCB8D1" w:rsidR="00367205" w:rsidRPr="002A5152" w:rsidRDefault="00367205" w:rsidP="00B9064A">
            <w:pPr>
              <w:widowControl/>
              <w:autoSpaceDE/>
              <w:autoSpaceDN/>
              <w:spacing w:line="240" w:lineRule="auto"/>
              <w:jc w:val="center"/>
              <w:rPr>
                <w:rFonts w:cs="Arial"/>
                <w:szCs w:val="24"/>
              </w:rPr>
            </w:pPr>
            <w:r w:rsidRPr="002A5152">
              <w:rPr>
                <w:rFonts w:cs="Arial"/>
                <w:szCs w:val="24"/>
              </w:rPr>
              <w:t>Entrega</w:t>
            </w:r>
            <w:r w:rsidR="005D6C85" w:rsidRPr="002A5152">
              <w:rPr>
                <w:rFonts w:cs="Arial"/>
                <w:szCs w:val="24"/>
              </w:rPr>
              <w:t>l</w:t>
            </w:r>
            <w:r w:rsidRPr="002A5152">
              <w:rPr>
                <w:rFonts w:cs="Arial"/>
                <w:szCs w:val="24"/>
              </w:rPr>
              <w:t xml:space="preserve"> Parcia</w:t>
            </w:r>
            <w:r w:rsidR="005D6C85" w:rsidRPr="002A5152">
              <w:rPr>
                <w:rFonts w:cs="Arial"/>
                <w:szCs w:val="24"/>
              </w:rPr>
              <w:t>l</w:t>
            </w:r>
            <w:r w:rsidR="00985AA5" w:rsidRPr="002A5152">
              <w:rPr>
                <w:rFonts w:cs="Arial"/>
                <w:szCs w:val="24"/>
              </w:rPr>
              <w:t xml:space="preserve"> para Cada Estudante</w:t>
            </w:r>
          </w:p>
        </w:tc>
      </w:tr>
      <w:tr w:rsidR="001E6548" w:rsidRPr="002A5152" w14:paraId="6E57928B" w14:textId="77777777" w:rsidTr="49AF51CF">
        <w:trPr>
          <w:cantSplit/>
          <w:tblHeader/>
        </w:trPr>
        <w:tc>
          <w:tcPr>
            <w:tcW w:w="2337" w:type="dxa"/>
            <w:shd w:val="clear" w:color="auto" w:fill="AEAAAA" w:themeFill="background2" w:themeFillShade="BF"/>
          </w:tcPr>
          <w:p w14:paraId="073A737E" w14:textId="2C0F186D" w:rsidR="001E6548" w:rsidRPr="002A5152" w:rsidRDefault="001E6548" w:rsidP="00B9064A">
            <w:pPr>
              <w:widowControl/>
              <w:autoSpaceDE/>
              <w:autoSpaceDN/>
              <w:spacing w:line="240" w:lineRule="auto"/>
              <w:jc w:val="center"/>
              <w:rPr>
                <w:rFonts w:cs="Arial"/>
                <w:szCs w:val="24"/>
              </w:rPr>
            </w:pPr>
            <w:r w:rsidRPr="002A5152">
              <w:rPr>
                <w:rFonts w:cs="Arial"/>
                <w:szCs w:val="24"/>
              </w:rPr>
              <w:t>Item Avaliado</w:t>
            </w:r>
          </w:p>
        </w:tc>
        <w:tc>
          <w:tcPr>
            <w:tcW w:w="2337" w:type="dxa"/>
            <w:shd w:val="clear" w:color="auto" w:fill="AEAAAA" w:themeFill="background2" w:themeFillShade="BF"/>
          </w:tcPr>
          <w:p w14:paraId="686D5401" w14:textId="51542993" w:rsidR="001E6548" w:rsidRPr="002A5152" w:rsidRDefault="005188D2" w:rsidP="49AF51CF">
            <w:pPr>
              <w:widowControl/>
              <w:autoSpaceDE/>
              <w:autoSpaceDN/>
              <w:spacing w:line="240" w:lineRule="auto"/>
              <w:jc w:val="center"/>
              <w:rPr>
                <w:rFonts w:cs="Arial"/>
              </w:rPr>
            </w:pPr>
            <w:r w:rsidRPr="002A5152">
              <w:rPr>
                <w:rFonts w:cs="Arial"/>
              </w:rPr>
              <w:t>Excelente</w:t>
            </w:r>
            <w:r w:rsidR="00DF17B2" w:rsidRPr="002A5152">
              <w:rPr>
                <w:rFonts w:cs="Arial"/>
              </w:rPr>
              <w:t xml:space="preserve"> (</w:t>
            </w:r>
            <w:r w:rsidR="0346DCD1" w:rsidRPr="002A5152">
              <w:rPr>
                <w:rFonts w:cs="Arial"/>
              </w:rPr>
              <w:t>2,0</w:t>
            </w:r>
            <w:r w:rsidR="008539BD" w:rsidRPr="002A5152">
              <w:rPr>
                <w:rFonts w:cs="Arial"/>
              </w:rPr>
              <w:t>)</w:t>
            </w:r>
          </w:p>
        </w:tc>
        <w:tc>
          <w:tcPr>
            <w:tcW w:w="2338" w:type="dxa"/>
            <w:shd w:val="clear" w:color="auto" w:fill="AEAAAA" w:themeFill="background2" w:themeFillShade="BF"/>
          </w:tcPr>
          <w:p w14:paraId="453CA326" w14:textId="649D611A" w:rsidR="001E6548" w:rsidRPr="002A5152" w:rsidRDefault="77405E4B" w:rsidP="49AF51CF">
            <w:pPr>
              <w:widowControl/>
              <w:autoSpaceDE/>
              <w:autoSpaceDN/>
              <w:spacing w:line="240" w:lineRule="auto"/>
              <w:jc w:val="center"/>
              <w:rPr>
                <w:rFonts w:cs="Arial"/>
              </w:rPr>
            </w:pPr>
            <w:r w:rsidRPr="002A5152">
              <w:rPr>
                <w:rFonts w:cs="Arial"/>
              </w:rPr>
              <w:t>Regular</w:t>
            </w:r>
            <w:r w:rsidR="00DF17B2" w:rsidRPr="002A5152">
              <w:rPr>
                <w:rFonts w:cs="Arial"/>
              </w:rPr>
              <w:t xml:space="preserve"> (</w:t>
            </w:r>
            <w:r w:rsidR="4B3F68A9" w:rsidRPr="002A5152">
              <w:rPr>
                <w:rFonts w:cs="Arial"/>
              </w:rPr>
              <w:t>1</w:t>
            </w:r>
            <w:r w:rsidR="0E1FD193" w:rsidRPr="002A5152">
              <w:rPr>
                <w:rFonts w:cs="Arial"/>
              </w:rPr>
              <w:t>,</w:t>
            </w:r>
            <w:r w:rsidR="5DE23670" w:rsidRPr="002A5152">
              <w:rPr>
                <w:rFonts w:cs="Arial"/>
              </w:rPr>
              <w:t>0</w:t>
            </w:r>
            <w:r w:rsidR="008539BD" w:rsidRPr="002A5152">
              <w:rPr>
                <w:rFonts w:cs="Arial"/>
              </w:rPr>
              <w:t>)</w:t>
            </w:r>
          </w:p>
        </w:tc>
        <w:tc>
          <w:tcPr>
            <w:tcW w:w="2338" w:type="dxa"/>
            <w:shd w:val="clear" w:color="auto" w:fill="AEAAAA" w:themeFill="background2" w:themeFillShade="BF"/>
          </w:tcPr>
          <w:p w14:paraId="424BBB27" w14:textId="74F7F9FD" w:rsidR="001E6548" w:rsidRPr="002A5152" w:rsidRDefault="005188D2" w:rsidP="49AF51CF">
            <w:pPr>
              <w:widowControl/>
              <w:autoSpaceDE/>
              <w:autoSpaceDN/>
              <w:spacing w:line="240" w:lineRule="auto"/>
              <w:jc w:val="center"/>
              <w:rPr>
                <w:rFonts w:cs="Arial"/>
              </w:rPr>
            </w:pPr>
            <w:r w:rsidRPr="002A5152">
              <w:rPr>
                <w:rFonts w:cs="Arial"/>
              </w:rPr>
              <w:t>Ruim</w:t>
            </w:r>
            <w:r w:rsidR="008539BD" w:rsidRPr="002A5152">
              <w:rPr>
                <w:rFonts w:cs="Arial"/>
              </w:rPr>
              <w:t xml:space="preserve"> (0)</w:t>
            </w:r>
          </w:p>
        </w:tc>
      </w:tr>
      <w:tr w:rsidR="001E6548" w:rsidRPr="002A5152" w14:paraId="3E495B1E" w14:textId="77777777" w:rsidTr="49AF51CF">
        <w:trPr>
          <w:cantSplit/>
        </w:trPr>
        <w:tc>
          <w:tcPr>
            <w:tcW w:w="2337" w:type="dxa"/>
          </w:tcPr>
          <w:p w14:paraId="309DD45C" w14:textId="005F214A" w:rsidR="001E6548" w:rsidRPr="002A5152" w:rsidRDefault="001E6548" w:rsidP="00B9064A">
            <w:pPr>
              <w:widowControl/>
              <w:autoSpaceDE/>
              <w:autoSpaceDN/>
              <w:spacing w:line="240" w:lineRule="auto"/>
              <w:jc w:val="center"/>
              <w:rPr>
                <w:rFonts w:cs="Arial"/>
                <w:szCs w:val="24"/>
              </w:rPr>
            </w:pPr>
            <w:r w:rsidRPr="002A5152">
              <w:rPr>
                <w:rFonts w:cs="Arial"/>
                <w:szCs w:val="24"/>
              </w:rPr>
              <w:t xml:space="preserve">Pontualidade </w:t>
            </w:r>
            <w:r w:rsidR="00905D91" w:rsidRPr="002A5152">
              <w:rPr>
                <w:rFonts w:cs="Arial"/>
                <w:szCs w:val="24"/>
              </w:rPr>
              <w:t>e Completude d</w:t>
            </w:r>
            <w:r w:rsidRPr="002A5152">
              <w:rPr>
                <w:rFonts w:cs="Arial"/>
                <w:szCs w:val="24"/>
              </w:rPr>
              <w:t>a</w:t>
            </w:r>
            <w:r w:rsidR="008539BD" w:rsidRPr="002A5152">
              <w:rPr>
                <w:rFonts w:cs="Arial"/>
                <w:szCs w:val="24"/>
              </w:rPr>
              <w:t xml:space="preserve"> Tarefa</w:t>
            </w:r>
          </w:p>
        </w:tc>
        <w:tc>
          <w:tcPr>
            <w:tcW w:w="2337" w:type="dxa"/>
          </w:tcPr>
          <w:p w14:paraId="31E89C9F" w14:textId="5D0337F7" w:rsidR="001E6548" w:rsidRPr="002A5152" w:rsidRDefault="001E6548" w:rsidP="00B9064A">
            <w:pPr>
              <w:widowControl/>
              <w:autoSpaceDE/>
              <w:autoSpaceDN/>
              <w:spacing w:line="240" w:lineRule="auto"/>
              <w:jc w:val="center"/>
              <w:rPr>
                <w:rFonts w:cs="Arial"/>
                <w:szCs w:val="24"/>
              </w:rPr>
            </w:pPr>
            <w:r w:rsidRPr="002A5152">
              <w:rPr>
                <w:rFonts w:cs="Arial"/>
                <w:szCs w:val="24"/>
              </w:rPr>
              <w:t>A equipe entregou</w:t>
            </w:r>
            <w:r w:rsidR="005209E6" w:rsidRPr="002A5152">
              <w:rPr>
                <w:rFonts w:cs="Arial"/>
                <w:szCs w:val="24"/>
              </w:rPr>
              <w:t xml:space="preserve"> a tarefa no prazo</w:t>
            </w:r>
            <w:r w:rsidR="00905D91" w:rsidRPr="002A5152">
              <w:rPr>
                <w:rFonts w:cs="Arial"/>
                <w:szCs w:val="24"/>
              </w:rPr>
              <w:t xml:space="preserve"> e completa.</w:t>
            </w:r>
          </w:p>
        </w:tc>
        <w:tc>
          <w:tcPr>
            <w:tcW w:w="2338" w:type="dxa"/>
          </w:tcPr>
          <w:p w14:paraId="43CD5960" w14:textId="2D93646E" w:rsidR="001E6548" w:rsidRPr="002A5152" w:rsidRDefault="005209E6" w:rsidP="00B9064A">
            <w:pPr>
              <w:widowControl/>
              <w:autoSpaceDE/>
              <w:autoSpaceDN/>
              <w:spacing w:line="240" w:lineRule="auto"/>
              <w:jc w:val="center"/>
              <w:rPr>
                <w:rFonts w:cs="Arial"/>
                <w:szCs w:val="24"/>
              </w:rPr>
            </w:pPr>
            <w:r w:rsidRPr="002A5152">
              <w:rPr>
                <w:rFonts w:cs="Arial"/>
                <w:szCs w:val="24"/>
              </w:rPr>
              <w:t>A equipe entregou a tarefa incompleta</w:t>
            </w:r>
          </w:p>
        </w:tc>
        <w:tc>
          <w:tcPr>
            <w:tcW w:w="2338" w:type="dxa"/>
          </w:tcPr>
          <w:p w14:paraId="37EA9B02" w14:textId="598F4298" w:rsidR="001E6548" w:rsidRPr="002A5152" w:rsidRDefault="005209E6" w:rsidP="00B9064A">
            <w:pPr>
              <w:widowControl/>
              <w:autoSpaceDE/>
              <w:autoSpaceDN/>
              <w:spacing w:line="240" w:lineRule="auto"/>
              <w:jc w:val="center"/>
              <w:rPr>
                <w:rFonts w:cs="Arial"/>
                <w:szCs w:val="24"/>
              </w:rPr>
            </w:pPr>
            <w:r w:rsidRPr="002A5152">
              <w:rPr>
                <w:rFonts w:cs="Arial"/>
                <w:szCs w:val="24"/>
              </w:rPr>
              <w:t>A equipe não entregou a tarefa no prazo</w:t>
            </w:r>
          </w:p>
        </w:tc>
      </w:tr>
      <w:tr w:rsidR="49AF51CF" w:rsidRPr="002A5152" w14:paraId="72781B68" w14:textId="77777777" w:rsidTr="49AF51CF">
        <w:trPr>
          <w:cantSplit/>
          <w:trHeight w:val="300"/>
        </w:trPr>
        <w:tc>
          <w:tcPr>
            <w:tcW w:w="2337" w:type="dxa"/>
          </w:tcPr>
          <w:p w14:paraId="4F4B5283" w14:textId="0A2C8689" w:rsidR="797E9EB4" w:rsidRPr="002A5152" w:rsidRDefault="797E9EB4" w:rsidP="49AF51CF">
            <w:pPr>
              <w:spacing w:line="240" w:lineRule="auto"/>
              <w:jc w:val="center"/>
              <w:rPr>
                <w:rFonts w:cs="Arial"/>
              </w:rPr>
            </w:pPr>
            <w:r w:rsidRPr="002A5152">
              <w:rPr>
                <w:rFonts w:cs="Arial"/>
              </w:rPr>
              <w:t>Propor um projeto que atenda a problemas reais.</w:t>
            </w:r>
          </w:p>
        </w:tc>
        <w:tc>
          <w:tcPr>
            <w:tcW w:w="2337" w:type="dxa"/>
          </w:tcPr>
          <w:p w14:paraId="40FBB407" w14:textId="104AB2AD" w:rsidR="67533FCC" w:rsidRPr="002A5152" w:rsidRDefault="67533FCC" w:rsidP="49AF51CF">
            <w:pPr>
              <w:spacing w:line="240" w:lineRule="auto"/>
              <w:jc w:val="center"/>
              <w:rPr>
                <w:rFonts w:cs="Arial"/>
                <w:sz w:val="22"/>
                <w:szCs w:val="22"/>
              </w:rPr>
            </w:pPr>
            <w:r w:rsidRPr="002A5152">
              <w:rPr>
                <w:rFonts w:cs="Arial"/>
                <w:sz w:val="22"/>
                <w:szCs w:val="22"/>
              </w:rPr>
              <w:t>A solução proposta atende plenamente este item.</w:t>
            </w:r>
          </w:p>
        </w:tc>
        <w:tc>
          <w:tcPr>
            <w:tcW w:w="2338" w:type="dxa"/>
          </w:tcPr>
          <w:p w14:paraId="6D76DAB4" w14:textId="4FF7D397" w:rsidR="46A5B265" w:rsidRPr="002A5152" w:rsidRDefault="46A5B265" w:rsidP="49AF51CF">
            <w:pPr>
              <w:spacing w:line="240" w:lineRule="auto"/>
              <w:jc w:val="center"/>
              <w:rPr>
                <w:rFonts w:cs="Arial"/>
                <w:sz w:val="22"/>
                <w:szCs w:val="22"/>
              </w:rPr>
            </w:pPr>
            <w:r w:rsidRPr="002A5152">
              <w:rPr>
                <w:rFonts w:cs="Arial"/>
                <w:sz w:val="22"/>
                <w:szCs w:val="22"/>
              </w:rPr>
              <w:t>A solução proposta atende parcialmente este item.</w:t>
            </w:r>
          </w:p>
        </w:tc>
        <w:tc>
          <w:tcPr>
            <w:tcW w:w="2338" w:type="dxa"/>
          </w:tcPr>
          <w:p w14:paraId="1ACC15CB" w14:textId="25F94268" w:rsidR="46A5B265" w:rsidRPr="002A5152" w:rsidRDefault="46A5B265" w:rsidP="49AF51CF">
            <w:pPr>
              <w:widowControl/>
              <w:spacing w:line="240" w:lineRule="auto"/>
              <w:rPr>
                <w:rFonts w:cs="Arial"/>
                <w:sz w:val="22"/>
                <w:szCs w:val="22"/>
              </w:rPr>
            </w:pPr>
            <w:r w:rsidRPr="002A5152">
              <w:rPr>
                <w:rFonts w:cs="Arial"/>
                <w:sz w:val="22"/>
                <w:szCs w:val="22"/>
              </w:rPr>
              <w:t>Não houve solução proposta.</w:t>
            </w:r>
          </w:p>
          <w:p w14:paraId="56F435CE" w14:textId="0D5430EF" w:rsidR="49AF51CF" w:rsidRPr="002A5152" w:rsidRDefault="49AF51CF" w:rsidP="49AF51CF">
            <w:pPr>
              <w:spacing w:line="240" w:lineRule="auto"/>
              <w:jc w:val="center"/>
              <w:rPr>
                <w:rFonts w:cs="Arial"/>
              </w:rPr>
            </w:pPr>
          </w:p>
        </w:tc>
      </w:tr>
    </w:tbl>
    <w:p w14:paraId="64C43593" w14:textId="6BD1AABA" w:rsidR="49AF51CF" w:rsidRPr="002A5152" w:rsidRDefault="49AF51CF">
      <w:pPr>
        <w:rPr>
          <w:rFonts w:cs="Arial"/>
        </w:rPr>
      </w:pPr>
    </w:p>
    <w:p w14:paraId="5EE94E91" w14:textId="77777777" w:rsidR="009C6119" w:rsidRPr="002A5152" w:rsidRDefault="009C6119" w:rsidP="009C6119">
      <w:pPr>
        <w:jc w:val="center"/>
        <w:rPr>
          <w:rFonts w:cs="Arial"/>
          <w:sz w:val="20"/>
        </w:rPr>
      </w:pPr>
      <w:r w:rsidRPr="002A5152">
        <w:rPr>
          <w:rFonts w:cs="Arial"/>
          <w:sz w:val="20"/>
        </w:rPr>
        <w:t>Fonte: a autora</w:t>
      </w:r>
    </w:p>
    <w:p w14:paraId="12B62897" w14:textId="713FDBA7" w:rsidR="00DD1AE4" w:rsidRPr="002A5152" w:rsidRDefault="00DD1AE4" w:rsidP="49AF51CF">
      <w:pPr>
        <w:widowControl/>
        <w:autoSpaceDE/>
        <w:autoSpaceDN/>
        <w:spacing w:line="240" w:lineRule="auto"/>
        <w:jc w:val="center"/>
        <w:rPr>
          <w:rFonts w:cs="Arial"/>
        </w:rPr>
      </w:pPr>
    </w:p>
    <w:p w14:paraId="60B7EA12" w14:textId="3D277CE5" w:rsidR="006C32DF" w:rsidRPr="002A5152" w:rsidRDefault="006C32DF" w:rsidP="006C32DF">
      <w:pPr>
        <w:pStyle w:val="Legenda"/>
        <w:keepNext/>
        <w:jc w:val="center"/>
        <w:rPr>
          <w:rFonts w:cs="Arial"/>
        </w:rPr>
      </w:pPr>
      <w:r w:rsidRPr="002A5152">
        <w:rPr>
          <w:rFonts w:cs="Arial"/>
        </w:rPr>
        <w:t>Quadro 17 Rubrica para avaliação em grupo da entrega parcial</w:t>
      </w:r>
    </w:p>
    <w:tbl>
      <w:tblPr>
        <w:tblStyle w:val="Tabelacomgrade"/>
        <w:tblW w:w="0" w:type="auto"/>
        <w:tblLook w:val="04A0" w:firstRow="1" w:lastRow="0" w:firstColumn="1" w:lastColumn="0" w:noHBand="0" w:noVBand="1"/>
      </w:tblPr>
      <w:tblGrid>
        <w:gridCol w:w="1873"/>
        <w:gridCol w:w="2076"/>
        <w:gridCol w:w="1840"/>
        <w:gridCol w:w="1840"/>
        <w:gridCol w:w="1721"/>
      </w:tblGrid>
      <w:tr w:rsidR="49AF51CF" w:rsidRPr="002A5152" w14:paraId="77C9DC03" w14:textId="77777777" w:rsidTr="49AF51CF">
        <w:trPr>
          <w:trHeight w:val="300"/>
        </w:trPr>
        <w:tc>
          <w:tcPr>
            <w:tcW w:w="9353" w:type="dxa"/>
            <w:gridSpan w:val="5"/>
            <w:shd w:val="clear" w:color="auto" w:fill="AEAAAA" w:themeFill="background2" w:themeFillShade="BF"/>
          </w:tcPr>
          <w:p w14:paraId="4D9B754B" w14:textId="5184521E" w:rsidR="49AF51CF" w:rsidRPr="002A5152" w:rsidRDefault="49AF51CF" w:rsidP="49AF51CF">
            <w:pPr>
              <w:widowControl/>
              <w:spacing w:line="240" w:lineRule="auto"/>
              <w:jc w:val="center"/>
              <w:rPr>
                <w:rFonts w:cs="Arial"/>
                <w:sz w:val="22"/>
                <w:szCs w:val="22"/>
              </w:rPr>
            </w:pPr>
            <w:r w:rsidRPr="002A5152">
              <w:rPr>
                <w:rFonts w:cs="Arial"/>
                <w:sz w:val="22"/>
                <w:szCs w:val="22"/>
              </w:rPr>
              <w:t>Avaliação em Grupo</w:t>
            </w:r>
          </w:p>
        </w:tc>
      </w:tr>
      <w:tr w:rsidR="49AF51CF" w:rsidRPr="002A5152" w14:paraId="2F3C2948" w14:textId="77777777" w:rsidTr="49AF51CF">
        <w:trPr>
          <w:trHeight w:val="300"/>
        </w:trPr>
        <w:tc>
          <w:tcPr>
            <w:tcW w:w="1881" w:type="dxa"/>
            <w:shd w:val="clear" w:color="auto" w:fill="AEAAAA" w:themeFill="background2" w:themeFillShade="BF"/>
          </w:tcPr>
          <w:p w14:paraId="4F802EA7" w14:textId="6DFA9B7A" w:rsidR="49AF51CF" w:rsidRPr="002A5152" w:rsidRDefault="49AF51CF" w:rsidP="49AF51CF">
            <w:pPr>
              <w:widowControl/>
              <w:spacing w:line="240" w:lineRule="auto"/>
              <w:jc w:val="center"/>
              <w:rPr>
                <w:rFonts w:cs="Arial"/>
                <w:sz w:val="22"/>
                <w:szCs w:val="22"/>
              </w:rPr>
            </w:pPr>
            <w:r w:rsidRPr="002A5152">
              <w:rPr>
                <w:rFonts w:cs="Arial"/>
                <w:sz w:val="22"/>
                <w:szCs w:val="22"/>
              </w:rPr>
              <w:t>Competência Avaliada</w:t>
            </w:r>
          </w:p>
        </w:tc>
        <w:tc>
          <w:tcPr>
            <w:tcW w:w="2083" w:type="dxa"/>
            <w:shd w:val="clear" w:color="auto" w:fill="AEAAAA" w:themeFill="background2" w:themeFillShade="BF"/>
          </w:tcPr>
          <w:p w14:paraId="02BE4528" w14:textId="3A1759F4" w:rsidR="49AF51CF" w:rsidRPr="002A5152" w:rsidRDefault="49AF51CF" w:rsidP="49AF51CF">
            <w:pPr>
              <w:widowControl/>
              <w:spacing w:line="240" w:lineRule="auto"/>
              <w:jc w:val="center"/>
              <w:rPr>
                <w:rFonts w:cs="Arial"/>
                <w:sz w:val="22"/>
                <w:szCs w:val="22"/>
              </w:rPr>
            </w:pPr>
            <w:r w:rsidRPr="002A5152">
              <w:rPr>
                <w:rFonts w:cs="Arial"/>
                <w:sz w:val="22"/>
                <w:szCs w:val="22"/>
              </w:rPr>
              <w:t>Excelente (</w:t>
            </w:r>
            <w:r w:rsidR="7DCD5BD2" w:rsidRPr="002A5152">
              <w:rPr>
                <w:rFonts w:cs="Arial"/>
                <w:sz w:val="22"/>
                <w:szCs w:val="22"/>
              </w:rPr>
              <w:t>6,0</w:t>
            </w:r>
            <w:r w:rsidRPr="002A5152">
              <w:rPr>
                <w:rFonts w:cs="Arial"/>
                <w:sz w:val="22"/>
                <w:szCs w:val="22"/>
              </w:rPr>
              <w:t>)</w:t>
            </w:r>
          </w:p>
        </w:tc>
        <w:tc>
          <w:tcPr>
            <w:tcW w:w="1843" w:type="dxa"/>
            <w:shd w:val="clear" w:color="auto" w:fill="AEAAAA" w:themeFill="background2" w:themeFillShade="BF"/>
          </w:tcPr>
          <w:p w14:paraId="242A036D" w14:textId="350E2A01" w:rsidR="49AF51CF" w:rsidRPr="002A5152" w:rsidRDefault="49AF51CF" w:rsidP="49AF51CF">
            <w:pPr>
              <w:widowControl/>
              <w:spacing w:line="240" w:lineRule="auto"/>
              <w:jc w:val="center"/>
              <w:rPr>
                <w:rFonts w:cs="Arial"/>
                <w:sz w:val="22"/>
                <w:szCs w:val="22"/>
              </w:rPr>
            </w:pPr>
            <w:r w:rsidRPr="002A5152">
              <w:rPr>
                <w:rFonts w:cs="Arial"/>
                <w:sz w:val="22"/>
                <w:szCs w:val="22"/>
              </w:rPr>
              <w:t>Bom (</w:t>
            </w:r>
            <w:r w:rsidR="0F558BE0" w:rsidRPr="002A5152">
              <w:rPr>
                <w:rFonts w:cs="Arial"/>
                <w:sz w:val="22"/>
                <w:szCs w:val="22"/>
              </w:rPr>
              <w:t>4</w:t>
            </w:r>
            <w:r w:rsidRPr="002A5152">
              <w:rPr>
                <w:rFonts w:cs="Arial"/>
                <w:sz w:val="22"/>
                <w:szCs w:val="22"/>
              </w:rPr>
              <w:t>,0)</w:t>
            </w:r>
          </w:p>
        </w:tc>
        <w:tc>
          <w:tcPr>
            <w:tcW w:w="1843" w:type="dxa"/>
            <w:shd w:val="clear" w:color="auto" w:fill="AEAAAA" w:themeFill="background2" w:themeFillShade="BF"/>
          </w:tcPr>
          <w:p w14:paraId="680B71A8" w14:textId="46D351D6" w:rsidR="49AF51CF" w:rsidRPr="002A5152" w:rsidRDefault="49AF51CF" w:rsidP="49AF51CF">
            <w:pPr>
              <w:widowControl/>
              <w:spacing w:line="240" w:lineRule="auto"/>
              <w:jc w:val="center"/>
              <w:rPr>
                <w:rFonts w:cs="Arial"/>
                <w:sz w:val="22"/>
                <w:szCs w:val="22"/>
              </w:rPr>
            </w:pPr>
            <w:r w:rsidRPr="002A5152">
              <w:rPr>
                <w:rFonts w:cs="Arial"/>
                <w:sz w:val="22"/>
                <w:szCs w:val="22"/>
              </w:rPr>
              <w:t>Regular (</w:t>
            </w:r>
            <w:r w:rsidR="11FFE5F6" w:rsidRPr="002A5152">
              <w:rPr>
                <w:rFonts w:cs="Arial"/>
                <w:sz w:val="22"/>
                <w:szCs w:val="22"/>
              </w:rPr>
              <w:t>2</w:t>
            </w:r>
            <w:r w:rsidRPr="002A5152">
              <w:rPr>
                <w:rFonts w:cs="Arial"/>
                <w:sz w:val="22"/>
                <w:szCs w:val="22"/>
              </w:rPr>
              <w:t>,0)</w:t>
            </w:r>
          </w:p>
        </w:tc>
        <w:tc>
          <w:tcPr>
            <w:tcW w:w="1703" w:type="dxa"/>
            <w:shd w:val="clear" w:color="auto" w:fill="AEAAAA" w:themeFill="background2" w:themeFillShade="BF"/>
          </w:tcPr>
          <w:p w14:paraId="4D951079" w14:textId="028514E2" w:rsidR="49AF51CF" w:rsidRPr="002A5152" w:rsidRDefault="49AF51CF" w:rsidP="49AF51CF">
            <w:pPr>
              <w:widowControl/>
              <w:spacing w:line="240" w:lineRule="auto"/>
              <w:jc w:val="center"/>
              <w:rPr>
                <w:rFonts w:cs="Arial"/>
                <w:sz w:val="22"/>
                <w:szCs w:val="22"/>
              </w:rPr>
            </w:pPr>
            <w:r w:rsidRPr="002A5152">
              <w:rPr>
                <w:rFonts w:cs="Arial"/>
                <w:sz w:val="22"/>
                <w:szCs w:val="22"/>
              </w:rPr>
              <w:t>Ruim (0)</w:t>
            </w:r>
          </w:p>
        </w:tc>
      </w:tr>
      <w:tr w:rsidR="49AF51CF" w:rsidRPr="002A5152" w14:paraId="3C18D849" w14:textId="77777777" w:rsidTr="49AF51CF">
        <w:trPr>
          <w:trHeight w:val="300"/>
        </w:trPr>
        <w:tc>
          <w:tcPr>
            <w:tcW w:w="1881" w:type="dxa"/>
          </w:tcPr>
          <w:p w14:paraId="238999B2" w14:textId="1D89B25C" w:rsidR="49AF51CF" w:rsidRPr="002A5152" w:rsidRDefault="49AF51CF" w:rsidP="49AF51CF">
            <w:pPr>
              <w:widowControl/>
              <w:spacing w:line="240" w:lineRule="auto"/>
              <w:jc w:val="center"/>
              <w:rPr>
                <w:rFonts w:cs="Arial"/>
                <w:sz w:val="22"/>
                <w:szCs w:val="22"/>
              </w:rPr>
            </w:pPr>
            <w:r w:rsidRPr="002A5152">
              <w:rPr>
                <w:rFonts w:cs="Arial"/>
                <w:color w:val="000000" w:themeColor="text1"/>
                <w:sz w:val="22"/>
                <w:szCs w:val="22"/>
              </w:rPr>
              <w:t>Documentar o processo de levantamento e especificação de requisitos de software aplicando</w:t>
            </w:r>
            <w:r w:rsidRPr="002A5152">
              <w:rPr>
                <w:rFonts w:cs="Arial"/>
              </w:rPr>
              <w:br/>
            </w:r>
            <w:r w:rsidRPr="002A5152">
              <w:rPr>
                <w:rFonts w:cs="Arial"/>
                <w:color w:val="000000" w:themeColor="text1"/>
                <w:sz w:val="22"/>
                <w:szCs w:val="22"/>
              </w:rPr>
              <w:t>conhecimento apropriado de teorias, modelos e técnicas, observando as necessidades dos</w:t>
            </w:r>
            <w:r w:rsidRPr="002A5152">
              <w:rPr>
                <w:rFonts w:cs="Arial"/>
              </w:rPr>
              <w:br/>
            </w:r>
            <w:r w:rsidRPr="002A5152">
              <w:rPr>
                <w:rFonts w:cs="Arial"/>
                <w:color w:val="000000" w:themeColor="text1"/>
                <w:sz w:val="22"/>
                <w:szCs w:val="22"/>
              </w:rPr>
              <w:t>projetos.</w:t>
            </w:r>
          </w:p>
        </w:tc>
        <w:tc>
          <w:tcPr>
            <w:tcW w:w="2083" w:type="dxa"/>
          </w:tcPr>
          <w:p w14:paraId="0C54D0B4" w14:textId="77777777" w:rsidR="49AF51CF" w:rsidRPr="002A5152" w:rsidRDefault="49AF51CF" w:rsidP="49AF51CF">
            <w:pPr>
              <w:widowControl/>
              <w:spacing w:line="240" w:lineRule="auto"/>
              <w:jc w:val="center"/>
              <w:rPr>
                <w:rFonts w:cs="Arial"/>
                <w:sz w:val="22"/>
                <w:szCs w:val="22"/>
              </w:rPr>
            </w:pPr>
            <w:r w:rsidRPr="002A5152">
              <w:rPr>
                <w:rFonts w:cs="Arial"/>
                <w:sz w:val="22"/>
                <w:szCs w:val="22"/>
              </w:rPr>
              <w:t xml:space="preserve">A equipe </w:t>
            </w:r>
            <w:r w:rsidRPr="002A5152">
              <w:rPr>
                <w:rFonts w:cs="Arial"/>
                <w:color w:val="000000" w:themeColor="text1"/>
                <w:sz w:val="22"/>
                <w:szCs w:val="22"/>
              </w:rPr>
              <w:t>aplicou</w:t>
            </w:r>
            <w:r w:rsidRPr="002A5152">
              <w:rPr>
                <w:rFonts w:cs="Arial"/>
              </w:rPr>
              <w:br/>
            </w:r>
            <w:r w:rsidRPr="002A5152">
              <w:rPr>
                <w:rFonts w:cs="Arial"/>
                <w:color w:val="000000" w:themeColor="text1"/>
                <w:sz w:val="22"/>
                <w:szCs w:val="22"/>
              </w:rPr>
              <w:t>adequadamente as teorias, os modelos e as técnicas, para o problema proposto</w:t>
            </w:r>
            <w:r w:rsidRPr="002A5152">
              <w:rPr>
                <w:rFonts w:cs="Arial"/>
                <w:sz w:val="22"/>
                <w:szCs w:val="22"/>
              </w:rPr>
              <w:t xml:space="preserve">. </w:t>
            </w:r>
          </w:p>
          <w:p w14:paraId="30EDDB67" w14:textId="77777777" w:rsidR="49AF51CF" w:rsidRPr="002A5152" w:rsidRDefault="49AF51CF" w:rsidP="49AF51CF">
            <w:pPr>
              <w:widowControl/>
              <w:spacing w:line="240" w:lineRule="auto"/>
              <w:jc w:val="center"/>
              <w:rPr>
                <w:rFonts w:cs="Arial"/>
                <w:b/>
                <w:bCs/>
                <w:sz w:val="22"/>
                <w:szCs w:val="22"/>
              </w:rPr>
            </w:pPr>
            <w:r w:rsidRPr="002A5152">
              <w:rPr>
                <w:rFonts w:cs="Arial"/>
                <w:b/>
                <w:bCs/>
                <w:sz w:val="22"/>
                <w:szCs w:val="22"/>
              </w:rPr>
              <w:t xml:space="preserve">E </w:t>
            </w:r>
          </w:p>
          <w:p w14:paraId="11881318" w14:textId="1E54EF3E" w:rsidR="49AF51CF" w:rsidRPr="002A5152" w:rsidRDefault="49AF51CF" w:rsidP="49AF51CF">
            <w:pPr>
              <w:widowControl/>
              <w:spacing w:line="240" w:lineRule="auto"/>
              <w:jc w:val="center"/>
              <w:rPr>
                <w:rFonts w:cs="Arial"/>
                <w:sz w:val="22"/>
                <w:szCs w:val="22"/>
              </w:rPr>
            </w:pPr>
            <w:r w:rsidRPr="002A5152">
              <w:rPr>
                <w:rFonts w:cs="Arial"/>
                <w:sz w:val="22"/>
                <w:szCs w:val="22"/>
              </w:rPr>
              <w:t>A equipe entregou a documentação solicitada completamente preenchida e correta.</w:t>
            </w:r>
          </w:p>
        </w:tc>
        <w:tc>
          <w:tcPr>
            <w:tcW w:w="1843" w:type="dxa"/>
          </w:tcPr>
          <w:p w14:paraId="124FC018" w14:textId="3099D83E" w:rsidR="49AF51CF" w:rsidRPr="002A5152" w:rsidRDefault="49AF51CF" w:rsidP="49AF51CF">
            <w:pPr>
              <w:widowControl/>
              <w:spacing w:line="240" w:lineRule="auto"/>
              <w:jc w:val="center"/>
              <w:rPr>
                <w:rFonts w:cs="Arial"/>
                <w:sz w:val="22"/>
                <w:szCs w:val="22"/>
              </w:rPr>
            </w:pPr>
            <w:r w:rsidRPr="002A5152">
              <w:rPr>
                <w:rFonts w:cs="Arial"/>
                <w:sz w:val="22"/>
                <w:szCs w:val="22"/>
              </w:rPr>
              <w:t xml:space="preserve">A equipe entregou </w:t>
            </w:r>
            <w:r w:rsidR="006C32DF" w:rsidRPr="002A5152">
              <w:rPr>
                <w:rFonts w:cs="Arial"/>
                <w:sz w:val="22"/>
                <w:szCs w:val="22"/>
              </w:rPr>
              <w:t>a documentação,</w:t>
            </w:r>
            <w:r w:rsidRPr="002A5152">
              <w:rPr>
                <w:rFonts w:cs="Arial"/>
                <w:sz w:val="22"/>
                <w:szCs w:val="22"/>
              </w:rPr>
              <w:t xml:space="preserve"> porém houve algumas falhas na</w:t>
            </w:r>
            <w:r w:rsidRPr="002A5152">
              <w:rPr>
                <w:rFonts w:cs="Arial"/>
                <w:color w:val="000000" w:themeColor="text1"/>
                <w:sz w:val="22"/>
                <w:szCs w:val="22"/>
              </w:rPr>
              <w:t>s teorias, nos modelos ou nas técnicas, aplicados ao problema proposto</w:t>
            </w:r>
            <w:r w:rsidRPr="002A5152">
              <w:rPr>
                <w:rFonts w:cs="Arial"/>
                <w:sz w:val="22"/>
                <w:szCs w:val="22"/>
              </w:rPr>
              <w:t>.</w:t>
            </w:r>
          </w:p>
          <w:p w14:paraId="520146F7" w14:textId="77777777" w:rsidR="49AF51CF" w:rsidRPr="002A5152" w:rsidRDefault="49AF51CF" w:rsidP="49AF51CF">
            <w:pPr>
              <w:widowControl/>
              <w:spacing w:line="240" w:lineRule="auto"/>
              <w:jc w:val="center"/>
              <w:rPr>
                <w:rFonts w:cs="Arial"/>
                <w:b/>
                <w:bCs/>
                <w:sz w:val="22"/>
                <w:szCs w:val="22"/>
              </w:rPr>
            </w:pPr>
            <w:r w:rsidRPr="002A5152">
              <w:rPr>
                <w:rFonts w:cs="Arial"/>
                <w:b/>
                <w:bCs/>
                <w:sz w:val="22"/>
                <w:szCs w:val="22"/>
              </w:rPr>
              <w:t>OU</w:t>
            </w:r>
          </w:p>
          <w:p w14:paraId="158DB5A2" w14:textId="22BE4EBE" w:rsidR="49AF51CF" w:rsidRPr="002A5152" w:rsidRDefault="49AF51CF" w:rsidP="49AF51CF">
            <w:pPr>
              <w:widowControl/>
              <w:spacing w:line="240" w:lineRule="auto"/>
              <w:jc w:val="center"/>
              <w:rPr>
                <w:rFonts w:cs="Arial"/>
                <w:sz w:val="22"/>
                <w:szCs w:val="22"/>
              </w:rPr>
            </w:pPr>
            <w:r w:rsidRPr="002A5152">
              <w:rPr>
                <w:rFonts w:cs="Arial"/>
                <w:sz w:val="22"/>
                <w:szCs w:val="22"/>
              </w:rPr>
              <w:t>A equipe deixou de preencher poucos itens da documentação proposta</w:t>
            </w:r>
          </w:p>
        </w:tc>
        <w:tc>
          <w:tcPr>
            <w:tcW w:w="1843" w:type="dxa"/>
          </w:tcPr>
          <w:p w14:paraId="61E76F75" w14:textId="2554BA74" w:rsidR="49AF51CF" w:rsidRPr="002A5152" w:rsidRDefault="49AF51CF" w:rsidP="49AF51CF">
            <w:pPr>
              <w:widowControl/>
              <w:spacing w:line="240" w:lineRule="auto"/>
              <w:jc w:val="center"/>
              <w:rPr>
                <w:rFonts w:cs="Arial"/>
                <w:sz w:val="22"/>
                <w:szCs w:val="22"/>
              </w:rPr>
            </w:pPr>
            <w:r w:rsidRPr="002A5152">
              <w:rPr>
                <w:rFonts w:cs="Arial"/>
                <w:sz w:val="22"/>
                <w:szCs w:val="22"/>
              </w:rPr>
              <w:t xml:space="preserve">A equipe entregou </w:t>
            </w:r>
            <w:r w:rsidR="006C32DF" w:rsidRPr="002A5152">
              <w:rPr>
                <w:rFonts w:cs="Arial"/>
                <w:sz w:val="22"/>
                <w:szCs w:val="22"/>
              </w:rPr>
              <w:t>a documentação,</w:t>
            </w:r>
            <w:r w:rsidRPr="002A5152">
              <w:rPr>
                <w:rFonts w:cs="Arial"/>
                <w:sz w:val="22"/>
                <w:szCs w:val="22"/>
              </w:rPr>
              <w:t xml:space="preserve"> porém houve várias falhas n</w:t>
            </w:r>
            <w:r w:rsidRPr="002A5152">
              <w:rPr>
                <w:rFonts w:cs="Arial"/>
                <w:color w:val="000000" w:themeColor="text1"/>
                <w:sz w:val="22"/>
                <w:szCs w:val="22"/>
              </w:rPr>
              <w:t>as teorias, modelos ou técnicas, aplicados ao problema proposto</w:t>
            </w:r>
            <w:r w:rsidRPr="002A5152">
              <w:rPr>
                <w:rFonts w:cs="Arial"/>
                <w:sz w:val="22"/>
                <w:szCs w:val="22"/>
              </w:rPr>
              <w:t>.</w:t>
            </w:r>
          </w:p>
          <w:p w14:paraId="337F5A74" w14:textId="77777777" w:rsidR="49AF51CF" w:rsidRPr="002A5152" w:rsidRDefault="49AF51CF" w:rsidP="49AF51CF">
            <w:pPr>
              <w:widowControl/>
              <w:spacing w:line="240" w:lineRule="auto"/>
              <w:jc w:val="center"/>
              <w:rPr>
                <w:rFonts w:cs="Arial"/>
                <w:b/>
                <w:bCs/>
                <w:sz w:val="22"/>
                <w:szCs w:val="22"/>
              </w:rPr>
            </w:pPr>
            <w:r w:rsidRPr="002A5152">
              <w:rPr>
                <w:rFonts w:cs="Arial"/>
                <w:b/>
                <w:bCs/>
                <w:sz w:val="22"/>
                <w:szCs w:val="22"/>
              </w:rPr>
              <w:t>OU</w:t>
            </w:r>
          </w:p>
          <w:p w14:paraId="5D27EED0" w14:textId="2E93AA7F" w:rsidR="49AF51CF" w:rsidRPr="002A5152" w:rsidRDefault="49AF51CF" w:rsidP="49AF51CF">
            <w:pPr>
              <w:widowControl/>
              <w:spacing w:line="240" w:lineRule="auto"/>
              <w:jc w:val="center"/>
              <w:rPr>
                <w:rFonts w:cs="Arial"/>
                <w:sz w:val="22"/>
                <w:szCs w:val="22"/>
              </w:rPr>
            </w:pPr>
            <w:r w:rsidRPr="002A5152">
              <w:rPr>
                <w:rFonts w:cs="Arial"/>
                <w:sz w:val="22"/>
                <w:szCs w:val="22"/>
              </w:rPr>
              <w:t>A equipe deixou de preencher vários itens da documentação proposta</w:t>
            </w:r>
          </w:p>
        </w:tc>
        <w:tc>
          <w:tcPr>
            <w:tcW w:w="1703" w:type="dxa"/>
          </w:tcPr>
          <w:p w14:paraId="32E24D1D" w14:textId="0BCC1E1B" w:rsidR="49AF51CF" w:rsidRPr="002A5152" w:rsidRDefault="49AF51CF" w:rsidP="49AF51CF">
            <w:pPr>
              <w:widowControl/>
              <w:spacing w:line="240" w:lineRule="auto"/>
              <w:jc w:val="center"/>
              <w:rPr>
                <w:rFonts w:cs="Arial"/>
                <w:sz w:val="22"/>
                <w:szCs w:val="22"/>
              </w:rPr>
            </w:pPr>
            <w:r w:rsidRPr="002A5152">
              <w:rPr>
                <w:rFonts w:cs="Arial"/>
                <w:sz w:val="22"/>
                <w:szCs w:val="22"/>
              </w:rPr>
              <w:t>A equipe não realizou a entrega final da documentação.</w:t>
            </w:r>
          </w:p>
        </w:tc>
      </w:tr>
    </w:tbl>
    <w:p w14:paraId="236B0C9D" w14:textId="5BDDAED8" w:rsidR="49AF51CF" w:rsidRPr="002A5152" w:rsidRDefault="49AF51CF" w:rsidP="49AF51CF">
      <w:pPr>
        <w:widowControl/>
        <w:spacing w:line="240" w:lineRule="auto"/>
        <w:jc w:val="center"/>
        <w:rPr>
          <w:rFonts w:cs="Arial"/>
        </w:rPr>
      </w:pPr>
    </w:p>
    <w:p w14:paraId="0F69E5AD" w14:textId="77777777" w:rsidR="006C32DF" w:rsidRPr="002A5152" w:rsidRDefault="006C32DF">
      <w:pPr>
        <w:widowControl/>
        <w:autoSpaceDE/>
        <w:autoSpaceDN/>
        <w:spacing w:line="240" w:lineRule="auto"/>
        <w:rPr>
          <w:rFonts w:cs="Arial"/>
          <w:b/>
          <w:sz w:val="28"/>
          <w:szCs w:val="28"/>
        </w:rPr>
      </w:pPr>
      <w:r w:rsidRPr="002A5152">
        <w:rPr>
          <w:rFonts w:cs="Arial"/>
          <w:b/>
          <w:sz w:val="28"/>
          <w:szCs w:val="28"/>
        </w:rPr>
        <w:br w:type="page"/>
      </w:r>
    </w:p>
    <w:p w14:paraId="39DA9BB7" w14:textId="3E81AA2A" w:rsidR="00DD1AE4" w:rsidRPr="002A5152" w:rsidRDefault="00DD1AE4" w:rsidP="00DD1AE4">
      <w:pPr>
        <w:widowControl/>
        <w:autoSpaceDE/>
        <w:autoSpaceDN/>
        <w:spacing w:line="240" w:lineRule="auto"/>
        <w:rPr>
          <w:rFonts w:cs="Arial"/>
          <w:b/>
          <w:sz w:val="28"/>
          <w:szCs w:val="28"/>
        </w:rPr>
      </w:pPr>
      <w:r w:rsidRPr="002A5152">
        <w:rPr>
          <w:rFonts w:cs="Arial"/>
          <w:b/>
          <w:sz w:val="28"/>
          <w:szCs w:val="28"/>
        </w:rPr>
        <w:lastRenderedPageBreak/>
        <w:t>Entrega Final</w:t>
      </w:r>
    </w:p>
    <w:p w14:paraId="2AB29E84" w14:textId="77777777" w:rsidR="006B08E1" w:rsidRPr="002A5152" w:rsidRDefault="006B08E1" w:rsidP="00DD1AE4">
      <w:pPr>
        <w:widowControl/>
        <w:autoSpaceDE/>
        <w:autoSpaceDN/>
        <w:spacing w:line="240" w:lineRule="auto"/>
        <w:rPr>
          <w:rFonts w:cs="Arial"/>
          <w:szCs w:val="24"/>
        </w:rPr>
      </w:pPr>
    </w:p>
    <w:p w14:paraId="718D6AC7" w14:textId="73A85202" w:rsidR="005F699B" w:rsidRPr="002A5152" w:rsidRDefault="005F699B" w:rsidP="00DD1AE4">
      <w:pPr>
        <w:widowControl/>
        <w:autoSpaceDE/>
        <w:autoSpaceDN/>
        <w:spacing w:line="240" w:lineRule="auto"/>
        <w:rPr>
          <w:rFonts w:cs="Arial"/>
          <w:b/>
          <w:szCs w:val="24"/>
        </w:rPr>
      </w:pPr>
      <w:r w:rsidRPr="002A5152">
        <w:rPr>
          <w:rFonts w:cs="Arial"/>
          <w:b/>
          <w:szCs w:val="24"/>
        </w:rPr>
        <w:t>Avaliação em Grupo</w:t>
      </w:r>
    </w:p>
    <w:p w14:paraId="28AD459F" w14:textId="7C14704B" w:rsidR="00DD1AE4" w:rsidRPr="002A5152" w:rsidRDefault="00DD1AE4" w:rsidP="00DD1AE4">
      <w:pPr>
        <w:widowControl/>
        <w:autoSpaceDE/>
        <w:autoSpaceDN/>
        <w:spacing w:line="240" w:lineRule="auto"/>
        <w:rPr>
          <w:rFonts w:cs="Arial"/>
          <w:szCs w:val="24"/>
        </w:rPr>
      </w:pPr>
    </w:p>
    <w:p w14:paraId="3724F278" w14:textId="1AD24E50" w:rsidR="00AA305A" w:rsidRPr="002A5152" w:rsidRDefault="00AA305A" w:rsidP="00AA305A">
      <w:pPr>
        <w:widowControl/>
        <w:autoSpaceDE/>
        <w:autoSpaceDN/>
        <w:spacing w:before="120" w:line="360" w:lineRule="auto"/>
        <w:jc w:val="both"/>
        <w:rPr>
          <w:rFonts w:cs="Arial"/>
          <w:szCs w:val="24"/>
        </w:rPr>
      </w:pPr>
      <w:r w:rsidRPr="002A5152">
        <w:rPr>
          <w:rFonts w:cs="Arial"/>
          <w:szCs w:val="24"/>
        </w:rPr>
        <w:t>Para cada item (linha) da tabela, será atribuído ao grupo os conceitos e pontuação definidos na linha de título.</w:t>
      </w:r>
    </w:p>
    <w:p w14:paraId="31BA142E" w14:textId="761D1333" w:rsidR="008C496D" w:rsidRPr="002A5152" w:rsidRDefault="008C496D" w:rsidP="008C496D">
      <w:pPr>
        <w:pStyle w:val="Legenda"/>
        <w:keepNext/>
        <w:jc w:val="center"/>
        <w:rPr>
          <w:rFonts w:cs="Arial"/>
        </w:rPr>
      </w:pPr>
      <w:bookmarkStart w:id="134" w:name="_Toc106704267"/>
      <w:bookmarkStart w:id="135" w:name="_Toc106704500"/>
      <w:bookmarkStart w:id="136" w:name="_Toc106706784"/>
      <w:bookmarkStart w:id="137" w:name="_Toc169196572"/>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17</w:t>
      </w:r>
      <w:r w:rsidR="00933156" w:rsidRPr="002A5152">
        <w:rPr>
          <w:rFonts w:cs="Arial"/>
        </w:rPr>
        <w:fldChar w:fldCharType="end"/>
      </w:r>
      <w:r w:rsidRPr="002A5152">
        <w:rPr>
          <w:rFonts w:cs="Arial"/>
        </w:rPr>
        <w:t xml:space="preserve"> Rubrica da avaliação em grupo da solução proposta</w:t>
      </w:r>
      <w:bookmarkEnd w:id="134"/>
      <w:bookmarkEnd w:id="135"/>
      <w:bookmarkEnd w:id="136"/>
      <w:bookmarkEnd w:id="137"/>
    </w:p>
    <w:tbl>
      <w:tblPr>
        <w:tblStyle w:val="Tabelacomgrade"/>
        <w:tblW w:w="9353" w:type="dxa"/>
        <w:tblLayout w:type="fixed"/>
        <w:tblLook w:val="04A0" w:firstRow="1" w:lastRow="0" w:firstColumn="1" w:lastColumn="0" w:noHBand="0" w:noVBand="1"/>
      </w:tblPr>
      <w:tblGrid>
        <w:gridCol w:w="1980"/>
        <w:gridCol w:w="1984"/>
        <w:gridCol w:w="1843"/>
        <w:gridCol w:w="1843"/>
        <w:gridCol w:w="1703"/>
      </w:tblGrid>
      <w:tr w:rsidR="00BB2EAF" w:rsidRPr="002A5152" w14:paraId="0917A71E" w14:textId="77777777" w:rsidTr="49AF51CF">
        <w:trPr>
          <w:cantSplit/>
          <w:tblHeader/>
        </w:trPr>
        <w:tc>
          <w:tcPr>
            <w:tcW w:w="9353" w:type="dxa"/>
            <w:gridSpan w:val="5"/>
            <w:shd w:val="clear" w:color="auto" w:fill="AEAAAA" w:themeFill="background2" w:themeFillShade="BF"/>
          </w:tcPr>
          <w:p w14:paraId="3A19C141" w14:textId="77777777" w:rsidR="00BB2EAF" w:rsidRPr="002A5152" w:rsidRDefault="00BB2EAF">
            <w:pPr>
              <w:widowControl/>
              <w:autoSpaceDE/>
              <w:autoSpaceDN/>
              <w:spacing w:line="240" w:lineRule="auto"/>
              <w:jc w:val="center"/>
              <w:rPr>
                <w:rFonts w:cs="Arial"/>
                <w:sz w:val="22"/>
                <w:szCs w:val="22"/>
              </w:rPr>
            </w:pPr>
            <w:r w:rsidRPr="002A5152">
              <w:rPr>
                <w:rFonts w:cs="Arial"/>
                <w:sz w:val="22"/>
                <w:szCs w:val="22"/>
              </w:rPr>
              <w:t>Avaliação em Grupo</w:t>
            </w:r>
          </w:p>
        </w:tc>
      </w:tr>
      <w:tr w:rsidR="00F852B4" w:rsidRPr="002A5152" w14:paraId="70E49C48" w14:textId="77777777" w:rsidTr="49AF51CF">
        <w:trPr>
          <w:cantSplit/>
          <w:tblHeader/>
        </w:trPr>
        <w:tc>
          <w:tcPr>
            <w:tcW w:w="1980" w:type="dxa"/>
            <w:shd w:val="clear" w:color="auto" w:fill="AEAAAA" w:themeFill="background2" w:themeFillShade="BF"/>
          </w:tcPr>
          <w:p w14:paraId="6B72EED5" w14:textId="77777777" w:rsidR="00BB2EAF" w:rsidRPr="002A5152" w:rsidRDefault="00BB2EAF">
            <w:pPr>
              <w:widowControl/>
              <w:autoSpaceDE/>
              <w:autoSpaceDN/>
              <w:spacing w:line="240" w:lineRule="auto"/>
              <w:jc w:val="center"/>
              <w:rPr>
                <w:rFonts w:cs="Arial"/>
                <w:sz w:val="22"/>
                <w:szCs w:val="22"/>
              </w:rPr>
            </w:pPr>
            <w:r w:rsidRPr="002A5152">
              <w:rPr>
                <w:rFonts w:cs="Arial"/>
                <w:sz w:val="22"/>
                <w:szCs w:val="22"/>
              </w:rPr>
              <w:t>Competência Avaliada</w:t>
            </w:r>
          </w:p>
        </w:tc>
        <w:tc>
          <w:tcPr>
            <w:tcW w:w="1984" w:type="dxa"/>
            <w:shd w:val="clear" w:color="auto" w:fill="AEAAAA" w:themeFill="background2" w:themeFillShade="BF"/>
          </w:tcPr>
          <w:p w14:paraId="33413F6A" w14:textId="7F93B419" w:rsidR="00BB2EAF" w:rsidRPr="002A5152" w:rsidRDefault="42229CA8">
            <w:pPr>
              <w:widowControl/>
              <w:autoSpaceDE/>
              <w:autoSpaceDN/>
              <w:spacing w:line="240" w:lineRule="auto"/>
              <w:jc w:val="center"/>
              <w:rPr>
                <w:rFonts w:cs="Arial"/>
                <w:sz w:val="22"/>
                <w:szCs w:val="22"/>
              </w:rPr>
            </w:pPr>
            <w:r w:rsidRPr="002A5152">
              <w:rPr>
                <w:rFonts w:cs="Arial"/>
                <w:sz w:val="22"/>
                <w:szCs w:val="22"/>
              </w:rPr>
              <w:t>Excelente (</w:t>
            </w:r>
            <w:r w:rsidR="3CF1DD58" w:rsidRPr="002A5152">
              <w:rPr>
                <w:rFonts w:cs="Arial"/>
                <w:sz w:val="22"/>
                <w:szCs w:val="22"/>
              </w:rPr>
              <w:t>1,0</w:t>
            </w:r>
            <w:r w:rsidRPr="002A5152">
              <w:rPr>
                <w:rFonts w:cs="Arial"/>
                <w:sz w:val="22"/>
                <w:szCs w:val="22"/>
              </w:rPr>
              <w:t>)</w:t>
            </w:r>
          </w:p>
        </w:tc>
        <w:tc>
          <w:tcPr>
            <w:tcW w:w="1843" w:type="dxa"/>
            <w:shd w:val="clear" w:color="auto" w:fill="AEAAAA" w:themeFill="background2" w:themeFillShade="BF"/>
          </w:tcPr>
          <w:p w14:paraId="692A9DD9" w14:textId="25B053DA" w:rsidR="00BB2EAF" w:rsidRPr="002A5152" w:rsidRDefault="42229CA8">
            <w:pPr>
              <w:widowControl/>
              <w:autoSpaceDE/>
              <w:autoSpaceDN/>
              <w:spacing w:line="240" w:lineRule="auto"/>
              <w:jc w:val="center"/>
              <w:rPr>
                <w:rFonts w:cs="Arial"/>
                <w:sz w:val="22"/>
                <w:szCs w:val="22"/>
              </w:rPr>
            </w:pPr>
            <w:r w:rsidRPr="002A5152">
              <w:rPr>
                <w:rFonts w:cs="Arial"/>
                <w:sz w:val="22"/>
                <w:szCs w:val="22"/>
              </w:rPr>
              <w:t>Bom (0,</w:t>
            </w:r>
            <w:r w:rsidR="152C149B" w:rsidRPr="002A5152">
              <w:rPr>
                <w:rFonts w:cs="Arial"/>
                <w:sz w:val="22"/>
                <w:szCs w:val="22"/>
              </w:rPr>
              <w:t>6</w:t>
            </w:r>
            <w:r w:rsidRPr="002A5152">
              <w:rPr>
                <w:rFonts w:cs="Arial"/>
                <w:sz w:val="22"/>
                <w:szCs w:val="22"/>
              </w:rPr>
              <w:t>)</w:t>
            </w:r>
          </w:p>
        </w:tc>
        <w:tc>
          <w:tcPr>
            <w:tcW w:w="1843" w:type="dxa"/>
            <w:shd w:val="clear" w:color="auto" w:fill="AEAAAA" w:themeFill="background2" w:themeFillShade="BF"/>
          </w:tcPr>
          <w:p w14:paraId="22F66D98" w14:textId="0AC44D16" w:rsidR="00BB2EAF" w:rsidRPr="002A5152" w:rsidRDefault="42229CA8">
            <w:pPr>
              <w:widowControl/>
              <w:autoSpaceDE/>
              <w:autoSpaceDN/>
              <w:spacing w:line="240" w:lineRule="auto"/>
              <w:jc w:val="center"/>
              <w:rPr>
                <w:rFonts w:cs="Arial"/>
                <w:sz w:val="22"/>
                <w:szCs w:val="22"/>
              </w:rPr>
            </w:pPr>
            <w:r w:rsidRPr="002A5152">
              <w:rPr>
                <w:rFonts w:cs="Arial"/>
                <w:sz w:val="22"/>
                <w:szCs w:val="22"/>
              </w:rPr>
              <w:t>Regular (0,</w:t>
            </w:r>
            <w:r w:rsidR="29DF2693" w:rsidRPr="002A5152">
              <w:rPr>
                <w:rFonts w:cs="Arial"/>
                <w:sz w:val="22"/>
                <w:szCs w:val="22"/>
              </w:rPr>
              <w:t>3</w:t>
            </w:r>
            <w:r w:rsidRPr="002A5152">
              <w:rPr>
                <w:rFonts w:cs="Arial"/>
                <w:sz w:val="22"/>
                <w:szCs w:val="22"/>
              </w:rPr>
              <w:t>)</w:t>
            </w:r>
          </w:p>
        </w:tc>
        <w:tc>
          <w:tcPr>
            <w:tcW w:w="1703" w:type="dxa"/>
            <w:shd w:val="clear" w:color="auto" w:fill="AEAAAA" w:themeFill="background2" w:themeFillShade="BF"/>
          </w:tcPr>
          <w:p w14:paraId="62D718F0" w14:textId="446710B1" w:rsidR="00BB2EAF" w:rsidRPr="002A5152" w:rsidRDefault="00BB2EAF">
            <w:pPr>
              <w:widowControl/>
              <w:autoSpaceDE/>
              <w:autoSpaceDN/>
              <w:spacing w:line="240" w:lineRule="auto"/>
              <w:jc w:val="center"/>
              <w:rPr>
                <w:rFonts w:cs="Arial"/>
                <w:sz w:val="22"/>
                <w:szCs w:val="22"/>
              </w:rPr>
            </w:pPr>
            <w:r w:rsidRPr="002A5152">
              <w:rPr>
                <w:rFonts w:cs="Arial"/>
                <w:sz w:val="22"/>
                <w:szCs w:val="22"/>
              </w:rPr>
              <w:t>Ruim (0)</w:t>
            </w:r>
          </w:p>
        </w:tc>
      </w:tr>
      <w:tr w:rsidR="00464ED8" w:rsidRPr="002A5152" w14:paraId="5404D238" w14:textId="77777777" w:rsidTr="49AF51CF">
        <w:trPr>
          <w:cantSplit/>
        </w:trPr>
        <w:tc>
          <w:tcPr>
            <w:tcW w:w="1980" w:type="dxa"/>
          </w:tcPr>
          <w:p w14:paraId="11FFDFFE" w14:textId="1D730047" w:rsidR="00464ED8" w:rsidRPr="002A5152" w:rsidRDefault="7539E7FA" w:rsidP="00F852B4">
            <w:pPr>
              <w:widowControl/>
              <w:autoSpaceDE/>
              <w:autoSpaceDN/>
              <w:spacing w:line="240" w:lineRule="auto"/>
              <w:jc w:val="both"/>
              <w:rPr>
                <w:rFonts w:cs="Arial"/>
                <w:color w:val="000000"/>
                <w:sz w:val="22"/>
                <w:szCs w:val="22"/>
              </w:rPr>
            </w:pPr>
            <w:r w:rsidRPr="002A5152">
              <w:rPr>
                <w:rFonts w:cs="Arial"/>
                <w:color w:val="000000" w:themeColor="text1"/>
                <w:sz w:val="22"/>
                <w:szCs w:val="22"/>
              </w:rPr>
              <w:t xml:space="preserve">Propor um projeto para </w:t>
            </w:r>
            <w:r w:rsidR="56872F69" w:rsidRPr="002A5152">
              <w:rPr>
                <w:rFonts w:cs="Arial"/>
                <w:color w:val="000000" w:themeColor="text1"/>
                <w:sz w:val="22"/>
                <w:szCs w:val="22"/>
              </w:rPr>
              <w:t>um problema</w:t>
            </w:r>
            <w:r w:rsidRPr="002A5152">
              <w:rPr>
                <w:rFonts w:cs="Arial"/>
                <w:color w:val="000000" w:themeColor="text1"/>
                <w:sz w:val="22"/>
                <w:szCs w:val="22"/>
              </w:rPr>
              <w:t xml:space="preserve"> rea</w:t>
            </w:r>
            <w:r w:rsidR="24D964A4" w:rsidRPr="002A5152">
              <w:rPr>
                <w:rFonts w:cs="Arial"/>
                <w:color w:val="000000" w:themeColor="text1"/>
                <w:sz w:val="22"/>
                <w:szCs w:val="22"/>
              </w:rPr>
              <w:t>l</w:t>
            </w:r>
          </w:p>
        </w:tc>
        <w:tc>
          <w:tcPr>
            <w:tcW w:w="1984" w:type="dxa"/>
          </w:tcPr>
          <w:p w14:paraId="2040CE3F" w14:textId="7A23842B" w:rsidR="00464ED8" w:rsidRPr="002A5152" w:rsidRDefault="00464ED8" w:rsidP="00464ED8">
            <w:pPr>
              <w:widowControl/>
              <w:autoSpaceDE/>
              <w:autoSpaceDN/>
              <w:spacing w:line="240" w:lineRule="auto"/>
              <w:jc w:val="center"/>
              <w:rPr>
                <w:rFonts w:cs="Arial"/>
                <w:sz w:val="22"/>
                <w:szCs w:val="22"/>
              </w:rPr>
            </w:pPr>
            <w:r w:rsidRPr="002A5152">
              <w:rPr>
                <w:rFonts w:cs="Arial"/>
                <w:sz w:val="22"/>
                <w:szCs w:val="22"/>
              </w:rPr>
              <w:t>A solução proposta atende plenamente este item.</w:t>
            </w:r>
          </w:p>
        </w:tc>
        <w:tc>
          <w:tcPr>
            <w:tcW w:w="1843" w:type="dxa"/>
          </w:tcPr>
          <w:p w14:paraId="7134F87D" w14:textId="3F9252A4" w:rsidR="00464ED8" w:rsidRPr="002A5152" w:rsidRDefault="00464ED8" w:rsidP="00464ED8">
            <w:pPr>
              <w:widowControl/>
              <w:autoSpaceDE/>
              <w:autoSpaceDN/>
              <w:spacing w:line="240" w:lineRule="auto"/>
              <w:jc w:val="center"/>
              <w:rPr>
                <w:rFonts w:cs="Arial"/>
                <w:sz w:val="22"/>
                <w:szCs w:val="22"/>
              </w:rPr>
            </w:pPr>
            <w:r w:rsidRPr="002A5152">
              <w:rPr>
                <w:rFonts w:cs="Arial"/>
                <w:sz w:val="22"/>
                <w:szCs w:val="22"/>
              </w:rPr>
              <w:t>A solução proposta atende parcialmente este item.</w:t>
            </w:r>
          </w:p>
        </w:tc>
        <w:tc>
          <w:tcPr>
            <w:tcW w:w="1843" w:type="dxa"/>
          </w:tcPr>
          <w:p w14:paraId="182DB6B1" w14:textId="6B794281" w:rsidR="00464ED8" w:rsidRPr="002A5152" w:rsidRDefault="00464ED8" w:rsidP="00464ED8">
            <w:pPr>
              <w:widowControl/>
              <w:autoSpaceDE/>
              <w:autoSpaceDN/>
              <w:spacing w:line="240" w:lineRule="auto"/>
              <w:jc w:val="center"/>
              <w:rPr>
                <w:rFonts w:cs="Arial"/>
                <w:sz w:val="22"/>
                <w:szCs w:val="22"/>
              </w:rPr>
            </w:pPr>
            <w:r w:rsidRPr="002A5152">
              <w:rPr>
                <w:rFonts w:cs="Arial"/>
                <w:sz w:val="22"/>
                <w:szCs w:val="22"/>
              </w:rPr>
              <w:t>A solução proposta atende muito pouco este item.</w:t>
            </w:r>
          </w:p>
        </w:tc>
        <w:tc>
          <w:tcPr>
            <w:tcW w:w="1703" w:type="dxa"/>
          </w:tcPr>
          <w:p w14:paraId="2CC671B4" w14:textId="25F94268" w:rsidR="00464ED8" w:rsidRPr="002A5152" w:rsidRDefault="00464ED8" w:rsidP="00464ED8">
            <w:pPr>
              <w:widowControl/>
              <w:autoSpaceDE/>
              <w:autoSpaceDN/>
              <w:spacing w:line="240" w:lineRule="auto"/>
              <w:rPr>
                <w:rFonts w:cs="Arial"/>
                <w:sz w:val="22"/>
                <w:szCs w:val="22"/>
              </w:rPr>
            </w:pPr>
            <w:r w:rsidRPr="002A5152">
              <w:rPr>
                <w:rFonts w:cs="Arial"/>
                <w:sz w:val="22"/>
                <w:szCs w:val="22"/>
              </w:rPr>
              <w:t>Não houve solução proposta.</w:t>
            </w:r>
          </w:p>
        </w:tc>
      </w:tr>
      <w:tr w:rsidR="005919BE" w:rsidRPr="002A5152" w14:paraId="08BCB096" w14:textId="77777777" w:rsidTr="49AF51CF">
        <w:trPr>
          <w:cantSplit/>
        </w:trPr>
        <w:tc>
          <w:tcPr>
            <w:tcW w:w="1980" w:type="dxa"/>
          </w:tcPr>
          <w:p w14:paraId="7A649D5E" w14:textId="6993C6A7" w:rsidR="005919BE" w:rsidRPr="002A5152" w:rsidRDefault="1B99D7E6" w:rsidP="00F852B4">
            <w:pPr>
              <w:widowControl/>
              <w:autoSpaceDE/>
              <w:autoSpaceDN/>
              <w:spacing w:line="240" w:lineRule="auto"/>
              <w:jc w:val="both"/>
              <w:rPr>
                <w:rFonts w:cs="Arial"/>
                <w:color w:val="000000"/>
                <w:sz w:val="22"/>
                <w:szCs w:val="22"/>
              </w:rPr>
            </w:pPr>
            <w:bookmarkStart w:id="138" w:name="_Hlk106702292"/>
            <w:r w:rsidRPr="002A5152">
              <w:rPr>
                <w:rFonts w:cs="Arial"/>
                <w:color w:val="000000" w:themeColor="text1"/>
                <w:sz w:val="22"/>
                <w:szCs w:val="22"/>
              </w:rPr>
              <w:t>Resolver o problema e propor solução criativa e inovadora.</w:t>
            </w:r>
          </w:p>
        </w:tc>
        <w:tc>
          <w:tcPr>
            <w:tcW w:w="1984" w:type="dxa"/>
          </w:tcPr>
          <w:p w14:paraId="00F619BC" w14:textId="25869DE0" w:rsidR="005919BE" w:rsidRPr="002A5152" w:rsidRDefault="005919BE" w:rsidP="00464ED8">
            <w:pPr>
              <w:widowControl/>
              <w:autoSpaceDE/>
              <w:autoSpaceDN/>
              <w:spacing w:line="240" w:lineRule="auto"/>
              <w:jc w:val="center"/>
              <w:rPr>
                <w:rFonts w:cs="Arial"/>
                <w:sz w:val="22"/>
                <w:szCs w:val="22"/>
              </w:rPr>
            </w:pPr>
            <w:r w:rsidRPr="002A5152">
              <w:rPr>
                <w:rFonts w:cs="Arial"/>
                <w:sz w:val="22"/>
                <w:szCs w:val="22"/>
              </w:rPr>
              <w:t>A equipe resolveu o problema e propôs uma ótima solução.</w:t>
            </w:r>
          </w:p>
        </w:tc>
        <w:tc>
          <w:tcPr>
            <w:tcW w:w="1843" w:type="dxa"/>
          </w:tcPr>
          <w:p w14:paraId="382D8CAF" w14:textId="77777777" w:rsidR="005919BE" w:rsidRPr="002A5152" w:rsidRDefault="005919BE" w:rsidP="005919BE">
            <w:pPr>
              <w:widowControl/>
              <w:autoSpaceDE/>
              <w:autoSpaceDN/>
              <w:spacing w:line="240" w:lineRule="auto"/>
              <w:jc w:val="center"/>
              <w:rPr>
                <w:rFonts w:cs="Arial"/>
                <w:sz w:val="22"/>
                <w:szCs w:val="22"/>
              </w:rPr>
            </w:pPr>
            <w:r w:rsidRPr="002A5152">
              <w:rPr>
                <w:rFonts w:cs="Arial"/>
                <w:sz w:val="22"/>
                <w:szCs w:val="22"/>
              </w:rPr>
              <w:t>A equipe resolveu parcialmente o problema.</w:t>
            </w:r>
          </w:p>
          <w:p w14:paraId="467AEAB1" w14:textId="4ABB0583" w:rsidR="005919BE" w:rsidRPr="002A5152" w:rsidRDefault="00F852B4" w:rsidP="005919BE">
            <w:pPr>
              <w:widowControl/>
              <w:autoSpaceDE/>
              <w:autoSpaceDN/>
              <w:spacing w:line="240" w:lineRule="auto"/>
              <w:jc w:val="center"/>
              <w:rPr>
                <w:rFonts w:cs="Arial"/>
                <w:b/>
                <w:bCs/>
                <w:sz w:val="22"/>
                <w:szCs w:val="22"/>
              </w:rPr>
            </w:pPr>
            <w:r w:rsidRPr="002A5152">
              <w:rPr>
                <w:rFonts w:cs="Arial"/>
                <w:b/>
                <w:bCs/>
                <w:sz w:val="22"/>
                <w:szCs w:val="22"/>
              </w:rPr>
              <w:t>E</w:t>
            </w:r>
          </w:p>
          <w:p w14:paraId="7C45FB10" w14:textId="7B83178E" w:rsidR="005919BE" w:rsidRPr="002A5152" w:rsidRDefault="005919BE" w:rsidP="005919BE">
            <w:pPr>
              <w:widowControl/>
              <w:autoSpaceDE/>
              <w:autoSpaceDN/>
              <w:spacing w:line="240" w:lineRule="auto"/>
              <w:jc w:val="center"/>
              <w:rPr>
                <w:rFonts w:cs="Arial"/>
                <w:sz w:val="22"/>
                <w:szCs w:val="22"/>
              </w:rPr>
            </w:pPr>
            <w:r w:rsidRPr="002A5152">
              <w:rPr>
                <w:rFonts w:cs="Arial"/>
                <w:sz w:val="22"/>
                <w:szCs w:val="22"/>
              </w:rPr>
              <w:t xml:space="preserve">A solução foi </w:t>
            </w:r>
            <w:r w:rsidR="00F852B4" w:rsidRPr="002A5152">
              <w:rPr>
                <w:rFonts w:cs="Arial"/>
                <w:sz w:val="22"/>
                <w:szCs w:val="22"/>
              </w:rPr>
              <w:t xml:space="preserve">parcialmente </w:t>
            </w:r>
            <w:r w:rsidRPr="002A5152">
              <w:rPr>
                <w:rFonts w:cs="Arial"/>
                <w:sz w:val="22"/>
                <w:szCs w:val="22"/>
              </w:rPr>
              <w:t>adequada.</w:t>
            </w:r>
          </w:p>
        </w:tc>
        <w:tc>
          <w:tcPr>
            <w:tcW w:w="1843" w:type="dxa"/>
          </w:tcPr>
          <w:p w14:paraId="4FD42044" w14:textId="597EB2B6" w:rsidR="00F852B4" w:rsidRPr="002A5152" w:rsidRDefault="00F852B4" w:rsidP="00F852B4">
            <w:pPr>
              <w:widowControl/>
              <w:autoSpaceDE/>
              <w:autoSpaceDN/>
              <w:spacing w:line="240" w:lineRule="auto"/>
              <w:jc w:val="center"/>
              <w:rPr>
                <w:rFonts w:cs="Arial"/>
                <w:sz w:val="22"/>
                <w:szCs w:val="22"/>
              </w:rPr>
            </w:pPr>
            <w:r w:rsidRPr="002A5152">
              <w:rPr>
                <w:rFonts w:cs="Arial"/>
                <w:sz w:val="22"/>
                <w:szCs w:val="22"/>
              </w:rPr>
              <w:t>A equipe resolveu parcialmente o problema e a solução foi ruim.</w:t>
            </w:r>
          </w:p>
          <w:p w14:paraId="23BD96BE" w14:textId="61565177" w:rsidR="005919BE" w:rsidRPr="002A5152" w:rsidRDefault="005919BE" w:rsidP="00F852B4">
            <w:pPr>
              <w:widowControl/>
              <w:autoSpaceDE/>
              <w:autoSpaceDN/>
              <w:spacing w:line="240" w:lineRule="auto"/>
              <w:rPr>
                <w:rFonts w:cs="Arial"/>
                <w:sz w:val="22"/>
                <w:szCs w:val="22"/>
              </w:rPr>
            </w:pPr>
          </w:p>
        </w:tc>
        <w:tc>
          <w:tcPr>
            <w:tcW w:w="1703" w:type="dxa"/>
          </w:tcPr>
          <w:p w14:paraId="3B4CB4B1" w14:textId="20C654BF" w:rsidR="005919BE" w:rsidRPr="002A5152" w:rsidRDefault="005919BE" w:rsidP="00F852B4">
            <w:pPr>
              <w:widowControl/>
              <w:autoSpaceDE/>
              <w:autoSpaceDN/>
              <w:spacing w:line="240" w:lineRule="auto"/>
              <w:jc w:val="center"/>
              <w:rPr>
                <w:rFonts w:cs="Arial"/>
                <w:sz w:val="22"/>
                <w:szCs w:val="22"/>
              </w:rPr>
            </w:pPr>
            <w:r w:rsidRPr="002A5152">
              <w:rPr>
                <w:rFonts w:cs="Arial"/>
                <w:sz w:val="22"/>
                <w:szCs w:val="22"/>
              </w:rPr>
              <w:t>A equipe não resolveu o problema.</w:t>
            </w:r>
          </w:p>
        </w:tc>
      </w:tr>
    </w:tbl>
    <w:bookmarkEnd w:id="138"/>
    <w:p w14:paraId="3777F1DC" w14:textId="77777777" w:rsidR="009C6119" w:rsidRPr="002A5152" w:rsidRDefault="009C6119" w:rsidP="009C6119">
      <w:pPr>
        <w:jc w:val="center"/>
        <w:rPr>
          <w:rFonts w:cs="Arial"/>
          <w:sz w:val="20"/>
        </w:rPr>
      </w:pPr>
      <w:r w:rsidRPr="002A5152">
        <w:rPr>
          <w:rFonts w:cs="Arial"/>
          <w:sz w:val="20"/>
        </w:rPr>
        <w:t>Fonte: a autora</w:t>
      </w:r>
    </w:p>
    <w:p w14:paraId="21EABA3C" w14:textId="77777777" w:rsidR="00BB2EAF" w:rsidRPr="002A5152" w:rsidRDefault="00BB2EAF" w:rsidP="00AA305A">
      <w:pPr>
        <w:widowControl/>
        <w:autoSpaceDE/>
        <w:autoSpaceDN/>
        <w:spacing w:before="120" w:line="360" w:lineRule="auto"/>
        <w:jc w:val="both"/>
        <w:rPr>
          <w:rFonts w:cs="Arial"/>
          <w:szCs w:val="24"/>
        </w:rPr>
      </w:pPr>
    </w:p>
    <w:p w14:paraId="1B712F38" w14:textId="43B61D61" w:rsidR="008C496D" w:rsidRPr="002A5152" w:rsidRDefault="008C496D" w:rsidP="008C496D">
      <w:pPr>
        <w:pStyle w:val="Legenda"/>
        <w:keepNext/>
        <w:jc w:val="center"/>
        <w:rPr>
          <w:rFonts w:cs="Arial"/>
        </w:rPr>
      </w:pPr>
      <w:bookmarkStart w:id="139" w:name="_Toc106704268"/>
      <w:bookmarkStart w:id="140" w:name="_Toc106704501"/>
      <w:bookmarkStart w:id="141" w:name="_Toc106706785"/>
      <w:bookmarkStart w:id="142" w:name="_Toc169196573"/>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18</w:t>
      </w:r>
      <w:r w:rsidR="00933156" w:rsidRPr="002A5152">
        <w:rPr>
          <w:rFonts w:cs="Arial"/>
        </w:rPr>
        <w:fldChar w:fldCharType="end"/>
      </w:r>
      <w:r w:rsidRPr="002A5152">
        <w:rPr>
          <w:rFonts w:cs="Arial"/>
        </w:rPr>
        <w:t xml:space="preserve"> Rubrica de avaliação em grupo da documentação entregue</w:t>
      </w:r>
      <w:bookmarkEnd w:id="139"/>
      <w:bookmarkEnd w:id="140"/>
      <w:bookmarkEnd w:id="141"/>
      <w:bookmarkEnd w:id="142"/>
    </w:p>
    <w:tbl>
      <w:tblPr>
        <w:tblStyle w:val="Tabelacomgrade"/>
        <w:tblW w:w="9353" w:type="dxa"/>
        <w:tblLayout w:type="fixed"/>
        <w:tblLook w:val="04A0" w:firstRow="1" w:lastRow="0" w:firstColumn="1" w:lastColumn="0" w:noHBand="0" w:noVBand="1"/>
      </w:tblPr>
      <w:tblGrid>
        <w:gridCol w:w="1881"/>
        <w:gridCol w:w="2083"/>
        <w:gridCol w:w="1843"/>
        <w:gridCol w:w="1843"/>
        <w:gridCol w:w="1703"/>
      </w:tblGrid>
      <w:tr w:rsidR="00367205" w:rsidRPr="002A5152" w14:paraId="39B1CECC" w14:textId="77777777" w:rsidTr="49AF51CF">
        <w:trPr>
          <w:cantSplit/>
          <w:tblHeader/>
        </w:trPr>
        <w:tc>
          <w:tcPr>
            <w:tcW w:w="9353" w:type="dxa"/>
            <w:gridSpan w:val="5"/>
            <w:shd w:val="clear" w:color="auto" w:fill="AEAAAA" w:themeFill="background2" w:themeFillShade="BF"/>
          </w:tcPr>
          <w:p w14:paraId="0AD21D11" w14:textId="5184521E" w:rsidR="00367205" w:rsidRPr="002A5152" w:rsidRDefault="00367205" w:rsidP="0089201D">
            <w:pPr>
              <w:widowControl/>
              <w:autoSpaceDE/>
              <w:autoSpaceDN/>
              <w:spacing w:line="240" w:lineRule="auto"/>
              <w:jc w:val="center"/>
              <w:rPr>
                <w:rFonts w:cs="Arial"/>
                <w:sz w:val="22"/>
                <w:szCs w:val="22"/>
              </w:rPr>
            </w:pPr>
            <w:bookmarkStart w:id="143" w:name="_Hlk106702172"/>
            <w:r w:rsidRPr="002A5152">
              <w:rPr>
                <w:rFonts w:cs="Arial"/>
                <w:sz w:val="22"/>
                <w:szCs w:val="22"/>
              </w:rPr>
              <w:t>Avaliação em Grupo</w:t>
            </w:r>
          </w:p>
        </w:tc>
      </w:tr>
      <w:tr w:rsidR="00A53B99" w:rsidRPr="002A5152" w14:paraId="3DAA58B8" w14:textId="77777777" w:rsidTr="49AF51CF">
        <w:trPr>
          <w:cantSplit/>
          <w:tblHeader/>
        </w:trPr>
        <w:tc>
          <w:tcPr>
            <w:tcW w:w="1881" w:type="dxa"/>
            <w:shd w:val="clear" w:color="auto" w:fill="AEAAAA" w:themeFill="background2" w:themeFillShade="BF"/>
          </w:tcPr>
          <w:p w14:paraId="62F73DE7" w14:textId="6DFA9B7A" w:rsidR="003246A0" w:rsidRPr="002A5152" w:rsidRDefault="00A53B99" w:rsidP="0089201D">
            <w:pPr>
              <w:widowControl/>
              <w:autoSpaceDE/>
              <w:autoSpaceDN/>
              <w:spacing w:line="240" w:lineRule="auto"/>
              <w:jc w:val="center"/>
              <w:rPr>
                <w:rFonts w:cs="Arial"/>
                <w:sz w:val="22"/>
                <w:szCs w:val="22"/>
              </w:rPr>
            </w:pPr>
            <w:r w:rsidRPr="002A5152">
              <w:rPr>
                <w:rFonts w:cs="Arial"/>
                <w:sz w:val="22"/>
                <w:szCs w:val="22"/>
              </w:rPr>
              <w:t>Competência Avaliada</w:t>
            </w:r>
          </w:p>
        </w:tc>
        <w:tc>
          <w:tcPr>
            <w:tcW w:w="2083" w:type="dxa"/>
            <w:shd w:val="clear" w:color="auto" w:fill="AEAAAA" w:themeFill="background2" w:themeFillShade="BF"/>
          </w:tcPr>
          <w:p w14:paraId="420EA434" w14:textId="090EC06B" w:rsidR="003246A0" w:rsidRPr="002A5152" w:rsidRDefault="5335CC19" w:rsidP="0089201D">
            <w:pPr>
              <w:widowControl/>
              <w:autoSpaceDE/>
              <w:autoSpaceDN/>
              <w:spacing w:line="240" w:lineRule="auto"/>
              <w:jc w:val="center"/>
              <w:rPr>
                <w:rFonts w:cs="Arial"/>
                <w:sz w:val="22"/>
                <w:szCs w:val="22"/>
              </w:rPr>
            </w:pPr>
            <w:r w:rsidRPr="002A5152">
              <w:rPr>
                <w:rFonts w:cs="Arial"/>
                <w:sz w:val="22"/>
                <w:szCs w:val="22"/>
              </w:rPr>
              <w:t>Exc</w:t>
            </w:r>
            <w:r w:rsidR="00334DA7" w:rsidRPr="002A5152">
              <w:rPr>
                <w:rFonts w:cs="Arial"/>
                <w:sz w:val="22"/>
                <w:szCs w:val="22"/>
              </w:rPr>
              <w:t>elente (</w:t>
            </w:r>
            <w:r w:rsidR="00C781DA" w:rsidRPr="002A5152">
              <w:rPr>
                <w:rFonts w:cs="Arial"/>
                <w:sz w:val="22"/>
                <w:szCs w:val="22"/>
              </w:rPr>
              <w:t>4,0</w:t>
            </w:r>
            <w:r w:rsidRPr="002A5152">
              <w:rPr>
                <w:rFonts w:cs="Arial"/>
                <w:sz w:val="22"/>
                <w:szCs w:val="22"/>
              </w:rPr>
              <w:t>)</w:t>
            </w:r>
          </w:p>
        </w:tc>
        <w:tc>
          <w:tcPr>
            <w:tcW w:w="1843" w:type="dxa"/>
            <w:shd w:val="clear" w:color="auto" w:fill="AEAAAA" w:themeFill="background2" w:themeFillShade="BF"/>
          </w:tcPr>
          <w:p w14:paraId="005F45D9" w14:textId="7D06F52D" w:rsidR="003246A0" w:rsidRPr="002A5152" w:rsidRDefault="41F79F47" w:rsidP="00EC5F7B">
            <w:pPr>
              <w:widowControl/>
              <w:autoSpaceDE/>
              <w:autoSpaceDN/>
              <w:spacing w:line="240" w:lineRule="auto"/>
              <w:jc w:val="center"/>
              <w:rPr>
                <w:rFonts w:cs="Arial"/>
                <w:sz w:val="22"/>
                <w:szCs w:val="22"/>
              </w:rPr>
            </w:pPr>
            <w:r w:rsidRPr="002A5152">
              <w:rPr>
                <w:rFonts w:cs="Arial"/>
                <w:sz w:val="22"/>
                <w:szCs w:val="22"/>
              </w:rPr>
              <w:t>Bom (</w:t>
            </w:r>
            <w:r w:rsidR="7DF4CF86" w:rsidRPr="002A5152">
              <w:rPr>
                <w:rFonts w:cs="Arial"/>
                <w:sz w:val="22"/>
                <w:szCs w:val="22"/>
              </w:rPr>
              <w:t>2</w:t>
            </w:r>
            <w:r w:rsidR="00EC7185" w:rsidRPr="002A5152">
              <w:rPr>
                <w:rFonts w:cs="Arial"/>
                <w:sz w:val="22"/>
                <w:szCs w:val="22"/>
              </w:rPr>
              <w:t>,</w:t>
            </w:r>
            <w:r w:rsidR="3EEA3A90" w:rsidRPr="002A5152">
              <w:rPr>
                <w:rFonts w:cs="Arial"/>
                <w:sz w:val="22"/>
                <w:szCs w:val="22"/>
              </w:rPr>
              <w:t>5</w:t>
            </w:r>
            <w:r w:rsidR="5335CC19" w:rsidRPr="002A5152">
              <w:rPr>
                <w:rFonts w:cs="Arial"/>
                <w:sz w:val="22"/>
                <w:szCs w:val="22"/>
              </w:rPr>
              <w:t>)</w:t>
            </w:r>
          </w:p>
        </w:tc>
        <w:tc>
          <w:tcPr>
            <w:tcW w:w="1843" w:type="dxa"/>
            <w:shd w:val="clear" w:color="auto" w:fill="AEAAAA" w:themeFill="background2" w:themeFillShade="BF"/>
          </w:tcPr>
          <w:p w14:paraId="46BE3E33" w14:textId="2688EC51" w:rsidR="003246A0" w:rsidRPr="002A5152" w:rsidRDefault="003246A0" w:rsidP="0089201D">
            <w:pPr>
              <w:widowControl/>
              <w:autoSpaceDE/>
              <w:autoSpaceDN/>
              <w:spacing w:line="240" w:lineRule="auto"/>
              <w:jc w:val="center"/>
              <w:rPr>
                <w:rFonts w:cs="Arial"/>
                <w:sz w:val="22"/>
                <w:szCs w:val="22"/>
              </w:rPr>
            </w:pPr>
            <w:r w:rsidRPr="002A5152">
              <w:rPr>
                <w:rFonts w:cs="Arial"/>
                <w:sz w:val="22"/>
                <w:szCs w:val="22"/>
              </w:rPr>
              <w:t>Regular (</w:t>
            </w:r>
            <w:r w:rsidR="00EC7185" w:rsidRPr="002A5152">
              <w:rPr>
                <w:rFonts w:cs="Arial"/>
                <w:sz w:val="22"/>
                <w:szCs w:val="22"/>
              </w:rPr>
              <w:t>1,0</w:t>
            </w:r>
            <w:r w:rsidRPr="002A5152">
              <w:rPr>
                <w:rFonts w:cs="Arial"/>
                <w:sz w:val="22"/>
                <w:szCs w:val="22"/>
              </w:rPr>
              <w:t>)</w:t>
            </w:r>
          </w:p>
        </w:tc>
        <w:tc>
          <w:tcPr>
            <w:tcW w:w="1703" w:type="dxa"/>
            <w:shd w:val="clear" w:color="auto" w:fill="AEAAAA" w:themeFill="background2" w:themeFillShade="BF"/>
          </w:tcPr>
          <w:p w14:paraId="0B65062B" w14:textId="028514E2" w:rsidR="003246A0" w:rsidRPr="002A5152" w:rsidRDefault="003246A0" w:rsidP="0089201D">
            <w:pPr>
              <w:widowControl/>
              <w:autoSpaceDE/>
              <w:autoSpaceDN/>
              <w:spacing w:line="240" w:lineRule="auto"/>
              <w:jc w:val="center"/>
              <w:rPr>
                <w:rFonts w:cs="Arial"/>
                <w:sz w:val="22"/>
                <w:szCs w:val="22"/>
              </w:rPr>
            </w:pPr>
            <w:r w:rsidRPr="002A5152">
              <w:rPr>
                <w:rFonts w:cs="Arial"/>
                <w:sz w:val="22"/>
                <w:szCs w:val="22"/>
              </w:rPr>
              <w:t>Ruim (0)</w:t>
            </w:r>
          </w:p>
        </w:tc>
      </w:tr>
      <w:tr w:rsidR="00A53B99" w:rsidRPr="002A5152" w14:paraId="06432EA1" w14:textId="77777777" w:rsidTr="49AF51CF">
        <w:trPr>
          <w:cantSplit/>
        </w:trPr>
        <w:tc>
          <w:tcPr>
            <w:tcW w:w="1881" w:type="dxa"/>
          </w:tcPr>
          <w:p w14:paraId="3C0AC146" w14:textId="1D89B25C" w:rsidR="003246A0" w:rsidRPr="002A5152" w:rsidRDefault="00CF345B" w:rsidP="003246A0">
            <w:pPr>
              <w:widowControl/>
              <w:autoSpaceDE/>
              <w:autoSpaceDN/>
              <w:spacing w:line="240" w:lineRule="auto"/>
              <w:jc w:val="center"/>
              <w:rPr>
                <w:rFonts w:cs="Arial"/>
                <w:sz w:val="22"/>
                <w:szCs w:val="22"/>
              </w:rPr>
            </w:pPr>
            <w:r w:rsidRPr="002A5152">
              <w:rPr>
                <w:rFonts w:cs="Arial"/>
                <w:color w:val="000000"/>
                <w:sz w:val="22"/>
                <w:szCs w:val="22"/>
              </w:rPr>
              <w:t>D</w:t>
            </w:r>
            <w:r w:rsidR="003246A0" w:rsidRPr="002A5152">
              <w:rPr>
                <w:rFonts w:cs="Arial"/>
                <w:color w:val="000000"/>
                <w:sz w:val="22"/>
                <w:szCs w:val="22"/>
              </w:rPr>
              <w:t>ocumentar o</w:t>
            </w:r>
            <w:r w:rsidRPr="002A5152">
              <w:rPr>
                <w:rFonts w:cs="Arial"/>
                <w:color w:val="000000"/>
                <w:sz w:val="22"/>
                <w:szCs w:val="22"/>
              </w:rPr>
              <w:t xml:space="preserve"> processo de levantamento e especificação de </w:t>
            </w:r>
            <w:r w:rsidR="003246A0" w:rsidRPr="002A5152">
              <w:rPr>
                <w:rFonts w:cs="Arial"/>
                <w:color w:val="000000"/>
                <w:sz w:val="22"/>
                <w:szCs w:val="22"/>
              </w:rPr>
              <w:t>requisitos de software aplicando</w:t>
            </w:r>
            <w:r w:rsidR="003246A0" w:rsidRPr="002A5152">
              <w:rPr>
                <w:rFonts w:cs="Arial"/>
                <w:color w:val="000000"/>
                <w:sz w:val="22"/>
                <w:szCs w:val="22"/>
              </w:rPr>
              <w:br/>
              <w:t>conhecimento apropriado de teorias, modelos e técnicas, observando as necessidades dos</w:t>
            </w:r>
            <w:r w:rsidR="003246A0" w:rsidRPr="002A5152">
              <w:rPr>
                <w:rFonts w:cs="Arial"/>
                <w:color w:val="000000"/>
                <w:sz w:val="22"/>
                <w:szCs w:val="22"/>
              </w:rPr>
              <w:br/>
              <w:t>projetos.</w:t>
            </w:r>
          </w:p>
        </w:tc>
        <w:tc>
          <w:tcPr>
            <w:tcW w:w="2083" w:type="dxa"/>
          </w:tcPr>
          <w:p w14:paraId="0D609044" w14:textId="77777777" w:rsidR="005D6C85" w:rsidRPr="002A5152" w:rsidRDefault="003246A0" w:rsidP="003246A0">
            <w:pPr>
              <w:widowControl/>
              <w:autoSpaceDE/>
              <w:autoSpaceDN/>
              <w:spacing w:line="240" w:lineRule="auto"/>
              <w:jc w:val="center"/>
              <w:rPr>
                <w:rFonts w:cs="Arial"/>
                <w:sz w:val="22"/>
                <w:szCs w:val="22"/>
              </w:rPr>
            </w:pPr>
            <w:r w:rsidRPr="002A5152">
              <w:rPr>
                <w:rFonts w:cs="Arial"/>
                <w:sz w:val="22"/>
                <w:szCs w:val="22"/>
              </w:rPr>
              <w:t xml:space="preserve">A equipe </w:t>
            </w:r>
            <w:r w:rsidRPr="002A5152">
              <w:rPr>
                <w:rFonts w:cs="Arial"/>
                <w:color w:val="000000"/>
                <w:sz w:val="22"/>
                <w:szCs w:val="22"/>
              </w:rPr>
              <w:t>aplicou</w:t>
            </w:r>
            <w:r w:rsidRPr="002A5152">
              <w:rPr>
                <w:rFonts w:cs="Arial"/>
                <w:color w:val="000000"/>
                <w:sz w:val="22"/>
                <w:szCs w:val="22"/>
              </w:rPr>
              <w:br/>
              <w:t>adequadamente as teorias, os modelos e as técnicas, para o problema proposto</w:t>
            </w:r>
            <w:r w:rsidRPr="002A5152">
              <w:rPr>
                <w:rFonts w:cs="Arial"/>
                <w:sz w:val="22"/>
                <w:szCs w:val="22"/>
              </w:rPr>
              <w:t>.</w:t>
            </w:r>
            <w:r w:rsidR="00CF345B" w:rsidRPr="002A5152">
              <w:rPr>
                <w:rFonts w:cs="Arial"/>
                <w:sz w:val="22"/>
                <w:szCs w:val="22"/>
              </w:rPr>
              <w:t xml:space="preserve"> </w:t>
            </w:r>
          </w:p>
          <w:p w14:paraId="12832437" w14:textId="77777777" w:rsidR="005D6C85" w:rsidRPr="002A5152" w:rsidRDefault="00CF345B" w:rsidP="003246A0">
            <w:pPr>
              <w:widowControl/>
              <w:autoSpaceDE/>
              <w:autoSpaceDN/>
              <w:spacing w:line="240" w:lineRule="auto"/>
              <w:jc w:val="center"/>
              <w:rPr>
                <w:rFonts w:cs="Arial"/>
                <w:b/>
                <w:bCs/>
                <w:sz w:val="22"/>
                <w:szCs w:val="22"/>
              </w:rPr>
            </w:pPr>
            <w:r w:rsidRPr="002A5152">
              <w:rPr>
                <w:rFonts w:cs="Arial"/>
                <w:b/>
                <w:bCs/>
                <w:sz w:val="22"/>
                <w:szCs w:val="22"/>
              </w:rPr>
              <w:t xml:space="preserve">E </w:t>
            </w:r>
          </w:p>
          <w:p w14:paraId="03A55EB2" w14:textId="1E54EF3E" w:rsidR="003246A0" w:rsidRPr="002A5152" w:rsidRDefault="005D6C85" w:rsidP="003246A0">
            <w:pPr>
              <w:widowControl/>
              <w:autoSpaceDE/>
              <w:autoSpaceDN/>
              <w:spacing w:line="240" w:lineRule="auto"/>
              <w:jc w:val="center"/>
              <w:rPr>
                <w:rFonts w:cs="Arial"/>
                <w:sz w:val="22"/>
                <w:szCs w:val="22"/>
              </w:rPr>
            </w:pPr>
            <w:r w:rsidRPr="002A5152">
              <w:rPr>
                <w:rFonts w:cs="Arial"/>
                <w:sz w:val="22"/>
                <w:szCs w:val="22"/>
              </w:rPr>
              <w:t xml:space="preserve">A equipe </w:t>
            </w:r>
            <w:r w:rsidR="00CF345B" w:rsidRPr="002A5152">
              <w:rPr>
                <w:rFonts w:cs="Arial"/>
                <w:sz w:val="22"/>
                <w:szCs w:val="22"/>
              </w:rPr>
              <w:t>entregou a documentação solicitada completamente preenchida e correta.</w:t>
            </w:r>
          </w:p>
        </w:tc>
        <w:tc>
          <w:tcPr>
            <w:tcW w:w="1843" w:type="dxa"/>
          </w:tcPr>
          <w:p w14:paraId="69095C62" w14:textId="4E8220BC" w:rsidR="003246A0" w:rsidRPr="002A5152" w:rsidRDefault="00A53B99" w:rsidP="006F159B">
            <w:pPr>
              <w:widowControl/>
              <w:autoSpaceDE/>
              <w:autoSpaceDN/>
              <w:spacing w:line="240" w:lineRule="auto"/>
              <w:jc w:val="center"/>
              <w:rPr>
                <w:rFonts w:cs="Arial"/>
                <w:sz w:val="22"/>
                <w:szCs w:val="22"/>
              </w:rPr>
            </w:pPr>
            <w:r w:rsidRPr="002A5152">
              <w:rPr>
                <w:rFonts w:cs="Arial"/>
                <w:sz w:val="22"/>
                <w:szCs w:val="22"/>
              </w:rPr>
              <w:t>A equipe entregou a documentação porém houveram algumas falhas na</w:t>
            </w:r>
            <w:r w:rsidRPr="002A5152">
              <w:rPr>
                <w:rFonts w:cs="Arial"/>
                <w:color w:val="000000"/>
                <w:sz w:val="22"/>
                <w:szCs w:val="22"/>
              </w:rPr>
              <w:t xml:space="preserve">s teorias, </w:t>
            </w:r>
            <w:r w:rsidR="006F159B" w:rsidRPr="002A5152">
              <w:rPr>
                <w:rFonts w:cs="Arial"/>
                <w:color w:val="000000"/>
                <w:sz w:val="22"/>
                <w:szCs w:val="22"/>
              </w:rPr>
              <w:t>n</w:t>
            </w:r>
            <w:r w:rsidRPr="002A5152">
              <w:rPr>
                <w:rFonts w:cs="Arial"/>
                <w:color w:val="000000"/>
                <w:sz w:val="22"/>
                <w:szCs w:val="22"/>
              </w:rPr>
              <w:t xml:space="preserve">os modelos ou </w:t>
            </w:r>
            <w:r w:rsidR="006F159B" w:rsidRPr="002A5152">
              <w:rPr>
                <w:rFonts w:cs="Arial"/>
                <w:color w:val="000000"/>
                <w:sz w:val="22"/>
                <w:szCs w:val="22"/>
              </w:rPr>
              <w:t>n</w:t>
            </w:r>
            <w:r w:rsidRPr="002A5152">
              <w:rPr>
                <w:rFonts w:cs="Arial"/>
                <w:color w:val="000000"/>
                <w:sz w:val="22"/>
                <w:szCs w:val="22"/>
              </w:rPr>
              <w:t xml:space="preserve">as técnicas, </w:t>
            </w:r>
            <w:r w:rsidR="008C496D" w:rsidRPr="002A5152">
              <w:rPr>
                <w:rFonts w:cs="Arial"/>
                <w:color w:val="000000"/>
                <w:sz w:val="22"/>
                <w:szCs w:val="22"/>
              </w:rPr>
              <w:t>aplicados a</w:t>
            </w:r>
            <w:r w:rsidRPr="002A5152">
              <w:rPr>
                <w:rFonts w:cs="Arial"/>
                <w:color w:val="000000"/>
                <w:sz w:val="22"/>
                <w:szCs w:val="22"/>
              </w:rPr>
              <w:t>o problema proposto</w:t>
            </w:r>
            <w:r w:rsidRPr="002A5152">
              <w:rPr>
                <w:rFonts w:cs="Arial"/>
                <w:sz w:val="22"/>
                <w:szCs w:val="22"/>
              </w:rPr>
              <w:t>.</w:t>
            </w:r>
          </w:p>
          <w:p w14:paraId="5D73ECCC" w14:textId="77777777" w:rsidR="00CF345B" w:rsidRPr="002A5152" w:rsidRDefault="00CF345B" w:rsidP="006F159B">
            <w:pPr>
              <w:widowControl/>
              <w:autoSpaceDE/>
              <w:autoSpaceDN/>
              <w:spacing w:line="240" w:lineRule="auto"/>
              <w:jc w:val="center"/>
              <w:rPr>
                <w:rFonts w:cs="Arial"/>
                <w:b/>
                <w:bCs/>
                <w:sz w:val="22"/>
                <w:szCs w:val="22"/>
              </w:rPr>
            </w:pPr>
            <w:r w:rsidRPr="002A5152">
              <w:rPr>
                <w:rFonts w:cs="Arial"/>
                <w:b/>
                <w:bCs/>
                <w:sz w:val="22"/>
                <w:szCs w:val="22"/>
              </w:rPr>
              <w:t>OU</w:t>
            </w:r>
          </w:p>
          <w:p w14:paraId="4E6E7C64" w14:textId="22BE4EBE" w:rsidR="00CF345B" w:rsidRPr="002A5152" w:rsidRDefault="00CF345B" w:rsidP="006F159B">
            <w:pPr>
              <w:widowControl/>
              <w:autoSpaceDE/>
              <w:autoSpaceDN/>
              <w:spacing w:line="240" w:lineRule="auto"/>
              <w:jc w:val="center"/>
              <w:rPr>
                <w:rFonts w:cs="Arial"/>
                <w:sz w:val="22"/>
                <w:szCs w:val="22"/>
              </w:rPr>
            </w:pPr>
            <w:r w:rsidRPr="002A5152">
              <w:rPr>
                <w:rFonts w:cs="Arial"/>
                <w:sz w:val="22"/>
                <w:szCs w:val="22"/>
              </w:rPr>
              <w:t xml:space="preserve">A equipe deixou de preencher </w:t>
            </w:r>
            <w:r w:rsidR="005D6C85" w:rsidRPr="002A5152">
              <w:rPr>
                <w:rFonts w:cs="Arial"/>
                <w:sz w:val="22"/>
                <w:szCs w:val="22"/>
              </w:rPr>
              <w:t>poucos</w:t>
            </w:r>
            <w:r w:rsidRPr="002A5152">
              <w:rPr>
                <w:rFonts w:cs="Arial"/>
                <w:sz w:val="22"/>
                <w:szCs w:val="22"/>
              </w:rPr>
              <w:t xml:space="preserve"> ite</w:t>
            </w:r>
            <w:r w:rsidR="005D6C85" w:rsidRPr="002A5152">
              <w:rPr>
                <w:rFonts w:cs="Arial"/>
                <w:sz w:val="22"/>
                <w:szCs w:val="22"/>
              </w:rPr>
              <w:t>ns</w:t>
            </w:r>
            <w:r w:rsidRPr="002A5152">
              <w:rPr>
                <w:rFonts w:cs="Arial"/>
                <w:sz w:val="22"/>
                <w:szCs w:val="22"/>
              </w:rPr>
              <w:t xml:space="preserve"> da documentação proposta</w:t>
            </w:r>
          </w:p>
        </w:tc>
        <w:tc>
          <w:tcPr>
            <w:tcW w:w="1843" w:type="dxa"/>
          </w:tcPr>
          <w:p w14:paraId="131CE013" w14:textId="2F980C4D" w:rsidR="003246A0" w:rsidRPr="002A5152" w:rsidRDefault="003246A0" w:rsidP="003246A0">
            <w:pPr>
              <w:widowControl/>
              <w:autoSpaceDE/>
              <w:autoSpaceDN/>
              <w:spacing w:line="240" w:lineRule="auto"/>
              <w:jc w:val="center"/>
              <w:rPr>
                <w:rFonts w:cs="Arial"/>
                <w:sz w:val="22"/>
                <w:szCs w:val="22"/>
              </w:rPr>
            </w:pPr>
            <w:r w:rsidRPr="002A5152">
              <w:rPr>
                <w:rFonts w:cs="Arial"/>
                <w:sz w:val="22"/>
                <w:szCs w:val="22"/>
              </w:rPr>
              <w:t xml:space="preserve">A equipe entregou a documentação porém </w:t>
            </w:r>
            <w:r w:rsidR="008C496D" w:rsidRPr="002A5152">
              <w:rPr>
                <w:rFonts w:cs="Arial"/>
                <w:sz w:val="22"/>
                <w:szCs w:val="22"/>
              </w:rPr>
              <w:t>houveram várias falhas n</w:t>
            </w:r>
            <w:r w:rsidRPr="002A5152">
              <w:rPr>
                <w:rFonts w:cs="Arial"/>
                <w:color w:val="000000"/>
                <w:sz w:val="22"/>
                <w:szCs w:val="22"/>
              </w:rPr>
              <w:t xml:space="preserve">as teorias, modelos ou técnicas, </w:t>
            </w:r>
            <w:r w:rsidR="008C496D" w:rsidRPr="002A5152">
              <w:rPr>
                <w:rFonts w:cs="Arial"/>
                <w:color w:val="000000"/>
                <w:sz w:val="22"/>
                <w:szCs w:val="22"/>
              </w:rPr>
              <w:t>aplicados a</w:t>
            </w:r>
            <w:r w:rsidRPr="002A5152">
              <w:rPr>
                <w:rFonts w:cs="Arial"/>
                <w:color w:val="000000"/>
                <w:sz w:val="22"/>
                <w:szCs w:val="22"/>
              </w:rPr>
              <w:t>o problema proposto</w:t>
            </w:r>
            <w:r w:rsidRPr="002A5152">
              <w:rPr>
                <w:rFonts w:cs="Arial"/>
                <w:sz w:val="22"/>
                <w:szCs w:val="22"/>
              </w:rPr>
              <w:t>.</w:t>
            </w:r>
          </w:p>
          <w:p w14:paraId="55CCE6C3" w14:textId="77777777" w:rsidR="005579B8" w:rsidRPr="002A5152" w:rsidRDefault="005579B8" w:rsidP="005579B8">
            <w:pPr>
              <w:widowControl/>
              <w:autoSpaceDE/>
              <w:autoSpaceDN/>
              <w:spacing w:line="240" w:lineRule="auto"/>
              <w:jc w:val="center"/>
              <w:rPr>
                <w:rFonts w:cs="Arial"/>
                <w:b/>
                <w:bCs/>
                <w:sz w:val="22"/>
                <w:szCs w:val="22"/>
              </w:rPr>
            </w:pPr>
            <w:r w:rsidRPr="002A5152">
              <w:rPr>
                <w:rFonts w:cs="Arial"/>
                <w:b/>
                <w:bCs/>
                <w:sz w:val="22"/>
                <w:szCs w:val="22"/>
              </w:rPr>
              <w:t>OU</w:t>
            </w:r>
          </w:p>
          <w:p w14:paraId="7A2E71FB" w14:textId="2E93AA7F" w:rsidR="005579B8" w:rsidRPr="002A5152" w:rsidRDefault="005579B8" w:rsidP="005579B8">
            <w:pPr>
              <w:widowControl/>
              <w:autoSpaceDE/>
              <w:autoSpaceDN/>
              <w:spacing w:line="240" w:lineRule="auto"/>
              <w:jc w:val="center"/>
              <w:rPr>
                <w:rFonts w:cs="Arial"/>
                <w:sz w:val="22"/>
                <w:szCs w:val="22"/>
              </w:rPr>
            </w:pPr>
            <w:r w:rsidRPr="002A5152">
              <w:rPr>
                <w:rFonts w:cs="Arial"/>
                <w:sz w:val="22"/>
                <w:szCs w:val="22"/>
              </w:rPr>
              <w:t>A equipe deixou de preencher vários itens da documentação proposta</w:t>
            </w:r>
          </w:p>
        </w:tc>
        <w:tc>
          <w:tcPr>
            <w:tcW w:w="1703" w:type="dxa"/>
          </w:tcPr>
          <w:p w14:paraId="62D7A789" w14:textId="0BCC1E1B" w:rsidR="003246A0" w:rsidRPr="002A5152" w:rsidRDefault="003246A0" w:rsidP="003246A0">
            <w:pPr>
              <w:widowControl/>
              <w:autoSpaceDE/>
              <w:autoSpaceDN/>
              <w:spacing w:line="240" w:lineRule="auto"/>
              <w:jc w:val="center"/>
              <w:rPr>
                <w:rFonts w:cs="Arial"/>
                <w:sz w:val="22"/>
                <w:szCs w:val="22"/>
              </w:rPr>
            </w:pPr>
            <w:r w:rsidRPr="002A5152">
              <w:rPr>
                <w:rFonts w:cs="Arial"/>
                <w:sz w:val="22"/>
                <w:szCs w:val="22"/>
              </w:rPr>
              <w:t xml:space="preserve">A equipe não </w:t>
            </w:r>
            <w:r w:rsidR="005579B8" w:rsidRPr="002A5152">
              <w:rPr>
                <w:rFonts w:cs="Arial"/>
                <w:sz w:val="22"/>
                <w:szCs w:val="22"/>
              </w:rPr>
              <w:t>realizou a entrega final d</w:t>
            </w:r>
            <w:r w:rsidRPr="002A5152">
              <w:rPr>
                <w:rFonts w:cs="Arial"/>
                <w:sz w:val="22"/>
                <w:szCs w:val="22"/>
              </w:rPr>
              <w:t>a documentaçã</w:t>
            </w:r>
            <w:r w:rsidR="005579B8" w:rsidRPr="002A5152">
              <w:rPr>
                <w:rFonts w:cs="Arial"/>
                <w:sz w:val="22"/>
                <w:szCs w:val="22"/>
              </w:rPr>
              <w:t>o.</w:t>
            </w:r>
          </w:p>
        </w:tc>
      </w:tr>
    </w:tbl>
    <w:bookmarkEnd w:id="143"/>
    <w:p w14:paraId="1E277CF9" w14:textId="77777777" w:rsidR="009C6119" w:rsidRPr="002A5152" w:rsidRDefault="009C6119" w:rsidP="009C6119">
      <w:pPr>
        <w:jc w:val="center"/>
        <w:rPr>
          <w:rFonts w:cs="Arial"/>
          <w:sz w:val="20"/>
        </w:rPr>
      </w:pPr>
      <w:r w:rsidRPr="002A5152">
        <w:rPr>
          <w:rFonts w:cs="Arial"/>
          <w:sz w:val="20"/>
        </w:rPr>
        <w:lastRenderedPageBreak/>
        <w:t>Fonte: a autora</w:t>
      </w:r>
    </w:p>
    <w:p w14:paraId="5A3AD5C3" w14:textId="77777777" w:rsidR="009C6119" w:rsidRPr="002A5152" w:rsidRDefault="009C6119" w:rsidP="009C6119">
      <w:pPr>
        <w:pStyle w:val="Legenda"/>
        <w:keepNext/>
        <w:rPr>
          <w:rFonts w:cs="Arial"/>
        </w:rPr>
      </w:pPr>
    </w:p>
    <w:p w14:paraId="56F1D1ED" w14:textId="7447EF0C" w:rsidR="00DE0AAC" w:rsidRPr="002A5152" w:rsidRDefault="00DE0AAC" w:rsidP="00DE0AAC">
      <w:pPr>
        <w:pStyle w:val="Legenda"/>
        <w:keepNext/>
        <w:jc w:val="center"/>
        <w:rPr>
          <w:rFonts w:cs="Arial"/>
        </w:rPr>
      </w:pPr>
      <w:bookmarkStart w:id="144" w:name="_Toc106704269"/>
      <w:bookmarkStart w:id="145" w:name="_Toc106704502"/>
      <w:bookmarkStart w:id="146" w:name="_Toc106706786"/>
      <w:bookmarkStart w:id="147" w:name="_Toc169196574"/>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19</w:t>
      </w:r>
      <w:r w:rsidR="00933156" w:rsidRPr="002A5152">
        <w:rPr>
          <w:rFonts w:cs="Arial"/>
        </w:rPr>
        <w:fldChar w:fldCharType="end"/>
      </w:r>
      <w:r w:rsidRPr="002A5152">
        <w:rPr>
          <w:rFonts w:cs="Arial"/>
        </w:rPr>
        <w:t xml:space="preserve"> Rubrica da avaliação em grupo para a apresentação do projeto</w:t>
      </w:r>
      <w:bookmarkEnd w:id="144"/>
      <w:bookmarkEnd w:id="145"/>
      <w:bookmarkEnd w:id="146"/>
      <w:bookmarkEnd w:id="147"/>
    </w:p>
    <w:tbl>
      <w:tblPr>
        <w:tblStyle w:val="Tabelacomgrade"/>
        <w:tblW w:w="9351" w:type="dxa"/>
        <w:tblLayout w:type="fixed"/>
        <w:tblLook w:val="04A0" w:firstRow="1" w:lastRow="0" w:firstColumn="1" w:lastColumn="0" w:noHBand="0" w:noVBand="1"/>
      </w:tblPr>
      <w:tblGrid>
        <w:gridCol w:w="1881"/>
        <w:gridCol w:w="2509"/>
        <w:gridCol w:w="2268"/>
        <w:gridCol w:w="2693"/>
      </w:tblGrid>
      <w:tr w:rsidR="00382BEE" w:rsidRPr="002A5152" w14:paraId="1869436B" w14:textId="77777777">
        <w:trPr>
          <w:cantSplit/>
          <w:tblHeader/>
        </w:trPr>
        <w:tc>
          <w:tcPr>
            <w:tcW w:w="9351" w:type="dxa"/>
            <w:gridSpan w:val="4"/>
            <w:shd w:val="clear" w:color="auto" w:fill="AEAAAA" w:themeFill="background2" w:themeFillShade="BF"/>
          </w:tcPr>
          <w:p w14:paraId="0ECE38E4" w14:textId="3A4D52F0" w:rsidR="00382BEE" w:rsidRPr="002A5152" w:rsidRDefault="00382BEE">
            <w:pPr>
              <w:widowControl/>
              <w:autoSpaceDE/>
              <w:autoSpaceDN/>
              <w:spacing w:line="240" w:lineRule="auto"/>
              <w:jc w:val="center"/>
              <w:rPr>
                <w:rFonts w:cs="Arial"/>
                <w:sz w:val="22"/>
                <w:szCs w:val="22"/>
              </w:rPr>
            </w:pPr>
            <w:r w:rsidRPr="002A5152">
              <w:rPr>
                <w:rFonts w:cs="Arial"/>
                <w:sz w:val="22"/>
                <w:szCs w:val="22"/>
              </w:rPr>
              <w:t>Avaliação em Grupo</w:t>
            </w:r>
          </w:p>
        </w:tc>
      </w:tr>
      <w:tr w:rsidR="009F1685" w:rsidRPr="002A5152" w14:paraId="606096B6" w14:textId="77777777" w:rsidTr="009F1685">
        <w:trPr>
          <w:cantSplit/>
          <w:tblHeader/>
        </w:trPr>
        <w:tc>
          <w:tcPr>
            <w:tcW w:w="1881" w:type="dxa"/>
            <w:shd w:val="clear" w:color="auto" w:fill="AEAAAA" w:themeFill="background2" w:themeFillShade="BF"/>
          </w:tcPr>
          <w:p w14:paraId="1B2343E2" w14:textId="77777777" w:rsidR="009F1685" w:rsidRPr="002A5152" w:rsidRDefault="009F1685">
            <w:pPr>
              <w:widowControl/>
              <w:autoSpaceDE/>
              <w:autoSpaceDN/>
              <w:spacing w:line="240" w:lineRule="auto"/>
              <w:jc w:val="center"/>
              <w:rPr>
                <w:rFonts w:cs="Arial"/>
                <w:sz w:val="22"/>
                <w:szCs w:val="22"/>
              </w:rPr>
            </w:pPr>
            <w:r w:rsidRPr="002A5152">
              <w:rPr>
                <w:rFonts w:cs="Arial"/>
                <w:sz w:val="22"/>
                <w:szCs w:val="22"/>
              </w:rPr>
              <w:t>Competência Avaliada</w:t>
            </w:r>
          </w:p>
        </w:tc>
        <w:tc>
          <w:tcPr>
            <w:tcW w:w="2509" w:type="dxa"/>
            <w:shd w:val="clear" w:color="auto" w:fill="AEAAAA" w:themeFill="background2" w:themeFillShade="BF"/>
          </w:tcPr>
          <w:p w14:paraId="32EFE282" w14:textId="722E2279" w:rsidR="009F1685" w:rsidRPr="002A5152" w:rsidRDefault="009F1685">
            <w:pPr>
              <w:widowControl/>
              <w:autoSpaceDE/>
              <w:autoSpaceDN/>
              <w:spacing w:line="240" w:lineRule="auto"/>
              <w:jc w:val="center"/>
              <w:rPr>
                <w:rFonts w:cs="Arial"/>
                <w:sz w:val="22"/>
                <w:szCs w:val="22"/>
              </w:rPr>
            </w:pPr>
            <w:r w:rsidRPr="002A5152">
              <w:rPr>
                <w:rFonts w:cs="Arial"/>
                <w:sz w:val="22"/>
                <w:szCs w:val="22"/>
              </w:rPr>
              <w:t>Excelente (</w:t>
            </w:r>
            <w:r w:rsidR="005D6C85" w:rsidRPr="002A5152">
              <w:rPr>
                <w:rFonts w:cs="Arial"/>
                <w:sz w:val="22"/>
                <w:szCs w:val="22"/>
              </w:rPr>
              <w:t>0</w:t>
            </w:r>
            <w:r w:rsidRPr="002A5152">
              <w:rPr>
                <w:rFonts w:cs="Arial"/>
                <w:sz w:val="22"/>
                <w:szCs w:val="22"/>
              </w:rPr>
              <w:t>,</w:t>
            </w:r>
            <w:r w:rsidR="005D6C85" w:rsidRPr="002A5152">
              <w:rPr>
                <w:rFonts w:cs="Arial"/>
                <w:sz w:val="22"/>
                <w:szCs w:val="22"/>
              </w:rPr>
              <w:t>5</w:t>
            </w:r>
            <w:r w:rsidRPr="002A5152">
              <w:rPr>
                <w:rFonts w:cs="Arial"/>
                <w:sz w:val="22"/>
                <w:szCs w:val="22"/>
              </w:rPr>
              <w:t>)</w:t>
            </w:r>
          </w:p>
        </w:tc>
        <w:tc>
          <w:tcPr>
            <w:tcW w:w="2268" w:type="dxa"/>
            <w:shd w:val="clear" w:color="auto" w:fill="AEAAAA" w:themeFill="background2" w:themeFillShade="BF"/>
          </w:tcPr>
          <w:p w14:paraId="37D171EA" w14:textId="2368949E" w:rsidR="009F1685" w:rsidRPr="002A5152" w:rsidRDefault="009F1685">
            <w:pPr>
              <w:widowControl/>
              <w:autoSpaceDE/>
              <w:autoSpaceDN/>
              <w:spacing w:line="240" w:lineRule="auto"/>
              <w:jc w:val="center"/>
              <w:rPr>
                <w:rFonts w:cs="Arial"/>
                <w:sz w:val="22"/>
                <w:szCs w:val="22"/>
              </w:rPr>
            </w:pPr>
            <w:r w:rsidRPr="002A5152">
              <w:rPr>
                <w:rFonts w:cs="Arial"/>
                <w:sz w:val="22"/>
                <w:szCs w:val="22"/>
              </w:rPr>
              <w:t>Bom (0,</w:t>
            </w:r>
            <w:r w:rsidR="005D6C85" w:rsidRPr="002A5152">
              <w:rPr>
                <w:rFonts w:cs="Arial"/>
                <w:sz w:val="22"/>
                <w:szCs w:val="22"/>
              </w:rPr>
              <w:t>2</w:t>
            </w:r>
            <w:r w:rsidRPr="002A5152">
              <w:rPr>
                <w:rFonts w:cs="Arial"/>
                <w:sz w:val="22"/>
                <w:szCs w:val="22"/>
              </w:rPr>
              <w:t>5)</w:t>
            </w:r>
          </w:p>
        </w:tc>
        <w:tc>
          <w:tcPr>
            <w:tcW w:w="2693" w:type="dxa"/>
            <w:shd w:val="clear" w:color="auto" w:fill="AEAAAA" w:themeFill="background2" w:themeFillShade="BF"/>
          </w:tcPr>
          <w:p w14:paraId="59670611" w14:textId="55D210A9" w:rsidR="009F1685" w:rsidRPr="002A5152" w:rsidRDefault="009F1685">
            <w:pPr>
              <w:widowControl/>
              <w:autoSpaceDE/>
              <w:autoSpaceDN/>
              <w:spacing w:line="240" w:lineRule="auto"/>
              <w:jc w:val="center"/>
              <w:rPr>
                <w:rFonts w:cs="Arial"/>
                <w:sz w:val="22"/>
                <w:szCs w:val="22"/>
              </w:rPr>
            </w:pPr>
            <w:r w:rsidRPr="002A5152">
              <w:rPr>
                <w:rFonts w:cs="Arial"/>
                <w:sz w:val="22"/>
                <w:szCs w:val="22"/>
              </w:rPr>
              <w:t>Ruim (0)</w:t>
            </w:r>
          </w:p>
        </w:tc>
      </w:tr>
      <w:tr w:rsidR="009F1685" w:rsidRPr="002A5152" w14:paraId="75D01279" w14:textId="77777777" w:rsidTr="009F1685">
        <w:trPr>
          <w:cantSplit/>
        </w:trPr>
        <w:tc>
          <w:tcPr>
            <w:tcW w:w="1881" w:type="dxa"/>
            <w:vMerge w:val="restart"/>
            <w:vAlign w:val="center"/>
          </w:tcPr>
          <w:p w14:paraId="7482AA77" w14:textId="063A4D97" w:rsidR="009F1685" w:rsidRPr="002A5152" w:rsidRDefault="009F1685" w:rsidP="009F1685">
            <w:pPr>
              <w:widowControl/>
              <w:autoSpaceDE/>
              <w:autoSpaceDN/>
              <w:spacing w:line="240" w:lineRule="auto"/>
              <w:jc w:val="center"/>
              <w:rPr>
                <w:rFonts w:cs="Arial"/>
                <w:color w:val="000000"/>
                <w:sz w:val="22"/>
                <w:szCs w:val="22"/>
              </w:rPr>
            </w:pPr>
            <w:r w:rsidRPr="002A5152">
              <w:rPr>
                <w:rFonts w:cs="Arial"/>
                <w:color w:val="000000"/>
                <w:sz w:val="22"/>
                <w:szCs w:val="22"/>
              </w:rPr>
              <w:t>Apresentação do Projeto</w:t>
            </w:r>
          </w:p>
        </w:tc>
        <w:tc>
          <w:tcPr>
            <w:tcW w:w="2509" w:type="dxa"/>
          </w:tcPr>
          <w:p w14:paraId="53D29C14" w14:textId="517BEC4C" w:rsidR="009F1685" w:rsidRPr="002A5152" w:rsidRDefault="009F1685">
            <w:pPr>
              <w:widowControl/>
              <w:autoSpaceDE/>
              <w:autoSpaceDN/>
              <w:spacing w:line="240" w:lineRule="auto"/>
              <w:jc w:val="center"/>
              <w:rPr>
                <w:rFonts w:cs="Arial"/>
                <w:sz w:val="22"/>
                <w:szCs w:val="22"/>
              </w:rPr>
            </w:pPr>
            <w:r w:rsidRPr="002A5152">
              <w:rPr>
                <w:rFonts w:cs="Arial"/>
                <w:sz w:val="22"/>
                <w:szCs w:val="22"/>
              </w:rPr>
              <w:t>O projeto foi apresentado por mais de 8 minutos e não ultrapassou 10 minutos.</w:t>
            </w:r>
          </w:p>
        </w:tc>
        <w:tc>
          <w:tcPr>
            <w:tcW w:w="2268" w:type="dxa"/>
          </w:tcPr>
          <w:p w14:paraId="51BA870D" w14:textId="32D3F9B3" w:rsidR="009F1685" w:rsidRPr="002A5152" w:rsidRDefault="009F1685">
            <w:pPr>
              <w:widowControl/>
              <w:autoSpaceDE/>
              <w:autoSpaceDN/>
              <w:spacing w:line="240" w:lineRule="auto"/>
              <w:jc w:val="center"/>
              <w:rPr>
                <w:rFonts w:cs="Arial"/>
                <w:sz w:val="22"/>
                <w:szCs w:val="22"/>
              </w:rPr>
            </w:pPr>
            <w:r w:rsidRPr="002A5152">
              <w:rPr>
                <w:rFonts w:cs="Arial"/>
                <w:sz w:val="22"/>
                <w:szCs w:val="22"/>
              </w:rPr>
              <w:t>O projeto foi apresentado por mais de 5 minutos e não ultrapassou 8 minutos.</w:t>
            </w:r>
          </w:p>
        </w:tc>
        <w:tc>
          <w:tcPr>
            <w:tcW w:w="2693" w:type="dxa"/>
          </w:tcPr>
          <w:p w14:paraId="5FE643F3" w14:textId="77777777" w:rsidR="009F1685" w:rsidRPr="002A5152" w:rsidRDefault="009F1685">
            <w:pPr>
              <w:widowControl/>
              <w:autoSpaceDE/>
              <w:autoSpaceDN/>
              <w:spacing w:line="240" w:lineRule="auto"/>
              <w:rPr>
                <w:rFonts w:cs="Arial"/>
                <w:sz w:val="22"/>
                <w:szCs w:val="22"/>
              </w:rPr>
            </w:pPr>
            <w:r w:rsidRPr="002A5152">
              <w:rPr>
                <w:rFonts w:cs="Arial"/>
                <w:sz w:val="22"/>
                <w:szCs w:val="22"/>
              </w:rPr>
              <w:t xml:space="preserve">Não houve apresentação </w:t>
            </w:r>
          </w:p>
          <w:p w14:paraId="3A7B833E" w14:textId="12263C5C" w:rsidR="009F1685" w:rsidRPr="002A5152" w:rsidRDefault="009F1685">
            <w:pPr>
              <w:widowControl/>
              <w:autoSpaceDE/>
              <w:autoSpaceDN/>
              <w:spacing w:line="240" w:lineRule="auto"/>
              <w:rPr>
                <w:rFonts w:cs="Arial"/>
                <w:b/>
                <w:bCs/>
                <w:sz w:val="22"/>
                <w:szCs w:val="22"/>
              </w:rPr>
            </w:pPr>
            <w:r w:rsidRPr="002A5152">
              <w:rPr>
                <w:rFonts w:cs="Arial"/>
                <w:b/>
                <w:bCs/>
                <w:sz w:val="22"/>
                <w:szCs w:val="22"/>
              </w:rPr>
              <w:t>OU</w:t>
            </w:r>
          </w:p>
          <w:p w14:paraId="3ED7BF3B" w14:textId="2F66B478" w:rsidR="009F1685" w:rsidRPr="002A5152" w:rsidRDefault="009F1685">
            <w:pPr>
              <w:widowControl/>
              <w:autoSpaceDE/>
              <w:autoSpaceDN/>
              <w:spacing w:line="240" w:lineRule="auto"/>
              <w:rPr>
                <w:rFonts w:cs="Arial"/>
                <w:sz w:val="22"/>
                <w:szCs w:val="22"/>
              </w:rPr>
            </w:pPr>
            <w:r w:rsidRPr="002A5152">
              <w:rPr>
                <w:rFonts w:cs="Arial"/>
                <w:sz w:val="22"/>
                <w:szCs w:val="22"/>
              </w:rPr>
              <w:t>sua duração não ultrapassou 5 minutos.</w:t>
            </w:r>
          </w:p>
        </w:tc>
      </w:tr>
      <w:tr w:rsidR="009F1685" w:rsidRPr="002A5152" w14:paraId="5E94708D" w14:textId="77777777" w:rsidTr="009F1685">
        <w:trPr>
          <w:cantSplit/>
        </w:trPr>
        <w:tc>
          <w:tcPr>
            <w:tcW w:w="1881" w:type="dxa"/>
            <w:vMerge/>
          </w:tcPr>
          <w:p w14:paraId="0E817A7F" w14:textId="77777777" w:rsidR="009F1685" w:rsidRPr="002A5152" w:rsidRDefault="009F1685" w:rsidP="003178DF">
            <w:pPr>
              <w:widowControl/>
              <w:autoSpaceDE/>
              <w:autoSpaceDN/>
              <w:spacing w:line="240" w:lineRule="auto"/>
              <w:jc w:val="center"/>
              <w:rPr>
                <w:rFonts w:cs="Arial"/>
                <w:color w:val="000000"/>
                <w:sz w:val="22"/>
                <w:szCs w:val="22"/>
              </w:rPr>
            </w:pPr>
          </w:p>
        </w:tc>
        <w:tc>
          <w:tcPr>
            <w:tcW w:w="2509" w:type="dxa"/>
          </w:tcPr>
          <w:p w14:paraId="18450513" w14:textId="61812EE6" w:rsidR="009F1685" w:rsidRPr="002A5152" w:rsidRDefault="009F1685">
            <w:pPr>
              <w:widowControl/>
              <w:autoSpaceDE/>
              <w:autoSpaceDN/>
              <w:spacing w:line="240" w:lineRule="auto"/>
              <w:jc w:val="center"/>
              <w:rPr>
                <w:rFonts w:cs="Arial"/>
                <w:sz w:val="22"/>
                <w:szCs w:val="22"/>
              </w:rPr>
            </w:pPr>
            <w:r w:rsidRPr="002A5152">
              <w:rPr>
                <w:rFonts w:cs="Arial"/>
                <w:sz w:val="22"/>
                <w:szCs w:val="22"/>
              </w:rPr>
              <w:t>O conteúdo apresentado abrange todo o processo previsto na documentação solicitada.</w:t>
            </w:r>
          </w:p>
        </w:tc>
        <w:tc>
          <w:tcPr>
            <w:tcW w:w="2268" w:type="dxa"/>
          </w:tcPr>
          <w:p w14:paraId="2AE06074" w14:textId="2FFD8FBA" w:rsidR="009F1685" w:rsidRPr="002A5152" w:rsidRDefault="009F1685">
            <w:pPr>
              <w:widowControl/>
              <w:autoSpaceDE/>
              <w:autoSpaceDN/>
              <w:spacing w:line="240" w:lineRule="auto"/>
              <w:jc w:val="center"/>
              <w:rPr>
                <w:rFonts w:cs="Arial"/>
                <w:sz w:val="22"/>
                <w:szCs w:val="22"/>
              </w:rPr>
            </w:pPr>
            <w:r w:rsidRPr="002A5152">
              <w:rPr>
                <w:rFonts w:cs="Arial"/>
                <w:sz w:val="22"/>
                <w:szCs w:val="22"/>
              </w:rPr>
              <w:t>O conteúdo apresentado abordou mais da metade do processo previsto na documentação solicitada.</w:t>
            </w:r>
          </w:p>
        </w:tc>
        <w:tc>
          <w:tcPr>
            <w:tcW w:w="2693" w:type="dxa"/>
          </w:tcPr>
          <w:p w14:paraId="6F59F1F2" w14:textId="77777777" w:rsidR="009F1685" w:rsidRPr="002A5152" w:rsidRDefault="009F1685">
            <w:pPr>
              <w:widowControl/>
              <w:autoSpaceDE/>
              <w:autoSpaceDN/>
              <w:spacing w:line="240" w:lineRule="auto"/>
              <w:rPr>
                <w:rFonts w:cs="Arial"/>
                <w:sz w:val="22"/>
                <w:szCs w:val="22"/>
              </w:rPr>
            </w:pPr>
            <w:r w:rsidRPr="002A5152">
              <w:rPr>
                <w:rFonts w:cs="Arial"/>
                <w:sz w:val="22"/>
                <w:szCs w:val="22"/>
              </w:rPr>
              <w:t>O conteúdo apresentado abordou metade ou menos da metade do processo previsto na documentação solicitada</w:t>
            </w:r>
          </w:p>
          <w:p w14:paraId="37A21211" w14:textId="77777777" w:rsidR="009F1685" w:rsidRPr="002A5152" w:rsidRDefault="009F1685" w:rsidP="009F1685">
            <w:pPr>
              <w:widowControl/>
              <w:autoSpaceDE/>
              <w:autoSpaceDN/>
              <w:spacing w:line="240" w:lineRule="auto"/>
              <w:rPr>
                <w:rFonts w:cs="Arial"/>
                <w:b/>
                <w:bCs/>
                <w:sz w:val="22"/>
                <w:szCs w:val="22"/>
              </w:rPr>
            </w:pPr>
            <w:r w:rsidRPr="002A5152">
              <w:rPr>
                <w:rFonts w:cs="Arial"/>
                <w:b/>
                <w:bCs/>
                <w:sz w:val="22"/>
                <w:szCs w:val="22"/>
              </w:rPr>
              <w:t>OU</w:t>
            </w:r>
          </w:p>
          <w:p w14:paraId="7CE0FE9B" w14:textId="7E1A3A73" w:rsidR="009F1685" w:rsidRPr="002A5152" w:rsidRDefault="009F1685">
            <w:pPr>
              <w:widowControl/>
              <w:autoSpaceDE/>
              <w:autoSpaceDN/>
              <w:spacing w:line="240" w:lineRule="auto"/>
              <w:rPr>
                <w:rFonts w:cs="Arial"/>
                <w:sz w:val="22"/>
                <w:szCs w:val="22"/>
              </w:rPr>
            </w:pPr>
            <w:r w:rsidRPr="002A5152">
              <w:rPr>
                <w:rFonts w:cs="Arial"/>
                <w:sz w:val="22"/>
                <w:szCs w:val="22"/>
              </w:rPr>
              <w:t>Não houve apresentação.</w:t>
            </w:r>
          </w:p>
        </w:tc>
      </w:tr>
    </w:tbl>
    <w:p w14:paraId="58B34737" w14:textId="77777777" w:rsidR="009C6119" w:rsidRPr="002A5152" w:rsidRDefault="009C6119" w:rsidP="009C6119">
      <w:pPr>
        <w:jc w:val="center"/>
        <w:rPr>
          <w:rFonts w:cs="Arial"/>
          <w:sz w:val="20"/>
        </w:rPr>
      </w:pPr>
      <w:r w:rsidRPr="002A5152">
        <w:rPr>
          <w:rFonts w:cs="Arial"/>
          <w:sz w:val="20"/>
        </w:rPr>
        <w:t>Fonte: a autora</w:t>
      </w:r>
    </w:p>
    <w:p w14:paraId="402C6B1A" w14:textId="59AD6F23" w:rsidR="00DD1AE4" w:rsidRPr="002A5152" w:rsidRDefault="00DD1AE4" w:rsidP="00DD1AE4">
      <w:pPr>
        <w:widowControl/>
        <w:autoSpaceDE/>
        <w:autoSpaceDN/>
        <w:spacing w:line="240" w:lineRule="auto"/>
        <w:rPr>
          <w:rFonts w:cs="Arial"/>
          <w:szCs w:val="24"/>
        </w:rPr>
      </w:pPr>
    </w:p>
    <w:p w14:paraId="670A853F" w14:textId="543BBCAB" w:rsidR="00410E94" w:rsidRPr="002A5152" w:rsidRDefault="00410E94" w:rsidP="00410E94">
      <w:pPr>
        <w:widowControl/>
        <w:autoSpaceDE/>
        <w:autoSpaceDN/>
        <w:spacing w:line="240" w:lineRule="auto"/>
        <w:rPr>
          <w:rFonts w:cs="Arial"/>
          <w:b/>
          <w:szCs w:val="24"/>
        </w:rPr>
      </w:pPr>
      <w:r w:rsidRPr="002A5152">
        <w:rPr>
          <w:rFonts w:cs="Arial"/>
          <w:b/>
          <w:szCs w:val="24"/>
        </w:rPr>
        <w:t>Avaliação Individual</w:t>
      </w:r>
    </w:p>
    <w:p w14:paraId="19A6A35F" w14:textId="77777777" w:rsidR="00410E94" w:rsidRPr="002A5152" w:rsidRDefault="00410E94" w:rsidP="00410E94">
      <w:pPr>
        <w:widowControl/>
        <w:autoSpaceDE/>
        <w:autoSpaceDN/>
        <w:spacing w:line="240" w:lineRule="auto"/>
        <w:rPr>
          <w:rFonts w:cs="Arial"/>
          <w:szCs w:val="24"/>
        </w:rPr>
      </w:pPr>
    </w:p>
    <w:p w14:paraId="2A4C7D20" w14:textId="073AA182" w:rsidR="00DE0AAC" w:rsidRPr="002A5152" w:rsidRDefault="00DE0AAC" w:rsidP="00DE0AAC">
      <w:pPr>
        <w:pStyle w:val="Legenda"/>
        <w:keepNext/>
        <w:jc w:val="center"/>
        <w:rPr>
          <w:rFonts w:cs="Arial"/>
        </w:rPr>
      </w:pPr>
      <w:bookmarkStart w:id="148" w:name="_Toc106704270"/>
      <w:bookmarkStart w:id="149" w:name="_Toc106704503"/>
      <w:bookmarkStart w:id="150" w:name="_Toc106706787"/>
      <w:bookmarkStart w:id="151" w:name="_Toc169196575"/>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20</w:t>
      </w:r>
      <w:r w:rsidR="00933156" w:rsidRPr="002A5152">
        <w:rPr>
          <w:rFonts w:cs="Arial"/>
        </w:rPr>
        <w:fldChar w:fldCharType="end"/>
      </w:r>
      <w:r w:rsidRPr="002A5152">
        <w:rPr>
          <w:rFonts w:cs="Arial"/>
        </w:rPr>
        <w:t xml:space="preserve"> Rubrica da avaliação individual para portfólio, pitch e apresentação do projeto</w:t>
      </w:r>
      <w:bookmarkEnd w:id="148"/>
      <w:bookmarkEnd w:id="149"/>
      <w:bookmarkEnd w:id="150"/>
      <w:bookmarkEnd w:id="151"/>
    </w:p>
    <w:tbl>
      <w:tblPr>
        <w:tblStyle w:val="Tabelacomgrade"/>
        <w:tblW w:w="0" w:type="auto"/>
        <w:tblLook w:val="04A0" w:firstRow="1" w:lastRow="0" w:firstColumn="1" w:lastColumn="0" w:noHBand="0" w:noVBand="1"/>
      </w:tblPr>
      <w:tblGrid>
        <w:gridCol w:w="2337"/>
        <w:gridCol w:w="2337"/>
        <w:gridCol w:w="2338"/>
        <w:gridCol w:w="2338"/>
      </w:tblGrid>
      <w:tr w:rsidR="00367205" w:rsidRPr="002A5152" w14:paraId="659668D0" w14:textId="77777777" w:rsidTr="002C7E43">
        <w:trPr>
          <w:cantSplit/>
          <w:tblHeader/>
        </w:trPr>
        <w:tc>
          <w:tcPr>
            <w:tcW w:w="9350" w:type="dxa"/>
            <w:gridSpan w:val="4"/>
            <w:shd w:val="clear" w:color="auto" w:fill="AEAAAA" w:themeFill="background2" w:themeFillShade="BF"/>
          </w:tcPr>
          <w:p w14:paraId="061EC5C9" w14:textId="37EF1CE6" w:rsidR="00367205" w:rsidRPr="002A5152" w:rsidRDefault="00367205" w:rsidP="009243AC">
            <w:pPr>
              <w:widowControl/>
              <w:autoSpaceDE/>
              <w:autoSpaceDN/>
              <w:spacing w:line="240" w:lineRule="auto"/>
              <w:jc w:val="center"/>
              <w:rPr>
                <w:rFonts w:cs="Arial"/>
                <w:szCs w:val="24"/>
              </w:rPr>
            </w:pPr>
            <w:r w:rsidRPr="002A5152">
              <w:rPr>
                <w:rFonts w:cs="Arial"/>
                <w:szCs w:val="24"/>
              </w:rPr>
              <w:t>Avaliação Individual</w:t>
            </w:r>
          </w:p>
        </w:tc>
      </w:tr>
      <w:tr w:rsidR="00410E94" w:rsidRPr="002A5152" w14:paraId="622160A8" w14:textId="77777777" w:rsidTr="002C7E43">
        <w:trPr>
          <w:cantSplit/>
          <w:tblHeader/>
        </w:trPr>
        <w:tc>
          <w:tcPr>
            <w:tcW w:w="2337" w:type="dxa"/>
            <w:shd w:val="clear" w:color="auto" w:fill="AEAAAA" w:themeFill="background2" w:themeFillShade="BF"/>
          </w:tcPr>
          <w:p w14:paraId="28D6330D" w14:textId="77777777" w:rsidR="00410E94" w:rsidRPr="002A5152" w:rsidRDefault="00410E94" w:rsidP="009243AC">
            <w:pPr>
              <w:widowControl/>
              <w:autoSpaceDE/>
              <w:autoSpaceDN/>
              <w:spacing w:line="240" w:lineRule="auto"/>
              <w:jc w:val="center"/>
              <w:rPr>
                <w:rFonts w:cs="Arial"/>
                <w:szCs w:val="24"/>
              </w:rPr>
            </w:pPr>
            <w:r w:rsidRPr="002A5152">
              <w:rPr>
                <w:rFonts w:cs="Arial"/>
                <w:szCs w:val="24"/>
              </w:rPr>
              <w:t>Item Avaliado</w:t>
            </w:r>
          </w:p>
        </w:tc>
        <w:tc>
          <w:tcPr>
            <w:tcW w:w="2337" w:type="dxa"/>
            <w:shd w:val="clear" w:color="auto" w:fill="AEAAAA" w:themeFill="background2" w:themeFillShade="BF"/>
          </w:tcPr>
          <w:p w14:paraId="3C7154C3" w14:textId="5ADEE392" w:rsidR="00410E94" w:rsidRPr="002A5152" w:rsidRDefault="00410E94" w:rsidP="001A6860">
            <w:pPr>
              <w:widowControl/>
              <w:autoSpaceDE/>
              <w:autoSpaceDN/>
              <w:spacing w:line="240" w:lineRule="auto"/>
              <w:jc w:val="center"/>
              <w:rPr>
                <w:rFonts w:cs="Arial"/>
                <w:szCs w:val="24"/>
              </w:rPr>
            </w:pPr>
            <w:r w:rsidRPr="002A5152">
              <w:rPr>
                <w:rFonts w:cs="Arial"/>
                <w:szCs w:val="24"/>
              </w:rPr>
              <w:t>Excelente (</w:t>
            </w:r>
            <w:r w:rsidR="00EC7185" w:rsidRPr="002A5152">
              <w:rPr>
                <w:rFonts w:cs="Arial"/>
                <w:szCs w:val="24"/>
              </w:rPr>
              <w:t>0</w:t>
            </w:r>
            <w:r w:rsidR="00BC4A76" w:rsidRPr="002A5152">
              <w:rPr>
                <w:rFonts w:cs="Arial"/>
                <w:szCs w:val="24"/>
              </w:rPr>
              <w:t>,</w:t>
            </w:r>
            <w:r w:rsidR="00EC7185" w:rsidRPr="002A5152">
              <w:rPr>
                <w:rFonts w:cs="Arial"/>
                <w:szCs w:val="24"/>
              </w:rPr>
              <w:t>5</w:t>
            </w:r>
            <w:r w:rsidRPr="002A5152">
              <w:rPr>
                <w:rFonts w:cs="Arial"/>
                <w:szCs w:val="24"/>
              </w:rPr>
              <w:t>)</w:t>
            </w:r>
          </w:p>
        </w:tc>
        <w:tc>
          <w:tcPr>
            <w:tcW w:w="2338" w:type="dxa"/>
            <w:shd w:val="clear" w:color="auto" w:fill="AEAAAA" w:themeFill="background2" w:themeFillShade="BF"/>
          </w:tcPr>
          <w:p w14:paraId="62CD8AEA" w14:textId="251BE7D0" w:rsidR="00410E94" w:rsidRPr="002A5152" w:rsidRDefault="00410E94" w:rsidP="009243AC">
            <w:pPr>
              <w:widowControl/>
              <w:autoSpaceDE/>
              <w:autoSpaceDN/>
              <w:spacing w:line="240" w:lineRule="auto"/>
              <w:jc w:val="center"/>
              <w:rPr>
                <w:rFonts w:cs="Arial"/>
                <w:szCs w:val="24"/>
              </w:rPr>
            </w:pPr>
            <w:r w:rsidRPr="002A5152">
              <w:rPr>
                <w:rFonts w:cs="Arial"/>
                <w:szCs w:val="24"/>
              </w:rPr>
              <w:t>Regular (0,</w:t>
            </w:r>
            <w:r w:rsidR="00EC7185" w:rsidRPr="002A5152">
              <w:rPr>
                <w:rFonts w:cs="Arial"/>
                <w:szCs w:val="24"/>
              </w:rPr>
              <w:t>2</w:t>
            </w:r>
            <w:r w:rsidR="00BC4A76" w:rsidRPr="002A5152">
              <w:rPr>
                <w:rFonts w:cs="Arial"/>
                <w:szCs w:val="24"/>
              </w:rPr>
              <w:t>5</w:t>
            </w:r>
            <w:r w:rsidRPr="002A5152">
              <w:rPr>
                <w:rFonts w:cs="Arial"/>
                <w:szCs w:val="24"/>
              </w:rPr>
              <w:t>)</w:t>
            </w:r>
          </w:p>
        </w:tc>
        <w:tc>
          <w:tcPr>
            <w:tcW w:w="2338" w:type="dxa"/>
            <w:shd w:val="clear" w:color="auto" w:fill="AEAAAA" w:themeFill="background2" w:themeFillShade="BF"/>
          </w:tcPr>
          <w:p w14:paraId="02571731" w14:textId="4F0F7C3F" w:rsidR="00410E94" w:rsidRPr="002A5152" w:rsidRDefault="00410E94" w:rsidP="009243AC">
            <w:pPr>
              <w:widowControl/>
              <w:autoSpaceDE/>
              <w:autoSpaceDN/>
              <w:spacing w:line="240" w:lineRule="auto"/>
              <w:jc w:val="center"/>
              <w:rPr>
                <w:rFonts w:cs="Arial"/>
                <w:szCs w:val="24"/>
              </w:rPr>
            </w:pPr>
            <w:r w:rsidRPr="002A5152">
              <w:rPr>
                <w:rFonts w:cs="Arial"/>
                <w:szCs w:val="24"/>
              </w:rPr>
              <w:t>Ruim (0)</w:t>
            </w:r>
          </w:p>
        </w:tc>
      </w:tr>
      <w:tr w:rsidR="00410E94" w:rsidRPr="002A5152" w14:paraId="07345D01" w14:textId="77777777" w:rsidTr="002C7E43">
        <w:trPr>
          <w:cantSplit/>
        </w:trPr>
        <w:tc>
          <w:tcPr>
            <w:tcW w:w="2337" w:type="dxa"/>
          </w:tcPr>
          <w:p w14:paraId="3585ED2B" w14:textId="5E82141F" w:rsidR="00410E94" w:rsidRPr="002A5152" w:rsidRDefault="00410E94" w:rsidP="009243AC">
            <w:pPr>
              <w:widowControl/>
              <w:autoSpaceDE/>
              <w:autoSpaceDN/>
              <w:spacing w:line="240" w:lineRule="auto"/>
              <w:jc w:val="center"/>
              <w:rPr>
                <w:rFonts w:cs="Arial"/>
                <w:szCs w:val="24"/>
              </w:rPr>
            </w:pPr>
            <w:r w:rsidRPr="002A5152">
              <w:rPr>
                <w:rFonts w:cs="Arial"/>
                <w:szCs w:val="24"/>
              </w:rPr>
              <w:t>Portfólio</w:t>
            </w:r>
          </w:p>
        </w:tc>
        <w:tc>
          <w:tcPr>
            <w:tcW w:w="2337" w:type="dxa"/>
          </w:tcPr>
          <w:p w14:paraId="6DE856D2" w14:textId="170917D8" w:rsidR="00410E94" w:rsidRPr="002A5152" w:rsidRDefault="00410E94" w:rsidP="00410E94">
            <w:pPr>
              <w:widowControl/>
              <w:autoSpaceDE/>
              <w:autoSpaceDN/>
              <w:spacing w:line="240" w:lineRule="auto"/>
              <w:jc w:val="center"/>
              <w:rPr>
                <w:rFonts w:cs="Arial"/>
                <w:szCs w:val="24"/>
              </w:rPr>
            </w:pPr>
            <w:r w:rsidRPr="002A5152">
              <w:rPr>
                <w:rFonts w:cs="Arial"/>
                <w:szCs w:val="24"/>
              </w:rPr>
              <w:t xml:space="preserve">O estudante entregou o portfólio no prazo, completo </w:t>
            </w:r>
            <w:r w:rsidRPr="002A5152">
              <w:rPr>
                <w:rFonts w:cs="Arial"/>
                <w:b/>
                <w:szCs w:val="24"/>
              </w:rPr>
              <w:t>e</w:t>
            </w:r>
            <w:r w:rsidRPr="002A5152">
              <w:rPr>
                <w:rFonts w:cs="Arial"/>
                <w:szCs w:val="24"/>
              </w:rPr>
              <w:t xml:space="preserve"> os documentos não possuem erros.</w:t>
            </w:r>
          </w:p>
        </w:tc>
        <w:tc>
          <w:tcPr>
            <w:tcW w:w="2338" w:type="dxa"/>
          </w:tcPr>
          <w:p w14:paraId="0557AC15" w14:textId="4C5637AF" w:rsidR="00410E94" w:rsidRPr="002A5152" w:rsidRDefault="00410E94" w:rsidP="00410E94">
            <w:pPr>
              <w:widowControl/>
              <w:autoSpaceDE/>
              <w:autoSpaceDN/>
              <w:spacing w:line="240" w:lineRule="auto"/>
              <w:jc w:val="center"/>
              <w:rPr>
                <w:rFonts w:cs="Arial"/>
                <w:szCs w:val="24"/>
              </w:rPr>
            </w:pPr>
            <w:r w:rsidRPr="002A5152">
              <w:rPr>
                <w:rFonts w:cs="Arial"/>
                <w:szCs w:val="24"/>
              </w:rPr>
              <w:t xml:space="preserve">O estudante entregou o portfólio no prazo, completo </w:t>
            </w:r>
            <w:r w:rsidRPr="002A5152">
              <w:rPr>
                <w:rFonts w:cs="Arial"/>
                <w:b/>
                <w:szCs w:val="24"/>
              </w:rPr>
              <w:t>e</w:t>
            </w:r>
            <w:r w:rsidRPr="002A5152">
              <w:rPr>
                <w:rFonts w:cs="Arial"/>
                <w:szCs w:val="24"/>
              </w:rPr>
              <w:t xml:space="preserve"> os documentos possuem erros.</w:t>
            </w:r>
          </w:p>
        </w:tc>
        <w:tc>
          <w:tcPr>
            <w:tcW w:w="2338" w:type="dxa"/>
          </w:tcPr>
          <w:p w14:paraId="0F71436D" w14:textId="635989D1" w:rsidR="00410E94" w:rsidRPr="002A5152" w:rsidRDefault="00410E94" w:rsidP="006F159B">
            <w:pPr>
              <w:widowControl/>
              <w:autoSpaceDE/>
              <w:autoSpaceDN/>
              <w:spacing w:line="240" w:lineRule="auto"/>
              <w:jc w:val="center"/>
              <w:rPr>
                <w:rFonts w:cs="Arial"/>
                <w:szCs w:val="24"/>
              </w:rPr>
            </w:pPr>
            <w:r w:rsidRPr="002A5152">
              <w:rPr>
                <w:rFonts w:cs="Arial"/>
                <w:szCs w:val="24"/>
              </w:rPr>
              <w:t xml:space="preserve">O estudante não entregou o portfólio no prazo </w:t>
            </w:r>
            <w:r w:rsidR="006F159B" w:rsidRPr="002A5152">
              <w:rPr>
                <w:rFonts w:cs="Arial"/>
                <w:b/>
                <w:szCs w:val="24"/>
              </w:rPr>
              <w:t>ou</w:t>
            </w:r>
            <w:r w:rsidRPr="002A5152">
              <w:rPr>
                <w:rFonts w:cs="Arial"/>
                <w:szCs w:val="24"/>
              </w:rPr>
              <w:t xml:space="preserve"> </w:t>
            </w:r>
            <w:r w:rsidR="006F159B" w:rsidRPr="002A5152">
              <w:rPr>
                <w:rFonts w:cs="Arial"/>
                <w:szCs w:val="24"/>
              </w:rPr>
              <w:t xml:space="preserve">está incompleto </w:t>
            </w:r>
            <w:r w:rsidR="006F159B" w:rsidRPr="002A5152">
              <w:rPr>
                <w:rFonts w:cs="Arial"/>
                <w:b/>
                <w:szCs w:val="24"/>
              </w:rPr>
              <w:t>ou</w:t>
            </w:r>
            <w:r w:rsidR="006F159B" w:rsidRPr="002A5152">
              <w:rPr>
                <w:rFonts w:cs="Arial"/>
                <w:szCs w:val="24"/>
              </w:rPr>
              <w:t xml:space="preserve"> está totalmente incorreto</w:t>
            </w:r>
            <w:r w:rsidRPr="002A5152">
              <w:rPr>
                <w:rFonts w:cs="Arial"/>
                <w:szCs w:val="24"/>
              </w:rPr>
              <w:t>.</w:t>
            </w:r>
          </w:p>
        </w:tc>
      </w:tr>
      <w:tr w:rsidR="00410E94" w:rsidRPr="002A5152" w14:paraId="06F02396" w14:textId="77777777" w:rsidTr="002C7E43">
        <w:trPr>
          <w:cantSplit/>
        </w:trPr>
        <w:tc>
          <w:tcPr>
            <w:tcW w:w="2337" w:type="dxa"/>
          </w:tcPr>
          <w:p w14:paraId="7EE0AFDF" w14:textId="11641B2D" w:rsidR="00410E94" w:rsidRPr="002A5152" w:rsidRDefault="006F159B" w:rsidP="009243AC">
            <w:pPr>
              <w:widowControl/>
              <w:autoSpaceDE/>
              <w:autoSpaceDN/>
              <w:spacing w:line="240" w:lineRule="auto"/>
              <w:jc w:val="center"/>
              <w:rPr>
                <w:rFonts w:cs="Arial"/>
                <w:szCs w:val="24"/>
              </w:rPr>
            </w:pPr>
            <w:r w:rsidRPr="002A5152">
              <w:rPr>
                <w:rFonts w:cs="Arial"/>
                <w:szCs w:val="24"/>
              </w:rPr>
              <w:t>Pitch</w:t>
            </w:r>
            <w:r w:rsidR="00410E94" w:rsidRPr="002A5152">
              <w:rPr>
                <w:rFonts w:cs="Arial"/>
                <w:szCs w:val="24"/>
              </w:rPr>
              <w:t xml:space="preserve"> </w:t>
            </w:r>
          </w:p>
        </w:tc>
        <w:tc>
          <w:tcPr>
            <w:tcW w:w="2337" w:type="dxa"/>
          </w:tcPr>
          <w:p w14:paraId="0CC80D47" w14:textId="0B3EA783" w:rsidR="00410E94" w:rsidRPr="002A5152" w:rsidRDefault="006F159B" w:rsidP="009243AC">
            <w:pPr>
              <w:widowControl/>
              <w:autoSpaceDE/>
              <w:autoSpaceDN/>
              <w:spacing w:line="240" w:lineRule="auto"/>
              <w:jc w:val="center"/>
              <w:rPr>
                <w:rFonts w:cs="Arial"/>
                <w:szCs w:val="24"/>
              </w:rPr>
            </w:pPr>
            <w:r w:rsidRPr="002A5152">
              <w:rPr>
                <w:rFonts w:cs="Arial"/>
                <w:szCs w:val="24"/>
              </w:rPr>
              <w:t>O estudante atendeu a todos os requisitos desta tarefa.</w:t>
            </w:r>
          </w:p>
        </w:tc>
        <w:tc>
          <w:tcPr>
            <w:tcW w:w="2338" w:type="dxa"/>
          </w:tcPr>
          <w:p w14:paraId="71B21BA8" w14:textId="130EFF5F" w:rsidR="00410E94" w:rsidRPr="002A5152" w:rsidRDefault="006F159B" w:rsidP="009243AC">
            <w:pPr>
              <w:widowControl/>
              <w:autoSpaceDE/>
              <w:autoSpaceDN/>
              <w:spacing w:line="240" w:lineRule="auto"/>
              <w:jc w:val="center"/>
              <w:rPr>
                <w:rFonts w:cs="Arial"/>
                <w:szCs w:val="24"/>
              </w:rPr>
            </w:pPr>
            <w:r w:rsidRPr="002A5152">
              <w:rPr>
                <w:rFonts w:cs="Arial"/>
                <w:szCs w:val="24"/>
              </w:rPr>
              <w:t>O estudante atendeu parcialmente os requisitos desta tarefa</w:t>
            </w:r>
            <w:r w:rsidR="00410E94" w:rsidRPr="002A5152">
              <w:rPr>
                <w:rFonts w:cs="Arial"/>
                <w:szCs w:val="24"/>
              </w:rPr>
              <w:t>.</w:t>
            </w:r>
          </w:p>
        </w:tc>
        <w:tc>
          <w:tcPr>
            <w:tcW w:w="2338" w:type="dxa"/>
          </w:tcPr>
          <w:p w14:paraId="58DBE514" w14:textId="0747CFE5" w:rsidR="00410E94" w:rsidRPr="002A5152" w:rsidRDefault="006F159B" w:rsidP="009243AC">
            <w:pPr>
              <w:widowControl/>
              <w:autoSpaceDE/>
              <w:autoSpaceDN/>
              <w:spacing w:line="240" w:lineRule="auto"/>
              <w:jc w:val="center"/>
              <w:rPr>
                <w:rFonts w:cs="Arial"/>
                <w:szCs w:val="24"/>
              </w:rPr>
            </w:pPr>
            <w:r w:rsidRPr="002A5152">
              <w:rPr>
                <w:rFonts w:cs="Arial"/>
                <w:szCs w:val="24"/>
              </w:rPr>
              <w:t>O estudante não atendeu os requisitos desta tarefa.</w:t>
            </w:r>
          </w:p>
        </w:tc>
      </w:tr>
      <w:tr w:rsidR="008F53B7" w:rsidRPr="002A5152" w14:paraId="2FBF2FA2" w14:textId="77777777" w:rsidTr="002C7E43">
        <w:trPr>
          <w:cantSplit/>
        </w:trPr>
        <w:tc>
          <w:tcPr>
            <w:tcW w:w="2337" w:type="dxa"/>
          </w:tcPr>
          <w:p w14:paraId="249F2BAB" w14:textId="1CC0ED57" w:rsidR="008F53B7" w:rsidRPr="002A5152" w:rsidRDefault="008F53B7" w:rsidP="009243AC">
            <w:pPr>
              <w:widowControl/>
              <w:autoSpaceDE/>
              <w:autoSpaceDN/>
              <w:spacing w:line="240" w:lineRule="auto"/>
              <w:jc w:val="center"/>
              <w:rPr>
                <w:rFonts w:cs="Arial"/>
                <w:szCs w:val="24"/>
              </w:rPr>
            </w:pPr>
            <w:r w:rsidRPr="002A5152">
              <w:rPr>
                <w:rFonts w:cs="Arial"/>
                <w:szCs w:val="24"/>
              </w:rPr>
              <w:lastRenderedPageBreak/>
              <w:t>Apresentação do Projeto</w:t>
            </w:r>
          </w:p>
        </w:tc>
        <w:tc>
          <w:tcPr>
            <w:tcW w:w="2337" w:type="dxa"/>
          </w:tcPr>
          <w:p w14:paraId="095B03FC" w14:textId="4255FD43" w:rsidR="008F53B7" w:rsidRPr="002A5152" w:rsidRDefault="008F53B7" w:rsidP="009243AC">
            <w:pPr>
              <w:widowControl/>
              <w:autoSpaceDE/>
              <w:autoSpaceDN/>
              <w:spacing w:line="240" w:lineRule="auto"/>
              <w:jc w:val="center"/>
              <w:rPr>
                <w:rFonts w:cs="Arial"/>
                <w:szCs w:val="24"/>
              </w:rPr>
            </w:pPr>
            <w:r w:rsidRPr="002A5152">
              <w:rPr>
                <w:rFonts w:cs="Arial"/>
                <w:szCs w:val="24"/>
              </w:rPr>
              <w:t>Demonstrou segurança</w:t>
            </w:r>
            <w:r w:rsidR="0098008E" w:rsidRPr="002A5152">
              <w:rPr>
                <w:rFonts w:cs="Arial"/>
                <w:szCs w:val="24"/>
              </w:rPr>
              <w:t>, apresentou de forma clara e sintética, não leu anotações ou slides, e</w:t>
            </w:r>
            <w:r w:rsidRPr="002A5152">
              <w:rPr>
                <w:rFonts w:cs="Arial"/>
                <w:szCs w:val="24"/>
              </w:rPr>
              <w:t xml:space="preserve"> utilizou adequadamente a</w:t>
            </w:r>
            <w:r w:rsidR="0098008E" w:rsidRPr="002A5152">
              <w:rPr>
                <w:rFonts w:cs="Arial"/>
                <w:szCs w:val="24"/>
              </w:rPr>
              <w:t xml:space="preserve"> Língua Portuguesa sem gírias.</w:t>
            </w:r>
            <w:r w:rsidRPr="002A5152">
              <w:rPr>
                <w:rFonts w:cs="Arial"/>
                <w:szCs w:val="24"/>
              </w:rPr>
              <w:t xml:space="preserve"> </w:t>
            </w:r>
          </w:p>
        </w:tc>
        <w:tc>
          <w:tcPr>
            <w:tcW w:w="2338" w:type="dxa"/>
          </w:tcPr>
          <w:p w14:paraId="03B48B41" w14:textId="4FDF3DE3" w:rsidR="008F53B7" w:rsidRPr="002A5152" w:rsidRDefault="0098008E" w:rsidP="0098008E">
            <w:pPr>
              <w:widowControl/>
              <w:autoSpaceDE/>
              <w:autoSpaceDN/>
              <w:spacing w:line="240" w:lineRule="auto"/>
              <w:jc w:val="center"/>
              <w:rPr>
                <w:rFonts w:cs="Arial"/>
                <w:szCs w:val="24"/>
              </w:rPr>
            </w:pPr>
            <w:r w:rsidRPr="002A5152">
              <w:rPr>
                <w:rFonts w:cs="Arial"/>
                <w:szCs w:val="24"/>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1F4B8BDE" w:rsidR="008F53B7" w:rsidRPr="002A5152" w:rsidRDefault="0098008E" w:rsidP="0098008E">
            <w:pPr>
              <w:widowControl/>
              <w:autoSpaceDE/>
              <w:autoSpaceDN/>
              <w:spacing w:line="240" w:lineRule="auto"/>
              <w:jc w:val="center"/>
              <w:rPr>
                <w:rFonts w:cs="Arial"/>
                <w:szCs w:val="24"/>
              </w:rPr>
            </w:pPr>
            <w:r w:rsidRPr="002A5152">
              <w:rPr>
                <w:rFonts w:cs="Arial"/>
                <w:szCs w:val="24"/>
              </w:rPr>
              <w:t>Na maior parte do tempo de sua apresentação não demonstrou  segurança, não apresentou de forma clara e sintética, leu anotações ou slides e não utilizou adequadamente a</w:t>
            </w:r>
          </w:p>
        </w:tc>
      </w:tr>
    </w:tbl>
    <w:p w14:paraId="70BFF360" w14:textId="77777777" w:rsidR="009C6119" w:rsidRPr="002A5152" w:rsidRDefault="009C6119" w:rsidP="009C6119">
      <w:pPr>
        <w:jc w:val="center"/>
        <w:rPr>
          <w:rFonts w:cs="Arial"/>
          <w:sz w:val="20"/>
        </w:rPr>
      </w:pPr>
      <w:r w:rsidRPr="002A5152">
        <w:rPr>
          <w:rFonts w:cs="Arial"/>
          <w:sz w:val="20"/>
        </w:rPr>
        <w:t>Fonte: a autora</w:t>
      </w:r>
    </w:p>
    <w:p w14:paraId="6D8D7691" w14:textId="0EE8A762" w:rsidR="00410E94" w:rsidRPr="002A5152" w:rsidRDefault="00410E94" w:rsidP="00DD1AE4">
      <w:pPr>
        <w:widowControl/>
        <w:autoSpaceDE/>
        <w:autoSpaceDN/>
        <w:spacing w:line="240" w:lineRule="auto"/>
        <w:rPr>
          <w:rFonts w:cs="Arial"/>
          <w:szCs w:val="24"/>
        </w:rPr>
      </w:pPr>
    </w:p>
    <w:p w14:paraId="0E6A17AC" w14:textId="171AD663" w:rsidR="009C6119" w:rsidRPr="002A5152" w:rsidRDefault="009C6119" w:rsidP="00DD1AE4">
      <w:pPr>
        <w:widowControl/>
        <w:autoSpaceDE/>
        <w:autoSpaceDN/>
        <w:spacing w:line="240" w:lineRule="auto"/>
        <w:rPr>
          <w:rFonts w:cs="Arial"/>
          <w:szCs w:val="24"/>
        </w:rPr>
      </w:pPr>
    </w:p>
    <w:p w14:paraId="7B9F5094" w14:textId="29E33BF2" w:rsidR="009C6119" w:rsidRPr="002A5152" w:rsidRDefault="009C6119" w:rsidP="00DD1AE4">
      <w:pPr>
        <w:widowControl/>
        <w:autoSpaceDE/>
        <w:autoSpaceDN/>
        <w:spacing w:line="240" w:lineRule="auto"/>
        <w:rPr>
          <w:rFonts w:cs="Arial"/>
          <w:szCs w:val="24"/>
        </w:rPr>
      </w:pPr>
    </w:p>
    <w:p w14:paraId="4F781689" w14:textId="38475EF1" w:rsidR="00F6711F" w:rsidRPr="002A5152" w:rsidRDefault="00F6711F" w:rsidP="00F6711F">
      <w:pPr>
        <w:widowControl/>
        <w:autoSpaceDE/>
        <w:autoSpaceDN/>
        <w:spacing w:line="240" w:lineRule="auto"/>
        <w:rPr>
          <w:rFonts w:cs="Arial"/>
          <w:b/>
          <w:szCs w:val="24"/>
        </w:rPr>
      </w:pPr>
      <w:r w:rsidRPr="002A5152">
        <w:rPr>
          <w:rFonts w:cs="Arial"/>
          <w:b/>
          <w:szCs w:val="24"/>
        </w:rPr>
        <w:t>Avaliação 360</w:t>
      </w:r>
      <w:r w:rsidRPr="002A5152">
        <w:rPr>
          <w:rFonts w:cs="Arial"/>
          <w:b/>
          <w:szCs w:val="24"/>
          <w:vertAlign w:val="superscript"/>
        </w:rPr>
        <w:t>o</w:t>
      </w:r>
    </w:p>
    <w:p w14:paraId="69288788" w14:textId="77777777" w:rsidR="003A34B6" w:rsidRPr="002A5152" w:rsidRDefault="003A34B6" w:rsidP="00BC7A0B">
      <w:pPr>
        <w:widowControl/>
        <w:autoSpaceDE/>
        <w:autoSpaceDN/>
        <w:spacing w:before="120" w:line="360" w:lineRule="auto"/>
        <w:jc w:val="both"/>
        <w:rPr>
          <w:rFonts w:cs="Arial"/>
          <w:szCs w:val="24"/>
        </w:rPr>
      </w:pPr>
    </w:p>
    <w:p w14:paraId="2E2A5253" w14:textId="78978DD1" w:rsidR="009243AC" w:rsidRPr="002A5152" w:rsidRDefault="009243AC" w:rsidP="00BC7A0B">
      <w:pPr>
        <w:widowControl/>
        <w:autoSpaceDE/>
        <w:autoSpaceDN/>
        <w:spacing w:before="120" w:line="360" w:lineRule="auto"/>
        <w:jc w:val="both"/>
        <w:rPr>
          <w:rFonts w:cs="Arial"/>
          <w:szCs w:val="24"/>
        </w:rPr>
      </w:pPr>
      <w:r w:rsidRPr="002A5152">
        <w:rPr>
          <w:rFonts w:cs="Arial"/>
          <w:szCs w:val="24"/>
        </w:rPr>
        <w:t xml:space="preserve">Pinte o quadrado com a opção em que você melhor </w:t>
      </w:r>
      <w:r w:rsidR="00BC7A0B" w:rsidRPr="002A5152">
        <w:rPr>
          <w:rFonts w:cs="Arial"/>
          <w:szCs w:val="24"/>
        </w:rPr>
        <w:t xml:space="preserve">descreve as competências </w:t>
      </w:r>
      <w:r w:rsidRPr="002A5152">
        <w:rPr>
          <w:rFonts w:cs="Arial"/>
          <w:szCs w:val="24"/>
        </w:rPr>
        <w:t>do seu colega de grupo.</w:t>
      </w:r>
      <w:r w:rsidR="00331872" w:rsidRPr="002A5152">
        <w:rPr>
          <w:rFonts w:cs="Arial"/>
          <w:szCs w:val="24"/>
        </w:rPr>
        <w:t xml:space="preserve"> </w:t>
      </w:r>
      <w:r w:rsidRPr="002A5152">
        <w:rPr>
          <w:rFonts w:cs="Arial"/>
          <w:szCs w:val="24"/>
        </w:rPr>
        <w:t xml:space="preserve">Preencha uma tabela para cada colega de equipe. </w:t>
      </w:r>
      <w:r w:rsidR="00892EB5" w:rsidRPr="002A5152">
        <w:rPr>
          <w:rFonts w:cs="Arial"/>
          <w:szCs w:val="24"/>
        </w:rPr>
        <w:t>Será mantido o sigilo</w:t>
      </w:r>
      <w:r w:rsidR="00331872" w:rsidRPr="002A5152">
        <w:rPr>
          <w:rFonts w:cs="Arial"/>
          <w:szCs w:val="24"/>
        </w:rPr>
        <w:t xml:space="preserve"> sobre quem atribuiu cada nota a determinado membro do grupo.</w:t>
      </w:r>
      <w:r w:rsidR="008061DA" w:rsidRPr="002A5152">
        <w:rPr>
          <w:rFonts w:cs="Arial"/>
          <w:szCs w:val="24"/>
        </w:rPr>
        <w:t xml:space="preserve"> A este item não cabe solicitação de revisão de nota.</w:t>
      </w:r>
      <w:r w:rsidR="006D6FE0" w:rsidRPr="002A5152">
        <w:rPr>
          <w:rFonts w:cs="Arial"/>
          <w:szCs w:val="24"/>
        </w:rPr>
        <w:t xml:space="preserve"> </w:t>
      </w:r>
      <w:r w:rsidR="006D6FE0" w:rsidRPr="002A5152">
        <w:rPr>
          <w:rFonts w:cs="Arial"/>
          <w:b/>
          <w:szCs w:val="24"/>
        </w:rPr>
        <w:t xml:space="preserve">O aluno que entregar esta avaliação sobre todos os colegas de equipe recebe nota </w:t>
      </w:r>
      <w:r w:rsidR="00EC7185" w:rsidRPr="002A5152">
        <w:rPr>
          <w:rFonts w:cs="Arial"/>
          <w:b/>
          <w:szCs w:val="24"/>
        </w:rPr>
        <w:t>0,7</w:t>
      </w:r>
      <w:r w:rsidR="003178DF" w:rsidRPr="002A5152">
        <w:rPr>
          <w:rFonts w:cs="Arial"/>
          <w:b/>
          <w:szCs w:val="24"/>
        </w:rPr>
        <w:t>5</w:t>
      </w:r>
      <w:r w:rsidR="006D6FE0" w:rsidRPr="002A5152">
        <w:rPr>
          <w:rFonts w:cs="Arial"/>
          <w:b/>
          <w:szCs w:val="24"/>
        </w:rPr>
        <w:t>, caso não entregue ou falte a avaliação de algum colega de equipe, a nota será 0,0 (zero).</w:t>
      </w:r>
    </w:p>
    <w:p w14:paraId="2543F6F3" w14:textId="75CC3C16" w:rsidR="006547F8" w:rsidRPr="002A5152" w:rsidRDefault="006547F8" w:rsidP="006547F8">
      <w:pPr>
        <w:pStyle w:val="Legenda"/>
        <w:keepNext/>
        <w:jc w:val="center"/>
        <w:rPr>
          <w:rFonts w:cs="Arial"/>
        </w:rPr>
      </w:pPr>
      <w:bookmarkStart w:id="152" w:name="_Toc106704271"/>
      <w:bookmarkStart w:id="153" w:name="_Toc106704504"/>
      <w:bookmarkStart w:id="154" w:name="_Toc106706788"/>
      <w:bookmarkStart w:id="155" w:name="_Toc169196576"/>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21</w:t>
      </w:r>
      <w:r w:rsidR="00933156" w:rsidRPr="002A5152">
        <w:rPr>
          <w:rFonts w:cs="Arial"/>
        </w:rPr>
        <w:fldChar w:fldCharType="end"/>
      </w:r>
      <w:r w:rsidRPr="002A5152">
        <w:rPr>
          <w:rFonts w:cs="Arial"/>
        </w:rPr>
        <w:t xml:space="preserve"> Rubrica da avaliação 360o.</w:t>
      </w:r>
      <w:bookmarkEnd w:id="152"/>
      <w:bookmarkEnd w:id="153"/>
      <w:bookmarkEnd w:id="154"/>
      <w:bookmarkEnd w:id="155"/>
    </w:p>
    <w:tbl>
      <w:tblPr>
        <w:tblStyle w:val="Tabelacomgrade"/>
        <w:tblW w:w="0" w:type="auto"/>
        <w:tblLook w:val="04A0" w:firstRow="1" w:lastRow="0" w:firstColumn="1" w:lastColumn="0" w:noHBand="0" w:noVBand="1"/>
      </w:tblPr>
      <w:tblGrid>
        <w:gridCol w:w="2337"/>
        <w:gridCol w:w="2337"/>
        <w:gridCol w:w="2338"/>
        <w:gridCol w:w="2338"/>
      </w:tblGrid>
      <w:tr w:rsidR="00F52A12" w:rsidRPr="002A5152" w14:paraId="3F28593A" w14:textId="77777777" w:rsidTr="49AF51CF">
        <w:trPr>
          <w:cantSplit/>
          <w:tblHeader/>
        </w:trPr>
        <w:tc>
          <w:tcPr>
            <w:tcW w:w="9350" w:type="dxa"/>
            <w:gridSpan w:val="4"/>
            <w:shd w:val="clear" w:color="auto" w:fill="AEAAAA" w:themeFill="background2" w:themeFillShade="BF"/>
          </w:tcPr>
          <w:p w14:paraId="791F41B3" w14:textId="2096DE3F" w:rsidR="00F52A12" w:rsidRPr="002A5152" w:rsidRDefault="00F52A12" w:rsidP="008F7B45">
            <w:pPr>
              <w:widowControl/>
              <w:autoSpaceDE/>
              <w:autoSpaceDN/>
              <w:spacing w:line="240" w:lineRule="auto"/>
              <w:jc w:val="center"/>
              <w:rPr>
                <w:rFonts w:cs="Arial"/>
                <w:sz w:val="22"/>
                <w:szCs w:val="22"/>
              </w:rPr>
            </w:pPr>
            <w:r w:rsidRPr="002A5152">
              <w:rPr>
                <w:rFonts w:cs="Arial"/>
                <w:sz w:val="22"/>
                <w:szCs w:val="22"/>
              </w:rPr>
              <w:t>Avaliação 360</w:t>
            </w:r>
            <w:r w:rsidRPr="002A5152">
              <w:rPr>
                <w:rFonts w:cs="Arial"/>
                <w:sz w:val="22"/>
                <w:szCs w:val="22"/>
                <w:vertAlign w:val="superscript"/>
              </w:rPr>
              <w:t>o</w:t>
            </w:r>
            <w:r w:rsidRPr="002A5152">
              <w:rPr>
                <w:rFonts w:cs="Arial"/>
                <w:sz w:val="22"/>
                <w:szCs w:val="22"/>
              </w:rPr>
              <w:t xml:space="preserve"> – Estudante Avaliado: ________________________________</w:t>
            </w:r>
          </w:p>
        </w:tc>
      </w:tr>
      <w:tr w:rsidR="00F52A12" w:rsidRPr="002A5152" w14:paraId="78B1D34A" w14:textId="77777777" w:rsidTr="49AF51CF">
        <w:trPr>
          <w:cantSplit/>
          <w:tblHeader/>
        </w:trPr>
        <w:tc>
          <w:tcPr>
            <w:tcW w:w="2337" w:type="dxa"/>
            <w:shd w:val="clear" w:color="auto" w:fill="AEAAAA" w:themeFill="background2" w:themeFillShade="BF"/>
          </w:tcPr>
          <w:p w14:paraId="09F3E0D0" w14:textId="1F567A3E"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Competência Avaliada</w:t>
            </w:r>
          </w:p>
        </w:tc>
        <w:tc>
          <w:tcPr>
            <w:tcW w:w="2337" w:type="dxa"/>
            <w:shd w:val="clear" w:color="auto" w:fill="AEAAAA" w:themeFill="background2" w:themeFillShade="BF"/>
          </w:tcPr>
          <w:p w14:paraId="6C043DC3" w14:textId="08AA65A2" w:rsidR="00F52A12" w:rsidRPr="002A5152" w:rsidRDefault="001A6860" w:rsidP="008F7B45">
            <w:pPr>
              <w:widowControl/>
              <w:autoSpaceDE/>
              <w:autoSpaceDN/>
              <w:spacing w:line="240" w:lineRule="auto"/>
              <w:jc w:val="center"/>
              <w:rPr>
                <w:rFonts w:cs="Arial"/>
                <w:sz w:val="22"/>
                <w:szCs w:val="22"/>
              </w:rPr>
            </w:pPr>
            <w:r w:rsidRPr="002A5152">
              <w:rPr>
                <w:rFonts w:cs="Arial"/>
                <w:sz w:val="22"/>
                <w:szCs w:val="22"/>
              </w:rPr>
              <w:t>Excelente (0,</w:t>
            </w:r>
            <w:r w:rsidR="00464ED8" w:rsidRPr="002A5152">
              <w:rPr>
                <w:rFonts w:cs="Arial"/>
                <w:sz w:val="22"/>
                <w:szCs w:val="22"/>
              </w:rPr>
              <w:t>2</w:t>
            </w:r>
            <w:r w:rsidR="00071D33" w:rsidRPr="002A5152">
              <w:rPr>
                <w:rFonts w:cs="Arial"/>
                <w:sz w:val="22"/>
                <w:szCs w:val="22"/>
              </w:rPr>
              <w:t>5</w:t>
            </w:r>
            <w:r w:rsidR="00F52A12" w:rsidRPr="002A5152">
              <w:rPr>
                <w:rFonts w:cs="Arial"/>
                <w:sz w:val="22"/>
                <w:szCs w:val="22"/>
              </w:rPr>
              <w:t>)</w:t>
            </w:r>
          </w:p>
        </w:tc>
        <w:tc>
          <w:tcPr>
            <w:tcW w:w="2338" w:type="dxa"/>
            <w:shd w:val="clear" w:color="auto" w:fill="AEAAAA" w:themeFill="background2" w:themeFillShade="BF"/>
          </w:tcPr>
          <w:p w14:paraId="79C25680" w14:textId="5C1DBD2E" w:rsidR="00F52A12" w:rsidRPr="002A5152" w:rsidRDefault="00F52A12" w:rsidP="00464ED8">
            <w:pPr>
              <w:widowControl/>
              <w:autoSpaceDE/>
              <w:autoSpaceDN/>
              <w:spacing w:line="240" w:lineRule="auto"/>
              <w:jc w:val="center"/>
              <w:rPr>
                <w:rFonts w:cs="Arial"/>
                <w:sz w:val="22"/>
                <w:szCs w:val="22"/>
              </w:rPr>
            </w:pPr>
            <w:r w:rsidRPr="002A5152">
              <w:rPr>
                <w:rFonts w:cs="Arial"/>
                <w:sz w:val="22"/>
                <w:szCs w:val="22"/>
              </w:rPr>
              <w:t>Regular (0,</w:t>
            </w:r>
            <w:r w:rsidR="00464ED8" w:rsidRPr="002A5152">
              <w:rPr>
                <w:rFonts w:cs="Arial"/>
                <w:sz w:val="22"/>
                <w:szCs w:val="22"/>
              </w:rPr>
              <w:t>1</w:t>
            </w:r>
            <w:r w:rsidRPr="002A5152">
              <w:rPr>
                <w:rFonts w:cs="Arial"/>
                <w:sz w:val="22"/>
                <w:szCs w:val="22"/>
              </w:rPr>
              <w:t>)</w:t>
            </w:r>
          </w:p>
        </w:tc>
        <w:tc>
          <w:tcPr>
            <w:tcW w:w="2338" w:type="dxa"/>
            <w:shd w:val="clear" w:color="auto" w:fill="AEAAAA" w:themeFill="background2" w:themeFillShade="BF"/>
          </w:tcPr>
          <w:p w14:paraId="2F7D65A9" w14:textId="01251CB7" w:rsidR="00F52A12" w:rsidRPr="002A5152" w:rsidRDefault="00F52A12" w:rsidP="008F7B45">
            <w:pPr>
              <w:widowControl/>
              <w:autoSpaceDE/>
              <w:autoSpaceDN/>
              <w:spacing w:line="240" w:lineRule="auto"/>
              <w:jc w:val="center"/>
              <w:rPr>
                <w:rFonts w:cs="Arial"/>
                <w:sz w:val="22"/>
                <w:szCs w:val="22"/>
              </w:rPr>
            </w:pPr>
            <w:r w:rsidRPr="002A5152">
              <w:rPr>
                <w:rFonts w:cs="Arial"/>
                <w:sz w:val="22"/>
                <w:szCs w:val="22"/>
              </w:rPr>
              <w:t>Ruim (0)</w:t>
            </w:r>
          </w:p>
        </w:tc>
      </w:tr>
      <w:tr w:rsidR="00F52A12" w:rsidRPr="002A5152" w14:paraId="37B0A5AD" w14:textId="77777777" w:rsidTr="49AF51CF">
        <w:trPr>
          <w:cantSplit/>
        </w:trPr>
        <w:tc>
          <w:tcPr>
            <w:tcW w:w="2337" w:type="dxa"/>
          </w:tcPr>
          <w:p w14:paraId="5903C859" w14:textId="574CC3A3" w:rsidR="00F52A12" w:rsidRPr="002A5152" w:rsidRDefault="72EA7780" w:rsidP="008F7B45">
            <w:pPr>
              <w:spacing w:line="240" w:lineRule="auto"/>
              <w:jc w:val="both"/>
              <w:rPr>
                <w:rFonts w:cs="Arial"/>
                <w:sz w:val="22"/>
                <w:szCs w:val="22"/>
              </w:rPr>
            </w:pPr>
            <w:r w:rsidRPr="002A5152">
              <w:rPr>
                <w:rFonts w:cs="Arial"/>
                <w:color w:val="000000" w:themeColor="text1"/>
                <w:sz w:val="22"/>
                <w:szCs w:val="22"/>
              </w:rPr>
              <w:t>P</w:t>
            </w:r>
            <w:r w:rsidR="5912C96D" w:rsidRPr="002A5152">
              <w:rPr>
                <w:rFonts w:cs="Arial"/>
                <w:color w:val="000000" w:themeColor="text1"/>
                <w:sz w:val="22"/>
                <w:szCs w:val="22"/>
              </w:rPr>
              <w:t>ropor soluções criativas e inovadoras.</w:t>
            </w:r>
          </w:p>
        </w:tc>
        <w:tc>
          <w:tcPr>
            <w:tcW w:w="2337" w:type="dxa"/>
          </w:tcPr>
          <w:p w14:paraId="0129F1F3" w14:textId="7FC25EF5"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O estudante demonstrou plenamente esta competência.</w:t>
            </w:r>
          </w:p>
        </w:tc>
        <w:tc>
          <w:tcPr>
            <w:tcW w:w="2338" w:type="dxa"/>
          </w:tcPr>
          <w:p w14:paraId="4133B52B" w14:textId="498E796A"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O estudante demonstrou parcialmente esta competência</w:t>
            </w:r>
            <w:r w:rsidR="00F52A12" w:rsidRPr="002A5152">
              <w:rPr>
                <w:rFonts w:cs="Arial"/>
                <w:sz w:val="22"/>
                <w:szCs w:val="22"/>
              </w:rPr>
              <w:t>.</w:t>
            </w:r>
          </w:p>
        </w:tc>
        <w:tc>
          <w:tcPr>
            <w:tcW w:w="2338" w:type="dxa"/>
          </w:tcPr>
          <w:p w14:paraId="77BA0DCF" w14:textId="45D49C1D"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O estudante não demonstrou esta competência.</w:t>
            </w:r>
          </w:p>
        </w:tc>
      </w:tr>
      <w:tr w:rsidR="49AF51CF" w:rsidRPr="002A5152" w14:paraId="4383561B" w14:textId="77777777" w:rsidTr="49AF51CF">
        <w:trPr>
          <w:cantSplit/>
          <w:trHeight w:val="300"/>
        </w:trPr>
        <w:tc>
          <w:tcPr>
            <w:tcW w:w="2337" w:type="dxa"/>
          </w:tcPr>
          <w:p w14:paraId="2C41CC04" w14:textId="7BB97696" w:rsidR="49AF51CF" w:rsidRPr="002A5152" w:rsidRDefault="49AF51CF" w:rsidP="49AF51CF">
            <w:pPr>
              <w:spacing w:line="240" w:lineRule="auto"/>
              <w:jc w:val="both"/>
              <w:rPr>
                <w:rFonts w:cs="Arial"/>
                <w:color w:val="000000" w:themeColor="text1"/>
                <w:sz w:val="22"/>
                <w:szCs w:val="22"/>
              </w:rPr>
            </w:pPr>
            <w:r w:rsidRPr="002A5152">
              <w:rPr>
                <w:rFonts w:cs="Arial"/>
                <w:color w:val="000000" w:themeColor="text1"/>
                <w:sz w:val="22"/>
                <w:szCs w:val="22"/>
              </w:rPr>
              <w:t xml:space="preserve">Demostrar capacidade de resolver problemas </w:t>
            </w:r>
            <w:r w:rsidR="523CEA19" w:rsidRPr="002A5152">
              <w:rPr>
                <w:rFonts w:cs="Arial"/>
                <w:color w:val="000000" w:themeColor="text1"/>
                <w:sz w:val="22"/>
                <w:szCs w:val="22"/>
              </w:rPr>
              <w:t>.</w:t>
            </w:r>
          </w:p>
        </w:tc>
        <w:tc>
          <w:tcPr>
            <w:tcW w:w="2337" w:type="dxa"/>
          </w:tcPr>
          <w:p w14:paraId="666D19CA" w14:textId="7FC25EF5" w:rsidR="49AF51CF" w:rsidRPr="002A5152" w:rsidRDefault="49AF51CF" w:rsidP="49AF51CF">
            <w:pPr>
              <w:widowControl/>
              <w:spacing w:line="240" w:lineRule="auto"/>
              <w:jc w:val="center"/>
              <w:rPr>
                <w:rFonts w:cs="Arial"/>
                <w:sz w:val="22"/>
                <w:szCs w:val="22"/>
              </w:rPr>
            </w:pPr>
            <w:r w:rsidRPr="002A5152">
              <w:rPr>
                <w:rFonts w:cs="Arial"/>
                <w:sz w:val="22"/>
                <w:szCs w:val="22"/>
              </w:rPr>
              <w:t>O estudante demonstrou plenamente esta competência.</w:t>
            </w:r>
          </w:p>
        </w:tc>
        <w:tc>
          <w:tcPr>
            <w:tcW w:w="2338" w:type="dxa"/>
          </w:tcPr>
          <w:p w14:paraId="2425C84E" w14:textId="498E796A" w:rsidR="49AF51CF" w:rsidRPr="002A5152" w:rsidRDefault="49AF51CF" w:rsidP="49AF51CF">
            <w:pPr>
              <w:widowControl/>
              <w:spacing w:line="240" w:lineRule="auto"/>
              <w:jc w:val="center"/>
              <w:rPr>
                <w:rFonts w:cs="Arial"/>
                <w:sz w:val="22"/>
                <w:szCs w:val="22"/>
              </w:rPr>
            </w:pPr>
            <w:r w:rsidRPr="002A5152">
              <w:rPr>
                <w:rFonts w:cs="Arial"/>
                <w:sz w:val="22"/>
                <w:szCs w:val="22"/>
              </w:rPr>
              <w:t>O estudante demonstrou parcialmente esta competência.</w:t>
            </w:r>
          </w:p>
        </w:tc>
        <w:tc>
          <w:tcPr>
            <w:tcW w:w="2338" w:type="dxa"/>
          </w:tcPr>
          <w:p w14:paraId="0984529E" w14:textId="45D49C1D" w:rsidR="49AF51CF" w:rsidRPr="002A5152" w:rsidRDefault="49AF51CF" w:rsidP="49AF51CF">
            <w:pPr>
              <w:widowControl/>
              <w:spacing w:line="240" w:lineRule="auto"/>
              <w:jc w:val="center"/>
              <w:rPr>
                <w:rFonts w:cs="Arial"/>
                <w:sz w:val="22"/>
                <w:szCs w:val="22"/>
              </w:rPr>
            </w:pPr>
            <w:r w:rsidRPr="002A5152">
              <w:rPr>
                <w:rFonts w:cs="Arial"/>
                <w:sz w:val="22"/>
                <w:szCs w:val="22"/>
              </w:rPr>
              <w:t>O estudante não demonstrou esta competência.</w:t>
            </w:r>
          </w:p>
        </w:tc>
      </w:tr>
      <w:tr w:rsidR="00F52A12" w:rsidRPr="002A5152" w14:paraId="7BA3568C" w14:textId="77777777" w:rsidTr="49AF51CF">
        <w:trPr>
          <w:cantSplit/>
        </w:trPr>
        <w:tc>
          <w:tcPr>
            <w:tcW w:w="2337" w:type="dxa"/>
          </w:tcPr>
          <w:p w14:paraId="0ED0B1D8" w14:textId="5F487862" w:rsidR="00F52A12" w:rsidRPr="002A5152" w:rsidRDefault="00ED3640" w:rsidP="008F7B45">
            <w:pPr>
              <w:widowControl/>
              <w:autoSpaceDE/>
              <w:autoSpaceDN/>
              <w:spacing w:line="240" w:lineRule="auto"/>
              <w:jc w:val="both"/>
              <w:rPr>
                <w:rFonts w:cs="Arial"/>
                <w:sz w:val="22"/>
                <w:szCs w:val="22"/>
              </w:rPr>
            </w:pPr>
            <w:r w:rsidRPr="002A5152">
              <w:rPr>
                <w:rFonts w:cs="Arial"/>
                <w:color w:val="000000"/>
                <w:sz w:val="22"/>
                <w:szCs w:val="22"/>
              </w:rPr>
              <w:lastRenderedPageBreak/>
              <w:t>Administrar conflitos quando necessário, estabelecer relações e propor um ambiente colaborativo, incentivando o trabalho em equipe.</w:t>
            </w:r>
            <w:r w:rsidR="00F52A12" w:rsidRPr="002A5152">
              <w:rPr>
                <w:rFonts w:cs="Arial"/>
                <w:sz w:val="22"/>
                <w:szCs w:val="22"/>
              </w:rPr>
              <w:t xml:space="preserve"> </w:t>
            </w:r>
          </w:p>
        </w:tc>
        <w:tc>
          <w:tcPr>
            <w:tcW w:w="2337" w:type="dxa"/>
          </w:tcPr>
          <w:p w14:paraId="774376B2" w14:textId="064971F2"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O estudante demonstrou</w:t>
            </w:r>
            <w:r w:rsidR="00F52A12" w:rsidRPr="002A5152">
              <w:rPr>
                <w:rFonts w:cs="Arial"/>
                <w:sz w:val="22"/>
                <w:szCs w:val="22"/>
              </w:rPr>
              <w:t xml:space="preserve"> </w:t>
            </w:r>
            <w:r w:rsidRPr="002A5152">
              <w:rPr>
                <w:rFonts w:cs="Arial"/>
                <w:sz w:val="22"/>
                <w:szCs w:val="22"/>
              </w:rPr>
              <w:t>plenamente esta competência</w:t>
            </w:r>
            <w:r w:rsidR="00F52A12" w:rsidRPr="002A5152">
              <w:rPr>
                <w:rFonts w:cs="Arial"/>
                <w:sz w:val="22"/>
                <w:szCs w:val="22"/>
              </w:rPr>
              <w:t>.</w:t>
            </w:r>
          </w:p>
        </w:tc>
        <w:tc>
          <w:tcPr>
            <w:tcW w:w="2338" w:type="dxa"/>
          </w:tcPr>
          <w:p w14:paraId="722D7296" w14:textId="6F07FD65" w:rsidR="00F52A12" w:rsidRPr="002A5152" w:rsidRDefault="00CA08FC" w:rsidP="008F7B45">
            <w:pPr>
              <w:widowControl/>
              <w:autoSpaceDE/>
              <w:autoSpaceDN/>
              <w:spacing w:line="240" w:lineRule="auto"/>
              <w:jc w:val="center"/>
              <w:rPr>
                <w:rFonts w:cs="Arial"/>
                <w:sz w:val="22"/>
                <w:szCs w:val="22"/>
              </w:rPr>
            </w:pPr>
            <w:r w:rsidRPr="002A5152">
              <w:rPr>
                <w:rFonts w:cs="Arial"/>
                <w:sz w:val="22"/>
                <w:szCs w:val="22"/>
              </w:rPr>
              <w:t>O estudante demonstrou parcialmente esta competência.</w:t>
            </w:r>
          </w:p>
        </w:tc>
        <w:tc>
          <w:tcPr>
            <w:tcW w:w="2338" w:type="dxa"/>
          </w:tcPr>
          <w:p w14:paraId="5491E24C" w14:textId="29F329DC" w:rsidR="00F52A12" w:rsidRPr="002A5152" w:rsidRDefault="00E76E93" w:rsidP="008F7B45">
            <w:pPr>
              <w:widowControl/>
              <w:autoSpaceDE/>
              <w:autoSpaceDN/>
              <w:spacing w:line="240" w:lineRule="auto"/>
              <w:jc w:val="center"/>
              <w:rPr>
                <w:rFonts w:cs="Arial"/>
                <w:sz w:val="22"/>
                <w:szCs w:val="22"/>
              </w:rPr>
            </w:pPr>
            <w:r w:rsidRPr="002A5152">
              <w:rPr>
                <w:rFonts w:cs="Arial"/>
                <w:sz w:val="22"/>
                <w:szCs w:val="22"/>
              </w:rPr>
              <w:t>O estudante não demonstrou esta competência.</w:t>
            </w:r>
          </w:p>
        </w:tc>
      </w:tr>
      <w:tr w:rsidR="00E76E93" w:rsidRPr="002A5152" w14:paraId="7ADDD880" w14:textId="77777777" w:rsidTr="49AF51CF">
        <w:trPr>
          <w:cantSplit/>
        </w:trPr>
        <w:tc>
          <w:tcPr>
            <w:tcW w:w="2337" w:type="dxa"/>
          </w:tcPr>
          <w:p w14:paraId="59A8742E" w14:textId="0D2A7A73" w:rsidR="00E76E93" w:rsidRPr="002A5152" w:rsidRDefault="003E1083" w:rsidP="008F7B45">
            <w:pPr>
              <w:spacing w:line="240" w:lineRule="auto"/>
              <w:jc w:val="both"/>
              <w:rPr>
                <w:rFonts w:cs="Arial"/>
                <w:color w:val="000000"/>
                <w:sz w:val="22"/>
                <w:szCs w:val="22"/>
              </w:rPr>
            </w:pPr>
            <w:r w:rsidRPr="002A5152">
              <w:rPr>
                <w:rFonts w:cs="Arial"/>
                <w:color w:val="000000"/>
                <w:sz w:val="22"/>
                <w:szCs w:val="22"/>
              </w:rPr>
              <w:t>Atuar de forma autônoma na execução</w:t>
            </w:r>
            <w:r w:rsidR="00ED3640" w:rsidRPr="002A5152">
              <w:rPr>
                <w:rFonts w:cs="Arial"/>
                <w:color w:val="000000"/>
                <w:sz w:val="22"/>
                <w:szCs w:val="22"/>
              </w:rPr>
              <w:t xml:space="preserve"> da tarefa</w:t>
            </w:r>
            <w:r w:rsidR="008F7B45" w:rsidRPr="002A5152">
              <w:rPr>
                <w:rFonts w:cs="Arial"/>
                <w:color w:val="000000"/>
                <w:sz w:val="22"/>
                <w:szCs w:val="22"/>
              </w:rPr>
              <w:t xml:space="preserve"> que lhe foi destinada no projeto</w:t>
            </w:r>
            <w:r w:rsidRPr="002A5152">
              <w:rPr>
                <w:rFonts w:cs="Arial"/>
                <w:color w:val="000000"/>
                <w:sz w:val="22"/>
                <w:szCs w:val="22"/>
              </w:rPr>
              <w:t>.</w:t>
            </w:r>
          </w:p>
        </w:tc>
        <w:tc>
          <w:tcPr>
            <w:tcW w:w="2337" w:type="dxa"/>
          </w:tcPr>
          <w:p w14:paraId="2E7DF163" w14:textId="13884347" w:rsidR="00E76E93" w:rsidRPr="002A5152" w:rsidRDefault="00E76E93" w:rsidP="008F7B45">
            <w:pPr>
              <w:widowControl/>
              <w:autoSpaceDE/>
              <w:autoSpaceDN/>
              <w:spacing w:line="240" w:lineRule="auto"/>
              <w:jc w:val="center"/>
              <w:rPr>
                <w:rFonts w:cs="Arial"/>
                <w:sz w:val="22"/>
                <w:szCs w:val="22"/>
              </w:rPr>
            </w:pPr>
            <w:r w:rsidRPr="002A5152">
              <w:rPr>
                <w:rFonts w:cs="Arial"/>
                <w:sz w:val="22"/>
                <w:szCs w:val="22"/>
              </w:rPr>
              <w:t>O estudante demonstrou plenamente esta competência.</w:t>
            </w:r>
          </w:p>
        </w:tc>
        <w:tc>
          <w:tcPr>
            <w:tcW w:w="2338" w:type="dxa"/>
          </w:tcPr>
          <w:p w14:paraId="30A2334A" w14:textId="6D89A905" w:rsidR="00E76E93" w:rsidRPr="002A5152" w:rsidRDefault="00E76E93" w:rsidP="008F7B45">
            <w:pPr>
              <w:widowControl/>
              <w:autoSpaceDE/>
              <w:autoSpaceDN/>
              <w:spacing w:line="240" w:lineRule="auto"/>
              <w:jc w:val="center"/>
              <w:rPr>
                <w:rFonts w:cs="Arial"/>
                <w:sz w:val="22"/>
                <w:szCs w:val="22"/>
              </w:rPr>
            </w:pPr>
            <w:r w:rsidRPr="002A5152">
              <w:rPr>
                <w:rFonts w:cs="Arial"/>
                <w:sz w:val="22"/>
                <w:szCs w:val="22"/>
              </w:rPr>
              <w:t>O estudante demonstrou parcialmente esta competência.</w:t>
            </w:r>
          </w:p>
        </w:tc>
        <w:tc>
          <w:tcPr>
            <w:tcW w:w="2338" w:type="dxa"/>
          </w:tcPr>
          <w:p w14:paraId="59966CEE" w14:textId="552627CA" w:rsidR="00E76E93" w:rsidRPr="002A5152" w:rsidRDefault="00E76E93" w:rsidP="008F7B45">
            <w:pPr>
              <w:widowControl/>
              <w:autoSpaceDE/>
              <w:autoSpaceDN/>
              <w:spacing w:line="240" w:lineRule="auto"/>
              <w:jc w:val="center"/>
              <w:rPr>
                <w:rFonts w:cs="Arial"/>
                <w:sz w:val="22"/>
                <w:szCs w:val="22"/>
              </w:rPr>
            </w:pPr>
            <w:r w:rsidRPr="002A5152">
              <w:rPr>
                <w:rFonts w:cs="Arial"/>
                <w:sz w:val="22"/>
                <w:szCs w:val="22"/>
              </w:rPr>
              <w:t>O estudante não demonstrou esta competência.</w:t>
            </w:r>
          </w:p>
        </w:tc>
      </w:tr>
      <w:tr w:rsidR="00762501" w:rsidRPr="002A5152" w14:paraId="4386B37F" w14:textId="77777777" w:rsidTr="49AF51CF">
        <w:trPr>
          <w:cantSplit/>
        </w:trPr>
        <w:tc>
          <w:tcPr>
            <w:tcW w:w="2337" w:type="dxa"/>
          </w:tcPr>
          <w:p w14:paraId="2EB03052" w14:textId="5C0DF1B3" w:rsidR="00762501" w:rsidRPr="002A5152" w:rsidRDefault="00762501" w:rsidP="008F7B45">
            <w:pPr>
              <w:spacing w:line="240" w:lineRule="auto"/>
              <w:jc w:val="both"/>
              <w:rPr>
                <w:rFonts w:cs="Arial"/>
                <w:color w:val="000000"/>
                <w:sz w:val="22"/>
                <w:szCs w:val="22"/>
              </w:rPr>
            </w:pPr>
            <w:r w:rsidRPr="002A5152">
              <w:rPr>
                <w:rFonts w:cs="Arial"/>
                <w:color w:val="000000"/>
                <w:sz w:val="22"/>
                <w:szCs w:val="22"/>
              </w:rPr>
              <w:t>Organizar a realização das suas tarefas evitando que cause atraso nas entregas parciais ou final.</w:t>
            </w:r>
          </w:p>
        </w:tc>
        <w:tc>
          <w:tcPr>
            <w:tcW w:w="2337" w:type="dxa"/>
          </w:tcPr>
          <w:p w14:paraId="383A8CE3" w14:textId="6B674454"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demonstrou plenamente esta competência.</w:t>
            </w:r>
          </w:p>
        </w:tc>
        <w:tc>
          <w:tcPr>
            <w:tcW w:w="2338" w:type="dxa"/>
          </w:tcPr>
          <w:p w14:paraId="393BA4CD" w14:textId="73B52819"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demonstrou parcialmente esta competência.</w:t>
            </w:r>
          </w:p>
        </w:tc>
        <w:tc>
          <w:tcPr>
            <w:tcW w:w="2338" w:type="dxa"/>
          </w:tcPr>
          <w:p w14:paraId="402E1920" w14:textId="07D04258"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não demonstrou esta competência.</w:t>
            </w:r>
          </w:p>
        </w:tc>
      </w:tr>
      <w:tr w:rsidR="00762501" w:rsidRPr="002A5152" w14:paraId="01D60D4B" w14:textId="77777777" w:rsidTr="49AF51CF">
        <w:trPr>
          <w:cantSplit/>
        </w:trPr>
        <w:tc>
          <w:tcPr>
            <w:tcW w:w="2337" w:type="dxa"/>
          </w:tcPr>
          <w:p w14:paraId="666C0713" w14:textId="0B05EC18" w:rsidR="00762501" w:rsidRPr="002A5152" w:rsidRDefault="00762501" w:rsidP="008F7B45">
            <w:pPr>
              <w:spacing w:line="240" w:lineRule="auto"/>
              <w:jc w:val="both"/>
              <w:rPr>
                <w:rFonts w:cs="Arial"/>
                <w:color w:val="000000"/>
                <w:sz w:val="22"/>
                <w:szCs w:val="22"/>
              </w:rPr>
            </w:pPr>
            <w:r w:rsidRPr="002A5152">
              <w:rPr>
                <w:rFonts w:cs="Arial"/>
                <w:color w:val="000000"/>
                <w:sz w:val="22"/>
                <w:szCs w:val="22"/>
              </w:rPr>
              <w:t>Demonstrar comprometimento na realização do projeto.</w:t>
            </w:r>
          </w:p>
        </w:tc>
        <w:tc>
          <w:tcPr>
            <w:tcW w:w="2337" w:type="dxa"/>
          </w:tcPr>
          <w:p w14:paraId="595850D9" w14:textId="22BC52E4"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demonstrou plenamente esta competência.</w:t>
            </w:r>
          </w:p>
        </w:tc>
        <w:tc>
          <w:tcPr>
            <w:tcW w:w="2338" w:type="dxa"/>
          </w:tcPr>
          <w:p w14:paraId="2C227E2F" w14:textId="2DC4A742"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demonstrou parcialmente esta competência.</w:t>
            </w:r>
          </w:p>
        </w:tc>
        <w:tc>
          <w:tcPr>
            <w:tcW w:w="2338" w:type="dxa"/>
          </w:tcPr>
          <w:p w14:paraId="424F9363" w14:textId="6C514BD1" w:rsidR="00762501" w:rsidRPr="002A5152" w:rsidRDefault="00762501" w:rsidP="008F7B45">
            <w:pPr>
              <w:widowControl/>
              <w:autoSpaceDE/>
              <w:autoSpaceDN/>
              <w:spacing w:line="240" w:lineRule="auto"/>
              <w:jc w:val="center"/>
              <w:rPr>
                <w:rFonts w:cs="Arial"/>
                <w:sz w:val="22"/>
                <w:szCs w:val="22"/>
              </w:rPr>
            </w:pPr>
            <w:r w:rsidRPr="002A5152">
              <w:rPr>
                <w:rFonts w:cs="Arial"/>
                <w:sz w:val="22"/>
                <w:szCs w:val="22"/>
              </w:rPr>
              <w:t>O estudante não demonstrou esta competência.</w:t>
            </w:r>
          </w:p>
        </w:tc>
      </w:tr>
    </w:tbl>
    <w:p w14:paraId="709B218B" w14:textId="77777777" w:rsidR="009C6119" w:rsidRPr="002A5152" w:rsidRDefault="009C6119" w:rsidP="009C6119">
      <w:pPr>
        <w:jc w:val="center"/>
        <w:rPr>
          <w:rFonts w:cs="Arial"/>
          <w:sz w:val="20"/>
        </w:rPr>
      </w:pPr>
      <w:r w:rsidRPr="002A5152">
        <w:rPr>
          <w:rFonts w:cs="Arial"/>
          <w:sz w:val="20"/>
        </w:rPr>
        <w:t>Fonte: a autora</w:t>
      </w:r>
    </w:p>
    <w:p w14:paraId="21A8A3DD" w14:textId="77777777" w:rsidR="003A34B6" w:rsidRPr="002A5152" w:rsidRDefault="003A34B6" w:rsidP="00DD1AE4">
      <w:pPr>
        <w:widowControl/>
        <w:autoSpaceDE/>
        <w:autoSpaceDN/>
        <w:spacing w:line="240" w:lineRule="auto"/>
        <w:rPr>
          <w:rFonts w:cs="Arial"/>
          <w:b/>
          <w:szCs w:val="24"/>
        </w:rPr>
      </w:pPr>
    </w:p>
    <w:p w14:paraId="20DA23C0" w14:textId="144E79F0" w:rsidR="009B0BEA" w:rsidRPr="002A5152" w:rsidRDefault="009B0BEA" w:rsidP="00DD1AE4">
      <w:pPr>
        <w:widowControl/>
        <w:autoSpaceDE/>
        <w:autoSpaceDN/>
        <w:spacing w:line="240" w:lineRule="auto"/>
        <w:rPr>
          <w:rFonts w:cs="Arial"/>
          <w:b/>
          <w:szCs w:val="24"/>
        </w:rPr>
      </w:pPr>
      <w:r w:rsidRPr="002A5152">
        <w:rPr>
          <w:rFonts w:cs="Arial"/>
          <w:b/>
          <w:szCs w:val="24"/>
        </w:rPr>
        <w:t xml:space="preserve">Avaliação Autoavaliação </w:t>
      </w:r>
    </w:p>
    <w:p w14:paraId="6D224167" w14:textId="7F81B9DD" w:rsidR="009243AC" w:rsidRPr="002A5152" w:rsidRDefault="009243AC" w:rsidP="00BC7A0B">
      <w:pPr>
        <w:widowControl/>
        <w:autoSpaceDE/>
        <w:autoSpaceDN/>
        <w:spacing w:before="120" w:line="360" w:lineRule="auto"/>
        <w:jc w:val="both"/>
        <w:rPr>
          <w:rFonts w:cs="Arial"/>
          <w:szCs w:val="24"/>
        </w:rPr>
      </w:pPr>
      <w:r w:rsidRPr="002A5152">
        <w:rPr>
          <w:rFonts w:cs="Arial"/>
          <w:szCs w:val="24"/>
        </w:rPr>
        <w:t>Pinte o quadrado com a opção</w:t>
      </w:r>
      <w:r w:rsidR="0025660B" w:rsidRPr="002A5152">
        <w:rPr>
          <w:rFonts w:cs="Arial"/>
          <w:szCs w:val="24"/>
        </w:rPr>
        <w:t xml:space="preserve"> (Preciso melhorar,</w:t>
      </w:r>
      <w:r w:rsidRPr="002A5152">
        <w:rPr>
          <w:rFonts w:cs="Arial"/>
          <w:szCs w:val="24"/>
        </w:rPr>
        <w:t xml:space="preserve"> </w:t>
      </w:r>
      <w:r w:rsidR="0025660B" w:rsidRPr="002A5152">
        <w:rPr>
          <w:rFonts w:cs="Arial"/>
          <w:szCs w:val="24"/>
        </w:rPr>
        <w:t xml:space="preserve">Estou em desenvolvimento, Dentro das expectativas ou  Exemplar) </w:t>
      </w:r>
      <w:r w:rsidRPr="002A5152">
        <w:rPr>
          <w:rFonts w:cs="Arial"/>
          <w:szCs w:val="24"/>
        </w:rPr>
        <w:t xml:space="preserve">em que você melhor se encaixa. </w:t>
      </w:r>
      <w:r w:rsidR="00334DA7" w:rsidRPr="002A5152">
        <w:rPr>
          <w:rFonts w:cs="Arial"/>
          <w:szCs w:val="24"/>
        </w:rPr>
        <w:t>Esta avaliação é opcional, preencha pelo menos para refletir sobre os aspectos abordados</w:t>
      </w:r>
      <w:r w:rsidRPr="002A5152">
        <w:rPr>
          <w:rFonts w:cs="Arial"/>
          <w:szCs w:val="24"/>
        </w:rPr>
        <w:t>.</w:t>
      </w:r>
    </w:p>
    <w:p w14:paraId="4363AB80" w14:textId="590E1C96" w:rsidR="009C6119" w:rsidRPr="002A5152" w:rsidRDefault="009C6119" w:rsidP="009C6119">
      <w:pPr>
        <w:pStyle w:val="Legenda"/>
        <w:keepNext/>
        <w:jc w:val="center"/>
        <w:rPr>
          <w:rFonts w:cs="Arial"/>
        </w:rPr>
      </w:pPr>
      <w:bookmarkStart w:id="156" w:name="_Toc106704272"/>
      <w:bookmarkStart w:id="157" w:name="_Toc106704505"/>
      <w:bookmarkStart w:id="158" w:name="_Toc106706789"/>
      <w:bookmarkStart w:id="159" w:name="_Toc169196577"/>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22</w:t>
      </w:r>
      <w:r w:rsidR="00933156" w:rsidRPr="002A5152">
        <w:rPr>
          <w:rFonts w:cs="Arial"/>
        </w:rPr>
        <w:fldChar w:fldCharType="end"/>
      </w:r>
      <w:r w:rsidRPr="002A5152">
        <w:rPr>
          <w:rFonts w:cs="Arial"/>
        </w:rPr>
        <w:t xml:space="preserve"> Rubrica de autoavaliação</w:t>
      </w:r>
      <w:bookmarkEnd w:id="156"/>
      <w:bookmarkEnd w:id="157"/>
      <w:bookmarkEnd w:id="158"/>
      <w:bookmarkEnd w:id="159"/>
    </w:p>
    <w:tbl>
      <w:tblPr>
        <w:tblStyle w:val="Tabelacomgrade"/>
        <w:tblW w:w="0" w:type="auto"/>
        <w:tblLook w:val="04A0" w:firstRow="1" w:lastRow="0" w:firstColumn="1" w:lastColumn="0" w:noHBand="0" w:noVBand="1"/>
      </w:tblPr>
      <w:tblGrid>
        <w:gridCol w:w="2337"/>
        <w:gridCol w:w="2337"/>
        <w:gridCol w:w="2338"/>
        <w:gridCol w:w="2338"/>
      </w:tblGrid>
      <w:tr w:rsidR="00C238AC" w:rsidRPr="002A5152" w14:paraId="5E0AAEE7" w14:textId="77777777" w:rsidTr="002C7E43">
        <w:trPr>
          <w:tblHeader/>
        </w:trPr>
        <w:tc>
          <w:tcPr>
            <w:tcW w:w="9350" w:type="dxa"/>
            <w:gridSpan w:val="4"/>
            <w:shd w:val="clear" w:color="auto" w:fill="AEAAAA" w:themeFill="background2" w:themeFillShade="BF"/>
            <w:vAlign w:val="center"/>
          </w:tcPr>
          <w:p w14:paraId="2F1BF174" w14:textId="73F4036C" w:rsidR="00C238AC" w:rsidRPr="002A5152" w:rsidRDefault="00C238AC" w:rsidP="00C238AC">
            <w:pPr>
              <w:widowControl/>
              <w:autoSpaceDE/>
              <w:autoSpaceDN/>
              <w:spacing w:line="240" w:lineRule="auto"/>
              <w:jc w:val="center"/>
              <w:rPr>
                <w:rFonts w:cs="Arial"/>
                <w:szCs w:val="24"/>
              </w:rPr>
            </w:pPr>
            <w:r w:rsidRPr="002A5152">
              <w:rPr>
                <w:rFonts w:cs="Arial"/>
                <w:szCs w:val="24"/>
              </w:rPr>
              <w:t>Autoavaliação</w:t>
            </w:r>
            <w:r w:rsidR="00A03616" w:rsidRPr="002A5152">
              <w:rPr>
                <w:rFonts w:cs="Arial"/>
                <w:szCs w:val="24"/>
              </w:rPr>
              <w:t>/Organização</w:t>
            </w:r>
            <w:r w:rsidRPr="002A5152">
              <w:rPr>
                <w:rFonts w:cs="Arial"/>
                <w:szCs w:val="24"/>
              </w:rPr>
              <w:t xml:space="preserve"> (</w:t>
            </w:r>
            <w:r w:rsidR="00BC7A0B" w:rsidRPr="002A5152">
              <w:rPr>
                <w:rFonts w:cs="Arial"/>
                <w:szCs w:val="24"/>
              </w:rPr>
              <w:t>entrega opcional)</w:t>
            </w:r>
          </w:p>
        </w:tc>
      </w:tr>
      <w:tr w:rsidR="00C238AC" w:rsidRPr="002A5152" w14:paraId="438765EF" w14:textId="77777777" w:rsidTr="002C7E43">
        <w:tc>
          <w:tcPr>
            <w:tcW w:w="2337" w:type="dxa"/>
          </w:tcPr>
          <w:p w14:paraId="7501B0F1" w14:textId="66599165" w:rsidR="00C238AC" w:rsidRPr="002A5152" w:rsidRDefault="00C238AC" w:rsidP="00DD1AE4">
            <w:pPr>
              <w:widowControl/>
              <w:autoSpaceDE/>
              <w:autoSpaceDN/>
              <w:spacing w:line="240" w:lineRule="auto"/>
              <w:rPr>
                <w:rFonts w:cs="Arial"/>
                <w:szCs w:val="24"/>
              </w:rPr>
            </w:pPr>
            <w:r w:rsidRPr="002A5152">
              <w:rPr>
                <w:rFonts w:cs="Arial"/>
                <w:szCs w:val="24"/>
              </w:rPr>
              <w:t xml:space="preserve">Preciso melhorar  </w:t>
            </w:r>
          </w:p>
          <w:p w14:paraId="2F8D6529" w14:textId="77777777" w:rsidR="00B77255" w:rsidRPr="002A5152" w:rsidRDefault="00B77255" w:rsidP="00DD1AE4">
            <w:pPr>
              <w:widowControl/>
              <w:autoSpaceDE/>
              <w:autoSpaceDN/>
              <w:spacing w:line="240" w:lineRule="auto"/>
              <w:rPr>
                <w:rFonts w:cs="Arial"/>
                <w:szCs w:val="24"/>
              </w:rPr>
            </w:pPr>
          </w:p>
          <w:p w14:paraId="5AE4C3DC" w14:textId="5E6EA16C" w:rsidR="00B77255" w:rsidRPr="002A5152" w:rsidRDefault="00B77255" w:rsidP="00DD1AE4">
            <w:pPr>
              <w:widowControl/>
              <w:autoSpaceDE/>
              <w:autoSpaceDN/>
              <w:spacing w:line="240" w:lineRule="auto"/>
              <w:rPr>
                <w:rFonts w:cs="Arial"/>
                <w:szCs w:val="24"/>
              </w:rPr>
            </w:pPr>
            <w:r w:rsidRPr="002A5152">
              <w:rPr>
                <w:rFonts w:cs="Arial"/>
                <w:szCs w:val="24"/>
              </w:rPr>
              <w:t>Ainda não consigo me organizar para os estudos.</w:t>
            </w:r>
          </w:p>
        </w:tc>
        <w:tc>
          <w:tcPr>
            <w:tcW w:w="2337" w:type="dxa"/>
          </w:tcPr>
          <w:p w14:paraId="1B9B941B" w14:textId="1D19AD4E" w:rsidR="00C238AC" w:rsidRPr="002A5152" w:rsidRDefault="00C238AC" w:rsidP="00DD1AE4">
            <w:pPr>
              <w:widowControl/>
              <w:autoSpaceDE/>
              <w:autoSpaceDN/>
              <w:spacing w:line="240" w:lineRule="auto"/>
              <w:rPr>
                <w:rFonts w:cs="Arial"/>
                <w:szCs w:val="24"/>
              </w:rPr>
            </w:pPr>
            <w:r w:rsidRPr="002A5152">
              <w:rPr>
                <w:rFonts w:cs="Arial"/>
                <w:szCs w:val="24"/>
              </w:rPr>
              <w:t>Estou em desenvolvimento</w:t>
            </w:r>
          </w:p>
          <w:p w14:paraId="64FA7645" w14:textId="77777777" w:rsidR="00B77255" w:rsidRPr="002A5152" w:rsidRDefault="00B77255" w:rsidP="00DD1AE4">
            <w:pPr>
              <w:widowControl/>
              <w:autoSpaceDE/>
              <w:autoSpaceDN/>
              <w:spacing w:line="240" w:lineRule="auto"/>
              <w:rPr>
                <w:rFonts w:cs="Arial"/>
                <w:szCs w:val="24"/>
              </w:rPr>
            </w:pPr>
          </w:p>
          <w:p w14:paraId="153AB700" w14:textId="779834AB" w:rsidR="00B77255" w:rsidRPr="002A5152" w:rsidRDefault="00B77255" w:rsidP="00DD1AE4">
            <w:pPr>
              <w:widowControl/>
              <w:autoSpaceDE/>
              <w:autoSpaceDN/>
              <w:spacing w:line="240" w:lineRule="auto"/>
              <w:rPr>
                <w:rFonts w:cs="Arial"/>
                <w:szCs w:val="24"/>
              </w:rPr>
            </w:pPr>
            <w:r w:rsidRPr="002A5152">
              <w:rPr>
                <w:rFonts w:cs="Arial"/>
                <w:szCs w:val="24"/>
              </w:rPr>
              <w:t>Tenho conseguido melhorar minha organização.</w:t>
            </w:r>
          </w:p>
        </w:tc>
        <w:tc>
          <w:tcPr>
            <w:tcW w:w="2338" w:type="dxa"/>
          </w:tcPr>
          <w:p w14:paraId="59B07B09" w14:textId="344C0BAA" w:rsidR="00C238AC" w:rsidRPr="002A5152" w:rsidRDefault="00C238AC" w:rsidP="00DD1AE4">
            <w:pPr>
              <w:widowControl/>
              <w:autoSpaceDE/>
              <w:autoSpaceDN/>
              <w:spacing w:line="240" w:lineRule="auto"/>
              <w:rPr>
                <w:rFonts w:cs="Arial"/>
                <w:szCs w:val="24"/>
              </w:rPr>
            </w:pPr>
            <w:r w:rsidRPr="002A5152">
              <w:rPr>
                <w:rFonts w:cs="Arial"/>
                <w:szCs w:val="24"/>
              </w:rPr>
              <w:t>Dentro das expectativas</w:t>
            </w:r>
          </w:p>
          <w:p w14:paraId="09ABF57F" w14:textId="77777777" w:rsidR="00B77255" w:rsidRPr="002A5152" w:rsidRDefault="00B77255" w:rsidP="00DD1AE4">
            <w:pPr>
              <w:widowControl/>
              <w:autoSpaceDE/>
              <w:autoSpaceDN/>
              <w:spacing w:line="240" w:lineRule="auto"/>
              <w:rPr>
                <w:rFonts w:cs="Arial"/>
                <w:szCs w:val="24"/>
              </w:rPr>
            </w:pPr>
          </w:p>
          <w:p w14:paraId="088B39F2" w14:textId="24F5CEBF" w:rsidR="00B77255" w:rsidRPr="002A5152" w:rsidRDefault="00B77255" w:rsidP="00DD1AE4">
            <w:pPr>
              <w:widowControl/>
              <w:autoSpaceDE/>
              <w:autoSpaceDN/>
              <w:spacing w:line="240" w:lineRule="auto"/>
              <w:rPr>
                <w:rFonts w:cs="Arial"/>
                <w:szCs w:val="24"/>
              </w:rPr>
            </w:pPr>
            <w:r w:rsidRPr="002A5152">
              <w:rPr>
                <w:rFonts w:cs="Arial"/>
                <w:szCs w:val="24"/>
              </w:rPr>
              <w:t>Tenho conseguido organizar bem meus estudos.</w:t>
            </w:r>
          </w:p>
        </w:tc>
        <w:tc>
          <w:tcPr>
            <w:tcW w:w="2338" w:type="dxa"/>
          </w:tcPr>
          <w:p w14:paraId="4FB8A6AF" w14:textId="77456EA0" w:rsidR="00B77255" w:rsidRPr="002A5152" w:rsidRDefault="00C238AC" w:rsidP="00DD1AE4">
            <w:pPr>
              <w:widowControl/>
              <w:autoSpaceDE/>
              <w:autoSpaceDN/>
              <w:spacing w:line="240" w:lineRule="auto"/>
              <w:rPr>
                <w:rFonts w:cs="Arial"/>
                <w:szCs w:val="24"/>
              </w:rPr>
            </w:pPr>
            <w:r w:rsidRPr="002A5152">
              <w:rPr>
                <w:rFonts w:cs="Arial"/>
                <w:szCs w:val="24"/>
              </w:rPr>
              <w:t>Exemplar</w:t>
            </w:r>
          </w:p>
          <w:p w14:paraId="0A020D2D" w14:textId="77777777" w:rsidR="00B77255" w:rsidRPr="002A5152" w:rsidRDefault="00B77255" w:rsidP="00DD1AE4">
            <w:pPr>
              <w:widowControl/>
              <w:autoSpaceDE/>
              <w:autoSpaceDN/>
              <w:spacing w:line="240" w:lineRule="auto"/>
              <w:rPr>
                <w:rFonts w:cs="Arial"/>
                <w:szCs w:val="24"/>
              </w:rPr>
            </w:pPr>
          </w:p>
          <w:p w14:paraId="0DE4FA92" w14:textId="77777777" w:rsidR="00B77255" w:rsidRPr="002A5152" w:rsidRDefault="00B77255" w:rsidP="00DD1AE4">
            <w:pPr>
              <w:widowControl/>
              <w:autoSpaceDE/>
              <w:autoSpaceDN/>
              <w:spacing w:line="240" w:lineRule="auto"/>
              <w:rPr>
                <w:rFonts w:cs="Arial"/>
                <w:szCs w:val="24"/>
              </w:rPr>
            </w:pPr>
          </w:p>
          <w:p w14:paraId="603A9C34" w14:textId="644388D3" w:rsidR="00C238AC" w:rsidRPr="002A5152" w:rsidRDefault="00C238AC" w:rsidP="00DD1AE4">
            <w:pPr>
              <w:widowControl/>
              <w:autoSpaceDE/>
              <w:autoSpaceDN/>
              <w:spacing w:line="240" w:lineRule="auto"/>
              <w:rPr>
                <w:rFonts w:cs="Arial"/>
                <w:szCs w:val="24"/>
              </w:rPr>
            </w:pPr>
            <w:r w:rsidRPr="002A5152">
              <w:rPr>
                <w:rFonts w:cs="Arial"/>
                <w:szCs w:val="24"/>
              </w:rPr>
              <w:t>Sou muito organizado(a). Recebo elogios por isso e sou exemplo para os(as) meus(minhas) colegas.</w:t>
            </w:r>
          </w:p>
        </w:tc>
      </w:tr>
      <w:tr w:rsidR="00C238AC" w:rsidRPr="002A5152" w14:paraId="2410FCA7" w14:textId="77777777" w:rsidTr="002C7E43">
        <w:tc>
          <w:tcPr>
            <w:tcW w:w="2337" w:type="dxa"/>
          </w:tcPr>
          <w:p w14:paraId="3BA2D29A" w14:textId="77777777" w:rsidR="009243AC" w:rsidRPr="002A5152" w:rsidRDefault="00C238AC" w:rsidP="00DD1AE4">
            <w:pPr>
              <w:widowControl/>
              <w:autoSpaceDE/>
              <w:autoSpaceDN/>
              <w:spacing w:line="240" w:lineRule="auto"/>
              <w:rPr>
                <w:rFonts w:cs="Arial"/>
                <w:sz w:val="20"/>
              </w:rPr>
            </w:pPr>
            <w:r w:rsidRPr="002A5152">
              <w:rPr>
                <w:rFonts w:cs="Arial"/>
                <w:sz w:val="20"/>
              </w:rPr>
              <w:t xml:space="preserve">Exemplos de comportamentos: 1.1 - Poucas vezes estou </w:t>
            </w:r>
            <w:r w:rsidRPr="002A5152">
              <w:rPr>
                <w:rFonts w:cs="Arial"/>
                <w:sz w:val="20"/>
              </w:rPr>
              <w:lastRenderedPageBreak/>
              <w:t xml:space="preserve">preparado(a) para as minhas aulas. </w:t>
            </w:r>
          </w:p>
          <w:p w14:paraId="001944C9" w14:textId="77777777" w:rsidR="009243AC" w:rsidRPr="002A5152" w:rsidRDefault="00C238AC" w:rsidP="00DD1AE4">
            <w:pPr>
              <w:widowControl/>
              <w:autoSpaceDE/>
              <w:autoSpaceDN/>
              <w:spacing w:line="240" w:lineRule="auto"/>
              <w:rPr>
                <w:rFonts w:cs="Arial"/>
                <w:sz w:val="20"/>
              </w:rPr>
            </w:pPr>
            <w:r w:rsidRPr="002A5152">
              <w:rPr>
                <w:rFonts w:cs="Arial"/>
                <w:sz w:val="20"/>
              </w:rPr>
              <w:t>1.2 - Meu espaço de estudo está frequentemente desorganizado e os materiais de estudo necessários não estão devidamente separados.</w:t>
            </w:r>
          </w:p>
          <w:p w14:paraId="310690D9" w14:textId="77777777" w:rsidR="009243AC" w:rsidRPr="002A5152" w:rsidRDefault="00C238AC" w:rsidP="00DD1AE4">
            <w:pPr>
              <w:widowControl/>
              <w:autoSpaceDE/>
              <w:autoSpaceDN/>
              <w:spacing w:line="240" w:lineRule="auto"/>
              <w:rPr>
                <w:rFonts w:cs="Arial"/>
                <w:sz w:val="20"/>
              </w:rPr>
            </w:pPr>
            <w:r w:rsidRPr="002A5152">
              <w:rPr>
                <w:rFonts w:cs="Arial"/>
                <w:sz w:val="20"/>
              </w:rPr>
              <w:t xml:space="preserve">1.3 - Não consigo ou tenho muita dificuldade para organizar meu tempo, para cumprir o horário das aulas on-line, separar tempo para estudo individual e fazer intervalos. </w:t>
            </w:r>
          </w:p>
          <w:p w14:paraId="3C5E6302" w14:textId="4AE79331" w:rsidR="00C238AC" w:rsidRPr="002A5152" w:rsidRDefault="00C238AC" w:rsidP="00DD1AE4">
            <w:pPr>
              <w:widowControl/>
              <w:autoSpaceDE/>
              <w:autoSpaceDN/>
              <w:spacing w:line="240" w:lineRule="auto"/>
              <w:rPr>
                <w:rFonts w:cs="Arial"/>
                <w:sz w:val="20"/>
              </w:rPr>
            </w:pPr>
            <w:r w:rsidRPr="002A5152">
              <w:rPr>
                <w:rFonts w:cs="Arial"/>
                <w:sz w:val="20"/>
              </w:rPr>
              <w:t>1.4 - Poucas vezes sei como priorizar as atividades passadas pelos(as) professores(as) e muitas vezes atraso os prazos de entrega ou deixo de fazê-las.</w:t>
            </w:r>
          </w:p>
        </w:tc>
        <w:tc>
          <w:tcPr>
            <w:tcW w:w="2337" w:type="dxa"/>
          </w:tcPr>
          <w:p w14:paraId="67C5555F" w14:textId="77777777" w:rsidR="00C238AC" w:rsidRPr="002A5152" w:rsidRDefault="00C238AC" w:rsidP="00DD1AE4">
            <w:pPr>
              <w:widowControl/>
              <w:autoSpaceDE/>
              <w:autoSpaceDN/>
              <w:spacing w:line="240" w:lineRule="auto"/>
              <w:rPr>
                <w:rFonts w:cs="Arial"/>
                <w:sz w:val="20"/>
              </w:rPr>
            </w:pPr>
            <w:r w:rsidRPr="002A5152">
              <w:rPr>
                <w:rFonts w:cs="Arial"/>
                <w:sz w:val="20"/>
              </w:rPr>
              <w:lastRenderedPageBreak/>
              <w:t>Exemplos de comportamentos:</w:t>
            </w:r>
          </w:p>
          <w:p w14:paraId="4E432032" w14:textId="77777777" w:rsidR="009243AC" w:rsidRPr="002A5152" w:rsidRDefault="00A03616" w:rsidP="00DD1AE4">
            <w:pPr>
              <w:widowControl/>
              <w:autoSpaceDE/>
              <w:autoSpaceDN/>
              <w:spacing w:line="240" w:lineRule="auto"/>
              <w:rPr>
                <w:rFonts w:cs="Arial"/>
                <w:sz w:val="20"/>
              </w:rPr>
            </w:pPr>
            <w:r w:rsidRPr="002A5152">
              <w:rPr>
                <w:rFonts w:cs="Arial"/>
                <w:sz w:val="20"/>
              </w:rPr>
              <w:lastRenderedPageBreak/>
              <w:t xml:space="preserve">2.1 - Consigo me preparar para algumas aulas. </w:t>
            </w:r>
          </w:p>
          <w:p w14:paraId="63496A36" w14:textId="127C8691" w:rsidR="009243AC" w:rsidRPr="002A5152" w:rsidRDefault="00A03616" w:rsidP="00DD1AE4">
            <w:pPr>
              <w:widowControl/>
              <w:autoSpaceDE/>
              <w:autoSpaceDN/>
              <w:spacing w:line="240" w:lineRule="auto"/>
              <w:rPr>
                <w:rFonts w:cs="Arial"/>
                <w:sz w:val="20"/>
              </w:rPr>
            </w:pPr>
            <w:r w:rsidRPr="002A5152">
              <w:rPr>
                <w:rFonts w:cs="Arial"/>
                <w:sz w:val="20"/>
              </w:rPr>
              <w:t xml:space="preserve">2.2 - Meu espaço de estudo está mais organizado e poucas vezes preciso pegar meus materiais de aula após seu início. </w:t>
            </w:r>
          </w:p>
          <w:p w14:paraId="7C747502" w14:textId="1AB9C1B8" w:rsidR="009243AC" w:rsidRPr="002A5152" w:rsidRDefault="00A03616" w:rsidP="00DD1AE4">
            <w:pPr>
              <w:widowControl/>
              <w:autoSpaceDE/>
              <w:autoSpaceDN/>
              <w:spacing w:line="240" w:lineRule="auto"/>
              <w:rPr>
                <w:rFonts w:cs="Arial"/>
                <w:sz w:val="20"/>
              </w:rPr>
            </w:pPr>
            <w:r w:rsidRPr="002A5152">
              <w:rPr>
                <w:rFonts w:cs="Arial"/>
                <w:sz w:val="20"/>
              </w:rPr>
              <w:t xml:space="preserve">2.3 - Com certa frequência, tenho conseguido organizar meu tempo para cumprir o horário das aulas online, separar tempo para estudo individual e fazer intervalos. </w:t>
            </w:r>
          </w:p>
          <w:p w14:paraId="0C090DC2" w14:textId="63EFAAB3" w:rsidR="00A03616" w:rsidRPr="002A5152" w:rsidRDefault="00A03616" w:rsidP="00DD1AE4">
            <w:pPr>
              <w:widowControl/>
              <w:autoSpaceDE/>
              <w:autoSpaceDN/>
              <w:spacing w:line="240" w:lineRule="auto"/>
              <w:rPr>
                <w:rFonts w:cs="Arial"/>
                <w:sz w:val="20"/>
              </w:rPr>
            </w:pPr>
            <w:r w:rsidRPr="002A5152">
              <w:rPr>
                <w:rFonts w:cs="Arial"/>
                <w:sz w:val="20"/>
              </w:rPr>
              <w:t>2.4 - Tenho melhorado a priorização das atividades passadas pelos(as) professores(as) mas, algumas vezes, ainda atraso os prazos de entrega ou deixo de fazê</w:t>
            </w:r>
            <w:r w:rsidR="009243AC" w:rsidRPr="002A5152">
              <w:rPr>
                <w:rFonts w:cs="Arial"/>
                <w:sz w:val="20"/>
              </w:rPr>
              <w:t>-</w:t>
            </w:r>
            <w:r w:rsidRPr="002A5152">
              <w:rPr>
                <w:rFonts w:cs="Arial"/>
                <w:sz w:val="20"/>
              </w:rPr>
              <w:t>las.</w:t>
            </w:r>
          </w:p>
        </w:tc>
        <w:tc>
          <w:tcPr>
            <w:tcW w:w="2338" w:type="dxa"/>
          </w:tcPr>
          <w:p w14:paraId="39B51FC8" w14:textId="77777777" w:rsidR="00C238AC" w:rsidRPr="002A5152" w:rsidRDefault="00C238AC" w:rsidP="00DD1AE4">
            <w:pPr>
              <w:widowControl/>
              <w:autoSpaceDE/>
              <w:autoSpaceDN/>
              <w:spacing w:line="240" w:lineRule="auto"/>
              <w:rPr>
                <w:rFonts w:cs="Arial"/>
                <w:sz w:val="20"/>
              </w:rPr>
            </w:pPr>
            <w:r w:rsidRPr="002A5152">
              <w:rPr>
                <w:rFonts w:cs="Arial"/>
                <w:sz w:val="20"/>
              </w:rPr>
              <w:lastRenderedPageBreak/>
              <w:t>Exemplos de comportamentos:</w:t>
            </w:r>
          </w:p>
          <w:p w14:paraId="5B41C897"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3.1 - Estou preparado(a) para as </w:t>
            </w:r>
            <w:r w:rsidRPr="002A5152">
              <w:rPr>
                <w:rFonts w:cs="Arial"/>
                <w:sz w:val="20"/>
              </w:rPr>
              <w:lastRenderedPageBreak/>
              <w:t xml:space="preserve">minhas aulas na maioria das vezes. </w:t>
            </w:r>
          </w:p>
          <w:p w14:paraId="2BBF77DA"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3.2 - Meu espaço de estudo está quase sempre organizado e os materiais necessários devidamente separados. </w:t>
            </w:r>
          </w:p>
          <w:p w14:paraId="36B36B67"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3.3 - Organizo sozinho(a) meu tempo, de modo que consigo cumprir o horário das aulas online, ter tempo para estudo individual e fazer intervalos. </w:t>
            </w:r>
          </w:p>
          <w:p w14:paraId="526190A2" w14:textId="6B65AD3A" w:rsidR="00A03616" w:rsidRPr="002A5152" w:rsidRDefault="00A03616" w:rsidP="00DD1AE4">
            <w:pPr>
              <w:widowControl/>
              <w:autoSpaceDE/>
              <w:autoSpaceDN/>
              <w:spacing w:line="240" w:lineRule="auto"/>
              <w:rPr>
                <w:rFonts w:cs="Arial"/>
                <w:sz w:val="20"/>
              </w:rPr>
            </w:pPr>
            <w:r w:rsidRPr="002A5152">
              <w:rPr>
                <w:rFonts w:cs="Arial"/>
                <w:sz w:val="20"/>
              </w:rPr>
              <w:t>3.4 - Consigo priorizar as atividades passadas pelos(as) professores(as) e raramente atraso ou deixo de fazer uma entrega.</w:t>
            </w:r>
          </w:p>
        </w:tc>
        <w:tc>
          <w:tcPr>
            <w:tcW w:w="2338" w:type="dxa"/>
          </w:tcPr>
          <w:p w14:paraId="04F6C08E" w14:textId="77777777" w:rsidR="00C238AC" w:rsidRPr="002A5152" w:rsidRDefault="00C238AC" w:rsidP="00DD1AE4">
            <w:pPr>
              <w:widowControl/>
              <w:autoSpaceDE/>
              <w:autoSpaceDN/>
              <w:spacing w:line="240" w:lineRule="auto"/>
              <w:rPr>
                <w:rFonts w:cs="Arial"/>
                <w:sz w:val="20"/>
              </w:rPr>
            </w:pPr>
            <w:r w:rsidRPr="002A5152">
              <w:rPr>
                <w:rFonts w:cs="Arial"/>
                <w:sz w:val="20"/>
              </w:rPr>
              <w:lastRenderedPageBreak/>
              <w:t>Exemplos de comportamentos:</w:t>
            </w:r>
          </w:p>
          <w:p w14:paraId="64CC40C0"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4.1 - Eu me preparo para praticamente </w:t>
            </w:r>
            <w:r w:rsidRPr="002A5152">
              <w:rPr>
                <w:rFonts w:cs="Arial"/>
                <w:sz w:val="20"/>
              </w:rPr>
              <w:lastRenderedPageBreak/>
              <w:t xml:space="preserve">todas as minhas aulas do dia. </w:t>
            </w:r>
          </w:p>
          <w:p w14:paraId="59BC1006"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4.2 - Meu espaço de estudo é organizado diariamente e os materiais necessários são separados antecipadamente. </w:t>
            </w:r>
          </w:p>
          <w:p w14:paraId="35136C5A"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4.3 - Organizo com autonomia meu tempo para cumprir o horário das aulas online, ter tempo para estudo individual e fazer intervalos, mantendo uma rotina saudável. </w:t>
            </w:r>
          </w:p>
          <w:p w14:paraId="7383A2AA" w14:textId="77777777" w:rsidR="009243AC" w:rsidRPr="002A5152" w:rsidRDefault="00A03616" w:rsidP="00DD1AE4">
            <w:pPr>
              <w:widowControl/>
              <w:autoSpaceDE/>
              <w:autoSpaceDN/>
              <w:spacing w:line="240" w:lineRule="auto"/>
              <w:rPr>
                <w:rFonts w:cs="Arial"/>
                <w:sz w:val="20"/>
              </w:rPr>
            </w:pPr>
            <w:r w:rsidRPr="002A5152">
              <w:rPr>
                <w:rFonts w:cs="Arial"/>
                <w:sz w:val="20"/>
              </w:rPr>
              <w:t xml:space="preserve">4. 5 - Sei priorizar as atividades passadas pelos(as) professores(as) e nunca atraso ou deixo de fazer uma entrega. </w:t>
            </w:r>
          </w:p>
          <w:p w14:paraId="03F689CC" w14:textId="453092FC" w:rsidR="00A03616" w:rsidRPr="002A5152" w:rsidRDefault="00A03616" w:rsidP="00DD1AE4">
            <w:pPr>
              <w:widowControl/>
              <w:autoSpaceDE/>
              <w:autoSpaceDN/>
              <w:spacing w:line="240" w:lineRule="auto"/>
              <w:rPr>
                <w:rFonts w:cs="Arial"/>
                <w:sz w:val="20"/>
              </w:rPr>
            </w:pPr>
            <w:r w:rsidRPr="002A5152">
              <w:rPr>
                <w:rFonts w:cs="Arial"/>
                <w:sz w:val="20"/>
              </w:rPr>
              <w:t>4.6 - Apoio e dou dicas para os(as) meus(minhas) colegas em relação à organização. Muitas vezes, lembro e os(as) ajudo nas entregas.</w:t>
            </w:r>
          </w:p>
        </w:tc>
      </w:tr>
    </w:tbl>
    <w:p w14:paraId="4B562A20" w14:textId="77777777" w:rsidR="006A714A" w:rsidRPr="002A5152" w:rsidRDefault="006A714A" w:rsidP="006A714A">
      <w:pPr>
        <w:jc w:val="center"/>
        <w:rPr>
          <w:rFonts w:cs="Arial"/>
          <w:sz w:val="20"/>
        </w:rPr>
      </w:pPr>
      <w:r w:rsidRPr="002A5152">
        <w:rPr>
          <w:rFonts w:cs="Arial"/>
          <w:sz w:val="20"/>
        </w:rPr>
        <w:lastRenderedPageBreak/>
        <w:t xml:space="preserve">Fonte: </w:t>
      </w:r>
      <w:r w:rsidRPr="002A5152">
        <w:rPr>
          <w:rFonts w:cs="Arial"/>
          <w:sz w:val="22"/>
          <w:szCs w:val="22"/>
        </w:rPr>
        <w:t>CONTIN (2020) apud CESU(2021)</w:t>
      </w:r>
    </w:p>
    <w:p w14:paraId="79D700BD" w14:textId="48444FB7" w:rsidR="00A03616" w:rsidRPr="002A5152" w:rsidRDefault="00A03616" w:rsidP="00DD1AE4">
      <w:pPr>
        <w:widowControl/>
        <w:autoSpaceDE/>
        <w:autoSpaceDN/>
        <w:spacing w:line="240" w:lineRule="auto"/>
        <w:rPr>
          <w:rFonts w:cs="Arial"/>
          <w:szCs w:val="24"/>
        </w:rPr>
      </w:pPr>
    </w:p>
    <w:p w14:paraId="096F0EBD" w14:textId="52E02C94" w:rsidR="006A714A" w:rsidRPr="002A5152" w:rsidRDefault="006A714A" w:rsidP="006A714A">
      <w:pPr>
        <w:pStyle w:val="Legenda"/>
        <w:keepNext/>
        <w:jc w:val="center"/>
        <w:rPr>
          <w:rFonts w:cs="Arial"/>
        </w:rPr>
      </w:pPr>
      <w:bookmarkStart w:id="160" w:name="_Toc106706790"/>
      <w:bookmarkStart w:id="161" w:name="_Toc169196578"/>
      <w:r w:rsidRPr="002A5152">
        <w:rPr>
          <w:rFonts w:cs="Arial"/>
        </w:rPr>
        <w:t xml:space="preserve">Quadro </w:t>
      </w:r>
      <w:r w:rsidR="00933156" w:rsidRPr="002A5152">
        <w:rPr>
          <w:rFonts w:cs="Arial"/>
        </w:rPr>
        <w:fldChar w:fldCharType="begin"/>
      </w:r>
      <w:r w:rsidR="00933156" w:rsidRPr="002A5152">
        <w:rPr>
          <w:rFonts w:cs="Arial"/>
        </w:rPr>
        <w:instrText xml:space="preserve"> SEQ quadro \* ARABIC </w:instrText>
      </w:r>
      <w:r w:rsidR="00933156" w:rsidRPr="002A5152">
        <w:rPr>
          <w:rFonts w:cs="Arial"/>
        </w:rPr>
        <w:fldChar w:fldCharType="separate"/>
      </w:r>
      <w:r w:rsidR="00D67900" w:rsidRPr="002A5152">
        <w:rPr>
          <w:rFonts w:cs="Arial"/>
        </w:rPr>
        <w:t>23</w:t>
      </w:r>
      <w:r w:rsidR="00933156" w:rsidRPr="002A5152">
        <w:rPr>
          <w:rFonts w:cs="Arial"/>
        </w:rPr>
        <w:fldChar w:fldCharType="end"/>
      </w:r>
      <w:r w:rsidRPr="002A5152">
        <w:rPr>
          <w:rFonts w:cs="Arial"/>
        </w:rPr>
        <w:t xml:space="preserve"> Rubrica de autoavaliação - Comprometimento</w:t>
      </w:r>
      <w:bookmarkEnd w:id="160"/>
      <w:bookmarkEnd w:id="161"/>
    </w:p>
    <w:tbl>
      <w:tblPr>
        <w:tblStyle w:val="Tabelacomgrade"/>
        <w:tblW w:w="9509" w:type="dxa"/>
        <w:tblLook w:val="04A0" w:firstRow="1" w:lastRow="0" w:firstColumn="1" w:lastColumn="0" w:noHBand="0" w:noVBand="1"/>
      </w:tblPr>
      <w:tblGrid>
        <w:gridCol w:w="2337"/>
        <w:gridCol w:w="2337"/>
        <w:gridCol w:w="2338"/>
        <w:gridCol w:w="2497"/>
      </w:tblGrid>
      <w:tr w:rsidR="00A03616" w:rsidRPr="002A5152" w14:paraId="4A81AC08" w14:textId="77777777" w:rsidTr="49AF51CF">
        <w:trPr>
          <w:tblHeader/>
        </w:trPr>
        <w:tc>
          <w:tcPr>
            <w:tcW w:w="9509" w:type="dxa"/>
            <w:gridSpan w:val="4"/>
            <w:shd w:val="clear" w:color="auto" w:fill="AEAAAA" w:themeFill="background2" w:themeFillShade="BF"/>
            <w:vAlign w:val="center"/>
          </w:tcPr>
          <w:p w14:paraId="5CE7FA7E" w14:textId="0D944435" w:rsidR="00A03616" w:rsidRPr="002A5152" w:rsidRDefault="00A03616" w:rsidP="009243AC">
            <w:pPr>
              <w:widowControl/>
              <w:autoSpaceDE/>
              <w:autoSpaceDN/>
              <w:spacing w:line="240" w:lineRule="auto"/>
              <w:jc w:val="center"/>
              <w:rPr>
                <w:rFonts w:cs="Arial"/>
                <w:szCs w:val="24"/>
              </w:rPr>
            </w:pPr>
            <w:r w:rsidRPr="002A5152">
              <w:rPr>
                <w:rFonts w:cs="Arial"/>
                <w:szCs w:val="24"/>
              </w:rPr>
              <w:t>Au</w:t>
            </w:r>
            <w:r w:rsidR="00BC7A0B" w:rsidRPr="002A5152">
              <w:rPr>
                <w:rFonts w:cs="Arial"/>
                <w:szCs w:val="24"/>
              </w:rPr>
              <w:t>toavaliação/Comprometimento (entrega opcional</w:t>
            </w:r>
            <w:r w:rsidRPr="002A5152">
              <w:rPr>
                <w:rFonts w:cs="Arial"/>
                <w:szCs w:val="24"/>
              </w:rPr>
              <w:t>)</w:t>
            </w:r>
          </w:p>
        </w:tc>
      </w:tr>
      <w:tr w:rsidR="00A03616" w:rsidRPr="002A5152" w14:paraId="5975E142" w14:textId="77777777" w:rsidTr="49AF51CF">
        <w:trPr>
          <w:trHeight w:val="1890"/>
        </w:trPr>
        <w:tc>
          <w:tcPr>
            <w:tcW w:w="2337" w:type="dxa"/>
          </w:tcPr>
          <w:p w14:paraId="3F3AF312" w14:textId="2BD7CE7E" w:rsidR="00B77255" w:rsidRPr="002A5152" w:rsidRDefault="00B77255" w:rsidP="009243AC">
            <w:pPr>
              <w:widowControl/>
              <w:autoSpaceDE/>
              <w:autoSpaceDN/>
              <w:spacing w:line="240" w:lineRule="auto"/>
              <w:rPr>
                <w:rFonts w:cs="Arial"/>
                <w:szCs w:val="24"/>
              </w:rPr>
            </w:pPr>
            <w:r w:rsidRPr="002A5152">
              <w:rPr>
                <w:rFonts w:cs="Arial"/>
                <w:szCs w:val="24"/>
              </w:rPr>
              <w:t>Preciso melhorar</w:t>
            </w:r>
          </w:p>
          <w:p w14:paraId="20CAB996" w14:textId="77777777" w:rsidR="00B77255" w:rsidRPr="002A5152" w:rsidRDefault="00B77255" w:rsidP="009243AC">
            <w:pPr>
              <w:widowControl/>
              <w:autoSpaceDE/>
              <w:autoSpaceDN/>
              <w:spacing w:line="240" w:lineRule="auto"/>
              <w:rPr>
                <w:rFonts w:cs="Arial"/>
                <w:szCs w:val="24"/>
              </w:rPr>
            </w:pPr>
            <w:r w:rsidRPr="002A5152">
              <w:rPr>
                <w:rFonts w:cs="Arial"/>
                <w:szCs w:val="24"/>
              </w:rPr>
              <w:t>Tenho me esforçado ou me dedicado pouco aos estudos.</w:t>
            </w:r>
          </w:p>
          <w:p w14:paraId="211704E2" w14:textId="77777777" w:rsidR="00B77255" w:rsidRPr="002A5152" w:rsidRDefault="00B77255" w:rsidP="009243AC">
            <w:pPr>
              <w:widowControl/>
              <w:autoSpaceDE/>
              <w:autoSpaceDN/>
              <w:spacing w:line="240" w:lineRule="auto"/>
              <w:rPr>
                <w:rFonts w:cs="Arial"/>
                <w:szCs w:val="24"/>
              </w:rPr>
            </w:pPr>
          </w:p>
          <w:p w14:paraId="6BB19D33" w14:textId="1C3E678B" w:rsidR="00A03616" w:rsidRPr="002A5152" w:rsidRDefault="00A03616" w:rsidP="009243AC">
            <w:pPr>
              <w:widowControl/>
              <w:autoSpaceDE/>
              <w:autoSpaceDN/>
              <w:spacing w:line="240" w:lineRule="auto"/>
              <w:rPr>
                <w:rFonts w:cs="Arial"/>
                <w:szCs w:val="24"/>
              </w:rPr>
            </w:pPr>
            <w:r w:rsidRPr="002A5152">
              <w:rPr>
                <w:rFonts w:cs="Arial"/>
                <w:szCs w:val="24"/>
              </w:rPr>
              <w:t xml:space="preserve"> </w:t>
            </w:r>
          </w:p>
        </w:tc>
        <w:tc>
          <w:tcPr>
            <w:tcW w:w="2337" w:type="dxa"/>
          </w:tcPr>
          <w:p w14:paraId="623107D6" w14:textId="1A97461F" w:rsidR="00A03616" w:rsidRPr="002A5152" w:rsidRDefault="00A03616" w:rsidP="009243AC">
            <w:pPr>
              <w:widowControl/>
              <w:autoSpaceDE/>
              <w:autoSpaceDN/>
              <w:spacing w:line="240" w:lineRule="auto"/>
              <w:rPr>
                <w:rFonts w:cs="Arial"/>
                <w:szCs w:val="24"/>
              </w:rPr>
            </w:pPr>
            <w:r w:rsidRPr="002A5152">
              <w:rPr>
                <w:rFonts w:cs="Arial"/>
                <w:szCs w:val="24"/>
              </w:rPr>
              <w:t>Estou em desenvolvimento</w:t>
            </w:r>
          </w:p>
          <w:p w14:paraId="17E895C1" w14:textId="0B8DB5DC" w:rsidR="00B77255" w:rsidRPr="002A5152" w:rsidRDefault="00B77255" w:rsidP="009243AC">
            <w:pPr>
              <w:widowControl/>
              <w:autoSpaceDE/>
              <w:autoSpaceDN/>
              <w:spacing w:line="240" w:lineRule="auto"/>
              <w:rPr>
                <w:rFonts w:cs="Arial"/>
                <w:szCs w:val="24"/>
              </w:rPr>
            </w:pPr>
            <w:r w:rsidRPr="002A5152">
              <w:rPr>
                <w:rFonts w:cs="Arial"/>
                <w:szCs w:val="24"/>
              </w:rPr>
              <w:t>Tenho me esforçado e me dedicado com mais frequência aos estudos.</w:t>
            </w:r>
          </w:p>
        </w:tc>
        <w:tc>
          <w:tcPr>
            <w:tcW w:w="2338" w:type="dxa"/>
          </w:tcPr>
          <w:p w14:paraId="11CCBFE2" w14:textId="0677E1AA" w:rsidR="00A03616" w:rsidRPr="002A5152" w:rsidRDefault="00A03616" w:rsidP="009243AC">
            <w:pPr>
              <w:widowControl/>
              <w:autoSpaceDE/>
              <w:autoSpaceDN/>
              <w:spacing w:line="240" w:lineRule="auto"/>
              <w:rPr>
                <w:rFonts w:cs="Arial"/>
                <w:szCs w:val="24"/>
              </w:rPr>
            </w:pPr>
            <w:r w:rsidRPr="002A5152">
              <w:rPr>
                <w:rFonts w:cs="Arial"/>
                <w:szCs w:val="24"/>
              </w:rPr>
              <w:t>Dentro das expectativas</w:t>
            </w:r>
          </w:p>
          <w:p w14:paraId="50C5DA10" w14:textId="7F13313A" w:rsidR="00B77255" w:rsidRPr="002A5152" w:rsidRDefault="00B77255" w:rsidP="009243AC">
            <w:pPr>
              <w:widowControl/>
              <w:autoSpaceDE/>
              <w:autoSpaceDN/>
              <w:spacing w:line="240" w:lineRule="auto"/>
              <w:rPr>
                <w:rFonts w:cs="Arial"/>
                <w:szCs w:val="24"/>
              </w:rPr>
            </w:pPr>
            <w:r w:rsidRPr="002A5152">
              <w:rPr>
                <w:rFonts w:cs="Arial"/>
                <w:szCs w:val="24"/>
              </w:rPr>
              <w:t>Eu me esforço e me dedico aos estudos.</w:t>
            </w:r>
          </w:p>
        </w:tc>
        <w:tc>
          <w:tcPr>
            <w:tcW w:w="2497" w:type="dxa"/>
          </w:tcPr>
          <w:p w14:paraId="212117AC" w14:textId="2CBCDC85" w:rsidR="00B77255" w:rsidRPr="002A5152" w:rsidRDefault="00A03616" w:rsidP="009243AC">
            <w:pPr>
              <w:widowControl/>
              <w:autoSpaceDE/>
              <w:autoSpaceDN/>
              <w:spacing w:line="240" w:lineRule="auto"/>
              <w:rPr>
                <w:rFonts w:cs="Arial"/>
                <w:szCs w:val="24"/>
              </w:rPr>
            </w:pPr>
            <w:r w:rsidRPr="002A5152">
              <w:rPr>
                <w:rFonts w:cs="Arial"/>
                <w:szCs w:val="24"/>
              </w:rPr>
              <w:t xml:space="preserve">Exemplar </w:t>
            </w:r>
          </w:p>
          <w:p w14:paraId="483191E0" w14:textId="77777777" w:rsidR="00B77255" w:rsidRPr="002A5152" w:rsidRDefault="00B77255" w:rsidP="009243AC">
            <w:pPr>
              <w:widowControl/>
              <w:autoSpaceDE/>
              <w:autoSpaceDN/>
              <w:spacing w:line="240" w:lineRule="auto"/>
              <w:rPr>
                <w:rFonts w:cs="Arial"/>
                <w:szCs w:val="24"/>
              </w:rPr>
            </w:pPr>
          </w:p>
          <w:p w14:paraId="54EB663B" w14:textId="69D836CA" w:rsidR="00B77255" w:rsidRPr="002A5152" w:rsidRDefault="00B77255" w:rsidP="009243AC">
            <w:pPr>
              <w:widowControl/>
              <w:autoSpaceDE/>
              <w:autoSpaceDN/>
              <w:spacing w:line="240" w:lineRule="auto"/>
              <w:rPr>
                <w:rFonts w:cs="Arial"/>
                <w:szCs w:val="24"/>
              </w:rPr>
            </w:pPr>
            <w:r w:rsidRPr="002A5152">
              <w:rPr>
                <w:rFonts w:cs="Arial"/>
                <w:szCs w:val="24"/>
              </w:rPr>
              <w:t>Sou exemplo de esforço e dedicação aos estudos.</w:t>
            </w:r>
          </w:p>
          <w:p w14:paraId="514B868E" w14:textId="3A73A429" w:rsidR="00A03616" w:rsidRPr="002A5152" w:rsidRDefault="00A03616" w:rsidP="49AF51CF">
            <w:pPr>
              <w:widowControl/>
              <w:autoSpaceDE/>
              <w:autoSpaceDN/>
              <w:spacing w:line="240" w:lineRule="auto"/>
              <w:rPr>
                <w:rFonts w:cs="Arial"/>
              </w:rPr>
            </w:pPr>
          </w:p>
        </w:tc>
      </w:tr>
      <w:tr w:rsidR="009243AC" w:rsidRPr="002A5152" w14:paraId="1BAA8299" w14:textId="77777777" w:rsidTr="49AF51CF">
        <w:tc>
          <w:tcPr>
            <w:tcW w:w="2337" w:type="dxa"/>
          </w:tcPr>
          <w:p w14:paraId="02A35E8E" w14:textId="77777777" w:rsidR="009243AC" w:rsidRPr="002A5152" w:rsidRDefault="00A03616" w:rsidP="009243AC">
            <w:pPr>
              <w:widowControl/>
              <w:autoSpaceDE/>
              <w:autoSpaceDN/>
              <w:spacing w:line="240" w:lineRule="auto"/>
              <w:rPr>
                <w:rFonts w:cs="Arial"/>
                <w:sz w:val="20"/>
              </w:rPr>
            </w:pPr>
            <w:r w:rsidRPr="002A5152">
              <w:rPr>
                <w:rFonts w:cs="Arial"/>
                <w:sz w:val="20"/>
              </w:rPr>
              <w:t xml:space="preserve">Exemplos de comportamentos: </w:t>
            </w:r>
          </w:p>
          <w:p w14:paraId="53B5C494" w14:textId="77777777" w:rsidR="009243AC" w:rsidRPr="002A5152" w:rsidRDefault="00B77255" w:rsidP="009243AC">
            <w:pPr>
              <w:widowControl/>
              <w:autoSpaceDE/>
              <w:autoSpaceDN/>
              <w:spacing w:line="240" w:lineRule="auto"/>
              <w:rPr>
                <w:rFonts w:cs="Arial"/>
                <w:sz w:val="20"/>
              </w:rPr>
            </w:pPr>
            <w:r w:rsidRPr="002A5152">
              <w:rPr>
                <w:rFonts w:cs="Arial"/>
                <w:sz w:val="20"/>
              </w:rPr>
              <w:t xml:space="preserve">1.1 - Raramente me esforço para encarar minhas dificuldades no aprendizado. </w:t>
            </w:r>
          </w:p>
          <w:p w14:paraId="537A6226" w14:textId="77777777" w:rsidR="009243AC" w:rsidRPr="002A5152" w:rsidRDefault="00B77255" w:rsidP="009243AC">
            <w:pPr>
              <w:widowControl/>
              <w:autoSpaceDE/>
              <w:autoSpaceDN/>
              <w:spacing w:line="240" w:lineRule="auto"/>
              <w:rPr>
                <w:rFonts w:cs="Arial"/>
                <w:sz w:val="20"/>
              </w:rPr>
            </w:pPr>
            <w:r w:rsidRPr="002A5152">
              <w:rPr>
                <w:rFonts w:cs="Arial"/>
                <w:sz w:val="20"/>
              </w:rPr>
              <w:t xml:space="preserve">1. 2 - Tenho dificuldades de dizer que não compreendi um conteúdo e raramente tento buscar ajuda. </w:t>
            </w:r>
          </w:p>
          <w:p w14:paraId="3711644D" w14:textId="77777777" w:rsidR="009243AC" w:rsidRPr="002A5152" w:rsidRDefault="00B77255" w:rsidP="009243AC">
            <w:pPr>
              <w:widowControl/>
              <w:autoSpaceDE/>
              <w:autoSpaceDN/>
              <w:spacing w:line="240" w:lineRule="auto"/>
              <w:rPr>
                <w:rFonts w:cs="Arial"/>
                <w:sz w:val="20"/>
              </w:rPr>
            </w:pPr>
            <w:r w:rsidRPr="002A5152">
              <w:rPr>
                <w:rFonts w:cs="Arial"/>
                <w:sz w:val="20"/>
              </w:rPr>
              <w:lastRenderedPageBreak/>
              <w:t xml:space="preserve">1.3 - Diversas vezes não presto atenção durante as aulas online. </w:t>
            </w:r>
          </w:p>
          <w:p w14:paraId="4004C5F1" w14:textId="77777777" w:rsidR="009243AC" w:rsidRPr="002A5152" w:rsidRDefault="00B77255" w:rsidP="009243AC">
            <w:pPr>
              <w:widowControl/>
              <w:autoSpaceDE/>
              <w:autoSpaceDN/>
              <w:spacing w:line="240" w:lineRule="auto"/>
              <w:rPr>
                <w:rFonts w:cs="Arial"/>
                <w:sz w:val="20"/>
              </w:rPr>
            </w:pPr>
            <w:r w:rsidRPr="002A5152">
              <w:rPr>
                <w:rFonts w:cs="Arial"/>
                <w:sz w:val="20"/>
              </w:rPr>
              <w:t xml:space="preserve">1.4 - Em casa, dou preferência a outras atividades em relação aos meus estudos. </w:t>
            </w:r>
          </w:p>
          <w:p w14:paraId="1A4F7B7E" w14:textId="3141AFDF" w:rsidR="00A03616" w:rsidRPr="002A5152" w:rsidRDefault="00B77255" w:rsidP="009243AC">
            <w:pPr>
              <w:widowControl/>
              <w:autoSpaceDE/>
              <w:autoSpaceDN/>
              <w:spacing w:line="240" w:lineRule="auto"/>
              <w:rPr>
                <w:rFonts w:cs="Arial"/>
                <w:sz w:val="20"/>
              </w:rPr>
            </w:pPr>
            <w:r w:rsidRPr="002A5152">
              <w:rPr>
                <w:rFonts w:cs="Arial"/>
                <w:sz w:val="20"/>
              </w:rPr>
              <w:t>1.5 - Muitas vezes desisto de resolver um problema ou busco uma resposta pronta quando encontro dificuldade.</w:t>
            </w:r>
          </w:p>
        </w:tc>
        <w:tc>
          <w:tcPr>
            <w:tcW w:w="2337" w:type="dxa"/>
          </w:tcPr>
          <w:p w14:paraId="100D2DCF" w14:textId="77777777" w:rsidR="009243AC" w:rsidRPr="002A5152" w:rsidRDefault="009243AC" w:rsidP="009243AC">
            <w:pPr>
              <w:widowControl/>
              <w:autoSpaceDE/>
              <w:autoSpaceDN/>
              <w:spacing w:line="240" w:lineRule="auto"/>
              <w:rPr>
                <w:rFonts w:cs="Arial"/>
                <w:sz w:val="20"/>
              </w:rPr>
            </w:pPr>
            <w:r w:rsidRPr="002A5152">
              <w:rPr>
                <w:rFonts w:cs="Arial"/>
                <w:sz w:val="20"/>
              </w:rPr>
              <w:lastRenderedPageBreak/>
              <w:t xml:space="preserve">Exemplos de comportamentos: </w:t>
            </w:r>
          </w:p>
          <w:p w14:paraId="435100FD" w14:textId="4E11AD68" w:rsidR="00A03616" w:rsidRPr="002A5152" w:rsidRDefault="009243AC" w:rsidP="49AF51CF">
            <w:pPr>
              <w:widowControl/>
              <w:autoSpaceDE/>
              <w:autoSpaceDN/>
              <w:spacing w:line="240" w:lineRule="auto"/>
              <w:rPr>
                <w:rFonts w:cs="Arial"/>
                <w:sz w:val="20"/>
              </w:rPr>
            </w:pPr>
            <w:r w:rsidRPr="002A5152">
              <w:rPr>
                <w:rFonts w:cs="Arial"/>
                <w:sz w:val="20"/>
              </w:rPr>
              <w:t>2.1 - Tenho me esforçado mais</w:t>
            </w:r>
            <w:r w:rsidRPr="002A5152">
              <w:rPr>
                <w:rFonts w:cs="Arial"/>
              </w:rPr>
              <w:br/>
            </w:r>
            <w:r w:rsidRPr="002A5152">
              <w:rPr>
                <w:rFonts w:cs="Arial"/>
                <w:sz w:val="20"/>
              </w:rPr>
              <w:t>nos estudos, tentando encarar</w:t>
            </w:r>
            <w:r w:rsidR="22902C6F" w:rsidRPr="002A5152">
              <w:rPr>
                <w:rFonts w:cs="Arial"/>
                <w:sz w:val="20"/>
              </w:rPr>
              <w:t xml:space="preserve"> </w:t>
            </w:r>
            <w:r w:rsidRPr="002A5152">
              <w:rPr>
                <w:rFonts w:cs="Arial"/>
                <w:sz w:val="20"/>
              </w:rPr>
              <w:t>minhas dificuldades no</w:t>
            </w:r>
            <w:r w:rsidRPr="002A5152">
              <w:rPr>
                <w:rFonts w:cs="Arial"/>
              </w:rPr>
              <w:br/>
            </w:r>
            <w:r w:rsidRPr="002A5152">
              <w:rPr>
                <w:rFonts w:cs="Arial"/>
                <w:sz w:val="20"/>
              </w:rPr>
              <w:t>aprendizado.</w:t>
            </w:r>
            <w:r w:rsidRPr="002A5152">
              <w:rPr>
                <w:rFonts w:cs="Arial"/>
              </w:rPr>
              <w:br/>
            </w:r>
            <w:r w:rsidRPr="002A5152">
              <w:rPr>
                <w:rFonts w:cs="Arial"/>
                <w:sz w:val="20"/>
              </w:rPr>
              <w:t>2.2 - Tenho tentado comunicar e</w:t>
            </w:r>
            <w:r w:rsidRPr="002A5152">
              <w:rPr>
                <w:rFonts w:cs="Arial"/>
              </w:rPr>
              <w:br/>
            </w:r>
            <w:r w:rsidRPr="002A5152">
              <w:rPr>
                <w:rFonts w:cs="Arial"/>
                <w:sz w:val="20"/>
              </w:rPr>
              <w:t>buscar ajuda quando não</w:t>
            </w:r>
            <w:r w:rsidR="128E777E" w:rsidRPr="002A5152">
              <w:rPr>
                <w:rFonts w:cs="Arial"/>
                <w:sz w:val="20"/>
              </w:rPr>
              <w:t xml:space="preserve"> </w:t>
            </w:r>
            <w:r w:rsidRPr="002A5152">
              <w:rPr>
                <w:rFonts w:cs="Arial"/>
                <w:sz w:val="20"/>
              </w:rPr>
              <w:t xml:space="preserve">compreendo um </w:t>
            </w:r>
            <w:r w:rsidRPr="002A5152">
              <w:rPr>
                <w:rFonts w:cs="Arial"/>
                <w:sz w:val="20"/>
              </w:rPr>
              <w:lastRenderedPageBreak/>
              <w:t>conteúdo.</w:t>
            </w:r>
            <w:r w:rsidRPr="002A5152">
              <w:rPr>
                <w:rFonts w:cs="Arial"/>
              </w:rPr>
              <w:br/>
            </w:r>
            <w:r w:rsidRPr="002A5152">
              <w:rPr>
                <w:rFonts w:cs="Arial"/>
                <w:sz w:val="20"/>
              </w:rPr>
              <w:t>2.3 - Tenho buscado prestar</w:t>
            </w:r>
            <w:r w:rsidR="1C29960B" w:rsidRPr="002A5152">
              <w:rPr>
                <w:rFonts w:cs="Arial"/>
                <w:sz w:val="20"/>
              </w:rPr>
              <w:t xml:space="preserve"> </w:t>
            </w:r>
            <w:r w:rsidRPr="002A5152">
              <w:rPr>
                <w:rFonts w:cs="Arial"/>
                <w:sz w:val="20"/>
              </w:rPr>
              <w:t>mais atenção durante as aulas</w:t>
            </w:r>
            <w:r w:rsidR="67929A87" w:rsidRPr="002A5152">
              <w:rPr>
                <w:rFonts w:cs="Arial"/>
                <w:sz w:val="20"/>
              </w:rPr>
              <w:t xml:space="preserve"> </w:t>
            </w:r>
            <w:r w:rsidRPr="002A5152">
              <w:rPr>
                <w:rFonts w:cs="Arial"/>
                <w:sz w:val="20"/>
              </w:rPr>
              <w:t>on</w:t>
            </w:r>
            <w:r w:rsidRPr="002A5152">
              <w:rPr>
                <w:rFonts w:cs="Arial"/>
                <w:i/>
                <w:iCs/>
                <w:sz w:val="20"/>
              </w:rPr>
              <w:t>line</w:t>
            </w:r>
            <w:r w:rsidRPr="002A5152">
              <w:rPr>
                <w:rFonts w:cs="Arial"/>
                <w:sz w:val="20"/>
              </w:rPr>
              <w:t>.</w:t>
            </w:r>
            <w:r w:rsidRPr="002A5152">
              <w:rPr>
                <w:rFonts w:cs="Arial"/>
              </w:rPr>
              <w:br/>
            </w:r>
            <w:r w:rsidRPr="002A5152">
              <w:rPr>
                <w:rFonts w:cs="Arial"/>
                <w:sz w:val="20"/>
              </w:rPr>
              <w:t>2.4 - Em casa, às vezes dou</w:t>
            </w:r>
            <w:r w:rsidR="765A22F8" w:rsidRPr="002A5152">
              <w:rPr>
                <w:rFonts w:cs="Arial"/>
                <w:sz w:val="20"/>
              </w:rPr>
              <w:t xml:space="preserve"> </w:t>
            </w:r>
            <w:r w:rsidRPr="002A5152">
              <w:rPr>
                <w:rFonts w:cs="Arial"/>
                <w:sz w:val="20"/>
              </w:rPr>
              <w:t>preferência a outras atividades,</w:t>
            </w:r>
            <w:r w:rsidR="11C9B1B0" w:rsidRPr="002A5152">
              <w:rPr>
                <w:rFonts w:cs="Arial"/>
                <w:sz w:val="20"/>
              </w:rPr>
              <w:t xml:space="preserve"> </w:t>
            </w:r>
            <w:r w:rsidRPr="002A5152">
              <w:rPr>
                <w:rFonts w:cs="Arial"/>
                <w:sz w:val="20"/>
              </w:rPr>
              <w:t>mas muitas vezes consigo</w:t>
            </w:r>
            <w:r w:rsidR="4BF130BC" w:rsidRPr="002A5152">
              <w:rPr>
                <w:rFonts w:cs="Arial"/>
                <w:sz w:val="20"/>
              </w:rPr>
              <w:t xml:space="preserve"> </w:t>
            </w:r>
            <w:r w:rsidRPr="002A5152">
              <w:rPr>
                <w:rFonts w:cs="Arial"/>
                <w:sz w:val="20"/>
              </w:rPr>
              <w:t>retomar meus estudos e</w:t>
            </w:r>
            <w:r w:rsidR="7302DB0B" w:rsidRPr="002A5152">
              <w:rPr>
                <w:rFonts w:cs="Arial"/>
                <w:sz w:val="20"/>
              </w:rPr>
              <w:t xml:space="preserve"> </w:t>
            </w:r>
            <w:r w:rsidRPr="002A5152">
              <w:rPr>
                <w:rFonts w:cs="Arial"/>
                <w:sz w:val="20"/>
              </w:rPr>
              <w:t>completar a maioria das minhas</w:t>
            </w:r>
            <w:r w:rsidR="795EBACE" w:rsidRPr="002A5152">
              <w:rPr>
                <w:rFonts w:cs="Arial"/>
                <w:sz w:val="20"/>
              </w:rPr>
              <w:t xml:space="preserve"> </w:t>
            </w:r>
            <w:r w:rsidRPr="002A5152">
              <w:rPr>
                <w:rFonts w:cs="Arial"/>
                <w:sz w:val="20"/>
              </w:rPr>
              <w:t>tarefas da escola.</w:t>
            </w:r>
            <w:r w:rsidRPr="002A5152">
              <w:rPr>
                <w:rFonts w:cs="Arial"/>
              </w:rPr>
              <w:br/>
            </w:r>
            <w:r w:rsidRPr="002A5152">
              <w:rPr>
                <w:rFonts w:cs="Arial"/>
                <w:sz w:val="20"/>
              </w:rPr>
              <w:t>2.5 - Diante de uma tarefa</w:t>
            </w:r>
            <w:r w:rsidR="1D41E726" w:rsidRPr="002A5152">
              <w:rPr>
                <w:rFonts w:cs="Arial"/>
                <w:sz w:val="20"/>
              </w:rPr>
              <w:t xml:space="preserve"> </w:t>
            </w:r>
            <w:r w:rsidRPr="002A5152">
              <w:rPr>
                <w:rFonts w:cs="Arial"/>
                <w:sz w:val="20"/>
              </w:rPr>
              <w:t>difícil, tento resolver por um</w:t>
            </w:r>
            <w:r w:rsidR="7C473C8C" w:rsidRPr="002A5152">
              <w:rPr>
                <w:rFonts w:cs="Arial"/>
                <w:sz w:val="20"/>
              </w:rPr>
              <w:t xml:space="preserve"> </w:t>
            </w:r>
            <w:r w:rsidRPr="002A5152">
              <w:rPr>
                <w:rFonts w:cs="Arial"/>
                <w:sz w:val="20"/>
              </w:rPr>
              <w:t>tempo, mas frequentemente</w:t>
            </w:r>
            <w:r w:rsidRPr="002A5152">
              <w:rPr>
                <w:rFonts w:cs="Arial"/>
              </w:rPr>
              <w:br/>
            </w:r>
            <w:r w:rsidRPr="002A5152">
              <w:rPr>
                <w:rFonts w:cs="Arial"/>
                <w:sz w:val="20"/>
              </w:rPr>
              <w:t>ainda desisto e passo para a</w:t>
            </w:r>
            <w:r w:rsidR="57FC9252" w:rsidRPr="002A5152">
              <w:rPr>
                <w:rFonts w:cs="Arial"/>
                <w:sz w:val="20"/>
              </w:rPr>
              <w:t xml:space="preserve"> </w:t>
            </w:r>
            <w:r w:rsidRPr="002A5152">
              <w:rPr>
                <w:rFonts w:cs="Arial"/>
                <w:sz w:val="20"/>
              </w:rPr>
              <w:t>próxima atividade.</w:t>
            </w:r>
          </w:p>
        </w:tc>
        <w:tc>
          <w:tcPr>
            <w:tcW w:w="2338" w:type="dxa"/>
          </w:tcPr>
          <w:p w14:paraId="159FBBA9" w14:textId="77777777" w:rsidR="00A03616" w:rsidRPr="002A5152" w:rsidRDefault="00A03616" w:rsidP="009243AC">
            <w:pPr>
              <w:widowControl/>
              <w:autoSpaceDE/>
              <w:autoSpaceDN/>
              <w:spacing w:line="240" w:lineRule="auto"/>
              <w:rPr>
                <w:rFonts w:cs="Arial"/>
                <w:sz w:val="20"/>
              </w:rPr>
            </w:pPr>
            <w:r w:rsidRPr="002A5152">
              <w:rPr>
                <w:rFonts w:cs="Arial"/>
                <w:sz w:val="20"/>
              </w:rPr>
              <w:lastRenderedPageBreak/>
              <w:t>Exemplos de comportamentos:</w:t>
            </w:r>
          </w:p>
          <w:p w14:paraId="2BEEFC64" w14:textId="25FE9F1E" w:rsidR="00A03616" w:rsidRPr="002A5152" w:rsidRDefault="009243AC" w:rsidP="49AF51CF">
            <w:pPr>
              <w:widowControl/>
              <w:autoSpaceDE/>
              <w:autoSpaceDN/>
              <w:spacing w:line="240" w:lineRule="auto"/>
              <w:rPr>
                <w:rFonts w:cs="Arial"/>
                <w:sz w:val="20"/>
              </w:rPr>
            </w:pPr>
            <w:r w:rsidRPr="002A5152">
              <w:rPr>
                <w:rFonts w:cs="Arial"/>
                <w:sz w:val="20"/>
              </w:rPr>
              <w:t>3.1 - Geralmente me esforço</w:t>
            </w:r>
            <w:r w:rsidR="1D068BDF" w:rsidRPr="002A5152">
              <w:rPr>
                <w:rFonts w:cs="Arial"/>
                <w:sz w:val="20"/>
              </w:rPr>
              <w:t xml:space="preserve"> </w:t>
            </w:r>
            <w:r w:rsidRPr="002A5152">
              <w:rPr>
                <w:rFonts w:cs="Arial"/>
                <w:sz w:val="20"/>
              </w:rPr>
              <w:t>para encarar minhas</w:t>
            </w:r>
            <w:r w:rsidR="2C21F6C4" w:rsidRPr="002A5152">
              <w:rPr>
                <w:rFonts w:cs="Arial"/>
                <w:sz w:val="20"/>
              </w:rPr>
              <w:t xml:space="preserve"> </w:t>
            </w:r>
            <w:r w:rsidRPr="002A5152">
              <w:rPr>
                <w:rFonts w:cs="Arial"/>
                <w:sz w:val="20"/>
              </w:rPr>
              <w:t>dificuldades no aprendizado.</w:t>
            </w:r>
            <w:r w:rsidRPr="002A5152">
              <w:rPr>
                <w:rFonts w:cs="Arial"/>
              </w:rPr>
              <w:br/>
            </w:r>
            <w:r w:rsidRPr="002A5152">
              <w:rPr>
                <w:rFonts w:cs="Arial"/>
                <w:sz w:val="20"/>
              </w:rPr>
              <w:t>3.2 - Quando não compreendo</w:t>
            </w:r>
            <w:r w:rsidR="42F83B6A" w:rsidRPr="002A5152">
              <w:rPr>
                <w:rFonts w:cs="Arial"/>
                <w:sz w:val="20"/>
              </w:rPr>
              <w:t xml:space="preserve"> </w:t>
            </w:r>
            <w:r w:rsidRPr="002A5152">
              <w:rPr>
                <w:rFonts w:cs="Arial"/>
                <w:sz w:val="20"/>
              </w:rPr>
              <w:t>algo, uso estratégias como a</w:t>
            </w:r>
            <w:r w:rsidRPr="002A5152">
              <w:rPr>
                <w:rFonts w:cs="Arial"/>
              </w:rPr>
              <w:br/>
            </w:r>
            <w:r w:rsidRPr="002A5152">
              <w:rPr>
                <w:rFonts w:cs="Arial"/>
                <w:sz w:val="20"/>
              </w:rPr>
              <w:t>troca com outras pessoas e</w:t>
            </w:r>
            <w:r w:rsidR="7FAEC4D6" w:rsidRPr="002A5152">
              <w:rPr>
                <w:rFonts w:cs="Arial"/>
                <w:sz w:val="20"/>
              </w:rPr>
              <w:t xml:space="preserve"> </w:t>
            </w:r>
            <w:r w:rsidRPr="002A5152">
              <w:rPr>
                <w:rFonts w:cs="Arial"/>
                <w:sz w:val="20"/>
              </w:rPr>
              <w:t>pesquisas individuais.</w:t>
            </w:r>
            <w:r w:rsidRPr="002A5152">
              <w:rPr>
                <w:rFonts w:cs="Arial"/>
              </w:rPr>
              <w:br/>
            </w:r>
            <w:r w:rsidRPr="002A5152">
              <w:rPr>
                <w:rFonts w:cs="Arial"/>
                <w:sz w:val="20"/>
              </w:rPr>
              <w:lastRenderedPageBreak/>
              <w:t>3.3 - Permaneço</w:t>
            </w:r>
            <w:r w:rsidRPr="002A5152">
              <w:rPr>
                <w:rFonts w:cs="Arial"/>
              </w:rPr>
              <w:br/>
            </w:r>
            <w:r w:rsidRPr="002A5152">
              <w:rPr>
                <w:rFonts w:cs="Arial"/>
                <w:sz w:val="20"/>
              </w:rPr>
              <w:t>frequentemente focado(a)</w:t>
            </w:r>
            <w:r w:rsidR="2610133A" w:rsidRPr="002A5152">
              <w:rPr>
                <w:rFonts w:cs="Arial"/>
                <w:sz w:val="20"/>
              </w:rPr>
              <w:t xml:space="preserve"> </w:t>
            </w:r>
            <w:r w:rsidRPr="002A5152">
              <w:rPr>
                <w:rFonts w:cs="Arial"/>
                <w:sz w:val="20"/>
              </w:rPr>
              <w:t xml:space="preserve">durante as aulas </w:t>
            </w:r>
            <w:r w:rsidRPr="002A5152">
              <w:rPr>
                <w:rFonts w:cs="Arial"/>
                <w:i/>
                <w:iCs/>
                <w:sz w:val="20"/>
              </w:rPr>
              <w:t xml:space="preserve">online </w:t>
            </w:r>
            <w:r w:rsidRPr="002A5152">
              <w:rPr>
                <w:rFonts w:cs="Arial"/>
                <w:sz w:val="20"/>
              </w:rPr>
              <w:t>e busco</w:t>
            </w:r>
            <w:r w:rsidRPr="002A5152">
              <w:rPr>
                <w:rFonts w:cs="Arial"/>
              </w:rPr>
              <w:br/>
            </w:r>
            <w:r w:rsidRPr="002A5152">
              <w:rPr>
                <w:rFonts w:cs="Arial"/>
                <w:sz w:val="20"/>
              </w:rPr>
              <w:t>participar da aula</w:t>
            </w:r>
            <w:r w:rsidRPr="002A5152">
              <w:rPr>
                <w:rFonts w:cs="Arial"/>
                <w:i/>
                <w:iCs/>
                <w:sz w:val="20"/>
              </w:rPr>
              <w:t>.</w:t>
            </w:r>
            <w:r w:rsidRPr="002A5152">
              <w:rPr>
                <w:rFonts w:cs="Arial"/>
              </w:rPr>
              <w:br/>
            </w:r>
            <w:r w:rsidRPr="002A5152">
              <w:rPr>
                <w:rFonts w:cs="Arial"/>
                <w:sz w:val="20"/>
              </w:rPr>
              <w:t>3.4 - Em casa, geralmente</w:t>
            </w:r>
            <w:r w:rsidR="756449C8" w:rsidRPr="002A5152">
              <w:rPr>
                <w:rFonts w:cs="Arial"/>
                <w:sz w:val="20"/>
              </w:rPr>
              <w:t xml:space="preserve"> </w:t>
            </w:r>
            <w:r w:rsidRPr="002A5152">
              <w:rPr>
                <w:rFonts w:cs="Arial"/>
                <w:sz w:val="20"/>
              </w:rPr>
              <w:t>completo primeiro minhas</w:t>
            </w:r>
            <w:r w:rsidRPr="002A5152">
              <w:rPr>
                <w:rFonts w:cs="Arial"/>
              </w:rPr>
              <w:br/>
            </w:r>
            <w:r w:rsidRPr="002A5152">
              <w:rPr>
                <w:rFonts w:cs="Arial"/>
                <w:sz w:val="20"/>
              </w:rPr>
              <w:t>tarefas antes de realizar outras</w:t>
            </w:r>
            <w:r w:rsidRPr="002A5152">
              <w:rPr>
                <w:rFonts w:cs="Arial"/>
              </w:rPr>
              <w:br/>
            </w:r>
            <w:r w:rsidRPr="002A5152">
              <w:rPr>
                <w:rFonts w:cs="Arial"/>
                <w:sz w:val="20"/>
              </w:rPr>
              <w:t>atividades,</w:t>
            </w:r>
            <w:r w:rsidR="0EB229A7" w:rsidRPr="002A5152">
              <w:rPr>
                <w:rFonts w:cs="Arial"/>
                <w:sz w:val="20"/>
              </w:rPr>
              <w:t xml:space="preserve"> </w:t>
            </w:r>
            <w:r w:rsidRPr="002A5152">
              <w:rPr>
                <w:rFonts w:cs="Arial"/>
                <w:sz w:val="20"/>
              </w:rPr>
              <w:t>conseguindo quase</w:t>
            </w:r>
            <w:r w:rsidRPr="002A5152">
              <w:rPr>
                <w:rFonts w:cs="Arial"/>
              </w:rPr>
              <w:br/>
            </w:r>
            <w:r w:rsidRPr="002A5152">
              <w:rPr>
                <w:rFonts w:cs="Arial"/>
                <w:sz w:val="20"/>
              </w:rPr>
              <w:t>sempre entregar tudo.</w:t>
            </w:r>
            <w:r w:rsidRPr="002A5152">
              <w:rPr>
                <w:rFonts w:cs="Arial"/>
              </w:rPr>
              <w:br/>
            </w:r>
            <w:r w:rsidRPr="002A5152">
              <w:rPr>
                <w:rFonts w:cs="Arial"/>
                <w:sz w:val="20"/>
              </w:rPr>
              <w:t>3.5 - Quando tenho uma tarefa</w:t>
            </w:r>
            <w:r w:rsidR="671775E2" w:rsidRPr="002A5152">
              <w:rPr>
                <w:rFonts w:cs="Arial"/>
                <w:sz w:val="20"/>
              </w:rPr>
              <w:t xml:space="preserve"> </w:t>
            </w:r>
            <w:r w:rsidRPr="002A5152">
              <w:rPr>
                <w:rFonts w:cs="Arial"/>
                <w:sz w:val="20"/>
              </w:rPr>
              <w:t>que considero difícil, procuro</w:t>
            </w:r>
            <w:r w:rsidR="422DF427" w:rsidRPr="002A5152">
              <w:rPr>
                <w:rFonts w:cs="Arial"/>
                <w:sz w:val="20"/>
              </w:rPr>
              <w:t xml:space="preserve"> </w:t>
            </w:r>
            <w:r w:rsidRPr="002A5152">
              <w:rPr>
                <w:rFonts w:cs="Arial"/>
                <w:sz w:val="20"/>
              </w:rPr>
              <w:t>diferentes maneiras de resolvê-</w:t>
            </w:r>
            <w:r w:rsidRPr="002A5152">
              <w:rPr>
                <w:rFonts w:cs="Arial"/>
              </w:rPr>
              <w:br/>
            </w:r>
            <w:r w:rsidRPr="002A5152">
              <w:rPr>
                <w:rFonts w:cs="Arial"/>
                <w:sz w:val="20"/>
              </w:rPr>
              <w:t>la.</w:t>
            </w:r>
          </w:p>
        </w:tc>
        <w:tc>
          <w:tcPr>
            <w:tcW w:w="2497" w:type="dxa"/>
          </w:tcPr>
          <w:p w14:paraId="0A555270" w14:textId="77777777" w:rsidR="00A03616" w:rsidRPr="002A5152" w:rsidRDefault="00A03616" w:rsidP="009243AC">
            <w:pPr>
              <w:widowControl/>
              <w:autoSpaceDE/>
              <w:autoSpaceDN/>
              <w:spacing w:line="240" w:lineRule="auto"/>
              <w:rPr>
                <w:rFonts w:cs="Arial"/>
                <w:sz w:val="20"/>
              </w:rPr>
            </w:pPr>
            <w:r w:rsidRPr="002A5152">
              <w:rPr>
                <w:rFonts w:cs="Arial"/>
                <w:sz w:val="20"/>
              </w:rPr>
              <w:lastRenderedPageBreak/>
              <w:t>Exemplos de comportamentos:</w:t>
            </w:r>
          </w:p>
          <w:p w14:paraId="06483875" w14:textId="0117BF6C" w:rsidR="00A03616" w:rsidRPr="002A5152" w:rsidRDefault="009243AC" w:rsidP="49AF51CF">
            <w:pPr>
              <w:widowControl/>
              <w:autoSpaceDE/>
              <w:autoSpaceDN/>
              <w:spacing w:line="240" w:lineRule="auto"/>
              <w:rPr>
                <w:rFonts w:cs="Arial"/>
                <w:sz w:val="20"/>
              </w:rPr>
            </w:pPr>
            <w:r w:rsidRPr="002A5152">
              <w:rPr>
                <w:rFonts w:cs="Arial"/>
                <w:sz w:val="20"/>
              </w:rPr>
              <w:t>4.1 - Eu me esforço bastante para</w:t>
            </w:r>
            <w:r w:rsidR="6D7E0C46" w:rsidRPr="002A5152">
              <w:rPr>
                <w:rFonts w:cs="Arial"/>
                <w:sz w:val="20"/>
              </w:rPr>
              <w:t xml:space="preserve"> </w:t>
            </w:r>
            <w:r w:rsidRPr="002A5152">
              <w:rPr>
                <w:rFonts w:cs="Arial"/>
                <w:sz w:val="20"/>
              </w:rPr>
              <w:t>encarar minhas dificuldades no</w:t>
            </w:r>
            <w:r w:rsidRPr="002A5152">
              <w:rPr>
                <w:rFonts w:cs="Arial"/>
              </w:rPr>
              <w:br/>
            </w:r>
            <w:r w:rsidRPr="002A5152">
              <w:rPr>
                <w:rFonts w:cs="Arial"/>
                <w:sz w:val="20"/>
              </w:rPr>
              <w:t>aprendizado.</w:t>
            </w:r>
            <w:r w:rsidRPr="002A5152">
              <w:rPr>
                <w:rFonts w:cs="Arial"/>
              </w:rPr>
              <w:br/>
            </w:r>
            <w:r w:rsidRPr="002A5152">
              <w:rPr>
                <w:rFonts w:cs="Arial"/>
                <w:sz w:val="20"/>
              </w:rPr>
              <w:t>4.2 - Converso com colegas,</w:t>
            </w:r>
            <w:r w:rsidR="7CE7207F" w:rsidRPr="002A5152">
              <w:rPr>
                <w:rFonts w:cs="Arial"/>
                <w:sz w:val="20"/>
              </w:rPr>
              <w:t xml:space="preserve"> </w:t>
            </w:r>
            <w:r w:rsidRPr="002A5152">
              <w:rPr>
                <w:rFonts w:cs="Arial"/>
                <w:sz w:val="20"/>
              </w:rPr>
              <w:t>professores(as) ou outras pessoas</w:t>
            </w:r>
            <w:r w:rsidR="7F422BD1" w:rsidRPr="002A5152">
              <w:rPr>
                <w:rFonts w:cs="Arial"/>
                <w:sz w:val="20"/>
              </w:rPr>
              <w:t xml:space="preserve"> </w:t>
            </w:r>
            <w:r w:rsidRPr="002A5152">
              <w:rPr>
                <w:rFonts w:cs="Arial"/>
                <w:sz w:val="20"/>
              </w:rPr>
              <w:t>para me ajudar sempre que</w:t>
            </w:r>
            <w:r w:rsidR="411BEC6E" w:rsidRPr="002A5152">
              <w:rPr>
                <w:rFonts w:cs="Arial"/>
                <w:sz w:val="20"/>
              </w:rPr>
              <w:t xml:space="preserve"> </w:t>
            </w:r>
            <w:r w:rsidRPr="002A5152">
              <w:rPr>
                <w:rFonts w:cs="Arial"/>
                <w:sz w:val="20"/>
              </w:rPr>
              <w:t>necessário, e também procuro</w:t>
            </w:r>
            <w:r w:rsidR="297BC27F" w:rsidRPr="002A5152">
              <w:rPr>
                <w:rFonts w:cs="Arial"/>
                <w:sz w:val="20"/>
              </w:rPr>
              <w:t xml:space="preserve"> </w:t>
            </w:r>
            <w:r w:rsidRPr="002A5152">
              <w:rPr>
                <w:rFonts w:cs="Arial"/>
                <w:sz w:val="20"/>
              </w:rPr>
              <w:t xml:space="preserve">pesquisar </w:t>
            </w:r>
            <w:r w:rsidRPr="002A5152">
              <w:rPr>
                <w:rFonts w:cs="Arial"/>
                <w:sz w:val="20"/>
              </w:rPr>
              <w:lastRenderedPageBreak/>
              <w:t>sozinho(a) para superar</w:t>
            </w:r>
            <w:r w:rsidRPr="002A5152">
              <w:rPr>
                <w:rFonts w:cs="Arial"/>
              </w:rPr>
              <w:br/>
            </w:r>
            <w:r w:rsidRPr="002A5152">
              <w:rPr>
                <w:rFonts w:cs="Arial"/>
                <w:sz w:val="20"/>
              </w:rPr>
              <w:t>desafios semanalmente.</w:t>
            </w:r>
            <w:r w:rsidRPr="002A5152">
              <w:rPr>
                <w:rFonts w:cs="Arial"/>
              </w:rPr>
              <w:br/>
            </w:r>
            <w:r w:rsidRPr="002A5152">
              <w:rPr>
                <w:rFonts w:cs="Arial"/>
                <w:sz w:val="20"/>
              </w:rPr>
              <w:t>-4.3 - Estou sempre muito</w:t>
            </w:r>
            <w:r w:rsidR="2056ACBA" w:rsidRPr="002A5152">
              <w:rPr>
                <w:rFonts w:cs="Arial"/>
                <w:sz w:val="20"/>
              </w:rPr>
              <w:t xml:space="preserve"> </w:t>
            </w:r>
            <w:r w:rsidRPr="002A5152">
              <w:rPr>
                <w:rFonts w:cs="Arial"/>
                <w:sz w:val="20"/>
              </w:rPr>
              <w:t>focado(a) e participo ativamente</w:t>
            </w:r>
            <w:r w:rsidRPr="002A5152">
              <w:rPr>
                <w:rFonts w:cs="Arial"/>
              </w:rPr>
              <w:br/>
            </w:r>
            <w:r w:rsidRPr="002A5152">
              <w:rPr>
                <w:rFonts w:cs="Arial"/>
                <w:sz w:val="20"/>
              </w:rPr>
              <w:t xml:space="preserve">das aulas </w:t>
            </w:r>
            <w:r w:rsidRPr="002A5152">
              <w:rPr>
                <w:rFonts w:cs="Arial"/>
                <w:i/>
                <w:iCs/>
                <w:sz w:val="20"/>
              </w:rPr>
              <w:t>online.</w:t>
            </w:r>
            <w:r w:rsidRPr="002A5152">
              <w:rPr>
                <w:rFonts w:cs="Arial"/>
              </w:rPr>
              <w:br/>
            </w:r>
            <w:r w:rsidRPr="002A5152">
              <w:rPr>
                <w:rFonts w:cs="Arial"/>
                <w:sz w:val="20"/>
              </w:rPr>
              <w:t>4.4 - Em casa, finalizo primeiro</w:t>
            </w:r>
            <w:r w:rsidR="556918BE" w:rsidRPr="002A5152">
              <w:rPr>
                <w:rFonts w:cs="Arial"/>
                <w:sz w:val="20"/>
              </w:rPr>
              <w:t xml:space="preserve"> </w:t>
            </w:r>
            <w:r w:rsidRPr="002A5152">
              <w:rPr>
                <w:rFonts w:cs="Arial"/>
                <w:sz w:val="20"/>
              </w:rPr>
              <w:t>minhas tarefas antes de realizar</w:t>
            </w:r>
            <w:r w:rsidR="503AE8FD" w:rsidRPr="002A5152">
              <w:rPr>
                <w:rFonts w:cs="Arial"/>
                <w:sz w:val="20"/>
              </w:rPr>
              <w:t xml:space="preserve"> </w:t>
            </w:r>
            <w:r w:rsidRPr="002A5152">
              <w:rPr>
                <w:rFonts w:cs="Arial"/>
                <w:sz w:val="20"/>
              </w:rPr>
              <w:t>outras atividades, conseguindo</w:t>
            </w:r>
            <w:r w:rsidR="386E3B86" w:rsidRPr="002A5152">
              <w:rPr>
                <w:rFonts w:cs="Arial"/>
                <w:sz w:val="20"/>
              </w:rPr>
              <w:t xml:space="preserve"> </w:t>
            </w:r>
            <w:r w:rsidRPr="002A5152">
              <w:rPr>
                <w:rFonts w:cs="Arial"/>
                <w:sz w:val="20"/>
              </w:rPr>
              <w:t>sempre entregar tudo e manter</w:t>
            </w:r>
            <w:r w:rsidR="59CA857A" w:rsidRPr="002A5152">
              <w:rPr>
                <w:rFonts w:cs="Arial"/>
                <w:sz w:val="20"/>
              </w:rPr>
              <w:t xml:space="preserve"> </w:t>
            </w:r>
            <w:r w:rsidRPr="002A5152">
              <w:rPr>
                <w:rFonts w:cs="Arial"/>
                <w:sz w:val="20"/>
              </w:rPr>
              <w:t>uma rotina de estudos saudável.</w:t>
            </w:r>
            <w:r w:rsidRPr="002A5152">
              <w:rPr>
                <w:rFonts w:cs="Arial"/>
              </w:rPr>
              <w:br/>
            </w:r>
            <w:r w:rsidRPr="002A5152">
              <w:rPr>
                <w:rFonts w:cs="Arial"/>
                <w:sz w:val="20"/>
              </w:rPr>
              <w:t>4.5 - Diante de tarefas difíceis,</w:t>
            </w:r>
            <w:r w:rsidR="6E6CC824" w:rsidRPr="002A5152">
              <w:rPr>
                <w:rFonts w:cs="Arial"/>
                <w:sz w:val="20"/>
              </w:rPr>
              <w:t xml:space="preserve"> </w:t>
            </w:r>
            <w:r w:rsidRPr="002A5152">
              <w:rPr>
                <w:rFonts w:cs="Arial"/>
                <w:sz w:val="20"/>
              </w:rPr>
              <w:t>me sinto motivado a buscar</w:t>
            </w:r>
            <w:r w:rsidR="347F5927" w:rsidRPr="002A5152">
              <w:rPr>
                <w:rFonts w:cs="Arial"/>
                <w:sz w:val="20"/>
              </w:rPr>
              <w:t xml:space="preserve"> </w:t>
            </w:r>
            <w:r w:rsidRPr="002A5152">
              <w:rPr>
                <w:rFonts w:cs="Arial"/>
                <w:sz w:val="20"/>
              </w:rPr>
              <w:t>soluções, independente do tempo</w:t>
            </w:r>
            <w:r w:rsidR="569854F4" w:rsidRPr="002A5152">
              <w:rPr>
                <w:rFonts w:cs="Arial"/>
                <w:sz w:val="20"/>
              </w:rPr>
              <w:t xml:space="preserve"> </w:t>
            </w:r>
            <w:r w:rsidRPr="002A5152">
              <w:rPr>
                <w:rFonts w:cs="Arial"/>
                <w:sz w:val="20"/>
              </w:rPr>
              <w:t>dedicado. Gosto de sentir que fui</w:t>
            </w:r>
            <w:r w:rsidRPr="002A5152">
              <w:rPr>
                <w:rFonts w:cs="Arial"/>
              </w:rPr>
              <w:br/>
            </w:r>
            <w:r w:rsidRPr="002A5152">
              <w:rPr>
                <w:rFonts w:cs="Arial"/>
                <w:sz w:val="20"/>
              </w:rPr>
              <w:t>desafiado.</w:t>
            </w:r>
          </w:p>
        </w:tc>
      </w:tr>
    </w:tbl>
    <w:p w14:paraId="49D5BC9F" w14:textId="796196D3" w:rsidR="009C6119" w:rsidRPr="002A5152" w:rsidRDefault="009C6119" w:rsidP="009C6119">
      <w:pPr>
        <w:jc w:val="center"/>
        <w:rPr>
          <w:rFonts w:cs="Arial"/>
          <w:sz w:val="20"/>
        </w:rPr>
      </w:pPr>
      <w:r w:rsidRPr="002A5152">
        <w:rPr>
          <w:rFonts w:cs="Arial"/>
          <w:sz w:val="20"/>
        </w:rPr>
        <w:lastRenderedPageBreak/>
        <w:t xml:space="preserve">Fonte: </w:t>
      </w:r>
      <w:r w:rsidR="006A714A" w:rsidRPr="002A5152">
        <w:rPr>
          <w:rFonts w:cs="Arial"/>
          <w:sz w:val="22"/>
          <w:szCs w:val="22"/>
        </w:rPr>
        <w:t>CONTIN (2020) apud CESU(2021)</w:t>
      </w:r>
    </w:p>
    <w:p w14:paraId="206CAEDA" w14:textId="77777777" w:rsidR="00C46F93" w:rsidRPr="00776AE4" w:rsidRDefault="00C46F93">
      <w:pPr>
        <w:widowControl/>
        <w:autoSpaceDE/>
        <w:autoSpaceDN/>
        <w:spacing w:line="240" w:lineRule="auto"/>
        <w:rPr>
          <w:rFonts w:cs="Arial"/>
          <w:b/>
          <w:bCs/>
          <w:sz w:val="28"/>
        </w:rPr>
      </w:pPr>
      <w:r w:rsidRPr="002A5152">
        <w:rPr>
          <w:rFonts w:cs="Arial"/>
        </w:rPr>
        <w:br w:type="page"/>
      </w:r>
    </w:p>
    <w:sectPr w:rsidR="00C46F93" w:rsidRPr="00776AE4" w:rsidSect="00CF0531">
      <w:headerReference w:type="first" r:id="rId65"/>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C4EC0" w14:textId="77777777" w:rsidR="0010394E" w:rsidRPr="002A5152" w:rsidRDefault="0010394E">
      <w:pPr>
        <w:spacing w:line="240" w:lineRule="auto"/>
      </w:pPr>
      <w:r w:rsidRPr="002A5152">
        <w:separator/>
      </w:r>
    </w:p>
  </w:endnote>
  <w:endnote w:type="continuationSeparator" w:id="0">
    <w:p w14:paraId="339F9D1A" w14:textId="77777777" w:rsidR="0010394E" w:rsidRPr="002A5152" w:rsidRDefault="0010394E">
      <w:pPr>
        <w:spacing w:line="240" w:lineRule="auto"/>
      </w:pPr>
      <w:r w:rsidRPr="002A5152">
        <w:continuationSeparator/>
      </w:r>
    </w:p>
  </w:endnote>
  <w:endnote w:type="continuationNotice" w:id="1">
    <w:p w14:paraId="6BC2ECB8" w14:textId="77777777" w:rsidR="0010394E" w:rsidRPr="002A5152" w:rsidRDefault="001039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2A6242C5" w:rsidR="00011868" w:rsidRPr="002A5152" w:rsidRDefault="00011868" w:rsidP="00477276">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353E3C" w:rsidRPr="002A5152" w:rsidRDefault="00353E3C" w:rsidP="0047727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473BA" w14:textId="77777777" w:rsidR="0010394E" w:rsidRPr="002A5152" w:rsidRDefault="0010394E">
      <w:pPr>
        <w:spacing w:line="240" w:lineRule="auto"/>
      </w:pPr>
      <w:r w:rsidRPr="002A5152">
        <w:separator/>
      </w:r>
    </w:p>
  </w:footnote>
  <w:footnote w:type="continuationSeparator" w:id="0">
    <w:p w14:paraId="37A8F2EB" w14:textId="77777777" w:rsidR="0010394E" w:rsidRPr="002A5152" w:rsidRDefault="0010394E">
      <w:pPr>
        <w:spacing w:line="240" w:lineRule="auto"/>
      </w:pPr>
      <w:r w:rsidRPr="002A5152">
        <w:continuationSeparator/>
      </w:r>
    </w:p>
  </w:footnote>
  <w:footnote w:type="continuationNotice" w:id="1">
    <w:p w14:paraId="1855EFD4" w14:textId="77777777" w:rsidR="0010394E" w:rsidRPr="002A5152" w:rsidRDefault="001039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5A96879E" w:rsidR="00011868" w:rsidRPr="002A5152" w:rsidRDefault="004B5969" w:rsidP="00EA7C46">
    <w:pPr>
      <w:pStyle w:val="Cabealho"/>
      <w:tabs>
        <w:tab w:val="left" w:pos="8040"/>
      </w:tabs>
    </w:pPr>
    <w:r w:rsidRPr="002A5152">
      <w:rPr>
        <w:noProof/>
        <w:snapToGrid/>
      </w:rPr>
      <w:drawing>
        <wp:anchor distT="0" distB="0" distL="114300" distR="114300" simplePos="0" relativeHeight="251677696" behindDoc="0" locked="0" layoutInCell="1" allowOverlap="1" wp14:anchorId="5BDDA737" wp14:editId="7B71B5AF">
          <wp:simplePos x="0" y="0"/>
          <wp:positionH relativeFrom="column">
            <wp:posOffset>32385</wp:posOffset>
          </wp:positionH>
          <wp:positionV relativeFrom="paragraph">
            <wp:posOffset>-32657</wp:posOffset>
          </wp:positionV>
          <wp:extent cx="1572260" cy="990600"/>
          <wp:effectExtent l="0" t="0" r="8890" b="0"/>
          <wp:wrapNone/>
          <wp:docPr id="193910961" name="Imagem 19391096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sidR="00E820FE" w:rsidRPr="002A5152">
      <w:rPr>
        <w:noProof/>
        <w:snapToGrid/>
      </w:rPr>
      <w:drawing>
        <wp:anchor distT="0" distB="0" distL="114300" distR="114300" simplePos="0" relativeHeight="251667456" behindDoc="0" locked="0" layoutInCell="1" allowOverlap="1" wp14:anchorId="6DF56228" wp14:editId="34191D40">
          <wp:simplePos x="0" y="0"/>
          <wp:positionH relativeFrom="margin">
            <wp:posOffset>2397034</wp:posOffset>
          </wp:positionH>
          <wp:positionV relativeFrom="paragraph">
            <wp:posOffset>-152037</wp:posOffset>
          </wp:positionV>
          <wp:extent cx="3676973" cy="788035"/>
          <wp:effectExtent l="0" t="0" r="0" b="0"/>
          <wp:wrapSquare wrapText="bothSides"/>
          <wp:docPr id="2119513174"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r w:rsidR="00EA7C46" w:rsidRPr="002A5152">
      <w:tab/>
    </w:r>
    <w:r w:rsidR="00EA7C46" w:rsidRPr="002A5152">
      <w:tab/>
    </w:r>
    <w:r w:rsidR="00EA7C46" w:rsidRPr="002A5152">
      <w:tab/>
    </w:r>
  </w:p>
  <w:p w14:paraId="60D03A84" w14:textId="5BA3B779" w:rsidR="00011868" w:rsidRPr="002A5152" w:rsidRDefault="00011868" w:rsidP="007322BF">
    <w:pPr>
      <w:pStyle w:val="Cabealho"/>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0CA1F" w14:textId="7D50D1DA" w:rsidR="0098315B" w:rsidRPr="002A5152" w:rsidRDefault="00E820FE" w:rsidP="00C07EBA">
    <w:pPr>
      <w:pStyle w:val="Cabealho"/>
    </w:pPr>
    <w:r w:rsidRPr="002A5152">
      <w:rPr>
        <w:noProof/>
        <w:snapToGrid/>
      </w:rPr>
      <w:drawing>
        <wp:anchor distT="0" distB="0" distL="114300" distR="114300" simplePos="0" relativeHeight="251657216" behindDoc="0" locked="0" layoutInCell="1" allowOverlap="1" wp14:anchorId="62AA33AB" wp14:editId="7EA94EB8">
          <wp:simplePos x="0" y="0"/>
          <wp:positionH relativeFrom="column">
            <wp:posOffset>2427514</wp:posOffset>
          </wp:positionH>
          <wp:positionV relativeFrom="paragraph">
            <wp:posOffset>-97972</wp:posOffset>
          </wp:positionV>
          <wp:extent cx="3676973" cy="788035"/>
          <wp:effectExtent l="0" t="0" r="0" b="0"/>
          <wp:wrapSquare wrapText="bothSides"/>
          <wp:docPr id="90544737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r w:rsidR="00CF5F37" w:rsidRPr="002A5152">
      <w:rPr>
        <w:noProof/>
        <w:snapToGrid/>
      </w:rPr>
      <w:drawing>
        <wp:anchor distT="0" distB="0" distL="114300" distR="114300" simplePos="0" relativeHeight="251646976" behindDoc="0" locked="0" layoutInCell="1" allowOverlap="1" wp14:anchorId="0E1BEADA" wp14:editId="24F146A0">
          <wp:simplePos x="0" y="0"/>
          <wp:positionH relativeFrom="column">
            <wp:posOffset>0</wp:posOffset>
          </wp:positionH>
          <wp:positionV relativeFrom="paragraph">
            <wp:posOffset>0</wp:posOffset>
          </wp:positionV>
          <wp:extent cx="1572260" cy="990600"/>
          <wp:effectExtent l="0" t="0" r="8890" b="0"/>
          <wp:wrapNone/>
          <wp:docPr id="18" name="Imagem 1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p>
  <w:p w14:paraId="4082CB0B" w14:textId="77777777" w:rsidR="00C07EBA" w:rsidRPr="002A5152" w:rsidRDefault="00C07EBA" w:rsidP="00C07EB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70401" w14:textId="5BF447DA" w:rsidR="00CF5F37" w:rsidRPr="002A5152" w:rsidRDefault="00CF5F37" w:rsidP="00EA7C46">
    <w:pPr>
      <w:pStyle w:val="Cabealho"/>
      <w:tabs>
        <w:tab w:val="left" w:pos="8040"/>
      </w:tabs>
    </w:pPr>
    <w:r w:rsidRPr="002A5152">
      <w:tab/>
    </w:r>
    <w:r w:rsidRPr="002A5152">
      <w:tab/>
    </w:r>
    <w:r w:rsidRPr="002A5152">
      <w:tab/>
    </w:r>
  </w:p>
  <w:p w14:paraId="63F1867C" w14:textId="77777777" w:rsidR="00CF5F37" w:rsidRPr="002A5152" w:rsidRDefault="00CF5F37" w:rsidP="007322BF">
    <w:pPr>
      <w:pStyle w:val="Cabealho"/>
      <w:ind w:firstLine="7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13593"/>
      <w:docPartObj>
        <w:docPartGallery w:val="Page Numbers (Top of Page)"/>
        <w:docPartUnique/>
      </w:docPartObj>
    </w:sdtPr>
    <w:sdtEndPr/>
    <w:sdtContent>
      <w:p w14:paraId="235711CB" w14:textId="77777777" w:rsidR="00353E3C" w:rsidRPr="002A5152" w:rsidRDefault="00353E3C">
        <w:pPr>
          <w:pStyle w:val="Cabealho"/>
          <w:jc w:val="right"/>
        </w:pPr>
        <w:r w:rsidRPr="002A5152">
          <w:fldChar w:fldCharType="begin"/>
        </w:r>
        <w:r w:rsidRPr="002A5152">
          <w:instrText>PAGE   \* MERGEFORMAT</w:instrText>
        </w:r>
        <w:r w:rsidRPr="002A5152">
          <w:fldChar w:fldCharType="separate"/>
        </w:r>
        <w:r w:rsidRPr="002A5152">
          <w:t>2</w:t>
        </w:r>
        <w:r w:rsidRPr="002A5152">
          <w:fldChar w:fldCharType="end"/>
        </w:r>
      </w:p>
    </w:sdtContent>
  </w:sdt>
  <w:p w14:paraId="5E524D32" w14:textId="77777777" w:rsidR="00353E3C" w:rsidRPr="002A5152" w:rsidRDefault="00353E3C">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77777777" w:rsidR="00656325" w:rsidRPr="002A5152" w:rsidRDefault="00656325">
    <w:pPr>
      <w:pStyle w:val="Cabealho"/>
      <w:jc w:val="right"/>
    </w:pPr>
    <w:r w:rsidRPr="002A5152">
      <w:fldChar w:fldCharType="begin"/>
    </w:r>
    <w:r w:rsidRPr="002A5152">
      <w:instrText>PAGE   \* MERGEFORMAT</w:instrText>
    </w:r>
    <w:r w:rsidRPr="002A5152">
      <w:fldChar w:fldCharType="separate"/>
    </w:r>
    <w:r w:rsidRPr="002A5152">
      <w:t>2</w:t>
    </w:r>
    <w:r w:rsidRPr="002A5152">
      <w:fldChar w:fldCharType="end"/>
    </w:r>
  </w:p>
  <w:p w14:paraId="2FCD3490" w14:textId="77777777" w:rsidR="00656325" w:rsidRPr="002A5152" w:rsidRDefault="00656325" w:rsidP="003A41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43F0FAF"/>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420B06"/>
    <w:multiLevelType w:val="multilevel"/>
    <w:tmpl w:val="116EF7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AF5236"/>
    <w:multiLevelType w:val="hybridMultilevel"/>
    <w:tmpl w:val="D3FCE210"/>
    <w:lvl w:ilvl="0" w:tplc="ACE45484">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16576FB"/>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303CBD"/>
    <w:multiLevelType w:val="hybridMultilevel"/>
    <w:tmpl w:val="AE02F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D94B38"/>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2D5274"/>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7E3B78"/>
    <w:multiLevelType w:val="multilevel"/>
    <w:tmpl w:val="C0C843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0D33CF0"/>
    <w:multiLevelType w:val="multilevel"/>
    <w:tmpl w:val="C0C843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5012FB5"/>
    <w:multiLevelType w:val="multilevel"/>
    <w:tmpl w:val="C0C843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62F5CAB"/>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411627"/>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F14ADD"/>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967811"/>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5DA6DBC"/>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6D9434C"/>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F83AA8"/>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B1F29A6"/>
    <w:multiLevelType w:val="hybridMultilevel"/>
    <w:tmpl w:val="0ECADB66"/>
    <w:lvl w:ilvl="0" w:tplc="0416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E042ABE"/>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56C5B59"/>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B6E1B6"/>
    <w:multiLevelType w:val="hybridMultilevel"/>
    <w:tmpl w:val="F7C4E408"/>
    <w:lvl w:ilvl="0" w:tplc="8F80AA96">
      <w:start w:val="1"/>
      <w:numFmt w:val="bullet"/>
      <w:lvlText w:val=""/>
      <w:lvlJc w:val="left"/>
      <w:pPr>
        <w:ind w:left="720" w:hanging="360"/>
      </w:pPr>
      <w:rPr>
        <w:rFonts w:ascii="Symbol" w:hAnsi="Symbol" w:hint="default"/>
      </w:rPr>
    </w:lvl>
    <w:lvl w:ilvl="1" w:tplc="BC602C62">
      <w:start w:val="1"/>
      <w:numFmt w:val="bullet"/>
      <w:lvlText w:val="o"/>
      <w:lvlJc w:val="left"/>
      <w:pPr>
        <w:ind w:left="1440" w:hanging="360"/>
      </w:pPr>
      <w:rPr>
        <w:rFonts w:ascii="Courier New" w:hAnsi="Courier New" w:hint="default"/>
      </w:rPr>
    </w:lvl>
    <w:lvl w:ilvl="2" w:tplc="2182EE04">
      <w:start w:val="1"/>
      <w:numFmt w:val="bullet"/>
      <w:lvlText w:val=""/>
      <w:lvlJc w:val="left"/>
      <w:pPr>
        <w:ind w:left="2160" w:hanging="360"/>
      </w:pPr>
      <w:rPr>
        <w:rFonts w:ascii="Wingdings" w:hAnsi="Wingdings" w:hint="default"/>
      </w:rPr>
    </w:lvl>
    <w:lvl w:ilvl="3" w:tplc="D3945F92">
      <w:start w:val="1"/>
      <w:numFmt w:val="bullet"/>
      <w:lvlText w:val=""/>
      <w:lvlJc w:val="left"/>
      <w:pPr>
        <w:ind w:left="2880" w:hanging="360"/>
      </w:pPr>
      <w:rPr>
        <w:rFonts w:ascii="Symbol" w:hAnsi="Symbol" w:hint="default"/>
      </w:rPr>
    </w:lvl>
    <w:lvl w:ilvl="4" w:tplc="BDBEAA42">
      <w:start w:val="1"/>
      <w:numFmt w:val="bullet"/>
      <w:lvlText w:val="o"/>
      <w:lvlJc w:val="left"/>
      <w:pPr>
        <w:ind w:left="3600" w:hanging="360"/>
      </w:pPr>
      <w:rPr>
        <w:rFonts w:ascii="Courier New" w:hAnsi="Courier New" w:hint="default"/>
      </w:rPr>
    </w:lvl>
    <w:lvl w:ilvl="5" w:tplc="516AC5A0">
      <w:start w:val="1"/>
      <w:numFmt w:val="bullet"/>
      <w:lvlText w:val=""/>
      <w:lvlJc w:val="left"/>
      <w:pPr>
        <w:ind w:left="4320" w:hanging="360"/>
      </w:pPr>
      <w:rPr>
        <w:rFonts w:ascii="Wingdings" w:hAnsi="Wingdings" w:hint="default"/>
      </w:rPr>
    </w:lvl>
    <w:lvl w:ilvl="6" w:tplc="26CE0AFE">
      <w:start w:val="1"/>
      <w:numFmt w:val="bullet"/>
      <w:lvlText w:val=""/>
      <w:lvlJc w:val="left"/>
      <w:pPr>
        <w:ind w:left="5040" w:hanging="360"/>
      </w:pPr>
      <w:rPr>
        <w:rFonts w:ascii="Symbol" w:hAnsi="Symbol" w:hint="default"/>
      </w:rPr>
    </w:lvl>
    <w:lvl w:ilvl="7" w:tplc="30EC2E40">
      <w:start w:val="1"/>
      <w:numFmt w:val="bullet"/>
      <w:lvlText w:val="o"/>
      <w:lvlJc w:val="left"/>
      <w:pPr>
        <w:ind w:left="5760" w:hanging="360"/>
      </w:pPr>
      <w:rPr>
        <w:rFonts w:ascii="Courier New" w:hAnsi="Courier New" w:hint="default"/>
      </w:rPr>
    </w:lvl>
    <w:lvl w:ilvl="8" w:tplc="A532EC10">
      <w:start w:val="1"/>
      <w:numFmt w:val="bullet"/>
      <w:lvlText w:val=""/>
      <w:lvlJc w:val="left"/>
      <w:pPr>
        <w:ind w:left="6480" w:hanging="360"/>
      </w:pPr>
      <w:rPr>
        <w:rFonts w:ascii="Wingdings" w:hAnsi="Wingdings" w:hint="default"/>
      </w:rPr>
    </w:lvl>
  </w:abstractNum>
  <w:abstractNum w:abstractNumId="23" w15:restartNumberingAfterBreak="0">
    <w:nsid w:val="5F1E483F"/>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1EE4539"/>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F621B7"/>
    <w:multiLevelType w:val="multilevel"/>
    <w:tmpl w:val="C0C843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65D14CCE"/>
    <w:multiLevelType w:val="multilevel"/>
    <w:tmpl w:val="7D24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C72D73"/>
    <w:multiLevelType w:val="hybridMultilevel"/>
    <w:tmpl w:val="8ADC7D3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6EA33730"/>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EE47819"/>
    <w:multiLevelType w:val="multilevel"/>
    <w:tmpl w:val="AAA85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F7323DD"/>
    <w:multiLevelType w:val="multilevel"/>
    <w:tmpl w:val="C0C843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128310288">
    <w:abstractNumId w:val="0"/>
  </w:num>
  <w:num w:numId="2" w16cid:durableId="99766928">
    <w:abstractNumId w:val="20"/>
  </w:num>
  <w:num w:numId="3" w16cid:durableId="1937593041">
    <w:abstractNumId w:val="30"/>
  </w:num>
  <w:num w:numId="4" w16cid:durableId="196434654">
    <w:abstractNumId w:val="27"/>
  </w:num>
  <w:num w:numId="5" w16cid:durableId="740443362">
    <w:abstractNumId w:val="26"/>
  </w:num>
  <w:num w:numId="6" w16cid:durableId="836115323">
    <w:abstractNumId w:val="3"/>
  </w:num>
  <w:num w:numId="7" w16cid:durableId="1373532534">
    <w:abstractNumId w:val="22"/>
  </w:num>
  <w:num w:numId="8" w16cid:durableId="232397618">
    <w:abstractNumId w:val="18"/>
  </w:num>
  <w:num w:numId="9" w16cid:durableId="1202938956">
    <w:abstractNumId w:val="1"/>
  </w:num>
  <w:num w:numId="10" w16cid:durableId="1440222220">
    <w:abstractNumId w:val="24"/>
  </w:num>
  <w:num w:numId="11" w16cid:durableId="1607731613">
    <w:abstractNumId w:val="6"/>
  </w:num>
  <w:num w:numId="12" w16cid:durableId="1080172843">
    <w:abstractNumId w:val="21"/>
  </w:num>
  <w:num w:numId="13" w16cid:durableId="1933271974">
    <w:abstractNumId w:val="17"/>
  </w:num>
  <w:num w:numId="14" w16cid:durableId="1761246801">
    <w:abstractNumId w:val="7"/>
  </w:num>
  <w:num w:numId="15" w16cid:durableId="836113162">
    <w:abstractNumId w:val="13"/>
  </w:num>
  <w:num w:numId="16" w16cid:durableId="20520073">
    <w:abstractNumId w:val="14"/>
  </w:num>
  <w:num w:numId="17" w16cid:durableId="1799297968">
    <w:abstractNumId w:val="19"/>
  </w:num>
  <w:num w:numId="18" w16cid:durableId="71661081">
    <w:abstractNumId w:val="10"/>
  </w:num>
  <w:num w:numId="19" w16cid:durableId="300964726">
    <w:abstractNumId w:val="9"/>
  </w:num>
  <w:num w:numId="20" w16cid:durableId="836578801">
    <w:abstractNumId w:val="25"/>
  </w:num>
  <w:num w:numId="21" w16cid:durableId="1441683852">
    <w:abstractNumId w:val="11"/>
  </w:num>
  <w:num w:numId="22" w16cid:durableId="198444797">
    <w:abstractNumId w:val="16"/>
  </w:num>
  <w:num w:numId="23" w16cid:durableId="1834252507">
    <w:abstractNumId w:val="28"/>
  </w:num>
  <w:num w:numId="24" w16cid:durableId="75834260">
    <w:abstractNumId w:val="12"/>
  </w:num>
  <w:num w:numId="25" w16cid:durableId="426776190">
    <w:abstractNumId w:val="29"/>
  </w:num>
  <w:num w:numId="26" w16cid:durableId="505099350">
    <w:abstractNumId w:val="15"/>
  </w:num>
  <w:num w:numId="27" w16cid:durableId="1506819144">
    <w:abstractNumId w:val="23"/>
  </w:num>
  <w:num w:numId="28" w16cid:durableId="1463303361">
    <w:abstractNumId w:val="4"/>
  </w:num>
  <w:num w:numId="29" w16cid:durableId="1019620937">
    <w:abstractNumId w:val="8"/>
  </w:num>
  <w:num w:numId="30" w16cid:durableId="328020080">
    <w:abstractNumId w:val="31"/>
  </w:num>
  <w:num w:numId="31" w16cid:durableId="1718162514">
    <w:abstractNumId w:val="2"/>
  </w:num>
  <w:num w:numId="32" w16cid:durableId="455756388">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A49"/>
    <w:rsid w:val="00000FE5"/>
    <w:rsid w:val="00001C2B"/>
    <w:rsid w:val="00001F4B"/>
    <w:rsid w:val="00001FE6"/>
    <w:rsid w:val="00002A19"/>
    <w:rsid w:val="00002ECC"/>
    <w:rsid w:val="000066A1"/>
    <w:rsid w:val="00006828"/>
    <w:rsid w:val="000069FD"/>
    <w:rsid w:val="00006C9A"/>
    <w:rsid w:val="0000798F"/>
    <w:rsid w:val="00007BD3"/>
    <w:rsid w:val="00011868"/>
    <w:rsid w:val="00011934"/>
    <w:rsid w:val="00011B41"/>
    <w:rsid w:val="000129D1"/>
    <w:rsid w:val="00012B3C"/>
    <w:rsid w:val="00013901"/>
    <w:rsid w:val="0001416D"/>
    <w:rsid w:val="00015509"/>
    <w:rsid w:val="00015B03"/>
    <w:rsid w:val="00016981"/>
    <w:rsid w:val="00016AC8"/>
    <w:rsid w:val="00017267"/>
    <w:rsid w:val="00017B11"/>
    <w:rsid w:val="00017C9C"/>
    <w:rsid w:val="00020B0D"/>
    <w:rsid w:val="00022BB8"/>
    <w:rsid w:val="00022E41"/>
    <w:rsid w:val="00023317"/>
    <w:rsid w:val="00023ADE"/>
    <w:rsid w:val="0002441D"/>
    <w:rsid w:val="0002534B"/>
    <w:rsid w:val="00025DCE"/>
    <w:rsid w:val="00026259"/>
    <w:rsid w:val="00026B38"/>
    <w:rsid w:val="000303AD"/>
    <w:rsid w:val="00031D88"/>
    <w:rsid w:val="000335DF"/>
    <w:rsid w:val="000336F6"/>
    <w:rsid w:val="00033F38"/>
    <w:rsid w:val="00034607"/>
    <w:rsid w:val="0003635E"/>
    <w:rsid w:val="0003641B"/>
    <w:rsid w:val="00036734"/>
    <w:rsid w:val="00037846"/>
    <w:rsid w:val="00037ABF"/>
    <w:rsid w:val="000421C1"/>
    <w:rsid w:val="0004229F"/>
    <w:rsid w:val="00042E2C"/>
    <w:rsid w:val="00044862"/>
    <w:rsid w:val="000451DA"/>
    <w:rsid w:val="000467F7"/>
    <w:rsid w:val="00047710"/>
    <w:rsid w:val="00047A59"/>
    <w:rsid w:val="0005027F"/>
    <w:rsid w:val="000514DA"/>
    <w:rsid w:val="00051FA1"/>
    <w:rsid w:val="000540D0"/>
    <w:rsid w:val="00054391"/>
    <w:rsid w:val="00055908"/>
    <w:rsid w:val="00055E92"/>
    <w:rsid w:val="00057355"/>
    <w:rsid w:val="00060227"/>
    <w:rsid w:val="000604BD"/>
    <w:rsid w:val="000624C4"/>
    <w:rsid w:val="00065C79"/>
    <w:rsid w:val="00067CE2"/>
    <w:rsid w:val="00070B85"/>
    <w:rsid w:val="00070FF3"/>
    <w:rsid w:val="00071D33"/>
    <w:rsid w:val="00073AEB"/>
    <w:rsid w:val="00073DF8"/>
    <w:rsid w:val="00075F54"/>
    <w:rsid w:val="00076117"/>
    <w:rsid w:val="000765CA"/>
    <w:rsid w:val="000768BA"/>
    <w:rsid w:val="0007714B"/>
    <w:rsid w:val="00077A8E"/>
    <w:rsid w:val="0008277E"/>
    <w:rsid w:val="000827AB"/>
    <w:rsid w:val="00083E55"/>
    <w:rsid w:val="0008410F"/>
    <w:rsid w:val="00084584"/>
    <w:rsid w:val="00085A7D"/>
    <w:rsid w:val="00086381"/>
    <w:rsid w:val="00087436"/>
    <w:rsid w:val="00087F0E"/>
    <w:rsid w:val="00090EC2"/>
    <w:rsid w:val="0009160C"/>
    <w:rsid w:val="000920AA"/>
    <w:rsid w:val="0009294A"/>
    <w:rsid w:val="00092D6D"/>
    <w:rsid w:val="00093035"/>
    <w:rsid w:val="00094A57"/>
    <w:rsid w:val="00094B39"/>
    <w:rsid w:val="00095BBF"/>
    <w:rsid w:val="00095FA4"/>
    <w:rsid w:val="00096405"/>
    <w:rsid w:val="00096715"/>
    <w:rsid w:val="000967E6"/>
    <w:rsid w:val="00097FA7"/>
    <w:rsid w:val="000A0270"/>
    <w:rsid w:val="000A077C"/>
    <w:rsid w:val="000A0C3F"/>
    <w:rsid w:val="000A11F5"/>
    <w:rsid w:val="000A14CE"/>
    <w:rsid w:val="000A2076"/>
    <w:rsid w:val="000A21BD"/>
    <w:rsid w:val="000A2FF8"/>
    <w:rsid w:val="000A4424"/>
    <w:rsid w:val="000A4BC3"/>
    <w:rsid w:val="000A4F74"/>
    <w:rsid w:val="000A5909"/>
    <w:rsid w:val="000A5B47"/>
    <w:rsid w:val="000A5E29"/>
    <w:rsid w:val="000A6A13"/>
    <w:rsid w:val="000B033B"/>
    <w:rsid w:val="000B1369"/>
    <w:rsid w:val="000B2017"/>
    <w:rsid w:val="000B5631"/>
    <w:rsid w:val="000B76D7"/>
    <w:rsid w:val="000C0A75"/>
    <w:rsid w:val="000C0BE0"/>
    <w:rsid w:val="000C0D3C"/>
    <w:rsid w:val="000C1550"/>
    <w:rsid w:val="000C1884"/>
    <w:rsid w:val="000C2091"/>
    <w:rsid w:val="000C2495"/>
    <w:rsid w:val="000C2CCB"/>
    <w:rsid w:val="000C30B6"/>
    <w:rsid w:val="000C3FC0"/>
    <w:rsid w:val="000C53E6"/>
    <w:rsid w:val="000C54C0"/>
    <w:rsid w:val="000C5B42"/>
    <w:rsid w:val="000C5C22"/>
    <w:rsid w:val="000D0586"/>
    <w:rsid w:val="000D065F"/>
    <w:rsid w:val="000D07B0"/>
    <w:rsid w:val="000D3935"/>
    <w:rsid w:val="000D40AD"/>
    <w:rsid w:val="000D4B6D"/>
    <w:rsid w:val="000D4C72"/>
    <w:rsid w:val="000D5876"/>
    <w:rsid w:val="000D65CF"/>
    <w:rsid w:val="000D683B"/>
    <w:rsid w:val="000D6884"/>
    <w:rsid w:val="000D6B46"/>
    <w:rsid w:val="000D6C22"/>
    <w:rsid w:val="000D6EC3"/>
    <w:rsid w:val="000E05B8"/>
    <w:rsid w:val="000E2BCF"/>
    <w:rsid w:val="000E4A5E"/>
    <w:rsid w:val="000E5128"/>
    <w:rsid w:val="000E591B"/>
    <w:rsid w:val="000E5D86"/>
    <w:rsid w:val="000E60FE"/>
    <w:rsid w:val="000E61C0"/>
    <w:rsid w:val="000E70E8"/>
    <w:rsid w:val="000E72A4"/>
    <w:rsid w:val="000E74D1"/>
    <w:rsid w:val="000E767B"/>
    <w:rsid w:val="000F04C0"/>
    <w:rsid w:val="000F05B1"/>
    <w:rsid w:val="000F0AA4"/>
    <w:rsid w:val="000F227A"/>
    <w:rsid w:val="000F26CE"/>
    <w:rsid w:val="000F2713"/>
    <w:rsid w:val="000F29D2"/>
    <w:rsid w:val="000F2B4A"/>
    <w:rsid w:val="000F2F09"/>
    <w:rsid w:val="000F326E"/>
    <w:rsid w:val="000F33C5"/>
    <w:rsid w:val="000F3B0C"/>
    <w:rsid w:val="000F557B"/>
    <w:rsid w:val="000F571A"/>
    <w:rsid w:val="000F5BF6"/>
    <w:rsid w:val="000F691E"/>
    <w:rsid w:val="000F700D"/>
    <w:rsid w:val="000F724C"/>
    <w:rsid w:val="001001C3"/>
    <w:rsid w:val="00100C1B"/>
    <w:rsid w:val="00100D35"/>
    <w:rsid w:val="001012DA"/>
    <w:rsid w:val="00101FC3"/>
    <w:rsid w:val="00102A1D"/>
    <w:rsid w:val="00102BE3"/>
    <w:rsid w:val="00102D4A"/>
    <w:rsid w:val="00102DEE"/>
    <w:rsid w:val="00102F90"/>
    <w:rsid w:val="0010394E"/>
    <w:rsid w:val="00103E55"/>
    <w:rsid w:val="00104809"/>
    <w:rsid w:val="0010500A"/>
    <w:rsid w:val="001055AA"/>
    <w:rsid w:val="00105754"/>
    <w:rsid w:val="00110817"/>
    <w:rsid w:val="00110E19"/>
    <w:rsid w:val="00111381"/>
    <w:rsid w:val="0011340A"/>
    <w:rsid w:val="0011409D"/>
    <w:rsid w:val="00114601"/>
    <w:rsid w:val="00114812"/>
    <w:rsid w:val="00114DA6"/>
    <w:rsid w:val="001151FE"/>
    <w:rsid w:val="001155AD"/>
    <w:rsid w:val="00115F67"/>
    <w:rsid w:val="00116C09"/>
    <w:rsid w:val="0011708C"/>
    <w:rsid w:val="00120EEB"/>
    <w:rsid w:val="0012134E"/>
    <w:rsid w:val="00122863"/>
    <w:rsid w:val="00123148"/>
    <w:rsid w:val="001236A1"/>
    <w:rsid w:val="00123DA8"/>
    <w:rsid w:val="001240B5"/>
    <w:rsid w:val="00124315"/>
    <w:rsid w:val="001245B9"/>
    <w:rsid w:val="001253F1"/>
    <w:rsid w:val="00131259"/>
    <w:rsid w:val="00131BAE"/>
    <w:rsid w:val="00131F8A"/>
    <w:rsid w:val="001323E5"/>
    <w:rsid w:val="00134250"/>
    <w:rsid w:val="00134A76"/>
    <w:rsid w:val="001350BD"/>
    <w:rsid w:val="00136834"/>
    <w:rsid w:val="001369E4"/>
    <w:rsid w:val="0013713E"/>
    <w:rsid w:val="00137562"/>
    <w:rsid w:val="0014093F"/>
    <w:rsid w:val="00141232"/>
    <w:rsid w:val="00141577"/>
    <w:rsid w:val="0014163B"/>
    <w:rsid w:val="0014171E"/>
    <w:rsid w:val="00142DCE"/>
    <w:rsid w:val="00143B6D"/>
    <w:rsid w:val="00145BB6"/>
    <w:rsid w:val="00146F08"/>
    <w:rsid w:val="00147D1B"/>
    <w:rsid w:val="00150036"/>
    <w:rsid w:val="001517A5"/>
    <w:rsid w:val="00152218"/>
    <w:rsid w:val="001524FF"/>
    <w:rsid w:val="00154BD0"/>
    <w:rsid w:val="0015554C"/>
    <w:rsid w:val="0016026A"/>
    <w:rsid w:val="0016058A"/>
    <w:rsid w:val="0016132E"/>
    <w:rsid w:val="00161AC3"/>
    <w:rsid w:val="00161B41"/>
    <w:rsid w:val="00161BE1"/>
    <w:rsid w:val="00162772"/>
    <w:rsid w:val="00162C1F"/>
    <w:rsid w:val="00164BB4"/>
    <w:rsid w:val="001653BD"/>
    <w:rsid w:val="00165F4A"/>
    <w:rsid w:val="00167C05"/>
    <w:rsid w:val="00170267"/>
    <w:rsid w:val="00170CE7"/>
    <w:rsid w:val="0017134B"/>
    <w:rsid w:val="00171BB6"/>
    <w:rsid w:val="001721C0"/>
    <w:rsid w:val="00172A10"/>
    <w:rsid w:val="00174B2B"/>
    <w:rsid w:val="00174EF2"/>
    <w:rsid w:val="00176FB8"/>
    <w:rsid w:val="0017744F"/>
    <w:rsid w:val="00177949"/>
    <w:rsid w:val="001801A1"/>
    <w:rsid w:val="00181138"/>
    <w:rsid w:val="00181510"/>
    <w:rsid w:val="00181854"/>
    <w:rsid w:val="001822F6"/>
    <w:rsid w:val="00182460"/>
    <w:rsid w:val="001828A1"/>
    <w:rsid w:val="001848A0"/>
    <w:rsid w:val="0018566C"/>
    <w:rsid w:val="0018626F"/>
    <w:rsid w:val="00186757"/>
    <w:rsid w:val="0018743C"/>
    <w:rsid w:val="001907D9"/>
    <w:rsid w:val="00190BBB"/>
    <w:rsid w:val="00191384"/>
    <w:rsid w:val="00191996"/>
    <w:rsid w:val="00192BCA"/>
    <w:rsid w:val="00192E22"/>
    <w:rsid w:val="001944F5"/>
    <w:rsid w:val="0019508D"/>
    <w:rsid w:val="00195162"/>
    <w:rsid w:val="001961FC"/>
    <w:rsid w:val="001978F6"/>
    <w:rsid w:val="001A0615"/>
    <w:rsid w:val="001A0AAC"/>
    <w:rsid w:val="001A0AD2"/>
    <w:rsid w:val="001A1EA0"/>
    <w:rsid w:val="001A233E"/>
    <w:rsid w:val="001A2B15"/>
    <w:rsid w:val="001A3360"/>
    <w:rsid w:val="001A3842"/>
    <w:rsid w:val="001A3D49"/>
    <w:rsid w:val="001A5362"/>
    <w:rsid w:val="001A542E"/>
    <w:rsid w:val="001A6860"/>
    <w:rsid w:val="001A6883"/>
    <w:rsid w:val="001A6D0F"/>
    <w:rsid w:val="001A7044"/>
    <w:rsid w:val="001A755B"/>
    <w:rsid w:val="001B00F5"/>
    <w:rsid w:val="001B059E"/>
    <w:rsid w:val="001B05BF"/>
    <w:rsid w:val="001B0C6E"/>
    <w:rsid w:val="001B2EC7"/>
    <w:rsid w:val="001B3107"/>
    <w:rsid w:val="001B330B"/>
    <w:rsid w:val="001B3A94"/>
    <w:rsid w:val="001B774A"/>
    <w:rsid w:val="001C01B5"/>
    <w:rsid w:val="001C0405"/>
    <w:rsid w:val="001C0DEB"/>
    <w:rsid w:val="001C2DB5"/>
    <w:rsid w:val="001C2E15"/>
    <w:rsid w:val="001C2E25"/>
    <w:rsid w:val="001C3490"/>
    <w:rsid w:val="001C3F80"/>
    <w:rsid w:val="001C464E"/>
    <w:rsid w:val="001C5F51"/>
    <w:rsid w:val="001C7D10"/>
    <w:rsid w:val="001C7DD7"/>
    <w:rsid w:val="001D10C9"/>
    <w:rsid w:val="001D2952"/>
    <w:rsid w:val="001D2EDD"/>
    <w:rsid w:val="001D37EE"/>
    <w:rsid w:val="001D5148"/>
    <w:rsid w:val="001D6203"/>
    <w:rsid w:val="001D6C12"/>
    <w:rsid w:val="001E0127"/>
    <w:rsid w:val="001E1D85"/>
    <w:rsid w:val="001E2CD4"/>
    <w:rsid w:val="001E4C71"/>
    <w:rsid w:val="001E506C"/>
    <w:rsid w:val="001E5795"/>
    <w:rsid w:val="001E6548"/>
    <w:rsid w:val="001F03A8"/>
    <w:rsid w:val="001F23F7"/>
    <w:rsid w:val="001F2BD9"/>
    <w:rsid w:val="001F51D8"/>
    <w:rsid w:val="001F5530"/>
    <w:rsid w:val="001F5B62"/>
    <w:rsid w:val="00200ABD"/>
    <w:rsid w:val="00201549"/>
    <w:rsid w:val="00202620"/>
    <w:rsid w:val="00202702"/>
    <w:rsid w:val="00203357"/>
    <w:rsid w:val="0020400A"/>
    <w:rsid w:val="002041E1"/>
    <w:rsid w:val="00204708"/>
    <w:rsid w:val="002047CA"/>
    <w:rsid w:val="002066DE"/>
    <w:rsid w:val="002069B2"/>
    <w:rsid w:val="002074DA"/>
    <w:rsid w:val="00210FDD"/>
    <w:rsid w:val="00211289"/>
    <w:rsid w:val="00211307"/>
    <w:rsid w:val="0021149E"/>
    <w:rsid w:val="00213536"/>
    <w:rsid w:val="00213F01"/>
    <w:rsid w:val="0021409D"/>
    <w:rsid w:val="00214149"/>
    <w:rsid w:val="00214437"/>
    <w:rsid w:val="00214455"/>
    <w:rsid w:val="002166F3"/>
    <w:rsid w:val="00217A40"/>
    <w:rsid w:val="002226CC"/>
    <w:rsid w:val="00222D44"/>
    <w:rsid w:val="0022301A"/>
    <w:rsid w:val="00223075"/>
    <w:rsid w:val="00223B64"/>
    <w:rsid w:val="00224AD9"/>
    <w:rsid w:val="00224D3E"/>
    <w:rsid w:val="00225BED"/>
    <w:rsid w:val="00225C48"/>
    <w:rsid w:val="002272AB"/>
    <w:rsid w:val="00227EAA"/>
    <w:rsid w:val="00230135"/>
    <w:rsid w:val="002301E4"/>
    <w:rsid w:val="002309FE"/>
    <w:rsid w:val="00230E6C"/>
    <w:rsid w:val="002315BB"/>
    <w:rsid w:val="00233AD6"/>
    <w:rsid w:val="00234143"/>
    <w:rsid w:val="002345CB"/>
    <w:rsid w:val="00236112"/>
    <w:rsid w:val="00237245"/>
    <w:rsid w:val="0023756E"/>
    <w:rsid w:val="00237BBA"/>
    <w:rsid w:val="00240B64"/>
    <w:rsid w:val="00241F70"/>
    <w:rsid w:val="002440C2"/>
    <w:rsid w:val="0024556D"/>
    <w:rsid w:val="0024594B"/>
    <w:rsid w:val="002467D0"/>
    <w:rsid w:val="00247123"/>
    <w:rsid w:val="00247B29"/>
    <w:rsid w:val="00247DDF"/>
    <w:rsid w:val="00250387"/>
    <w:rsid w:val="002503D7"/>
    <w:rsid w:val="00250B30"/>
    <w:rsid w:val="00251C8B"/>
    <w:rsid w:val="00251F69"/>
    <w:rsid w:val="00252025"/>
    <w:rsid w:val="0025435B"/>
    <w:rsid w:val="002546AE"/>
    <w:rsid w:val="00255091"/>
    <w:rsid w:val="00255850"/>
    <w:rsid w:val="002562A4"/>
    <w:rsid w:val="0025660B"/>
    <w:rsid w:val="00256676"/>
    <w:rsid w:val="00256CA7"/>
    <w:rsid w:val="0025755A"/>
    <w:rsid w:val="0025790D"/>
    <w:rsid w:val="00257AD1"/>
    <w:rsid w:val="00261AD0"/>
    <w:rsid w:val="0026213B"/>
    <w:rsid w:val="00262701"/>
    <w:rsid w:val="002636BD"/>
    <w:rsid w:val="00263960"/>
    <w:rsid w:val="00263B4E"/>
    <w:rsid w:val="00263F8E"/>
    <w:rsid w:val="002648EC"/>
    <w:rsid w:val="0026506D"/>
    <w:rsid w:val="002665C7"/>
    <w:rsid w:val="00267187"/>
    <w:rsid w:val="00267748"/>
    <w:rsid w:val="00270742"/>
    <w:rsid w:val="00271684"/>
    <w:rsid w:val="00271BB2"/>
    <w:rsid w:val="00273032"/>
    <w:rsid w:val="00273904"/>
    <w:rsid w:val="00273E21"/>
    <w:rsid w:val="00274F17"/>
    <w:rsid w:val="00275C2D"/>
    <w:rsid w:val="00277C9F"/>
    <w:rsid w:val="00277D57"/>
    <w:rsid w:val="0028081B"/>
    <w:rsid w:val="00281C7A"/>
    <w:rsid w:val="00282323"/>
    <w:rsid w:val="00282330"/>
    <w:rsid w:val="00282F97"/>
    <w:rsid w:val="0028451D"/>
    <w:rsid w:val="00284606"/>
    <w:rsid w:val="00284F3A"/>
    <w:rsid w:val="002857FB"/>
    <w:rsid w:val="00286184"/>
    <w:rsid w:val="00286483"/>
    <w:rsid w:val="00286756"/>
    <w:rsid w:val="00286A6A"/>
    <w:rsid w:val="002901A4"/>
    <w:rsid w:val="00291051"/>
    <w:rsid w:val="002913E1"/>
    <w:rsid w:val="00291A25"/>
    <w:rsid w:val="0029210D"/>
    <w:rsid w:val="00292549"/>
    <w:rsid w:val="0029354B"/>
    <w:rsid w:val="00293A30"/>
    <w:rsid w:val="002940E5"/>
    <w:rsid w:val="00295C4A"/>
    <w:rsid w:val="0029639E"/>
    <w:rsid w:val="0029762B"/>
    <w:rsid w:val="002A1144"/>
    <w:rsid w:val="002A2407"/>
    <w:rsid w:val="002A2FF2"/>
    <w:rsid w:val="002A3C3A"/>
    <w:rsid w:val="002A3E14"/>
    <w:rsid w:val="002A4AFC"/>
    <w:rsid w:val="002A5152"/>
    <w:rsid w:val="002A60D6"/>
    <w:rsid w:val="002B045A"/>
    <w:rsid w:val="002B070D"/>
    <w:rsid w:val="002B1303"/>
    <w:rsid w:val="002B18E3"/>
    <w:rsid w:val="002B2333"/>
    <w:rsid w:val="002B2817"/>
    <w:rsid w:val="002B2DD0"/>
    <w:rsid w:val="002B4561"/>
    <w:rsid w:val="002B485C"/>
    <w:rsid w:val="002B5355"/>
    <w:rsid w:val="002B5C3C"/>
    <w:rsid w:val="002B5C9A"/>
    <w:rsid w:val="002B6CEE"/>
    <w:rsid w:val="002B6D12"/>
    <w:rsid w:val="002B703A"/>
    <w:rsid w:val="002B7A70"/>
    <w:rsid w:val="002B7BE9"/>
    <w:rsid w:val="002B7D7F"/>
    <w:rsid w:val="002B7E42"/>
    <w:rsid w:val="002C0398"/>
    <w:rsid w:val="002C0773"/>
    <w:rsid w:val="002C0B26"/>
    <w:rsid w:val="002C17C5"/>
    <w:rsid w:val="002C1E8B"/>
    <w:rsid w:val="002C230D"/>
    <w:rsid w:val="002C26A3"/>
    <w:rsid w:val="002C37C9"/>
    <w:rsid w:val="002C3CF6"/>
    <w:rsid w:val="002C4285"/>
    <w:rsid w:val="002C4D64"/>
    <w:rsid w:val="002C5086"/>
    <w:rsid w:val="002C58B1"/>
    <w:rsid w:val="002C5C15"/>
    <w:rsid w:val="002C6039"/>
    <w:rsid w:val="002C7D0B"/>
    <w:rsid w:val="002C7DB1"/>
    <w:rsid w:val="002C7E43"/>
    <w:rsid w:val="002D1432"/>
    <w:rsid w:val="002D1B89"/>
    <w:rsid w:val="002D25EC"/>
    <w:rsid w:val="002D3603"/>
    <w:rsid w:val="002D3E46"/>
    <w:rsid w:val="002D4549"/>
    <w:rsid w:val="002D5184"/>
    <w:rsid w:val="002D5210"/>
    <w:rsid w:val="002D5349"/>
    <w:rsid w:val="002D5EF8"/>
    <w:rsid w:val="002D636A"/>
    <w:rsid w:val="002D7183"/>
    <w:rsid w:val="002E0454"/>
    <w:rsid w:val="002E0634"/>
    <w:rsid w:val="002E0F8B"/>
    <w:rsid w:val="002E173A"/>
    <w:rsid w:val="002E1D5C"/>
    <w:rsid w:val="002E3544"/>
    <w:rsid w:val="002E40DA"/>
    <w:rsid w:val="002E4F6F"/>
    <w:rsid w:val="002E56FD"/>
    <w:rsid w:val="002E5F57"/>
    <w:rsid w:val="002E6047"/>
    <w:rsid w:val="002E761B"/>
    <w:rsid w:val="002F047F"/>
    <w:rsid w:val="002F09CF"/>
    <w:rsid w:val="002F16BC"/>
    <w:rsid w:val="002F1F08"/>
    <w:rsid w:val="002F31D2"/>
    <w:rsid w:val="002F4B04"/>
    <w:rsid w:val="002F5A2B"/>
    <w:rsid w:val="002F75C7"/>
    <w:rsid w:val="00301990"/>
    <w:rsid w:val="0030225A"/>
    <w:rsid w:val="0030373B"/>
    <w:rsid w:val="003052A2"/>
    <w:rsid w:val="00305E6D"/>
    <w:rsid w:val="00307615"/>
    <w:rsid w:val="00307EAA"/>
    <w:rsid w:val="0031038F"/>
    <w:rsid w:val="00310677"/>
    <w:rsid w:val="0031104F"/>
    <w:rsid w:val="003114DA"/>
    <w:rsid w:val="00311664"/>
    <w:rsid w:val="003126E5"/>
    <w:rsid w:val="00313221"/>
    <w:rsid w:val="0031343B"/>
    <w:rsid w:val="003136EC"/>
    <w:rsid w:val="003159BC"/>
    <w:rsid w:val="003161CC"/>
    <w:rsid w:val="003169CD"/>
    <w:rsid w:val="003178DF"/>
    <w:rsid w:val="003209E8"/>
    <w:rsid w:val="003214FA"/>
    <w:rsid w:val="003222F2"/>
    <w:rsid w:val="0032268D"/>
    <w:rsid w:val="0032428C"/>
    <w:rsid w:val="0032449D"/>
    <w:rsid w:val="003246A0"/>
    <w:rsid w:val="00326563"/>
    <w:rsid w:val="00327239"/>
    <w:rsid w:val="00330261"/>
    <w:rsid w:val="00330F0F"/>
    <w:rsid w:val="00331872"/>
    <w:rsid w:val="00332B97"/>
    <w:rsid w:val="00332CB6"/>
    <w:rsid w:val="00332E57"/>
    <w:rsid w:val="00333428"/>
    <w:rsid w:val="0033469B"/>
    <w:rsid w:val="00334813"/>
    <w:rsid w:val="00334DA7"/>
    <w:rsid w:val="003353E4"/>
    <w:rsid w:val="00335973"/>
    <w:rsid w:val="00336344"/>
    <w:rsid w:val="0033665E"/>
    <w:rsid w:val="00336EC2"/>
    <w:rsid w:val="003372EE"/>
    <w:rsid w:val="00337D2D"/>
    <w:rsid w:val="00340C36"/>
    <w:rsid w:val="0034142A"/>
    <w:rsid w:val="00341771"/>
    <w:rsid w:val="0034317D"/>
    <w:rsid w:val="00343E4C"/>
    <w:rsid w:val="00345A40"/>
    <w:rsid w:val="003463CC"/>
    <w:rsid w:val="003475F4"/>
    <w:rsid w:val="003478F1"/>
    <w:rsid w:val="00347E95"/>
    <w:rsid w:val="00350750"/>
    <w:rsid w:val="0035114E"/>
    <w:rsid w:val="003515E5"/>
    <w:rsid w:val="00351BDD"/>
    <w:rsid w:val="00352FB6"/>
    <w:rsid w:val="00353E3C"/>
    <w:rsid w:val="003540BA"/>
    <w:rsid w:val="00354883"/>
    <w:rsid w:val="0035585C"/>
    <w:rsid w:val="0035598E"/>
    <w:rsid w:val="00356542"/>
    <w:rsid w:val="00356D06"/>
    <w:rsid w:val="00357CBF"/>
    <w:rsid w:val="00357CD5"/>
    <w:rsid w:val="0035CFEB"/>
    <w:rsid w:val="00360643"/>
    <w:rsid w:val="003608D9"/>
    <w:rsid w:val="003614A3"/>
    <w:rsid w:val="00365274"/>
    <w:rsid w:val="003657B9"/>
    <w:rsid w:val="00365FE8"/>
    <w:rsid w:val="00366DB9"/>
    <w:rsid w:val="00367205"/>
    <w:rsid w:val="003676DE"/>
    <w:rsid w:val="00371DD0"/>
    <w:rsid w:val="00372464"/>
    <w:rsid w:val="003728DF"/>
    <w:rsid w:val="00373F07"/>
    <w:rsid w:val="003742AC"/>
    <w:rsid w:val="00374565"/>
    <w:rsid w:val="00375753"/>
    <w:rsid w:val="00375763"/>
    <w:rsid w:val="00375914"/>
    <w:rsid w:val="00376E93"/>
    <w:rsid w:val="003779D8"/>
    <w:rsid w:val="00377EF8"/>
    <w:rsid w:val="0038057C"/>
    <w:rsid w:val="003808D6"/>
    <w:rsid w:val="00380ADD"/>
    <w:rsid w:val="00381AEE"/>
    <w:rsid w:val="00382B17"/>
    <w:rsid w:val="00382BEE"/>
    <w:rsid w:val="0038312C"/>
    <w:rsid w:val="003833D7"/>
    <w:rsid w:val="003841C1"/>
    <w:rsid w:val="0038435A"/>
    <w:rsid w:val="0038486B"/>
    <w:rsid w:val="00384CCA"/>
    <w:rsid w:val="00384DA2"/>
    <w:rsid w:val="00385E57"/>
    <w:rsid w:val="00386B0D"/>
    <w:rsid w:val="00386BB6"/>
    <w:rsid w:val="0038719D"/>
    <w:rsid w:val="00387C88"/>
    <w:rsid w:val="00390063"/>
    <w:rsid w:val="00390829"/>
    <w:rsid w:val="00390969"/>
    <w:rsid w:val="00391620"/>
    <w:rsid w:val="0039243E"/>
    <w:rsid w:val="003935DC"/>
    <w:rsid w:val="003935E8"/>
    <w:rsid w:val="003936F3"/>
    <w:rsid w:val="003953AE"/>
    <w:rsid w:val="00396D75"/>
    <w:rsid w:val="003A024D"/>
    <w:rsid w:val="003A0923"/>
    <w:rsid w:val="003A2E6C"/>
    <w:rsid w:val="003A34B6"/>
    <w:rsid w:val="003A3BD1"/>
    <w:rsid w:val="003A41B7"/>
    <w:rsid w:val="003A59B4"/>
    <w:rsid w:val="003A5D4D"/>
    <w:rsid w:val="003A691A"/>
    <w:rsid w:val="003A73B3"/>
    <w:rsid w:val="003A7611"/>
    <w:rsid w:val="003A7A98"/>
    <w:rsid w:val="003A7AC1"/>
    <w:rsid w:val="003B04A5"/>
    <w:rsid w:val="003B0651"/>
    <w:rsid w:val="003B14A3"/>
    <w:rsid w:val="003B1748"/>
    <w:rsid w:val="003B32DA"/>
    <w:rsid w:val="003B3A6F"/>
    <w:rsid w:val="003B5CED"/>
    <w:rsid w:val="003B631D"/>
    <w:rsid w:val="003B6557"/>
    <w:rsid w:val="003B7EE7"/>
    <w:rsid w:val="003C1049"/>
    <w:rsid w:val="003C15F7"/>
    <w:rsid w:val="003C1FCB"/>
    <w:rsid w:val="003C200B"/>
    <w:rsid w:val="003C2238"/>
    <w:rsid w:val="003C2D62"/>
    <w:rsid w:val="003C2D98"/>
    <w:rsid w:val="003C3842"/>
    <w:rsid w:val="003C3852"/>
    <w:rsid w:val="003C4120"/>
    <w:rsid w:val="003C45CE"/>
    <w:rsid w:val="003C4701"/>
    <w:rsid w:val="003C5B08"/>
    <w:rsid w:val="003C6A82"/>
    <w:rsid w:val="003C756C"/>
    <w:rsid w:val="003C798A"/>
    <w:rsid w:val="003C7EBF"/>
    <w:rsid w:val="003D379E"/>
    <w:rsid w:val="003D3958"/>
    <w:rsid w:val="003D482F"/>
    <w:rsid w:val="003D4D5D"/>
    <w:rsid w:val="003D7B97"/>
    <w:rsid w:val="003E1083"/>
    <w:rsid w:val="003E1D72"/>
    <w:rsid w:val="003E256F"/>
    <w:rsid w:val="003E2681"/>
    <w:rsid w:val="003E2D8D"/>
    <w:rsid w:val="003E2DD7"/>
    <w:rsid w:val="003E36B0"/>
    <w:rsid w:val="003E39EF"/>
    <w:rsid w:val="003E3D91"/>
    <w:rsid w:val="003E4F9C"/>
    <w:rsid w:val="003E4FC7"/>
    <w:rsid w:val="003E5393"/>
    <w:rsid w:val="003E5C02"/>
    <w:rsid w:val="003E5F8C"/>
    <w:rsid w:val="003E6EE9"/>
    <w:rsid w:val="003E781E"/>
    <w:rsid w:val="003E784D"/>
    <w:rsid w:val="003E7D15"/>
    <w:rsid w:val="003F030F"/>
    <w:rsid w:val="003F2FEB"/>
    <w:rsid w:val="003F32B9"/>
    <w:rsid w:val="003F3334"/>
    <w:rsid w:val="003F372B"/>
    <w:rsid w:val="003F3A52"/>
    <w:rsid w:val="003F4557"/>
    <w:rsid w:val="003F536E"/>
    <w:rsid w:val="003F65BA"/>
    <w:rsid w:val="003F7E00"/>
    <w:rsid w:val="00400545"/>
    <w:rsid w:val="00400759"/>
    <w:rsid w:val="0040147A"/>
    <w:rsid w:val="00401556"/>
    <w:rsid w:val="004031CF"/>
    <w:rsid w:val="0040366E"/>
    <w:rsid w:val="00403C0E"/>
    <w:rsid w:val="00403CF1"/>
    <w:rsid w:val="00403DF3"/>
    <w:rsid w:val="004042C4"/>
    <w:rsid w:val="004045BA"/>
    <w:rsid w:val="00404BC4"/>
    <w:rsid w:val="00404CC3"/>
    <w:rsid w:val="00405E86"/>
    <w:rsid w:val="004064FA"/>
    <w:rsid w:val="0041013F"/>
    <w:rsid w:val="00410282"/>
    <w:rsid w:val="00410E94"/>
    <w:rsid w:val="00411069"/>
    <w:rsid w:val="00411B45"/>
    <w:rsid w:val="00412BF7"/>
    <w:rsid w:val="0041476E"/>
    <w:rsid w:val="00415C76"/>
    <w:rsid w:val="004166DB"/>
    <w:rsid w:val="00420683"/>
    <w:rsid w:val="00421A22"/>
    <w:rsid w:val="004221C1"/>
    <w:rsid w:val="004225E9"/>
    <w:rsid w:val="00422D62"/>
    <w:rsid w:val="00422E2C"/>
    <w:rsid w:val="00423747"/>
    <w:rsid w:val="00425C1C"/>
    <w:rsid w:val="00427425"/>
    <w:rsid w:val="00430128"/>
    <w:rsid w:val="00430F10"/>
    <w:rsid w:val="004313E4"/>
    <w:rsid w:val="00432015"/>
    <w:rsid w:val="0043382A"/>
    <w:rsid w:val="0043448C"/>
    <w:rsid w:val="004344B0"/>
    <w:rsid w:val="00434952"/>
    <w:rsid w:val="004351CD"/>
    <w:rsid w:val="00435382"/>
    <w:rsid w:val="00436203"/>
    <w:rsid w:val="004362B1"/>
    <w:rsid w:val="00436F8C"/>
    <w:rsid w:val="004375EE"/>
    <w:rsid w:val="00437EC7"/>
    <w:rsid w:val="0044038E"/>
    <w:rsid w:val="00440A5B"/>
    <w:rsid w:val="0044149A"/>
    <w:rsid w:val="00441FF5"/>
    <w:rsid w:val="004420F5"/>
    <w:rsid w:val="00442A3D"/>
    <w:rsid w:val="004439D8"/>
    <w:rsid w:val="00443F9F"/>
    <w:rsid w:val="00444ADB"/>
    <w:rsid w:val="00446BB6"/>
    <w:rsid w:val="00446D5A"/>
    <w:rsid w:val="00446E53"/>
    <w:rsid w:val="00447102"/>
    <w:rsid w:val="0045120F"/>
    <w:rsid w:val="00451B4E"/>
    <w:rsid w:val="0045211C"/>
    <w:rsid w:val="00452253"/>
    <w:rsid w:val="00452D44"/>
    <w:rsid w:val="00453354"/>
    <w:rsid w:val="004544FE"/>
    <w:rsid w:val="0045549F"/>
    <w:rsid w:val="00455F6B"/>
    <w:rsid w:val="0045705A"/>
    <w:rsid w:val="00457498"/>
    <w:rsid w:val="0045757A"/>
    <w:rsid w:val="0045770D"/>
    <w:rsid w:val="0045798D"/>
    <w:rsid w:val="004600BD"/>
    <w:rsid w:val="00460AE5"/>
    <w:rsid w:val="0046157A"/>
    <w:rsid w:val="00461812"/>
    <w:rsid w:val="00461891"/>
    <w:rsid w:val="00461E82"/>
    <w:rsid w:val="0046231E"/>
    <w:rsid w:val="00462407"/>
    <w:rsid w:val="00462988"/>
    <w:rsid w:val="0046322A"/>
    <w:rsid w:val="004633E9"/>
    <w:rsid w:val="004643CE"/>
    <w:rsid w:val="00464B42"/>
    <w:rsid w:val="00464B93"/>
    <w:rsid w:val="00464ED8"/>
    <w:rsid w:val="00464FBB"/>
    <w:rsid w:val="00465432"/>
    <w:rsid w:val="00466B69"/>
    <w:rsid w:val="004675A4"/>
    <w:rsid w:val="0047041F"/>
    <w:rsid w:val="00470BE8"/>
    <w:rsid w:val="0047143D"/>
    <w:rsid w:val="00471AD2"/>
    <w:rsid w:val="00471DDA"/>
    <w:rsid w:val="004722AF"/>
    <w:rsid w:val="00472E7F"/>
    <w:rsid w:val="004730DE"/>
    <w:rsid w:val="00474F1B"/>
    <w:rsid w:val="00475786"/>
    <w:rsid w:val="00477276"/>
    <w:rsid w:val="0047747C"/>
    <w:rsid w:val="00477584"/>
    <w:rsid w:val="0048173B"/>
    <w:rsid w:val="00481ED8"/>
    <w:rsid w:val="00483728"/>
    <w:rsid w:val="00483A05"/>
    <w:rsid w:val="00484832"/>
    <w:rsid w:val="00484EFF"/>
    <w:rsid w:val="00484F75"/>
    <w:rsid w:val="00486593"/>
    <w:rsid w:val="00486A6B"/>
    <w:rsid w:val="0048735F"/>
    <w:rsid w:val="00487418"/>
    <w:rsid w:val="0049005D"/>
    <w:rsid w:val="00490614"/>
    <w:rsid w:val="00491FD9"/>
    <w:rsid w:val="00493F8A"/>
    <w:rsid w:val="00494E2E"/>
    <w:rsid w:val="00496C0D"/>
    <w:rsid w:val="004972A5"/>
    <w:rsid w:val="00497CEE"/>
    <w:rsid w:val="00497F2F"/>
    <w:rsid w:val="004A067B"/>
    <w:rsid w:val="004A11AD"/>
    <w:rsid w:val="004A1E4B"/>
    <w:rsid w:val="004A2768"/>
    <w:rsid w:val="004A29D8"/>
    <w:rsid w:val="004A364C"/>
    <w:rsid w:val="004A3F46"/>
    <w:rsid w:val="004A4E5F"/>
    <w:rsid w:val="004A5E19"/>
    <w:rsid w:val="004A737D"/>
    <w:rsid w:val="004A7927"/>
    <w:rsid w:val="004A7DF3"/>
    <w:rsid w:val="004B0C8D"/>
    <w:rsid w:val="004B1600"/>
    <w:rsid w:val="004B1FDA"/>
    <w:rsid w:val="004B2005"/>
    <w:rsid w:val="004B2494"/>
    <w:rsid w:val="004B3529"/>
    <w:rsid w:val="004B37E0"/>
    <w:rsid w:val="004B4918"/>
    <w:rsid w:val="004B5969"/>
    <w:rsid w:val="004B5ADC"/>
    <w:rsid w:val="004B7079"/>
    <w:rsid w:val="004B73EE"/>
    <w:rsid w:val="004B7D43"/>
    <w:rsid w:val="004C02C7"/>
    <w:rsid w:val="004C1CFD"/>
    <w:rsid w:val="004C2067"/>
    <w:rsid w:val="004C261F"/>
    <w:rsid w:val="004C31A1"/>
    <w:rsid w:val="004C347C"/>
    <w:rsid w:val="004C3E23"/>
    <w:rsid w:val="004C4AF6"/>
    <w:rsid w:val="004C5E57"/>
    <w:rsid w:val="004C6DDA"/>
    <w:rsid w:val="004C7428"/>
    <w:rsid w:val="004D00BF"/>
    <w:rsid w:val="004D0489"/>
    <w:rsid w:val="004D06F9"/>
    <w:rsid w:val="004D0CA4"/>
    <w:rsid w:val="004D137E"/>
    <w:rsid w:val="004D1912"/>
    <w:rsid w:val="004D1B5B"/>
    <w:rsid w:val="004D22EE"/>
    <w:rsid w:val="004D3DA0"/>
    <w:rsid w:val="004D41C7"/>
    <w:rsid w:val="004D4E3D"/>
    <w:rsid w:val="004D5463"/>
    <w:rsid w:val="004E0CF4"/>
    <w:rsid w:val="004E1DD5"/>
    <w:rsid w:val="004E201C"/>
    <w:rsid w:val="004E4416"/>
    <w:rsid w:val="004E45A3"/>
    <w:rsid w:val="004E4EC0"/>
    <w:rsid w:val="004E50A0"/>
    <w:rsid w:val="004E5455"/>
    <w:rsid w:val="004E6B13"/>
    <w:rsid w:val="004E70E8"/>
    <w:rsid w:val="004E753D"/>
    <w:rsid w:val="004E79D2"/>
    <w:rsid w:val="004E7B73"/>
    <w:rsid w:val="004F048A"/>
    <w:rsid w:val="004F105B"/>
    <w:rsid w:val="004F1722"/>
    <w:rsid w:val="004F613C"/>
    <w:rsid w:val="004F7402"/>
    <w:rsid w:val="00500282"/>
    <w:rsid w:val="0050118E"/>
    <w:rsid w:val="0050271B"/>
    <w:rsid w:val="005046F7"/>
    <w:rsid w:val="005050D1"/>
    <w:rsid w:val="00505AB4"/>
    <w:rsid w:val="0050638C"/>
    <w:rsid w:val="00512453"/>
    <w:rsid w:val="005135EE"/>
    <w:rsid w:val="00513675"/>
    <w:rsid w:val="00513E4A"/>
    <w:rsid w:val="005142EC"/>
    <w:rsid w:val="00514357"/>
    <w:rsid w:val="00514B18"/>
    <w:rsid w:val="00515CF5"/>
    <w:rsid w:val="005165B8"/>
    <w:rsid w:val="005177E8"/>
    <w:rsid w:val="005188D2"/>
    <w:rsid w:val="005209E6"/>
    <w:rsid w:val="00520CDB"/>
    <w:rsid w:val="00522BAD"/>
    <w:rsid w:val="00522EF1"/>
    <w:rsid w:val="00523389"/>
    <w:rsid w:val="00523696"/>
    <w:rsid w:val="00523B22"/>
    <w:rsid w:val="00523DDE"/>
    <w:rsid w:val="005244E2"/>
    <w:rsid w:val="005259EA"/>
    <w:rsid w:val="00525C76"/>
    <w:rsid w:val="00526390"/>
    <w:rsid w:val="005306D0"/>
    <w:rsid w:val="005339CE"/>
    <w:rsid w:val="00533AA4"/>
    <w:rsid w:val="00534010"/>
    <w:rsid w:val="00534B5E"/>
    <w:rsid w:val="00534DF9"/>
    <w:rsid w:val="005358A8"/>
    <w:rsid w:val="005359CA"/>
    <w:rsid w:val="00535E70"/>
    <w:rsid w:val="00541175"/>
    <w:rsid w:val="00543D8D"/>
    <w:rsid w:val="00543F1B"/>
    <w:rsid w:val="00544941"/>
    <w:rsid w:val="00545E22"/>
    <w:rsid w:val="005460F7"/>
    <w:rsid w:val="005464F2"/>
    <w:rsid w:val="0054668B"/>
    <w:rsid w:val="00547D37"/>
    <w:rsid w:val="0055013B"/>
    <w:rsid w:val="005516FD"/>
    <w:rsid w:val="0055246D"/>
    <w:rsid w:val="00554A79"/>
    <w:rsid w:val="00554DC9"/>
    <w:rsid w:val="00556682"/>
    <w:rsid w:val="00557556"/>
    <w:rsid w:val="005579B8"/>
    <w:rsid w:val="00557D25"/>
    <w:rsid w:val="00563447"/>
    <w:rsid w:val="005641FE"/>
    <w:rsid w:val="0056547F"/>
    <w:rsid w:val="005657D6"/>
    <w:rsid w:val="005661E5"/>
    <w:rsid w:val="00566207"/>
    <w:rsid w:val="0056694E"/>
    <w:rsid w:val="00566BD4"/>
    <w:rsid w:val="005671AF"/>
    <w:rsid w:val="005672F3"/>
    <w:rsid w:val="00567400"/>
    <w:rsid w:val="0057204C"/>
    <w:rsid w:val="00572181"/>
    <w:rsid w:val="00572AE5"/>
    <w:rsid w:val="00573252"/>
    <w:rsid w:val="00573820"/>
    <w:rsid w:val="005749AC"/>
    <w:rsid w:val="00575F91"/>
    <w:rsid w:val="00576D42"/>
    <w:rsid w:val="005770EE"/>
    <w:rsid w:val="00577748"/>
    <w:rsid w:val="0057785C"/>
    <w:rsid w:val="00580521"/>
    <w:rsid w:val="00580969"/>
    <w:rsid w:val="005812F1"/>
    <w:rsid w:val="0058146C"/>
    <w:rsid w:val="00582C1A"/>
    <w:rsid w:val="00583A0F"/>
    <w:rsid w:val="00584329"/>
    <w:rsid w:val="00584653"/>
    <w:rsid w:val="005847C1"/>
    <w:rsid w:val="00585632"/>
    <w:rsid w:val="00585E66"/>
    <w:rsid w:val="00587875"/>
    <w:rsid w:val="00590823"/>
    <w:rsid w:val="00591776"/>
    <w:rsid w:val="005919BE"/>
    <w:rsid w:val="00591CB8"/>
    <w:rsid w:val="00591E7D"/>
    <w:rsid w:val="00593665"/>
    <w:rsid w:val="00594F3A"/>
    <w:rsid w:val="005959D1"/>
    <w:rsid w:val="005962AC"/>
    <w:rsid w:val="005964EB"/>
    <w:rsid w:val="005966A0"/>
    <w:rsid w:val="00597C23"/>
    <w:rsid w:val="005A026A"/>
    <w:rsid w:val="005A35BB"/>
    <w:rsid w:val="005A3B14"/>
    <w:rsid w:val="005A3DEC"/>
    <w:rsid w:val="005A4384"/>
    <w:rsid w:val="005A4395"/>
    <w:rsid w:val="005A44D0"/>
    <w:rsid w:val="005A4C05"/>
    <w:rsid w:val="005A599C"/>
    <w:rsid w:val="005A6AA4"/>
    <w:rsid w:val="005A6B85"/>
    <w:rsid w:val="005B0DF9"/>
    <w:rsid w:val="005B14E1"/>
    <w:rsid w:val="005B151B"/>
    <w:rsid w:val="005B155F"/>
    <w:rsid w:val="005B220D"/>
    <w:rsid w:val="005B437C"/>
    <w:rsid w:val="005B5070"/>
    <w:rsid w:val="005B51C7"/>
    <w:rsid w:val="005B5588"/>
    <w:rsid w:val="005B6511"/>
    <w:rsid w:val="005B6771"/>
    <w:rsid w:val="005B7550"/>
    <w:rsid w:val="005B7C68"/>
    <w:rsid w:val="005B7E74"/>
    <w:rsid w:val="005C0D5C"/>
    <w:rsid w:val="005C1BF6"/>
    <w:rsid w:val="005C3202"/>
    <w:rsid w:val="005C5B5A"/>
    <w:rsid w:val="005C5C9B"/>
    <w:rsid w:val="005C627A"/>
    <w:rsid w:val="005D0873"/>
    <w:rsid w:val="005D0E37"/>
    <w:rsid w:val="005D10D3"/>
    <w:rsid w:val="005D1245"/>
    <w:rsid w:val="005D1729"/>
    <w:rsid w:val="005D1A78"/>
    <w:rsid w:val="005D252A"/>
    <w:rsid w:val="005D40D6"/>
    <w:rsid w:val="005D4BF1"/>
    <w:rsid w:val="005D4FA9"/>
    <w:rsid w:val="005D5296"/>
    <w:rsid w:val="005D5F46"/>
    <w:rsid w:val="005D6C85"/>
    <w:rsid w:val="005D7609"/>
    <w:rsid w:val="005E07A2"/>
    <w:rsid w:val="005E0949"/>
    <w:rsid w:val="005E09E9"/>
    <w:rsid w:val="005E0FA1"/>
    <w:rsid w:val="005E1411"/>
    <w:rsid w:val="005E1B03"/>
    <w:rsid w:val="005E25CF"/>
    <w:rsid w:val="005E26EF"/>
    <w:rsid w:val="005E2774"/>
    <w:rsid w:val="005E284D"/>
    <w:rsid w:val="005E3A82"/>
    <w:rsid w:val="005E4C2C"/>
    <w:rsid w:val="005E4E57"/>
    <w:rsid w:val="005E59B9"/>
    <w:rsid w:val="005E674F"/>
    <w:rsid w:val="005E72C7"/>
    <w:rsid w:val="005E7413"/>
    <w:rsid w:val="005E7A64"/>
    <w:rsid w:val="005F0473"/>
    <w:rsid w:val="005F0945"/>
    <w:rsid w:val="005F22E6"/>
    <w:rsid w:val="005F26F9"/>
    <w:rsid w:val="005F29DB"/>
    <w:rsid w:val="005F2A83"/>
    <w:rsid w:val="005F34F2"/>
    <w:rsid w:val="005F4800"/>
    <w:rsid w:val="005F4FEE"/>
    <w:rsid w:val="005F5CCF"/>
    <w:rsid w:val="005F699B"/>
    <w:rsid w:val="0060019B"/>
    <w:rsid w:val="00600BB7"/>
    <w:rsid w:val="006011B9"/>
    <w:rsid w:val="00601DBB"/>
    <w:rsid w:val="0060315B"/>
    <w:rsid w:val="006031AD"/>
    <w:rsid w:val="0060488D"/>
    <w:rsid w:val="00604A0D"/>
    <w:rsid w:val="00605028"/>
    <w:rsid w:val="00605187"/>
    <w:rsid w:val="00605CAE"/>
    <w:rsid w:val="00611CAC"/>
    <w:rsid w:val="00612B16"/>
    <w:rsid w:val="00612D45"/>
    <w:rsid w:val="00614C2C"/>
    <w:rsid w:val="00616422"/>
    <w:rsid w:val="006165C0"/>
    <w:rsid w:val="00617AD3"/>
    <w:rsid w:val="00620411"/>
    <w:rsid w:val="00620487"/>
    <w:rsid w:val="006206A5"/>
    <w:rsid w:val="006206DC"/>
    <w:rsid w:val="00620A29"/>
    <w:rsid w:val="00621F38"/>
    <w:rsid w:val="00621FF0"/>
    <w:rsid w:val="0062295B"/>
    <w:rsid w:val="006247E7"/>
    <w:rsid w:val="00625C31"/>
    <w:rsid w:val="00625F4F"/>
    <w:rsid w:val="00626F84"/>
    <w:rsid w:val="006273D3"/>
    <w:rsid w:val="006279A6"/>
    <w:rsid w:val="006301FF"/>
    <w:rsid w:val="00630B07"/>
    <w:rsid w:val="00632078"/>
    <w:rsid w:val="006324A4"/>
    <w:rsid w:val="006326B5"/>
    <w:rsid w:val="006332BA"/>
    <w:rsid w:val="00633A8D"/>
    <w:rsid w:val="00634AB4"/>
    <w:rsid w:val="00635077"/>
    <w:rsid w:val="00635B92"/>
    <w:rsid w:val="00637DFD"/>
    <w:rsid w:val="0064040F"/>
    <w:rsid w:val="00640750"/>
    <w:rsid w:val="00640F34"/>
    <w:rsid w:val="0064175E"/>
    <w:rsid w:val="006422B3"/>
    <w:rsid w:val="00642877"/>
    <w:rsid w:val="00642FF3"/>
    <w:rsid w:val="006443A9"/>
    <w:rsid w:val="00645002"/>
    <w:rsid w:val="006459F9"/>
    <w:rsid w:val="00646301"/>
    <w:rsid w:val="00646585"/>
    <w:rsid w:val="00646C02"/>
    <w:rsid w:val="0064712D"/>
    <w:rsid w:val="00647264"/>
    <w:rsid w:val="006477BD"/>
    <w:rsid w:val="00647BED"/>
    <w:rsid w:val="00651020"/>
    <w:rsid w:val="00651FF4"/>
    <w:rsid w:val="00652C78"/>
    <w:rsid w:val="006547F8"/>
    <w:rsid w:val="00654E5B"/>
    <w:rsid w:val="00655618"/>
    <w:rsid w:val="00655F13"/>
    <w:rsid w:val="00656325"/>
    <w:rsid w:val="00657608"/>
    <w:rsid w:val="00661B2D"/>
    <w:rsid w:val="006621AE"/>
    <w:rsid w:val="0066243F"/>
    <w:rsid w:val="00662F5E"/>
    <w:rsid w:val="00663CD5"/>
    <w:rsid w:val="00665290"/>
    <w:rsid w:val="00666268"/>
    <w:rsid w:val="00666502"/>
    <w:rsid w:val="00666CB4"/>
    <w:rsid w:val="00666E62"/>
    <w:rsid w:val="00667789"/>
    <w:rsid w:val="006700EE"/>
    <w:rsid w:val="00671520"/>
    <w:rsid w:val="006726A6"/>
    <w:rsid w:val="00672A8E"/>
    <w:rsid w:val="00672EF8"/>
    <w:rsid w:val="00674343"/>
    <w:rsid w:val="006748F8"/>
    <w:rsid w:val="00676108"/>
    <w:rsid w:val="00676488"/>
    <w:rsid w:val="00676A96"/>
    <w:rsid w:val="0067722D"/>
    <w:rsid w:val="0068080E"/>
    <w:rsid w:val="00681A45"/>
    <w:rsid w:val="00681EBA"/>
    <w:rsid w:val="00682D69"/>
    <w:rsid w:val="00684434"/>
    <w:rsid w:val="00684DE4"/>
    <w:rsid w:val="00684F96"/>
    <w:rsid w:val="00685A4E"/>
    <w:rsid w:val="00686222"/>
    <w:rsid w:val="00687B60"/>
    <w:rsid w:val="00687E92"/>
    <w:rsid w:val="0069021D"/>
    <w:rsid w:val="006905A0"/>
    <w:rsid w:val="00690A46"/>
    <w:rsid w:val="00692914"/>
    <w:rsid w:val="00692B87"/>
    <w:rsid w:val="00692DE6"/>
    <w:rsid w:val="006933E3"/>
    <w:rsid w:val="006933FC"/>
    <w:rsid w:val="00693A98"/>
    <w:rsid w:val="00695C06"/>
    <w:rsid w:val="00696A88"/>
    <w:rsid w:val="00696BDE"/>
    <w:rsid w:val="00697A23"/>
    <w:rsid w:val="006A1A50"/>
    <w:rsid w:val="006A1A7E"/>
    <w:rsid w:val="006A1B4A"/>
    <w:rsid w:val="006A1C30"/>
    <w:rsid w:val="006A1F1E"/>
    <w:rsid w:val="006A4291"/>
    <w:rsid w:val="006A4874"/>
    <w:rsid w:val="006A5F5A"/>
    <w:rsid w:val="006A6A4B"/>
    <w:rsid w:val="006A714A"/>
    <w:rsid w:val="006A7491"/>
    <w:rsid w:val="006A74BE"/>
    <w:rsid w:val="006B08E1"/>
    <w:rsid w:val="006B0B59"/>
    <w:rsid w:val="006B1593"/>
    <w:rsid w:val="006B1623"/>
    <w:rsid w:val="006B1627"/>
    <w:rsid w:val="006B21CA"/>
    <w:rsid w:val="006B21D5"/>
    <w:rsid w:val="006B299A"/>
    <w:rsid w:val="006B2A94"/>
    <w:rsid w:val="006B502C"/>
    <w:rsid w:val="006B5B38"/>
    <w:rsid w:val="006B5D78"/>
    <w:rsid w:val="006B5D81"/>
    <w:rsid w:val="006B61D3"/>
    <w:rsid w:val="006B6704"/>
    <w:rsid w:val="006B6B1C"/>
    <w:rsid w:val="006B6E7B"/>
    <w:rsid w:val="006B7B35"/>
    <w:rsid w:val="006C02BD"/>
    <w:rsid w:val="006C0565"/>
    <w:rsid w:val="006C0CF1"/>
    <w:rsid w:val="006C1AEB"/>
    <w:rsid w:val="006C32DF"/>
    <w:rsid w:val="006C3CA6"/>
    <w:rsid w:val="006C4716"/>
    <w:rsid w:val="006C5612"/>
    <w:rsid w:val="006C6204"/>
    <w:rsid w:val="006C6241"/>
    <w:rsid w:val="006C69E6"/>
    <w:rsid w:val="006C6A30"/>
    <w:rsid w:val="006C6BFF"/>
    <w:rsid w:val="006C76C9"/>
    <w:rsid w:val="006C7D18"/>
    <w:rsid w:val="006C7D98"/>
    <w:rsid w:val="006D0164"/>
    <w:rsid w:val="006D03B6"/>
    <w:rsid w:val="006D0E73"/>
    <w:rsid w:val="006D1483"/>
    <w:rsid w:val="006D14FE"/>
    <w:rsid w:val="006D1FFA"/>
    <w:rsid w:val="006D2F3D"/>
    <w:rsid w:val="006D3ACC"/>
    <w:rsid w:val="006D5B82"/>
    <w:rsid w:val="006D623B"/>
    <w:rsid w:val="006D6E27"/>
    <w:rsid w:val="006D6FE0"/>
    <w:rsid w:val="006E0084"/>
    <w:rsid w:val="006E1C16"/>
    <w:rsid w:val="006E1F4A"/>
    <w:rsid w:val="006E3415"/>
    <w:rsid w:val="006E393C"/>
    <w:rsid w:val="006E4425"/>
    <w:rsid w:val="006E4E3E"/>
    <w:rsid w:val="006E6EA4"/>
    <w:rsid w:val="006E7751"/>
    <w:rsid w:val="006F0E20"/>
    <w:rsid w:val="006F159B"/>
    <w:rsid w:val="006F1FA4"/>
    <w:rsid w:val="006F3931"/>
    <w:rsid w:val="006F3A2E"/>
    <w:rsid w:val="006F5A3C"/>
    <w:rsid w:val="006F5FB8"/>
    <w:rsid w:val="006F7194"/>
    <w:rsid w:val="006F7968"/>
    <w:rsid w:val="006F7B7F"/>
    <w:rsid w:val="006F7F03"/>
    <w:rsid w:val="006F7F21"/>
    <w:rsid w:val="00700132"/>
    <w:rsid w:val="007002E7"/>
    <w:rsid w:val="00701412"/>
    <w:rsid w:val="0070159C"/>
    <w:rsid w:val="00702610"/>
    <w:rsid w:val="007032A5"/>
    <w:rsid w:val="007041CE"/>
    <w:rsid w:val="007053FE"/>
    <w:rsid w:val="007064E4"/>
    <w:rsid w:val="0070654A"/>
    <w:rsid w:val="00707F47"/>
    <w:rsid w:val="00710D0D"/>
    <w:rsid w:val="007110E0"/>
    <w:rsid w:val="007114F8"/>
    <w:rsid w:val="00713007"/>
    <w:rsid w:val="0071366E"/>
    <w:rsid w:val="00713B19"/>
    <w:rsid w:val="00713F68"/>
    <w:rsid w:val="00714B99"/>
    <w:rsid w:val="00714ECB"/>
    <w:rsid w:val="00714F80"/>
    <w:rsid w:val="00715FDB"/>
    <w:rsid w:val="00716961"/>
    <w:rsid w:val="0071796A"/>
    <w:rsid w:val="00717BC9"/>
    <w:rsid w:val="00720FE7"/>
    <w:rsid w:val="007211E9"/>
    <w:rsid w:val="0072245C"/>
    <w:rsid w:val="007229CB"/>
    <w:rsid w:val="00724FB7"/>
    <w:rsid w:val="00725ABB"/>
    <w:rsid w:val="00725B84"/>
    <w:rsid w:val="0072736F"/>
    <w:rsid w:val="007276C5"/>
    <w:rsid w:val="007279FA"/>
    <w:rsid w:val="0073059C"/>
    <w:rsid w:val="00730995"/>
    <w:rsid w:val="007322BF"/>
    <w:rsid w:val="00732AE2"/>
    <w:rsid w:val="007331E7"/>
    <w:rsid w:val="007341AF"/>
    <w:rsid w:val="00735518"/>
    <w:rsid w:val="00736E22"/>
    <w:rsid w:val="00737176"/>
    <w:rsid w:val="00740302"/>
    <w:rsid w:val="007405D3"/>
    <w:rsid w:val="007407B4"/>
    <w:rsid w:val="00741379"/>
    <w:rsid w:val="0074145B"/>
    <w:rsid w:val="0074154C"/>
    <w:rsid w:val="00741CBD"/>
    <w:rsid w:val="00743A0E"/>
    <w:rsid w:val="0074400F"/>
    <w:rsid w:val="00744649"/>
    <w:rsid w:val="0074599C"/>
    <w:rsid w:val="00745F51"/>
    <w:rsid w:val="007465AF"/>
    <w:rsid w:val="007466C4"/>
    <w:rsid w:val="00746D2E"/>
    <w:rsid w:val="0074742F"/>
    <w:rsid w:val="007474C0"/>
    <w:rsid w:val="00751A68"/>
    <w:rsid w:val="00752116"/>
    <w:rsid w:val="00752429"/>
    <w:rsid w:val="00752625"/>
    <w:rsid w:val="00753241"/>
    <w:rsid w:val="00753580"/>
    <w:rsid w:val="0075743C"/>
    <w:rsid w:val="007576D3"/>
    <w:rsid w:val="00757963"/>
    <w:rsid w:val="00762501"/>
    <w:rsid w:val="00762AA1"/>
    <w:rsid w:val="0076445E"/>
    <w:rsid w:val="007645C2"/>
    <w:rsid w:val="00765021"/>
    <w:rsid w:val="00765ADB"/>
    <w:rsid w:val="0076626D"/>
    <w:rsid w:val="00766E7A"/>
    <w:rsid w:val="00767790"/>
    <w:rsid w:val="00770457"/>
    <w:rsid w:val="007707C8"/>
    <w:rsid w:val="00770CA5"/>
    <w:rsid w:val="00773FF7"/>
    <w:rsid w:val="00775B2F"/>
    <w:rsid w:val="00776359"/>
    <w:rsid w:val="00776641"/>
    <w:rsid w:val="00776AE4"/>
    <w:rsid w:val="00777492"/>
    <w:rsid w:val="00780E39"/>
    <w:rsid w:val="007819AA"/>
    <w:rsid w:val="00781FDA"/>
    <w:rsid w:val="007827B5"/>
    <w:rsid w:val="007836B5"/>
    <w:rsid w:val="007844A8"/>
    <w:rsid w:val="0078661B"/>
    <w:rsid w:val="0078796D"/>
    <w:rsid w:val="0079035F"/>
    <w:rsid w:val="00790E3B"/>
    <w:rsid w:val="007914F7"/>
    <w:rsid w:val="00791573"/>
    <w:rsid w:val="00791A2F"/>
    <w:rsid w:val="00792E18"/>
    <w:rsid w:val="00794A94"/>
    <w:rsid w:val="00794C65"/>
    <w:rsid w:val="00795DDB"/>
    <w:rsid w:val="00795F60"/>
    <w:rsid w:val="007963DC"/>
    <w:rsid w:val="00797741"/>
    <w:rsid w:val="007A074C"/>
    <w:rsid w:val="007A22F7"/>
    <w:rsid w:val="007A33E1"/>
    <w:rsid w:val="007A3D3A"/>
    <w:rsid w:val="007A4C09"/>
    <w:rsid w:val="007A5784"/>
    <w:rsid w:val="007A57CB"/>
    <w:rsid w:val="007A58AE"/>
    <w:rsid w:val="007A5E85"/>
    <w:rsid w:val="007A6A13"/>
    <w:rsid w:val="007A78E8"/>
    <w:rsid w:val="007B0431"/>
    <w:rsid w:val="007B0582"/>
    <w:rsid w:val="007B1093"/>
    <w:rsid w:val="007B1224"/>
    <w:rsid w:val="007B1313"/>
    <w:rsid w:val="007B182B"/>
    <w:rsid w:val="007B1A5C"/>
    <w:rsid w:val="007B20AA"/>
    <w:rsid w:val="007B3890"/>
    <w:rsid w:val="007B39EE"/>
    <w:rsid w:val="007B547A"/>
    <w:rsid w:val="007B5D78"/>
    <w:rsid w:val="007B5EF9"/>
    <w:rsid w:val="007C176D"/>
    <w:rsid w:val="007C2B50"/>
    <w:rsid w:val="007C369A"/>
    <w:rsid w:val="007C39C8"/>
    <w:rsid w:val="007C4B6A"/>
    <w:rsid w:val="007C4EAA"/>
    <w:rsid w:val="007C512D"/>
    <w:rsid w:val="007C557B"/>
    <w:rsid w:val="007C5863"/>
    <w:rsid w:val="007C67CF"/>
    <w:rsid w:val="007C6D6E"/>
    <w:rsid w:val="007C7A74"/>
    <w:rsid w:val="007D0C41"/>
    <w:rsid w:val="007D2552"/>
    <w:rsid w:val="007D5012"/>
    <w:rsid w:val="007D568E"/>
    <w:rsid w:val="007D6FD9"/>
    <w:rsid w:val="007D70E0"/>
    <w:rsid w:val="007D7430"/>
    <w:rsid w:val="007D7DC1"/>
    <w:rsid w:val="007D7FBA"/>
    <w:rsid w:val="007E008B"/>
    <w:rsid w:val="007E0E2B"/>
    <w:rsid w:val="007E1040"/>
    <w:rsid w:val="007E1093"/>
    <w:rsid w:val="007E1D16"/>
    <w:rsid w:val="007E2EBF"/>
    <w:rsid w:val="007E31A6"/>
    <w:rsid w:val="007E4E50"/>
    <w:rsid w:val="007E500C"/>
    <w:rsid w:val="007E5C2B"/>
    <w:rsid w:val="007E5E7A"/>
    <w:rsid w:val="007E6305"/>
    <w:rsid w:val="007E6C9D"/>
    <w:rsid w:val="007E71E8"/>
    <w:rsid w:val="007E73AC"/>
    <w:rsid w:val="007E7884"/>
    <w:rsid w:val="007F071A"/>
    <w:rsid w:val="007F0A2F"/>
    <w:rsid w:val="007F1CC9"/>
    <w:rsid w:val="007F1E20"/>
    <w:rsid w:val="007F2218"/>
    <w:rsid w:val="007F373B"/>
    <w:rsid w:val="007F5C67"/>
    <w:rsid w:val="007F5EE3"/>
    <w:rsid w:val="007F60B0"/>
    <w:rsid w:val="007F67A6"/>
    <w:rsid w:val="007F7499"/>
    <w:rsid w:val="00800664"/>
    <w:rsid w:val="00801519"/>
    <w:rsid w:val="00801929"/>
    <w:rsid w:val="00802AD8"/>
    <w:rsid w:val="00802D16"/>
    <w:rsid w:val="00805375"/>
    <w:rsid w:val="008056C0"/>
    <w:rsid w:val="0080606A"/>
    <w:rsid w:val="008061DA"/>
    <w:rsid w:val="008066CB"/>
    <w:rsid w:val="008104E5"/>
    <w:rsid w:val="0081108F"/>
    <w:rsid w:val="00811244"/>
    <w:rsid w:val="00812D03"/>
    <w:rsid w:val="00812F97"/>
    <w:rsid w:val="008133BF"/>
    <w:rsid w:val="008134CD"/>
    <w:rsid w:val="0081374F"/>
    <w:rsid w:val="0081377D"/>
    <w:rsid w:val="008137B6"/>
    <w:rsid w:val="0081601E"/>
    <w:rsid w:val="00816D4F"/>
    <w:rsid w:val="0081719D"/>
    <w:rsid w:val="00820011"/>
    <w:rsid w:val="008203F8"/>
    <w:rsid w:val="00821593"/>
    <w:rsid w:val="00821E98"/>
    <w:rsid w:val="00822652"/>
    <w:rsid w:val="00822719"/>
    <w:rsid w:val="00824C3D"/>
    <w:rsid w:val="0082537C"/>
    <w:rsid w:val="00825966"/>
    <w:rsid w:val="00826249"/>
    <w:rsid w:val="00827EF6"/>
    <w:rsid w:val="008303D3"/>
    <w:rsid w:val="008308E1"/>
    <w:rsid w:val="008313B2"/>
    <w:rsid w:val="00832B6D"/>
    <w:rsid w:val="00832E03"/>
    <w:rsid w:val="00834535"/>
    <w:rsid w:val="00835AA3"/>
    <w:rsid w:val="00837057"/>
    <w:rsid w:val="008370B1"/>
    <w:rsid w:val="00837328"/>
    <w:rsid w:val="008405D3"/>
    <w:rsid w:val="00840977"/>
    <w:rsid w:val="00840B20"/>
    <w:rsid w:val="008415B6"/>
    <w:rsid w:val="008437F5"/>
    <w:rsid w:val="00843ACB"/>
    <w:rsid w:val="00844033"/>
    <w:rsid w:val="00844CD4"/>
    <w:rsid w:val="008453DB"/>
    <w:rsid w:val="00845D92"/>
    <w:rsid w:val="0085028D"/>
    <w:rsid w:val="0085037E"/>
    <w:rsid w:val="00851687"/>
    <w:rsid w:val="00851C8D"/>
    <w:rsid w:val="008539BD"/>
    <w:rsid w:val="00854441"/>
    <w:rsid w:val="008545FB"/>
    <w:rsid w:val="00854C51"/>
    <w:rsid w:val="00855FE5"/>
    <w:rsid w:val="00856050"/>
    <w:rsid w:val="00856617"/>
    <w:rsid w:val="00860805"/>
    <w:rsid w:val="0086161D"/>
    <w:rsid w:val="008628C9"/>
    <w:rsid w:val="00863224"/>
    <w:rsid w:val="0086444F"/>
    <w:rsid w:val="008648DA"/>
    <w:rsid w:val="008649D8"/>
    <w:rsid w:val="00864CDE"/>
    <w:rsid w:val="00865A55"/>
    <w:rsid w:val="0087027A"/>
    <w:rsid w:val="008711F8"/>
    <w:rsid w:val="00871ABB"/>
    <w:rsid w:val="00872D40"/>
    <w:rsid w:val="00873B74"/>
    <w:rsid w:val="00874125"/>
    <w:rsid w:val="00874A3C"/>
    <w:rsid w:val="008762A6"/>
    <w:rsid w:val="00876F08"/>
    <w:rsid w:val="008778FD"/>
    <w:rsid w:val="00877CC8"/>
    <w:rsid w:val="00880201"/>
    <w:rsid w:val="00881684"/>
    <w:rsid w:val="0088261A"/>
    <w:rsid w:val="0088279B"/>
    <w:rsid w:val="00882984"/>
    <w:rsid w:val="0088312B"/>
    <w:rsid w:val="00883CF0"/>
    <w:rsid w:val="00884254"/>
    <w:rsid w:val="008844FB"/>
    <w:rsid w:val="0088458F"/>
    <w:rsid w:val="00884718"/>
    <w:rsid w:val="0088528B"/>
    <w:rsid w:val="00885D71"/>
    <w:rsid w:val="0088746B"/>
    <w:rsid w:val="00887898"/>
    <w:rsid w:val="008905C2"/>
    <w:rsid w:val="00890BEB"/>
    <w:rsid w:val="0089100F"/>
    <w:rsid w:val="0089201D"/>
    <w:rsid w:val="00892EB5"/>
    <w:rsid w:val="00893238"/>
    <w:rsid w:val="00893534"/>
    <w:rsid w:val="00893723"/>
    <w:rsid w:val="008937B8"/>
    <w:rsid w:val="0089398A"/>
    <w:rsid w:val="00893FBE"/>
    <w:rsid w:val="0089582D"/>
    <w:rsid w:val="00895D58"/>
    <w:rsid w:val="0089679B"/>
    <w:rsid w:val="00896DB6"/>
    <w:rsid w:val="0089726F"/>
    <w:rsid w:val="00897670"/>
    <w:rsid w:val="00897866"/>
    <w:rsid w:val="00897AFD"/>
    <w:rsid w:val="00897E55"/>
    <w:rsid w:val="008A08F2"/>
    <w:rsid w:val="008A0E3B"/>
    <w:rsid w:val="008A1B1F"/>
    <w:rsid w:val="008A1CA4"/>
    <w:rsid w:val="008A4642"/>
    <w:rsid w:val="008A4C5B"/>
    <w:rsid w:val="008A5F16"/>
    <w:rsid w:val="008A69B5"/>
    <w:rsid w:val="008A6B15"/>
    <w:rsid w:val="008B1AC8"/>
    <w:rsid w:val="008B1CDF"/>
    <w:rsid w:val="008B2646"/>
    <w:rsid w:val="008B42D9"/>
    <w:rsid w:val="008B4C7C"/>
    <w:rsid w:val="008B6879"/>
    <w:rsid w:val="008B745D"/>
    <w:rsid w:val="008B7898"/>
    <w:rsid w:val="008B7CA2"/>
    <w:rsid w:val="008B7DB2"/>
    <w:rsid w:val="008B7EEB"/>
    <w:rsid w:val="008C154A"/>
    <w:rsid w:val="008C1882"/>
    <w:rsid w:val="008C1FC2"/>
    <w:rsid w:val="008C28DA"/>
    <w:rsid w:val="008C42CD"/>
    <w:rsid w:val="008C496D"/>
    <w:rsid w:val="008C4A7F"/>
    <w:rsid w:val="008C613F"/>
    <w:rsid w:val="008C65B2"/>
    <w:rsid w:val="008C7789"/>
    <w:rsid w:val="008D0680"/>
    <w:rsid w:val="008D086C"/>
    <w:rsid w:val="008D217F"/>
    <w:rsid w:val="008D326C"/>
    <w:rsid w:val="008D3968"/>
    <w:rsid w:val="008D3BB5"/>
    <w:rsid w:val="008D429F"/>
    <w:rsid w:val="008D456C"/>
    <w:rsid w:val="008D5035"/>
    <w:rsid w:val="008D5877"/>
    <w:rsid w:val="008D5D76"/>
    <w:rsid w:val="008D644B"/>
    <w:rsid w:val="008E0063"/>
    <w:rsid w:val="008E0BA6"/>
    <w:rsid w:val="008E0FEB"/>
    <w:rsid w:val="008E1094"/>
    <w:rsid w:val="008E2727"/>
    <w:rsid w:val="008E2BDE"/>
    <w:rsid w:val="008E2F55"/>
    <w:rsid w:val="008E399C"/>
    <w:rsid w:val="008E426F"/>
    <w:rsid w:val="008E4980"/>
    <w:rsid w:val="008E4A6A"/>
    <w:rsid w:val="008E5AA8"/>
    <w:rsid w:val="008E6FD7"/>
    <w:rsid w:val="008E739C"/>
    <w:rsid w:val="008E7B6F"/>
    <w:rsid w:val="008E7FEA"/>
    <w:rsid w:val="008F0EAF"/>
    <w:rsid w:val="008F1673"/>
    <w:rsid w:val="008F1BE0"/>
    <w:rsid w:val="008F2025"/>
    <w:rsid w:val="008F25C7"/>
    <w:rsid w:val="008F25D5"/>
    <w:rsid w:val="008F2B1A"/>
    <w:rsid w:val="008F2B31"/>
    <w:rsid w:val="008F2CB8"/>
    <w:rsid w:val="008F4A95"/>
    <w:rsid w:val="008F53B7"/>
    <w:rsid w:val="008F56D0"/>
    <w:rsid w:val="008F5A1C"/>
    <w:rsid w:val="008F6A14"/>
    <w:rsid w:val="008F70C2"/>
    <w:rsid w:val="008F7745"/>
    <w:rsid w:val="008F7B45"/>
    <w:rsid w:val="00900364"/>
    <w:rsid w:val="0090038F"/>
    <w:rsid w:val="0090056C"/>
    <w:rsid w:val="00901136"/>
    <w:rsid w:val="00901223"/>
    <w:rsid w:val="009020BB"/>
    <w:rsid w:val="00902CA8"/>
    <w:rsid w:val="009032A8"/>
    <w:rsid w:val="009036FC"/>
    <w:rsid w:val="0090390F"/>
    <w:rsid w:val="0090392E"/>
    <w:rsid w:val="009044DA"/>
    <w:rsid w:val="00905D91"/>
    <w:rsid w:val="00906217"/>
    <w:rsid w:val="00912000"/>
    <w:rsid w:val="00912530"/>
    <w:rsid w:val="00912591"/>
    <w:rsid w:val="0091377E"/>
    <w:rsid w:val="00913B48"/>
    <w:rsid w:val="00914A67"/>
    <w:rsid w:val="009157A9"/>
    <w:rsid w:val="0091699B"/>
    <w:rsid w:val="00916AB6"/>
    <w:rsid w:val="00917E39"/>
    <w:rsid w:val="0092002D"/>
    <w:rsid w:val="009201EC"/>
    <w:rsid w:val="00924086"/>
    <w:rsid w:val="009243AC"/>
    <w:rsid w:val="00924D00"/>
    <w:rsid w:val="00924E8A"/>
    <w:rsid w:val="00925499"/>
    <w:rsid w:val="009259E7"/>
    <w:rsid w:val="00926648"/>
    <w:rsid w:val="009270B1"/>
    <w:rsid w:val="00927513"/>
    <w:rsid w:val="009302E5"/>
    <w:rsid w:val="0093251A"/>
    <w:rsid w:val="00932C79"/>
    <w:rsid w:val="00933156"/>
    <w:rsid w:val="00933804"/>
    <w:rsid w:val="0093390F"/>
    <w:rsid w:val="00933A21"/>
    <w:rsid w:val="00933D23"/>
    <w:rsid w:val="0093483D"/>
    <w:rsid w:val="00935556"/>
    <w:rsid w:val="00935FB6"/>
    <w:rsid w:val="00937719"/>
    <w:rsid w:val="00940C82"/>
    <w:rsid w:val="00941427"/>
    <w:rsid w:val="009424F5"/>
    <w:rsid w:val="00942E91"/>
    <w:rsid w:val="00943421"/>
    <w:rsid w:val="0094423A"/>
    <w:rsid w:val="009449A4"/>
    <w:rsid w:val="0094571B"/>
    <w:rsid w:val="00946406"/>
    <w:rsid w:val="00946533"/>
    <w:rsid w:val="00946799"/>
    <w:rsid w:val="009468C1"/>
    <w:rsid w:val="00947CCE"/>
    <w:rsid w:val="009503F2"/>
    <w:rsid w:val="00950653"/>
    <w:rsid w:val="00951936"/>
    <w:rsid w:val="009526DA"/>
    <w:rsid w:val="00953C36"/>
    <w:rsid w:val="0095401A"/>
    <w:rsid w:val="0095483E"/>
    <w:rsid w:val="00954995"/>
    <w:rsid w:val="009549D2"/>
    <w:rsid w:val="0095583F"/>
    <w:rsid w:val="009577EB"/>
    <w:rsid w:val="00957917"/>
    <w:rsid w:val="0096066D"/>
    <w:rsid w:val="00960960"/>
    <w:rsid w:val="00961D60"/>
    <w:rsid w:val="00964C59"/>
    <w:rsid w:val="009656B4"/>
    <w:rsid w:val="00966F81"/>
    <w:rsid w:val="009700C4"/>
    <w:rsid w:val="009712AD"/>
    <w:rsid w:val="009712BE"/>
    <w:rsid w:val="009723C5"/>
    <w:rsid w:val="00972F89"/>
    <w:rsid w:val="00973D7D"/>
    <w:rsid w:val="00973F4C"/>
    <w:rsid w:val="00974A0F"/>
    <w:rsid w:val="00975E60"/>
    <w:rsid w:val="0097622D"/>
    <w:rsid w:val="0097634B"/>
    <w:rsid w:val="00977431"/>
    <w:rsid w:val="0098008E"/>
    <w:rsid w:val="00980229"/>
    <w:rsid w:val="00980C82"/>
    <w:rsid w:val="0098117A"/>
    <w:rsid w:val="009816D3"/>
    <w:rsid w:val="0098257F"/>
    <w:rsid w:val="00982908"/>
    <w:rsid w:val="009829F4"/>
    <w:rsid w:val="0098315B"/>
    <w:rsid w:val="0098358B"/>
    <w:rsid w:val="009837EA"/>
    <w:rsid w:val="00983A09"/>
    <w:rsid w:val="0098407A"/>
    <w:rsid w:val="009845F5"/>
    <w:rsid w:val="00984D3E"/>
    <w:rsid w:val="00985AA5"/>
    <w:rsid w:val="0098657E"/>
    <w:rsid w:val="00986BFB"/>
    <w:rsid w:val="00987A94"/>
    <w:rsid w:val="00987ED1"/>
    <w:rsid w:val="00990148"/>
    <w:rsid w:val="00990243"/>
    <w:rsid w:val="00990CA3"/>
    <w:rsid w:val="00990DDA"/>
    <w:rsid w:val="0099193B"/>
    <w:rsid w:val="00991F70"/>
    <w:rsid w:val="00991FD5"/>
    <w:rsid w:val="0099390C"/>
    <w:rsid w:val="00993F5B"/>
    <w:rsid w:val="00994057"/>
    <w:rsid w:val="00995035"/>
    <w:rsid w:val="009951D0"/>
    <w:rsid w:val="009952B9"/>
    <w:rsid w:val="00996EA1"/>
    <w:rsid w:val="009A12C3"/>
    <w:rsid w:val="009A13B3"/>
    <w:rsid w:val="009A22DF"/>
    <w:rsid w:val="009A2396"/>
    <w:rsid w:val="009A262A"/>
    <w:rsid w:val="009A27EB"/>
    <w:rsid w:val="009A2807"/>
    <w:rsid w:val="009A3176"/>
    <w:rsid w:val="009A3BFF"/>
    <w:rsid w:val="009A3E50"/>
    <w:rsid w:val="009A41A4"/>
    <w:rsid w:val="009A41C9"/>
    <w:rsid w:val="009A4A3D"/>
    <w:rsid w:val="009A5E59"/>
    <w:rsid w:val="009A5F68"/>
    <w:rsid w:val="009A6A74"/>
    <w:rsid w:val="009A7217"/>
    <w:rsid w:val="009A7A6E"/>
    <w:rsid w:val="009A7E11"/>
    <w:rsid w:val="009B0721"/>
    <w:rsid w:val="009B0BEA"/>
    <w:rsid w:val="009B1F43"/>
    <w:rsid w:val="009B1F55"/>
    <w:rsid w:val="009B2233"/>
    <w:rsid w:val="009B366A"/>
    <w:rsid w:val="009B4363"/>
    <w:rsid w:val="009B464B"/>
    <w:rsid w:val="009B63F2"/>
    <w:rsid w:val="009B6A03"/>
    <w:rsid w:val="009B7629"/>
    <w:rsid w:val="009B77C9"/>
    <w:rsid w:val="009C01BA"/>
    <w:rsid w:val="009C08C4"/>
    <w:rsid w:val="009C099C"/>
    <w:rsid w:val="009C1562"/>
    <w:rsid w:val="009C1FEC"/>
    <w:rsid w:val="009C2BA2"/>
    <w:rsid w:val="009C2D62"/>
    <w:rsid w:val="009C3A22"/>
    <w:rsid w:val="009C3FE0"/>
    <w:rsid w:val="009C4BBF"/>
    <w:rsid w:val="009C52F7"/>
    <w:rsid w:val="009C6119"/>
    <w:rsid w:val="009C7D96"/>
    <w:rsid w:val="009D0280"/>
    <w:rsid w:val="009D087D"/>
    <w:rsid w:val="009D0A33"/>
    <w:rsid w:val="009D0BBB"/>
    <w:rsid w:val="009D142A"/>
    <w:rsid w:val="009D1675"/>
    <w:rsid w:val="009D2DB7"/>
    <w:rsid w:val="009D368E"/>
    <w:rsid w:val="009D4214"/>
    <w:rsid w:val="009D44B8"/>
    <w:rsid w:val="009D5889"/>
    <w:rsid w:val="009D5A92"/>
    <w:rsid w:val="009D645B"/>
    <w:rsid w:val="009D6E6D"/>
    <w:rsid w:val="009E3FE4"/>
    <w:rsid w:val="009E4B8C"/>
    <w:rsid w:val="009E6255"/>
    <w:rsid w:val="009E6A24"/>
    <w:rsid w:val="009E6A7E"/>
    <w:rsid w:val="009E71F5"/>
    <w:rsid w:val="009E7421"/>
    <w:rsid w:val="009F030E"/>
    <w:rsid w:val="009F1685"/>
    <w:rsid w:val="009F3058"/>
    <w:rsid w:val="009F31F3"/>
    <w:rsid w:val="009F35CC"/>
    <w:rsid w:val="009F3E56"/>
    <w:rsid w:val="009F52D5"/>
    <w:rsid w:val="009F58E1"/>
    <w:rsid w:val="009F5DD5"/>
    <w:rsid w:val="009F6D31"/>
    <w:rsid w:val="009F6E3C"/>
    <w:rsid w:val="00A004F0"/>
    <w:rsid w:val="00A008AE"/>
    <w:rsid w:val="00A00E7D"/>
    <w:rsid w:val="00A01F0D"/>
    <w:rsid w:val="00A028FA"/>
    <w:rsid w:val="00A02F86"/>
    <w:rsid w:val="00A03616"/>
    <w:rsid w:val="00A0390A"/>
    <w:rsid w:val="00A04108"/>
    <w:rsid w:val="00A04754"/>
    <w:rsid w:val="00A04BCD"/>
    <w:rsid w:val="00A04C76"/>
    <w:rsid w:val="00A05CE3"/>
    <w:rsid w:val="00A07CCD"/>
    <w:rsid w:val="00A07D14"/>
    <w:rsid w:val="00A10465"/>
    <w:rsid w:val="00A109AC"/>
    <w:rsid w:val="00A11C04"/>
    <w:rsid w:val="00A12518"/>
    <w:rsid w:val="00A1481D"/>
    <w:rsid w:val="00A15993"/>
    <w:rsid w:val="00A162E2"/>
    <w:rsid w:val="00A16953"/>
    <w:rsid w:val="00A21BBA"/>
    <w:rsid w:val="00A22F68"/>
    <w:rsid w:val="00A237C6"/>
    <w:rsid w:val="00A24BEA"/>
    <w:rsid w:val="00A252D9"/>
    <w:rsid w:val="00A25517"/>
    <w:rsid w:val="00A25C44"/>
    <w:rsid w:val="00A26532"/>
    <w:rsid w:val="00A2692D"/>
    <w:rsid w:val="00A26AE8"/>
    <w:rsid w:val="00A271D3"/>
    <w:rsid w:val="00A27852"/>
    <w:rsid w:val="00A27BE3"/>
    <w:rsid w:val="00A315B3"/>
    <w:rsid w:val="00A323E2"/>
    <w:rsid w:val="00A32547"/>
    <w:rsid w:val="00A32A2D"/>
    <w:rsid w:val="00A335CE"/>
    <w:rsid w:val="00A33D2B"/>
    <w:rsid w:val="00A3431E"/>
    <w:rsid w:val="00A35DE0"/>
    <w:rsid w:val="00A363DC"/>
    <w:rsid w:val="00A37E78"/>
    <w:rsid w:val="00A400FB"/>
    <w:rsid w:val="00A40EA8"/>
    <w:rsid w:val="00A4154A"/>
    <w:rsid w:val="00A42630"/>
    <w:rsid w:val="00A44D64"/>
    <w:rsid w:val="00A4568B"/>
    <w:rsid w:val="00A463D9"/>
    <w:rsid w:val="00A46FBC"/>
    <w:rsid w:val="00A4716D"/>
    <w:rsid w:val="00A4765C"/>
    <w:rsid w:val="00A505A3"/>
    <w:rsid w:val="00A5223D"/>
    <w:rsid w:val="00A52A2D"/>
    <w:rsid w:val="00A52A49"/>
    <w:rsid w:val="00A53B99"/>
    <w:rsid w:val="00A54AD2"/>
    <w:rsid w:val="00A54F5F"/>
    <w:rsid w:val="00A54FE9"/>
    <w:rsid w:val="00A5501E"/>
    <w:rsid w:val="00A56068"/>
    <w:rsid w:val="00A5669C"/>
    <w:rsid w:val="00A56770"/>
    <w:rsid w:val="00A56CA0"/>
    <w:rsid w:val="00A5712D"/>
    <w:rsid w:val="00A57371"/>
    <w:rsid w:val="00A63495"/>
    <w:rsid w:val="00A63782"/>
    <w:rsid w:val="00A63DED"/>
    <w:rsid w:val="00A64025"/>
    <w:rsid w:val="00A64A3B"/>
    <w:rsid w:val="00A6507E"/>
    <w:rsid w:val="00A65E86"/>
    <w:rsid w:val="00A660B3"/>
    <w:rsid w:val="00A66111"/>
    <w:rsid w:val="00A6652F"/>
    <w:rsid w:val="00A667CD"/>
    <w:rsid w:val="00A66B13"/>
    <w:rsid w:val="00A674FB"/>
    <w:rsid w:val="00A67707"/>
    <w:rsid w:val="00A6773B"/>
    <w:rsid w:val="00A706C1"/>
    <w:rsid w:val="00A70F17"/>
    <w:rsid w:val="00A70FE2"/>
    <w:rsid w:val="00A71D66"/>
    <w:rsid w:val="00A7254E"/>
    <w:rsid w:val="00A72771"/>
    <w:rsid w:val="00A73FDA"/>
    <w:rsid w:val="00A75A7E"/>
    <w:rsid w:val="00A75CDF"/>
    <w:rsid w:val="00A76969"/>
    <w:rsid w:val="00A81340"/>
    <w:rsid w:val="00A815F8"/>
    <w:rsid w:val="00A826B6"/>
    <w:rsid w:val="00A82888"/>
    <w:rsid w:val="00A82B25"/>
    <w:rsid w:val="00A82C56"/>
    <w:rsid w:val="00A82E31"/>
    <w:rsid w:val="00A83019"/>
    <w:rsid w:val="00A83B99"/>
    <w:rsid w:val="00A8415E"/>
    <w:rsid w:val="00A844B0"/>
    <w:rsid w:val="00A84C90"/>
    <w:rsid w:val="00A851E5"/>
    <w:rsid w:val="00A85448"/>
    <w:rsid w:val="00A85AF9"/>
    <w:rsid w:val="00A85B31"/>
    <w:rsid w:val="00A9124A"/>
    <w:rsid w:val="00A92876"/>
    <w:rsid w:val="00A9305C"/>
    <w:rsid w:val="00A932B9"/>
    <w:rsid w:val="00A94244"/>
    <w:rsid w:val="00A9526D"/>
    <w:rsid w:val="00A9605A"/>
    <w:rsid w:val="00A9699A"/>
    <w:rsid w:val="00A97CBB"/>
    <w:rsid w:val="00A97D80"/>
    <w:rsid w:val="00AA0C32"/>
    <w:rsid w:val="00AA1F7E"/>
    <w:rsid w:val="00AA2583"/>
    <w:rsid w:val="00AA2A59"/>
    <w:rsid w:val="00AA305A"/>
    <w:rsid w:val="00AA6DC9"/>
    <w:rsid w:val="00AA76CA"/>
    <w:rsid w:val="00AB199B"/>
    <w:rsid w:val="00AB1F4E"/>
    <w:rsid w:val="00AB260F"/>
    <w:rsid w:val="00AB6064"/>
    <w:rsid w:val="00AC02EC"/>
    <w:rsid w:val="00AC0ECA"/>
    <w:rsid w:val="00AC13A7"/>
    <w:rsid w:val="00AC154A"/>
    <w:rsid w:val="00AC1BD5"/>
    <w:rsid w:val="00AC33A7"/>
    <w:rsid w:val="00AC353E"/>
    <w:rsid w:val="00AC5624"/>
    <w:rsid w:val="00AC5851"/>
    <w:rsid w:val="00AC5C17"/>
    <w:rsid w:val="00AC5DBC"/>
    <w:rsid w:val="00AC68CA"/>
    <w:rsid w:val="00AC6AA7"/>
    <w:rsid w:val="00AC6C91"/>
    <w:rsid w:val="00AC7CBB"/>
    <w:rsid w:val="00AD0DF9"/>
    <w:rsid w:val="00AD2AC8"/>
    <w:rsid w:val="00AD4A3E"/>
    <w:rsid w:val="00AD64B1"/>
    <w:rsid w:val="00AD6BDA"/>
    <w:rsid w:val="00AD70B2"/>
    <w:rsid w:val="00AD78BF"/>
    <w:rsid w:val="00AE04EB"/>
    <w:rsid w:val="00AE17F3"/>
    <w:rsid w:val="00AE1AA0"/>
    <w:rsid w:val="00AE1AF0"/>
    <w:rsid w:val="00AE2CCE"/>
    <w:rsid w:val="00AE401B"/>
    <w:rsid w:val="00AE47AA"/>
    <w:rsid w:val="00AE523D"/>
    <w:rsid w:val="00AE5ADA"/>
    <w:rsid w:val="00AE5B21"/>
    <w:rsid w:val="00AE6008"/>
    <w:rsid w:val="00AE6CB7"/>
    <w:rsid w:val="00AE6DCD"/>
    <w:rsid w:val="00AE7020"/>
    <w:rsid w:val="00AE73F8"/>
    <w:rsid w:val="00AE7703"/>
    <w:rsid w:val="00AF04DF"/>
    <w:rsid w:val="00AF0AD4"/>
    <w:rsid w:val="00AF0DB1"/>
    <w:rsid w:val="00AF1E82"/>
    <w:rsid w:val="00AF41F4"/>
    <w:rsid w:val="00AF5E03"/>
    <w:rsid w:val="00AF65BE"/>
    <w:rsid w:val="00AF7266"/>
    <w:rsid w:val="00AF7DFB"/>
    <w:rsid w:val="00B00C72"/>
    <w:rsid w:val="00B01155"/>
    <w:rsid w:val="00B029AD"/>
    <w:rsid w:val="00B03F3C"/>
    <w:rsid w:val="00B042BB"/>
    <w:rsid w:val="00B0498F"/>
    <w:rsid w:val="00B0565A"/>
    <w:rsid w:val="00B06FE4"/>
    <w:rsid w:val="00B078B9"/>
    <w:rsid w:val="00B1299F"/>
    <w:rsid w:val="00B145A8"/>
    <w:rsid w:val="00B14767"/>
    <w:rsid w:val="00B14E1B"/>
    <w:rsid w:val="00B1504B"/>
    <w:rsid w:val="00B1621A"/>
    <w:rsid w:val="00B171A1"/>
    <w:rsid w:val="00B174FA"/>
    <w:rsid w:val="00B20496"/>
    <w:rsid w:val="00B214CD"/>
    <w:rsid w:val="00B21C82"/>
    <w:rsid w:val="00B21F64"/>
    <w:rsid w:val="00B2390E"/>
    <w:rsid w:val="00B23BE4"/>
    <w:rsid w:val="00B2451A"/>
    <w:rsid w:val="00B248C1"/>
    <w:rsid w:val="00B24A03"/>
    <w:rsid w:val="00B257C4"/>
    <w:rsid w:val="00B2591A"/>
    <w:rsid w:val="00B26779"/>
    <w:rsid w:val="00B33BC2"/>
    <w:rsid w:val="00B33F24"/>
    <w:rsid w:val="00B33FD4"/>
    <w:rsid w:val="00B33FDD"/>
    <w:rsid w:val="00B347A1"/>
    <w:rsid w:val="00B34A5E"/>
    <w:rsid w:val="00B35802"/>
    <w:rsid w:val="00B35BBE"/>
    <w:rsid w:val="00B375C4"/>
    <w:rsid w:val="00B4030B"/>
    <w:rsid w:val="00B40553"/>
    <w:rsid w:val="00B40675"/>
    <w:rsid w:val="00B431D1"/>
    <w:rsid w:val="00B43D48"/>
    <w:rsid w:val="00B471A4"/>
    <w:rsid w:val="00B47E82"/>
    <w:rsid w:val="00B47EE7"/>
    <w:rsid w:val="00B50D2C"/>
    <w:rsid w:val="00B51268"/>
    <w:rsid w:val="00B514A2"/>
    <w:rsid w:val="00B519FA"/>
    <w:rsid w:val="00B5344B"/>
    <w:rsid w:val="00B534E9"/>
    <w:rsid w:val="00B53A1A"/>
    <w:rsid w:val="00B541BB"/>
    <w:rsid w:val="00B5445E"/>
    <w:rsid w:val="00B5553E"/>
    <w:rsid w:val="00B56A50"/>
    <w:rsid w:val="00B606B4"/>
    <w:rsid w:val="00B60783"/>
    <w:rsid w:val="00B60861"/>
    <w:rsid w:val="00B61834"/>
    <w:rsid w:val="00B61FE4"/>
    <w:rsid w:val="00B620A6"/>
    <w:rsid w:val="00B634C2"/>
    <w:rsid w:val="00B63D34"/>
    <w:rsid w:val="00B63F93"/>
    <w:rsid w:val="00B641AF"/>
    <w:rsid w:val="00B66224"/>
    <w:rsid w:val="00B70307"/>
    <w:rsid w:val="00B70850"/>
    <w:rsid w:val="00B70869"/>
    <w:rsid w:val="00B708F8"/>
    <w:rsid w:val="00B70F24"/>
    <w:rsid w:val="00B71700"/>
    <w:rsid w:val="00B71EB0"/>
    <w:rsid w:val="00B7286A"/>
    <w:rsid w:val="00B73E26"/>
    <w:rsid w:val="00B740EB"/>
    <w:rsid w:val="00B74CB0"/>
    <w:rsid w:val="00B76414"/>
    <w:rsid w:val="00B77255"/>
    <w:rsid w:val="00B805A7"/>
    <w:rsid w:val="00B80AC4"/>
    <w:rsid w:val="00B828DA"/>
    <w:rsid w:val="00B8370D"/>
    <w:rsid w:val="00B84860"/>
    <w:rsid w:val="00B85005"/>
    <w:rsid w:val="00B857C8"/>
    <w:rsid w:val="00B87451"/>
    <w:rsid w:val="00B90602"/>
    <w:rsid w:val="00B9064A"/>
    <w:rsid w:val="00B910C0"/>
    <w:rsid w:val="00B912FD"/>
    <w:rsid w:val="00B91383"/>
    <w:rsid w:val="00B913CC"/>
    <w:rsid w:val="00B92162"/>
    <w:rsid w:val="00B929F0"/>
    <w:rsid w:val="00B92A45"/>
    <w:rsid w:val="00B92F33"/>
    <w:rsid w:val="00B96272"/>
    <w:rsid w:val="00B96A9D"/>
    <w:rsid w:val="00B97044"/>
    <w:rsid w:val="00B97CFF"/>
    <w:rsid w:val="00BA187C"/>
    <w:rsid w:val="00BA27BA"/>
    <w:rsid w:val="00BA2819"/>
    <w:rsid w:val="00BA3971"/>
    <w:rsid w:val="00BA3B6B"/>
    <w:rsid w:val="00BA4B2C"/>
    <w:rsid w:val="00BA52B6"/>
    <w:rsid w:val="00BA5E37"/>
    <w:rsid w:val="00BA766A"/>
    <w:rsid w:val="00BB15C4"/>
    <w:rsid w:val="00BB2EAF"/>
    <w:rsid w:val="00BB4D2F"/>
    <w:rsid w:val="00BB5EB9"/>
    <w:rsid w:val="00BB5F82"/>
    <w:rsid w:val="00BB692E"/>
    <w:rsid w:val="00BC0572"/>
    <w:rsid w:val="00BC0B34"/>
    <w:rsid w:val="00BC15E7"/>
    <w:rsid w:val="00BC20C9"/>
    <w:rsid w:val="00BC37D0"/>
    <w:rsid w:val="00BC3F2D"/>
    <w:rsid w:val="00BC4212"/>
    <w:rsid w:val="00BC4516"/>
    <w:rsid w:val="00BC4A76"/>
    <w:rsid w:val="00BC4CED"/>
    <w:rsid w:val="00BC639C"/>
    <w:rsid w:val="00BC7A0B"/>
    <w:rsid w:val="00BD0582"/>
    <w:rsid w:val="00BD188D"/>
    <w:rsid w:val="00BD2140"/>
    <w:rsid w:val="00BD2249"/>
    <w:rsid w:val="00BD387B"/>
    <w:rsid w:val="00BD3AA3"/>
    <w:rsid w:val="00BD3AC6"/>
    <w:rsid w:val="00BD3FDA"/>
    <w:rsid w:val="00BD5575"/>
    <w:rsid w:val="00BD55EA"/>
    <w:rsid w:val="00BD57D5"/>
    <w:rsid w:val="00BD60A0"/>
    <w:rsid w:val="00BD7751"/>
    <w:rsid w:val="00BE1660"/>
    <w:rsid w:val="00BE2530"/>
    <w:rsid w:val="00BE2964"/>
    <w:rsid w:val="00BE2B4F"/>
    <w:rsid w:val="00BE312E"/>
    <w:rsid w:val="00BE356F"/>
    <w:rsid w:val="00BE36E3"/>
    <w:rsid w:val="00BE45E4"/>
    <w:rsid w:val="00BE4E3D"/>
    <w:rsid w:val="00BE5324"/>
    <w:rsid w:val="00BE6E40"/>
    <w:rsid w:val="00BE6F03"/>
    <w:rsid w:val="00BF027B"/>
    <w:rsid w:val="00BF02A3"/>
    <w:rsid w:val="00BF16AE"/>
    <w:rsid w:val="00BF1E1E"/>
    <w:rsid w:val="00BF359B"/>
    <w:rsid w:val="00BF3C86"/>
    <w:rsid w:val="00BF444B"/>
    <w:rsid w:val="00BF529F"/>
    <w:rsid w:val="00BF6384"/>
    <w:rsid w:val="00BF63D1"/>
    <w:rsid w:val="00BF7EAF"/>
    <w:rsid w:val="00C00291"/>
    <w:rsid w:val="00C00F50"/>
    <w:rsid w:val="00C00F8E"/>
    <w:rsid w:val="00C02081"/>
    <w:rsid w:val="00C022E8"/>
    <w:rsid w:val="00C02482"/>
    <w:rsid w:val="00C03157"/>
    <w:rsid w:val="00C03A14"/>
    <w:rsid w:val="00C03D58"/>
    <w:rsid w:val="00C04111"/>
    <w:rsid w:val="00C04394"/>
    <w:rsid w:val="00C04F0B"/>
    <w:rsid w:val="00C056DE"/>
    <w:rsid w:val="00C05DA8"/>
    <w:rsid w:val="00C05F9D"/>
    <w:rsid w:val="00C06BD7"/>
    <w:rsid w:val="00C06BE0"/>
    <w:rsid w:val="00C072F1"/>
    <w:rsid w:val="00C07EBA"/>
    <w:rsid w:val="00C102C3"/>
    <w:rsid w:val="00C10463"/>
    <w:rsid w:val="00C11276"/>
    <w:rsid w:val="00C113BA"/>
    <w:rsid w:val="00C1296B"/>
    <w:rsid w:val="00C12E46"/>
    <w:rsid w:val="00C1370C"/>
    <w:rsid w:val="00C16EB2"/>
    <w:rsid w:val="00C20276"/>
    <w:rsid w:val="00C203DD"/>
    <w:rsid w:val="00C20AF3"/>
    <w:rsid w:val="00C20C34"/>
    <w:rsid w:val="00C21E0D"/>
    <w:rsid w:val="00C229C2"/>
    <w:rsid w:val="00C23445"/>
    <w:rsid w:val="00C238AC"/>
    <w:rsid w:val="00C23DF8"/>
    <w:rsid w:val="00C24173"/>
    <w:rsid w:val="00C2428C"/>
    <w:rsid w:val="00C24A92"/>
    <w:rsid w:val="00C260C1"/>
    <w:rsid w:val="00C26302"/>
    <w:rsid w:val="00C26CAD"/>
    <w:rsid w:val="00C26F8D"/>
    <w:rsid w:val="00C276A5"/>
    <w:rsid w:val="00C2797F"/>
    <w:rsid w:val="00C30D6D"/>
    <w:rsid w:val="00C30EAE"/>
    <w:rsid w:val="00C32800"/>
    <w:rsid w:val="00C340B7"/>
    <w:rsid w:val="00C34C8F"/>
    <w:rsid w:val="00C352E7"/>
    <w:rsid w:val="00C3643D"/>
    <w:rsid w:val="00C36883"/>
    <w:rsid w:val="00C37679"/>
    <w:rsid w:val="00C40727"/>
    <w:rsid w:val="00C40AA7"/>
    <w:rsid w:val="00C4179C"/>
    <w:rsid w:val="00C422A6"/>
    <w:rsid w:val="00C42AB3"/>
    <w:rsid w:val="00C4353E"/>
    <w:rsid w:val="00C444EB"/>
    <w:rsid w:val="00C455E8"/>
    <w:rsid w:val="00C462BA"/>
    <w:rsid w:val="00C46F93"/>
    <w:rsid w:val="00C50434"/>
    <w:rsid w:val="00C50C0C"/>
    <w:rsid w:val="00C518B1"/>
    <w:rsid w:val="00C51DAF"/>
    <w:rsid w:val="00C51F77"/>
    <w:rsid w:val="00C539E5"/>
    <w:rsid w:val="00C53A5B"/>
    <w:rsid w:val="00C53CE9"/>
    <w:rsid w:val="00C542DA"/>
    <w:rsid w:val="00C5483C"/>
    <w:rsid w:val="00C5614F"/>
    <w:rsid w:val="00C56648"/>
    <w:rsid w:val="00C56916"/>
    <w:rsid w:val="00C56933"/>
    <w:rsid w:val="00C57877"/>
    <w:rsid w:val="00C57917"/>
    <w:rsid w:val="00C604CD"/>
    <w:rsid w:val="00C61AA1"/>
    <w:rsid w:val="00C61E58"/>
    <w:rsid w:val="00C62B36"/>
    <w:rsid w:val="00C648B2"/>
    <w:rsid w:val="00C668D3"/>
    <w:rsid w:val="00C676D8"/>
    <w:rsid w:val="00C6775A"/>
    <w:rsid w:val="00C67960"/>
    <w:rsid w:val="00C67C28"/>
    <w:rsid w:val="00C72B73"/>
    <w:rsid w:val="00C738D8"/>
    <w:rsid w:val="00C73E71"/>
    <w:rsid w:val="00C748F8"/>
    <w:rsid w:val="00C74B42"/>
    <w:rsid w:val="00C75EC6"/>
    <w:rsid w:val="00C769D0"/>
    <w:rsid w:val="00C76D3B"/>
    <w:rsid w:val="00C781DA"/>
    <w:rsid w:val="00C8029A"/>
    <w:rsid w:val="00C8051C"/>
    <w:rsid w:val="00C812D4"/>
    <w:rsid w:val="00C81FCA"/>
    <w:rsid w:val="00C830B2"/>
    <w:rsid w:val="00C83228"/>
    <w:rsid w:val="00C833AF"/>
    <w:rsid w:val="00C847E7"/>
    <w:rsid w:val="00C85AC0"/>
    <w:rsid w:val="00C86569"/>
    <w:rsid w:val="00C86E2A"/>
    <w:rsid w:val="00C87686"/>
    <w:rsid w:val="00C902BD"/>
    <w:rsid w:val="00C91516"/>
    <w:rsid w:val="00C915C5"/>
    <w:rsid w:val="00C92B3A"/>
    <w:rsid w:val="00C93B68"/>
    <w:rsid w:val="00C964FD"/>
    <w:rsid w:val="00C96C10"/>
    <w:rsid w:val="00C97783"/>
    <w:rsid w:val="00C97B2E"/>
    <w:rsid w:val="00CA08FC"/>
    <w:rsid w:val="00CA0B63"/>
    <w:rsid w:val="00CA1172"/>
    <w:rsid w:val="00CA1496"/>
    <w:rsid w:val="00CA1AF7"/>
    <w:rsid w:val="00CA393E"/>
    <w:rsid w:val="00CA3BFF"/>
    <w:rsid w:val="00CA3F4D"/>
    <w:rsid w:val="00CA575A"/>
    <w:rsid w:val="00CA58D2"/>
    <w:rsid w:val="00CA6DED"/>
    <w:rsid w:val="00CB01E9"/>
    <w:rsid w:val="00CB12F5"/>
    <w:rsid w:val="00CB1652"/>
    <w:rsid w:val="00CB256B"/>
    <w:rsid w:val="00CB3051"/>
    <w:rsid w:val="00CB36DB"/>
    <w:rsid w:val="00CB38C3"/>
    <w:rsid w:val="00CB3928"/>
    <w:rsid w:val="00CB4FA4"/>
    <w:rsid w:val="00CB5A86"/>
    <w:rsid w:val="00CB6D96"/>
    <w:rsid w:val="00CB70B9"/>
    <w:rsid w:val="00CC0162"/>
    <w:rsid w:val="00CC079C"/>
    <w:rsid w:val="00CC17FA"/>
    <w:rsid w:val="00CC1F9F"/>
    <w:rsid w:val="00CC270B"/>
    <w:rsid w:val="00CC4AB9"/>
    <w:rsid w:val="00CC596A"/>
    <w:rsid w:val="00CC5DE6"/>
    <w:rsid w:val="00CC5E5F"/>
    <w:rsid w:val="00CC5EF9"/>
    <w:rsid w:val="00CC76F3"/>
    <w:rsid w:val="00CD0235"/>
    <w:rsid w:val="00CD380E"/>
    <w:rsid w:val="00CD3F61"/>
    <w:rsid w:val="00CD79AE"/>
    <w:rsid w:val="00CE0101"/>
    <w:rsid w:val="00CE16E4"/>
    <w:rsid w:val="00CE184B"/>
    <w:rsid w:val="00CE24EA"/>
    <w:rsid w:val="00CE3362"/>
    <w:rsid w:val="00CE3D95"/>
    <w:rsid w:val="00CE505B"/>
    <w:rsid w:val="00CE5072"/>
    <w:rsid w:val="00CE5132"/>
    <w:rsid w:val="00CE55F9"/>
    <w:rsid w:val="00CE59DB"/>
    <w:rsid w:val="00CE5E71"/>
    <w:rsid w:val="00CE650D"/>
    <w:rsid w:val="00CE6A91"/>
    <w:rsid w:val="00CE7717"/>
    <w:rsid w:val="00CF0531"/>
    <w:rsid w:val="00CF0FC1"/>
    <w:rsid w:val="00CF1764"/>
    <w:rsid w:val="00CF345B"/>
    <w:rsid w:val="00CF3AB8"/>
    <w:rsid w:val="00CF4281"/>
    <w:rsid w:val="00CF4A9C"/>
    <w:rsid w:val="00CF4B5C"/>
    <w:rsid w:val="00CF4BFE"/>
    <w:rsid w:val="00CF507E"/>
    <w:rsid w:val="00CF5276"/>
    <w:rsid w:val="00CF52CE"/>
    <w:rsid w:val="00CF5F37"/>
    <w:rsid w:val="00CF6271"/>
    <w:rsid w:val="00D0149F"/>
    <w:rsid w:val="00D04CF8"/>
    <w:rsid w:val="00D04FDC"/>
    <w:rsid w:val="00D05A6D"/>
    <w:rsid w:val="00D05F52"/>
    <w:rsid w:val="00D06D5C"/>
    <w:rsid w:val="00D12C4E"/>
    <w:rsid w:val="00D12FAA"/>
    <w:rsid w:val="00D136C6"/>
    <w:rsid w:val="00D14068"/>
    <w:rsid w:val="00D149B7"/>
    <w:rsid w:val="00D14E72"/>
    <w:rsid w:val="00D15905"/>
    <w:rsid w:val="00D15EDB"/>
    <w:rsid w:val="00D1740E"/>
    <w:rsid w:val="00D20234"/>
    <w:rsid w:val="00D217E6"/>
    <w:rsid w:val="00D21A4F"/>
    <w:rsid w:val="00D22426"/>
    <w:rsid w:val="00D228AB"/>
    <w:rsid w:val="00D22F9A"/>
    <w:rsid w:val="00D2327C"/>
    <w:rsid w:val="00D2352C"/>
    <w:rsid w:val="00D23CE9"/>
    <w:rsid w:val="00D2400D"/>
    <w:rsid w:val="00D25EDB"/>
    <w:rsid w:val="00D25F6F"/>
    <w:rsid w:val="00D26C1E"/>
    <w:rsid w:val="00D26E3B"/>
    <w:rsid w:val="00D27388"/>
    <w:rsid w:val="00D30069"/>
    <w:rsid w:val="00D304B5"/>
    <w:rsid w:val="00D304FF"/>
    <w:rsid w:val="00D31250"/>
    <w:rsid w:val="00D3140D"/>
    <w:rsid w:val="00D33523"/>
    <w:rsid w:val="00D337B8"/>
    <w:rsid w:val="00D347C9"/>
    <w:rsid w:val="00D34912"/>
    <w:rsid w:val="00D34D89"/>
    <w:rsid w:val="00D3664D"/>
    <w:rsid w:val="00D36B0A"/>
    <w:rsid w:val="00D37149"/>
    <w:rsid w:val="00D41664"/>
    <w:rsid w:val="00D421F5"/>
    <w:rsid w:val="00D422C3"/>
    <w:rsid w:val="00D4358D"/>
    <w:rsid w:val="00D436DB"/>
    <w:rsid w:val="00D4439C"/>
    <w:rsid w:val="00D456BD"/>
    <w:rsid w:val="00D460E8"/>
    <w:rsid w:val="00D46304"/>
    <w:rsid w:val="00D4635F"/>
    <w:rsid w:val="00D46A79"/>
    <w:rsid w:val="00D46E37"/>
    <w:rsid w:val="00D502B3"/>
    <w:rsid w:val="00D50B4A"/>
    <w:rsid w:val="00D52E21"/>
    <w:rsid w:val="00D530AF"/>
    <w:rsid w:val="00D53111"/>
    <w:rsid w:val="00D54B58"/>
    <w:rsid w:val="00D54F7B"/>
    <w:rsid w:val="00D550AD"/>
    <w:rsid w:val="00D55AE1"/>
    <w:rsid w:val="00D55AE9"/>
    <w:rsid w:val="00D57A6F"/>
    <w:rsid w:val="00D60145"/>
    <w:rsid w:val="00D609E8"/>
    <w:rsid w:val="00D61883"/>
    <w:rsid w:val="00D6512B"/>
    <w:rsid w:val="00D65D13"/>
    <w:rsid w:val="00D67279"/>
    <w:rsid w:val="00D67327"/>
    <w:rsid w:val="00D67760"/>
    <w:rsid w:val="00D67900"/>
    <w:rsid w:val="00D67CEC"/>
    <w:rsid w:val="00D67F0C"/>
    <w:rsid w:val="00D70419"/>
    <w:rsid w:val="00D70FAB"/>
    <w:rsid w:val="00D71808"/>
    <w:rsid w:val="00D72769"/>
    <w:rsid w:val="00D72C03"/>
    <w:rsid w:val="00D74A95"/>
    <w:rsid w:val="00D74D87"/>
    <w:rsid w:val="00D755EC"/>
    <w:rsid w:val="00D756AD"/>
    <w:rsid w:val="00D762E4"/>
    <w:rsid w:val="00D772A8"/>
    <w:rsid w:val="00D77C3D"/>
    <w:rsid w:val="00D77DC5"/>
    <w:rsid w:val="00D80226"/>
    <w:rsid w:val="00D80ADA"/>
    <w:rsid w:val="00D80F65"/>
    <w:rsid w:val="00D8162B"/>
    <w:rsid w:val="00D81844"/>
    <w:rsid w:val="00D81875"/>
    <w:rsid w:val="00D81BD2"/>
    <w:rsid w:val="00D81C3D"/>
    <w:rsid w:val="00D824CF"/>
    <w:rsid w:val="00D826E6"/>
    <w:rsid w:val="00D83A44"/>
    <w:rsid w:val="00D83BEB"/>
    <w:rsid w:val="00D84882"/>
    <w:rsid w:val="00D87139"/>
    <w:rsid w:val="00D871A3"/>
    <w:rsid w:val="00D90464"/>
    <w:rsid w:val="00D90712"/>
    <w:rsid w:val="00D90A58"/>
    <w:rsid w:val="00D915FD"/>
    <w:rsid w:val="00D92135"/>
    <w:rsid w:val="00D92268"/>
    <w:rsid w:val="00D92460"/>
    <w:rsid w:val="00D929B9"/>
    <w:rsid w:val="00D9329E"/>
    <w:rsid w:val="00D9528C"/>
    <w:rsid w:val="00D95599"/>
    <w:rsid w:val="00D95796"/>
    <w:rsid w:val="00D9633F"/>
    <w:rsid w:val="00D964BB"/>
    <w:rsid w:val="00D966BE"/>
    <w:rsid w:val="00D967C9"/>
    <w:rsid w:val="00DA0760"/>
    <w:rsid w:val="00DA0AFF"/>
    <w:rsid w:val="00DA0C9C"/>
    <w:rsid w:val="00DA107F"/>
    <w:rsid w:val="00DA12E1"/>
    <w:rsid w:val="00DA1842"/>
    <w:rsid w:val="00DA2A44"/>
    <w:rsid w:val="00DA3510"/>
    <w:rsid w:val="00DA391C"/>
    <w:rsid w:val="00DA416A"/>
    <w:rsid w:val="00DA4CB4"/>
    <w:rsid w:val="00DA4EC6"/>
    <w:rsid w:val="00DA5767"/>
    <w:rsid w:val="00DA5C43"/>
    <w:rsid w:val="00DA68AB"/>
    <w:rsid w:val="00DA6F52"/>
    <w:rsid w:val="00DB1F8C"/>
    <w:rsid w:val="00DB2E51"/>
    <w:rsid w:val="00DB2F39"/>
    <w:rsid w:val="00DB37D5"/>
    <w:rsid w:val="00DB38E1"/>
    <w:rsid w:val="00DB44EB"/>
    <w:rsid w:val="00DB48B7"/>
    <w:rsid w:val="00DB5BD4"/>
    <w:rsid w:val="00DB602C"/>
    <w:rsid w:val="00DB6970"/>
    <w:rsid w:val="00DB6CB9"/>
    <w:rsid w:val="00DB72C7"/>
    <w:rsid w:val="00DC056E"/>
    <w:rsid w:val="00DC0967"/>
    <w:rsid w:val="00DC0AE3"/>
    <w:rsid w:val="00DC15A1"/>
    <w:rsid w:val="00DC1618"/>
    <w:rsid w:val="00DC3C5F"/>
    <w:rsid w:val="00DC57D9"/>
    <w:rsid w:val="00DC5EC5"/>
    <w:rsid w:val="00DC7219"/>
    <w:rsid w:val="00DD0256"/>
    <w:rsid w:val="00DD02A9"/>
    <w:rsid w:val="00DD0E48"/>
    <w:rsid w:val="00DD1018"/>
    <w:rsid w:val="00DD1AE4"/>
    <w:rsid w:val="00DD200E"/>
    <w:rsid w:val="00DD22EF"/>
    <w:rsid w:val="00DD305F"/>
    <w:rsid w:val="00DD46E0"/>
    <w:rsid w:val="00DD48EF"/>
    <w:rsid w:val="00DD5EE8"/>
    <w:rsid w:val="00DD7207"/>
    <w:rsid w:val="00DD7344"/>
    <w:rsid w:val="00DD7A58"/>
    <w:rsid w:val="00DE08EE"/>
    <w:rsid w:val="00DE08FF"/>
    <w:rsid w:val="00DE0AAC"/>
    <w:rsid w:val="00DE12C9"/>
    <w:rsid w:val="00DE2320"/>
    <w:rsid w:val="00DE2999"/>
    <w:rsid w:val="00DE430E"/>
    <w:rsid w:val="00DE4626"/>
    <w:rsid w:val="00DE590A"/>
    <w:rsid w:val="00DE598E"/>
    <w:rsid w:val="00DE5FEE"/>
    <w:rsid w:val="00DE7B46"/>
    <w:rsid w:val="00DE7C82"/>
    <w:rsid w:val="00DE7D4B"/>
    <w:rsid w:val="00DF17B2"/>
    <w:rsid w:val="00DF1B42"/>
    <w:rsid w:val="00DF236A"/>
    <w:rsid w:val="00DF2CDB"/>
    <w:rsid w:val="00DF30CF"/>
    <w:rsid w:val="00DF3765"/>
    <w:rsid w:val="00DF41B9"/>
    <w:rsid w:val="00DF4331"/>
    <w:rsid w:val="00DF4744"/>
    <w:rsid w:val="00DF513C"/>
    <w:rsid w:val="00DF62FA"/>
    <w:rsid w:val="00DF75FA"/>
    <w:rsid w:val="00E006FF"/>
    <w:rsid w:val="00E00F7C"/>
    <w:rsid w:val="00E012D8"/>
    <w:rsid w:val="00E03DDF"/>
    <w:rsid w:val="00E041FC"/>
    <w:rsid w:val="00E04393"/>
    <w:rsid w:val="00E04DE5"/>
    <w:rsid w:val="00E0514B"/>
    <w:rsid w:val="00E059A9"/>
    <w:rsid w:val="00E065B0"/>
    <w:rsid w:val="00E100D6"/>
    <w:rsid w:val="00E1086C"/>
    <w:rsid w:val="00E12480"/>
    <w:rsid w:val="00E12BCB"/>
    <w:rsid w:val="00E132F5"/>
    <w:rsid w:val="00E14C5A"/>
    <w:rsid w:val="00E14CC3"/>
    <w:rsid w:val="00E16089"/>
    <w:rsid w:val="00E161C6"/>
    <w:rsid w:val="00E20725"/>
    <w:rsid w:val="00E20BDE"/>
    <w:rsid w:val="00E20D4B"/>
    <w:rsid w:val="00E2190E"/>
    <w:rsid w:val="00E21ACA"/>
    <w:rsid w:val="00E22A89"/>
    <w:rsid w:val="00E23086"/>
    <w:rsid w:val="00E242AF"/>
    <w:rsid w:val="00E25F18"/>
    <w:rsid w:val="00E261E5"/>
    <w:rsid w:val="00E26596"/>
    <w:rsid w:val="00E26A4C"/>
    <w:rsid w:val="00E26EB0"/>
    <w:rsid w:val="00E272A1"/>
    <w:rsid w:val="00E27370"/>
    <w:rsid w:val="00E2798E"/>
    <w:rsid w:val="00E27B48"/>
    <w:rsid w:val="00E27FA1"/>
    <w:rsid w:val="00E30044"/>
    <w:rsid w:val="00E308DA"/>
    <w:rsid w:val="00E30FDF"/>
    <w:rsid w:val="00E32FDE"/>
    <w:rsid w:val="00E344B5"/>
    <w:rsid w:val="00E34F32"/>
    <w:rsid w:val="00E35B2E"/>
    <w:rsid w:val="00E3637B"/>
    <w:rsid w:val="00E369CC"/>
    <w:rsid w:val="00E36EF0"/>
    <w:rsid w:val="00E374A0"/>
    <w:rsid w:val="00E40628"/>
    <w:rsid w:val="00E412EF"/>
    <w:rsid w:val="00E42931"/>
    <w:rsid w:val="00E434FB"/>
    <w:rsid w:val="00E436CD"/>
    <w:rsid w:val="00E43EBE"/>
    <w:rsid w:val="00E4469B"/>
    <w:rsid w:val="00E452A5"/>
    <w:rsid w:val="00E45858"/>
    <w:rsid w:val="00E467E1"/>
    <w:rsid w:val="00E46B13"/>
    <w:rsid w:val="00E4BC60"/>
    <w:rsid w:val="00E501B0"/>
    <w:rsid w:val="00E526EA"/>
    <w:rsid w:val="00E531CC"/>
    <w:rsid w:val="00E536AF"/>
    <w:rsid w:val="00E53E2C"/>
    <w:rsid w:val="00E540E9"/>
    <w:rsid w:val="00E5534F"/>
    <w:rsid w:val="00E55ACC"/>
    <w:rsid w:val="00E55E2C"/>
    <w:rsid w:val="00E56292"/>
    <w:rsid w:val="00E56E87"/>
    <w:rsid w:val="00E57DE4"/>
    <w:rsid w:val="00E60EB9"/>
    <w:rsid w:val="00E613B7"/>
    <w:rsid w:val="00E617A9"/>
    <w:rsid w:val="00E617DA"/>
    <w:rsid w:val="00E62562"/>
    <w:rsid w:val="00E6456C"/>
    <w:rsid w:val="00E64E23"/>
    <w:rsid w:val="00E6510F"/>
    <w:rsid w:val="00E65C3C"/>
    <w:rsid w:val="00E67531"/>
    <w:rsid w:val="00E67C93"/>
    <w:rsid w:val="00E67E77"/>
    <w:rsid w:val="00E71751"/>
    <w:rsid w:val="00E72B56"/>
    <w:rsid w:val="00E72C53"/>
    <w:rsid w:val="00E72D8D"/>
    <w:rsid w:val="00E75E89"/>
    <w:rsid w:val="00E76CAE"/>
    <w:rsid w:val="00E76E93"/>
    <w:rsid w:val="00E7742A"/>
    <w:rsid w:val="00E775AD"/>
    <w:rsid w:val="00E80865"/>
    <w:rsid w:val="00E80920"/>
    <w:rsid w:val="00E80F58"/>
    <w:rsid w:val="00E8135D"/>
    <w:rsid w:val="00E81B02"/>
    <w:rsid w:val="00E820FE"/>
    <w:rsid w:val="00E84962"/>
    <w:rsid w:val="00E84E73"/>
    <w:rsid w:val="00E868FC"/>
    <w:rsid w:val="00E87AB9"/>
    <w:rsid w:val="00E90911"/>
    <w:rsid w:val="00E90939"/>
    <w:rsid w:val="00E92EB7"/>
    <w:rsid w:val="00E934BF"/>
    <w:rsid w:val="00E9442B"/>
    <w:rsid w:val="00E948C5"/>
    <w:rsid w:val="00E9536C"/>
    <w:rsid w:val="00E95E75"/>
    <w:rsid w:val="00E96927"/>
    <w:rsid w:val="00E97687"/>
    <w:rsid w:val="00EA03A6"/>
    <w:rsid w:val="00EA053E"/>
    <w:rsid w:val="00EA1F86"/>
    <w:rsid w:val="00EA2926"/>
    <w:rsid w:val="00EA39B7"/>
    <w:rsid w:val="00EA3DB1"/>
    <w:rsid w:val="00EA41A3"/>
    <w:rsid w:val="00EA568A"/>
    <w:rsid w:val="00EA6EB1"/>
    <w:rsid w:val="00EA7737"/>
    <w:rsid w:val="00EA7C46"/>
    <w:rsid w:val="00EB1AAD"/>
    <w:rsid w:val="00EB1F79"/>
    <w:rsid w:val="00EB44D3"/>
    <w:rsid w:val="00EB4705"/>
    <w:rsid w:val="00EB5F8C"/>
    <w:rsid w:val="00EB71B4"/>
    <w:rsid w:val="00EB740B"/>
    <w:rsid w:val="00EB7BD5"/>
    <w:rsid w:val="00EB7D7E"/>
    <w:rsid w:val="00EC00A0"/>
    <w:rsid w:val="00EC09AC"/>
    <w:rsid w:val="00EC1680"/>
    <w:rsid w:val="00EC23E9"/>
    <w:rsid w:val="00EC2A8E"/>
    <w:rsid w:val="00EC2F88"/>
    <w:rsid w:val="00EC368A"/>
    <w:rsid w:val="00EC5090"/>
    <w:rsid w:val="00EC55E7"/>
    <w:rsid w:val="00EC5968"/>
    <w:rsid w:val="00EC5A2C"/>
    <w:rsid w:val="00EC5F7B"/>
    <w:rsid w:val="00EC6337"/>
    <w:rsid w:val="00EC7185"/>
    <w:rsid w:val="00EC7CFD"/>
    <w:rsid w:val="00ED15CB"/>
    <w:rsid w:val="00ED1C14"/>
    <w:rsid w:val="00ED1EE3"/>
    <w:rsid w:val="00ED2119"/>
    <w:rsid w:val="00ED2B3A"/>
    <w:rsid w:val="00ED3640"/>
    <w:rsid w:val="00ED532C"/>
    <w:rsid w:val="00ED5D81"/>
    <w:rsid w:val="00ED6251"/>
    <w:rsid w:val="00ED6E8E"/>
    <w:rsid w:val="00ED6FCD"/>
    <w:rsid w:val="00EE04F9"/>
    <w:rsid w:val="00EE196B"/>
    <w:rsid w:val="00EE2527"/>
    <w:rsid w:val="00EE2546"/>
    <w:rsid w:val="00EE3162"/>
    <w:rsid w:val="00EE3D0D"/>
    <w:rsid w:val="00EE4D52"/>
    <w:rsid w:val="00EE6231"/>
    <w:rsid w:val="00EE66F7"/>
    <w:rsid w:val="00EE698B"/>
    <w:rsid w:val="00EE6D52"/>
    <w:rsid w:val="00EE7D0C"/>
    <w:rsid w:val="00EE7D55"/>
    <w:rsid w:val="00EF0441"/>
    <w:rsid w:val="00EF108D"/>
    <w:rsid w:val="00EF1FF3"/>
    <w:rsid w:val="00EF265B"/>
    <w:rsid w:val="00EF3690"/>
    <w:rsid w:val="00EF383D"/>
    <w:rsid w:val="00EF399E"/>
    <w:rsid w:val="00EF437B"/>
    <w:rsid w:val="00EF4C84"/>
    <w:rsid w:val="00EF5D9A"/>
    <w:rsid w:val="00EF6BAC"/>
    <w:rsid w:val="00EF7E85"/>
    <w:rsid w:val="00EF7EB8"/>
    <w:rsid w:val="00F006ED"/>
    <w:rsid w:val="00F0162A"/>
    <w:rsid w:val="00F01F8A"/>
    <w:rsid w:val="00F02000"/>
    <w:rsid w:val="00F0396C"/>
    <w:rsid w:val="00F03F3E"/>
    <w:rsid w:val="00F049C2"/>
    <w:rsid w:val="00F04A70"/>
    <w:rsid w:val="00F05CEB"/>
    <w:rsid w:val="00F06129"/>
    <w:rsid w:val="00F0617A"/>
    <w:rsid w:val="00F06761"/>
    <w:rsid w:val="00F068BB"/>
    <w:rsid w:val="00F06FA1"/>
    <w:rsid w:val="00F11AF2"/>
    <w:rsid w:val="00F13377"/>
    <w:rsid w:val="00F13FA2"/>
    <w:rsid w:val="00F1504D"/>
    <w:rsid w:val="00F15559"/>
    <w:rsid w:val="00F15A65"/>
    <w:rsid w:val="00F171E1"/>
    <w:rsid w:val="00F172BC"/>
    <w:rsid w:val="00F20C0D"/>
    <w:rsid w:val="00F235FE"/>
    <w:rsid w:val="00F2383B"/>
    <w:rsid w:val="00F2500B"/>
    <w:rsid w:val="00F251F6"/>
    <w:rsid w:val="00F26BEC"/>
    <w:rsid w:val="00F300F0"/>
    <w:rsid w:val="00F31E7E"/>
    <w:rsid w:val="00F322B2"/>
    <w:rsid w:val="00F32575"/>
    <w:rsid w:val="00F33684"/>
    <w:rsid w:val="00F33F59"/>
    <w:rsid w:val="00F340C8"/>
    <w:rsid w:val="00F34A38"/>
    <w:rsid w:val="00F35A5D"/>
    <w:rsid w:val="00F362AB"/>
    <w:rsid w:val="00F3720D"/>
    <w:rsid w:val="00F401B8"/>
    <w:rsid w:val="00F40771"/>
    <w:rsid w:val="00F4114C"/>
    <w:rsid w:val="00F41ADE"/>
    <w:rsid w:val="00F41DAD"/>
    <w:rsid w:val="00F4236C"/>
    <w:rsid w:val="00F42489"/>
    <w:rsid w:val="00F42BBE"/>
    <w:rsid w:val="00F43141"/>
    <w:rsid w:val="00F440B7"/>
    <w:rsid w:val="00F45845"/>
    <w:rsid w:val="00F45EB2"/>
    <w:rsid w:val="00F47809"/>
    <w:rsid w:val="00F50928"/>
    <w:rsid w:val="00F50D79"/>
    <w:rsid w:val="00F5105F"/>
    <w:rsid w:val="00F525F3"/>
    <w:rsid w:val="00F52A12"/>
    <w:rsid w:val="00F52A22"/>
    <w:rsid w:val="00F53018"/>
    <w:rsid w:val="00F53590"/>
    <w:rsid w:val="00F5383C"/>
    <w:rsid w:val="00F53B8C"/>
    <w:rsid w:val="00F55926"/>
    <w:rsid w:val="00F559B1"/>
    <w:rsid w:val="00F56260"/>
    <w:rsid w:val="00F562E4"/>
    <w:rsid w:val="00F5799B"/>
    <w:rsid w:val="00F6133D"/>
    <w:rsid w:val="00F631B3"/>
    <w:rsid w:val="00F63C58"/>
    <w:rsid w:val="00F654AB"/>
    <w:rsid w:val="00F666DD"/>
    <w:rsid w:val="00F6711F"/>
    <w:rsid w:val="00F67297"/>
    <w:rsid w:val="00F6760B"/>
    <w:rsid w:val="00F676A0"/>
    <w:rsid w:val="00F67ACC"/>
    <w:rsid w:val="00F70163"/>
    <w:rsid w:val="00F70C59"/>
    <w:rsid w:val="00F70CCA"/>
    <w:rsid w:val="00F7110F"/>
    <w:rsid w:val="00F71AF0"/>
    <w:rsid w:val="00F72F02"/>
    <w:rsid w:val="00F7554C"/>
    <w:rsid w:val="00F81A6E"/>
    <w:rsid w:val="00F81E68"/>
    <w:rsid w:val="00F8233A"/>
    <w:rsid w:val="00F823A5"/>
    <w:rsid w:val="00F83C64"/>
    <w:rsid w:val="00F83DE7"/>
    <w:rsid w:val="00F84A17"/>
    <w:rsid w:val="00F852B4"/>
    <w:rsid w:val="00F860F1"/>
    <w:rsid w:val="00F86CF2"/>
    <w:rsid w:val="00F86F1F"/>
    <w:rsid w:val="00F87688"/>
    <w:rsid w:val="00F87CB8"/>
    <w:rsid w:val="00F904BD"/>
    <w:rsid w:val="00F94412"/>
    <w:rsid w:val="00F95A4E"/>
    <w:rsid w:val="00F96115"/>
    <w:rsid w:val="00F961EF"/>
    <w:rsid w:val="00F9630E"/>
    <w:rsid w:val="00F96C01"/>
    <w:rsid w:val="00F96DEB"/>
    <w:rsid w:val="00F97FE5"/>
    <w:rsid w:val="00FA39D7"/>
    <w:rsid w:val="00FA4752"/>
    <w:rsid w:val="00FA4CC8"/>
    <w:rsid w:val="00FA6296"/>
    <w:rsid w:val="00FA64AA"/>
    <w:rsid w:val="00FA6C34"/>
    <w:rsid w:val="00FB025E"/>
    <w:rsid w:val="00FB56D2"/>
    <w:rsid w:val="00FB5943"/>
    <w:rsid w:val="00FB5D2E"/>
    <w:rsid w:val="00FB6AE7"/>
    <w:rsid w:val="00FB7A55"/>
    <w:rsid w:val="00FB7AEA"/>
    <w:rsid w:val="00FC0039"/>
    <w:rsid w:val="00FC08ED"/>
    <w:rsid w:val="00FC1E0A"/>
    <w:rsid w:val="00FC274A"/>
    <w:rsid w:val="00FC2914"/>
    <w:rsid w:val="00FC3615"/>
    <w:rsid w:val="00FC5C66"/>
    <w:rsid w:val="00FC7B3D"/>
    <w:rsid w:val="00FD0FC2"/>
    <w:rsid w:val="00FD1604"/>
    <w:rsid w:val="00FD2CAE"/>
    <w:rsid w:val="00FD2DF4"/>
    <w:rsid w:val="00FD40AA"/>
    <w:rsid w:val="00FD6060"/>
    <w:rsid w:val="00FD6CD9"/>
    <w:rsid w:val="00FE0043"/>
    <w:rsid w:val="00FE0980"/>
    <w:rsid w:val="00FE175C"/>
    <w:rsid w:val="00FE18AD"/>
    <w:rsid w:val="00FE1906"/>
    <w:rsid w:val="00FE1D7E"/>
    <w:rsid w:val="00FE21AD"/>
    <w:rsid w:val="00FE2319"/>
    <w:rsid w:val="00FE2DEB"/>
    <w:rsid w:val="00FE335A"/>
    <w:rsid w:val="00FE4737"/>
    <w:rsid w:val="00FE5A89"/>
    <w:rsid w:val="00FE5D9D"/>
    <w:rsid w:val="00FE6532"/>
    <w:rsid w:val="00FE6594"/>
    <w:rsid w:val="00FE6C2D"/>
    <w:rsid w:val="00FE72E6"/>
    <w:rsid w:val="00FE74FF"/>
    <w:rsid w:val="00FF00A0"/>
    <w:rsid w:val="00FF0C57"/>
    <w:rsid w:val="00FF1CCA"/>
    <w:rsid w:val="00FF30B2"/>
    <w:rsid w:val="00FF4E3A"/>
    <w:rsid w:val="00FF6432"/>
    <w:rsid w:val="00FF6958"/>
    <w:rsid w:val="00FF761D"/>
    <w:rsid w:val="00FF79A6"/>
    <w:rsid w:val="014E2471"/>
    <w:rsid w:val="015772BD"/>
    <w:rsid w:val="016C5DC3"/>
    <w:rsid w:val="01DCDC0F"/>
    <w:rsid w:val="021219C6"/>
    <w:rsid w:val="024914E5"/>
    <w:rsid w:val="02A504FD"/>
    <w:rsid w:val="0346DCD1"/>
    <w:rsid w:val="03AC6D8C"/>
    <w:rsid w:val="03B1D3BB"/>
    <w:rsid w:val="03CBEB95"/>
    <w:rsid w:val="03ECC618"/>
    <w:rsid w:val="03F45B82"/>
    <w:rsid w:val="041D25F3"/>
    <w:rsid w:val="04262A26"/>
    <w:rsid w:val="04423618"/>
    <w:rsid w:val="047EBBB8"/>
    <w:rsid w:val="04A4D07F"/>
    <w:rsid w:val="04BCBC18"/>
    <w:rsid w:val="04EA6720"/>
    <w:rsid w:val="04EBC0A7"/>
    <w:rsid w:val="0559A784"/>
    <w:rsid w:val="05BD6C2C"/>
    <w:rsid w:val="05BF052F"/>
    <w:rsid w:val="05DB91BA"/>
    <w:rsid w:val="061C25D3"/>
    <w:rsid w:val="06559D44"/>
    <w:rsid w:val="068E1196"/>
    <w:rsid w:val="06C1B677"/>
    <w:rsid w:val="07C2808C"/>
    <w:rsid w:val="07E78B21"/>
    <w:rsid w:val="07FE3C7E"/>
    <w:rsid w:val="082CC7B6"/>
    <w:rsid w:val="0861C488"/>
    <w:rsid w:val="08EE5B67"/>
    <w:rsid w:val="09259ECC"/>
    <w:rsid w:val="0958310C"/>
    <w:rsid w:val="0982346C"/>
    <w:rsid w:val="09FEA4D7"/>
    <w:rsid w:val="0A2DB9FA"/>
    <w:rsid w:val="0A5E4638"/>
    <w:rsid w:val="0A80636E"/>
    <w:rsid w:val="0B05AE79"/>
    <w:rsid w:val="0B5ADDA2"/>
    <w:rsid w:val="0B7E56DD"/>
    <w:rsid w:val="0B8B9598"/>
    <w:rsid w:val="0BA42AC2"/>
    <w:rsid w:val="0C1F490A"/>
    <w:rsid w:val="0D13861F"/>
    <w:rsid w:val="0D4F2DFC"/>
    <w:rsid w:val="0D5336FE"/>
    <w:rsid w:val="0D833336"/>
    <w:rsid w:val="0E064F7E"/>
    <w:rsid w:val="0E1A301D"/>
    <w:rsid w:val="0E1FD193"/>
    <w:rsid w:val="0E7D7E26"/>
    <w:rsid w:val="0E89A448"/>
    <w:rsid w:val="0E930CC0"/>
    <w:rsid w:val="0EB229A7"/>
    <w:rsid w:val="0EB68BD8"/>
    <w:rsid w:val="0ECCE9CF"/>
    <w:rsid w:val="0F08030E"/>
    <w:rsid w:val="0F28023D"/>
    <w:rsid w:val="0F558BE0"/>
    <w:rsid w:val="0F5FC152"/>
    <w:rsid w:val="0FA7E49B"/>
    <w:rsid w:val="0FAECF46"/>
    <w:rsid w:val="0FB55454"/>
    <w:rsid w:val="0FFD94B8"/>
    <w:rsid w:val="1030C16B"/>
    <w:rsid w:val="103F0A24"/>
    <w:rsid w:val="10650F93"/>
    <w:rsid w:val="1086CEBE"/>
    <w:rsid w:val="10960D1C"/>
    <w:rsid w:val="10B1AB59"/>
    <w:rsid w:val="10E548A9"/>
    <w:rsid w:val="1118977F"/>
    <w:rsid w:val="11854CC0"/>
    <w:rsid w:val="11C9B1B0"/>
    <w:rsid w:val="11CD85D8"/>
    <w:rsid w:val="11F5DF70"/>
    <w:rsid w:val="11FFE5F6"/>
    <w:rsid w:val="12762ABE"/>
    <w:rsid w:val="128E777E"/>
    <w:rsid w:val="12F6DBBA"/>
    <w:rsid w:val="131E552E"/>
    <w:rsid w:val="1344AF47"/>
    <w:rsid w:val="1358152D"/>
    <w:rsid w:val="13A5F106"/>
    <w:rsid w:val="1408E055"/>
    <w:rsid w:val="14175C57"/>
    <w:rsid w:val="1432E206"/>
    <w:rsid w:val="143FC0CF"/>
    <w:rsid w:val="147B55BE"/>
    <w:rsid w:val="148443D4"/>
    <w:rsid w:val="14E925E7"/>
    <w:rsid w:val="14F2F9B8"/>
    <w:rsid w:val="152C149B"/>
    <w:rsid w:val="158E848B"/>
    <w:rsid w:val="15D39B16"/>
    <w:rsid w:val="15D66C6A"/>
    <w:rsid w:val="160A54AC"/>
    <w:rsid w:val="1617724C"/>
    <w:rsid w:val="161E3A19"/>
    <w:rsid w:val="168FB5EF"/>
    <w:rsid w:val="16AF08A5"/>
    <w:rsid w:val="16B710A3"/>
    <w:rsid w:val="16E9D32F"/>
    <w:rsid w:val="17185D9A"/>
    <w:rsid w:val="1755A17D"/>
    <w:rsid w:val="17EE05C5"/>
    <w:rsid w:val="1815DB80"/>
    <w:rsid w:val="182F5FA4"/>
    <w:rsid w:val="183B3828"/>
    <w:rsid w:val="185B3E55"/>
    <w:rsid w:val="1909B4CE"/>
    <w:rsid w:val="1913BC4B"/>
    <w:rsid w:val="1974703F"/>
    <w:rsid w:val="198D26C3"/>
    <w:rsid w:val="19AAAC33"/>
    <w:rsid w:val="1A2173F1"/>
    <w:rsid w:val="1A2CED52"/>
    <w:rsid w:val="1A420169"/>
    <w:rsid w:val="1A8AC2A6"/>
    <w:rsid w:val="1AA1A444"/>
    <w:rsid w:val="1AE32ED4"/>
    <w:rsid w:val="1B20FDC5"/>
    <w:rsid w:val="1B632712"/>
    <w:rsid w:val="1B99D7E6"/>
    <w:rsid w:val="1BCD4DF4"/>
    <w:rsid w:val="1C130329"/>
    <w:rsid w:val="1C17AD51"/>
    <w:rsid w:val="1C29960B"/>
    <w:rsid w:val="1C747CB5"/>
    <w:rsid w:val="1CC66BD0"/>
    <w:rsid w:val="1CE5CF16"/>
    <w:rsid w:val="1CFE3160"/>
    <w:rsid w:val="1D068BDF"/>
    <w:rsid w:val="1D09F94D"/>
    <w:rsid w:val="1D0EA94B"/>
    <w:rsid w:val="1D41E726"/>
    <w:rsid w:val="1D5F6976"/>
    <w:rsid w:val="1D86A4E7"/>
    <w:rsid w:val="1E104D16"/>
    <w:rsid w:val="1E239E36"/>
    <w:rsid w:val="1E39C98A"/>
    <w:rsid w:val="1E638C3B"/>
    <w:rsid w:val="1EF4E514"/>
    <w:rsid w:val="1F0F13A2"/>
    <w:rsid w:val="1F8CC79A"/>
    <w:rsid w:val="1FA4F43B"/>
    <w:rsid w:val="2056ACBA"/>
    <w:rsid w:val="20DBCB71"/>
    <w:rsid w:val="20FE1E7D"/>
    <w:rsid w:val="21B1E4A8"/>
    <w:rsid w:val="21B373EA"/>
    <w:rsid w:val="21CD04C2"/>
    <w:rsid w:val="21DD11BE"/>
    <w:rsid w:val="21DD50AE"/>
    <w:rsid w:val="2266C887"/>
    <w:rsid w:val="227CAC2E"/>
    <w:rsid w:val="22870365"/>
    <w:rsid w:val="22902C6F"/>
    <w:rsid w:val="22A64496"/>
    <w:rsid w:val="232158B8"/>
    <w:rsid w:val="232633C1"/>
    <w:rsid w:val="23BAC51E"/>
    <w:rsid w:val="23D91CD6"/>
    <w:rsid w:val="23DB5251"/>
    <w:rsid w:val="23F9DA63"/>
    <w:rsid w:val="23FBF706"/>
    <w:rsid w:val="244FB7B5"/>
    <w:rsid w:val="244FD43E"/>
    <w:rsid w:val="24D964A4"/>
    <w:rsid w:val="24F0E0FB"/>
    <w:rsid w:val="25B44C6D"/>
    <w:rsid w:val="2610133A"/>
    <w:rsid w:val="26652EBA"/>
    <w:rsid w:val="266DFC82"/>
    <w:rsid w:val="26718C5E"/>
    <w:rsid w:val="2689DA0F"/>
    <w:rsid w:val="26B22738"/>
    <w:rsid w:val="26F968EF"/>
    <w:rsid w:val="2707637E"/>
    <w:rsid w:val="270C0D38"/>
    <w:rsid w:val="27125E7B"/>
    <w:rsid w:val="271719DF"/>
    <w:rsid w:val="2742AB35"/>
    <w:rsid w:val="274615BA"/>
    <w:rsid w:val="2746B450"/>
    <w:rsid w:val="278874CC"/>
    <w:rsid w:val="27E29442"/>
    <w:rsid w:val="28400C3C"/>
    <w:rsid w:val="28DE2828"/>
    <w:rsid w:val="28EA2F1B"/>
    <w:rsid w:val="2922FF4D"/>
    <w:rsid w:val="297BC27F"/>
    <w:rsid w:val="29DF2693"/>
    <w:rsid w:val="2A28093D"/>
    <w:rsid w:val="2A3F8541"/>
    <w:rsid w:val="2A40BAA4"/>
    <w:rsid w:val="2A5F9045"/>
    <w:rsid w:val="2A753EAA"/>
    <w:rsid w:val="2AA4AF2B"/>
    <w:rsid w:val="2AE7AF98"/>
    <w:rsid w:val="2B02AA22"/>
    <w:rsid w:val="2B0CC23E"/>
    <w:rsid w:val="2B7678BB"/>
    <w:rsid w:val="2B9F3BA0"/>
    <w:rsid w:val="2BACCCC3"/>
    <w:rsid w:val="2BCE6A58"/>
    <w:rsid w:val="2C21F6C4"/>
    <w:rsid w:val="2C2D851B"/>
    <w:rsid w:val="2C6CE346"/>
    <w:rsid w:val="2CD42709"/>
    <w:rsid w:val="2D12491C"/>
    <w:rsid w:val="2D90CD2C"/>
    <w:rsid w:val="2D97ED2A"/>
    <w:rsid w:val="2DC30202"/>
    <w:rsid w:val="2E366050"/>
    <w:rsid w:val="2E564648"/>
    <w:rsid w:val="2E7EDBC9"/>
    <w:rsid w:val="2EB4A016"/>
    <w:rsid w:val="2ECA0366"/>
    <w:rsid w:val="2ED64E62"/>
    <w:rsid w:val="2F10B56D"/>
    <w:rsid w:val="2F333EBE"/>
    <w:rsid w:val="2F5B8E2A"/>
    <w:rsid w:val="2F98A8CA"/>
    <w:rsid w:val="2FACB221"/>
    <w:rsid w:val="303CB552"/>
    <w:rsid w:val="3089195C"/>
    <w:rsid w:val="30942582"/>
    <w:rsid w:val="30AC85CE"/>
    <w:rsid w:val="30E5DEF1"/>
    <w:rsid w:val="31463487"/>
    <w:rsid w:val="31C1D838"/>
    <w:rsid w:val="31E56532"/>
    <w:rsid w:val="31EAC28A"/>
    <w:rsid w:val="324A9726"/>
    <w:rsid w:val="32C518CF"/>
    <w:rsid w:val="32E279AC"/>
    <w:rsid w:val="3301B217"/>
    <w:rsid w:val="334FAABF"/>
    <w:rsid w:val="336E4313"/>
    <w:rsid w:val="3391202B"/>
    <w:rsid w:val="339FD29D"/>
    <w:rsid w:val="33A56644"/>
    <w:rsid w:val="33E5962F"/>
    <w:rsid w:val="3445CEFA"/>
    <w:rsid w:val="3469DF6F"/>
    <w:rsid w:val="347F5927"/>
    <w:rsid w:val="3543D530"/>
    <w:rsid w:val="358B511E"/>
    <w:rsid w:val="35DCABE8"/>
    <w:rsid w:val="35F93A24"/>
    <w:rsid w:val="36064BAB"/>
    <w:rsid w:val="362A5B25"/>
    <w:rsid w:val="363F84A5"/>
    <w:rsid w:val="365F3261"/>
    <w:rsid w:val="3669EABE"/>
    <w:rsid w:val="36942C76"/>
    <w:rsid w:val="3755C70B"/>
    <w:rsid w:val="37BACFE6"/>
    <w:rsid w:val="380A4018"/>
    <w:rsid w:val="382F654E"/>
    <w:rsid w:val="386E3B86"/>
    <w:rsid w:val="388BFA68"/>
    <w:rsid w:val="38A7CAF5"/>
    <w:rsid w:val="3A848FDE"/>
    <w:rsid w:val="3ADED5D5"/>
    <w:rsid w:val="3AEE6D52"/>
    <w:rsid w:val="3B2C4CFE"/>
    <w:rsid w:val="3B46F836"/>
    <w:rsid w:val="3B9A9029"/>
    <w:rsid w:val="3BF40A73"/>
    <w:rsid w:val="3CBA0017"/>
    <w:rsid w:val="3CF1DD58"/>
    <w:rsid w:val="3CFFF39F"/>
    <w:rsid w:val="3D16DEF9"/>
    <w:rsid w:val="3DDA4168"/>
    <w:rsid w:val="3E27196B"/>
    <w:rsid w:val="3E37BEF4"/>
    <w:rsid w:val="3E6617D9"/>
    <w:rsid w:val="3E86752A"/>
    <w:rsid w:val="3E95FBB2"/>
    <w:rsid w:val="3EEA3A90"/>
    <w:rsid w:val="3EEEAEB6"/>
    <w:rsid w:val="3FE93822"/>
    <w:rsid w:val="4003B4C4"/>
    <w:rsid w:val="409B71C5"/>
    <w:rsid w:val="411BEC6E"/>
    <w:rsid w:val="4128732A"/>
    <w:rsid w:val="419F01A0"/>
    <w:rsid w:val="41C86EF4"/>
    <w:rsid w:val="41F3F31C"/>
    <w:rsid w:val="41F79F47"/>
    <w:rsid w:val="41F8B1AF"/>
    <w:rsid w:val="42229CA8"/>
    <w:rsid w:val="422DF427"/>
    <w:rsid w:val="4266677F"/>
    <w:rsid w:val="4267C12B"/>
    <w:rsid w:val="4280BB1A"/>
    <w:rsid w:val="42F83B6A"/>
    <w:rsid w:val="43362A8D"/>
    <w:rsid w:val="4339148F"/>
    <w:rsid w:val="437A2557"/>
    <w:rsid w:val="43803239"/>
    <w:rsid w:val="44226351"/>
    <w:rsid w:val="442B650A"/>
    <w:rsid w:val="44311212"/>
    <w:rsid w:val="446A80C5"/>
    <w:rsid w:val="447E3AB6"/>
    <w:rsid w:val="448CBA7F"/>
    <w:rsid w:val="448E4798"/>
    <w:rsid w:val="4539B25F"/>
    <w:rsid w:val="45A84457"/>
    <w:rsid w:val="45B85BDC"/>
    <w:rsid w:val="46075774"/>
    <w:rsid w:val="46660610"/>
    <w:rsid w:val="46A5B265"/>
    <w:rsid w:val="46AD11EC"/>
    <w:rsid w:val="46DB8FF7"/>
    <w:rsid w:val="4711C619"/>
    <w:rsid w:val="4739D8A2"/>
    <w:rsid w:val="477D976C"/>
    <w:rsid w:val="479B810C"/>
    <w:rsid w:val="47C45B41"/>
    <w:rsid w:val="4801DB5F"/>
    <w:rsid w:val="480D6B6B"/>
    <w:rsid w:val="4864E736"/>
    <w:rsid w:val="486EEE10"/>
    <w:rsid w:val="48E2C3C5"/>
    <w:rsid w:val="498EB63D"/>
    <w:rsid w:val="49A3AEF0"/>
    <w:rsid w:val="49AA970A"/>
    <w:rsid w:val="49AF51CF"/>
    <w:rsid w:val="49EAFFDE"/>
    <w:rsid w:val="4A3D9A98"/>
    <w:rsid w:val="4A909604"/>
    <w:rsid w:val="4AFB8564"/>
    <w:rsid w:val="4B3F68A9"/>
    <w:rsid w:val="4B8E0A16"/>
    <w:rsid w:val="4B97F863"/>
    <w:rsid w:val="4BF130BC"/>
    <w:rsid w:val="4C7124F1"/>
    <w:rsid w:val="4C7F2995"/>
    <w:rsid w:val="4CB11BF3"/>
    <w:rsid w:val="4CD07EDF"/>
    <w:rsid w:val="4D664B8F"/>
    <w:rsid w:val="4D7AE8F0"/>
    <w:rsid w:val="4DDE8006"/>
    <w:rsid w:val="4DE295C2"/>
    <w:rsid w:val="4DEBAA00"/>
    <w:rsid w:val="4E0AC290"/>
    <w:rsid w:val="4E44EB3A"/>
    <w:rsid w:val="4EB96DC6"/>
    <w:rsid w:val="4EBD9C7C"/>
    <w:rsid w:val="4F3AF24D"/>
    <w:rsid w:val="4F8CD56D"/>
    <w:rsid w:val="4FBCF7FC"/>
    <w:rsid w:val="5005B11A"/>
    <w:rsid w:val="500FAAD6"/>
    <w:rsid w:val="503AE8FD"/>
    <w:rsid w:val="5083D58C"/>
    <w:rsid w:val="50B25E82"/>
    <w:rsid w:val="50BB57F2"/>
    <w:rsid w:val="51454476"/>
    <w:rsid w:val="5161B608"/>
    <w:rsid w:val="5163F692"/>
    <w:rsid w:val="517B71BA"/>
    <w:rsid w:val="517D253E"/>
    <w:rsid w:val="5205CEC4"/>
    <w:rsid w:val="521CB0E5"/>
    <w:rsid w:val="523CEA19"/>
    <w:rsid w:val="5267EFE6"/>
    <w:rsid w:val="526CF8EE"/>
    <w:rsid w:val="52756555"/>
    <w:rsid w:val="52798246"/>
    <w:rsid w:val="52890B5B"/>
    <w:rsid w:val="52A31F27"/>
    <w:rsid w:val="531BE1E3"/>
    <w:rsid w:val="532FE7CC"/>
    <w:rsid w:val="533148E3"/>
    <w:rsid w:val="5335CC19"/>
    <w:rsid w:val="5378B556"/>
    <w:rsid w:val="537E0076"/>
    <w:rsid w:val="53AB9570"/>
    <w:rsid w:val="53CE2461"/>
    <w:rsid w:val="545423D9"/>
    <w:rsid w:val="5479037F"/>
    <w:rsid w:val="54D733CE"/>
    <w:rsid w:val="550BEBCC"/>
    <w:rsid w:val="551485B7"/>
    <w:rsid w:val="556918BE"/>
    <w:rsid w:val="55723841"/>
    <w:rsid w:val="5575181F"/>
    <w:rsid w:val="55C7FBED"/>
    <w:rsid w:val="5617FCB8"/>
    <w:rsid w:val="56215405"/>
    <w:rsid w:val="564FC149"/>
    <w:rsid w:val="56872F69"/>
    <w:rsid w:val="569854F4"/>
    <w:rsid w:val="56CFD769"/>
    <w:rsid w:val="5782FAF2"/>
    <w:rsid w:val="57950603"/>
    <w:rsid w:val="57EF23FC"/>
    <w:rsid w:val="57FC9252"/>
    <w:rsid w:val="584BC578"/>
    <w:rsid w:val="58BD4298"/>
    <w:rsid w:val="5912C96D"/>
    <w:rsid w:val="599A3EA1"/>
    <w:rsid w:val="59C66763"/>
    <w:rsid w:val="59CA857A"/>
    <w:rsid w:val="59CB6A0B"/>
    <w:rsid w:val="5A114139"/>
    <w:rsid w:val="5A14D75A"/>
    <w:rsid w:val="5A34BAC5"/>
    <w:rsid w:val="5A65FE50"/>
    <w:rsid w:val="5B6CF793"/>
    <w:rsid w:val="5BA3488C"/>
    <w:rsid w:val="5BBAA4B6"/>
    <w:rsid w:val="5BBAF00B"/>
    <w:rsid w:val="5BC8EDBB"/>
    <w:rsid w:val="5C34B883"/>
    <w:rsid w:val="5D248F9B"/>
    <w:rsid w:val="5D69E820"/>
    <w:rsid w:val="5DB8FF55"/>
    <w:rsid w:val="5DD0874D"/>
    <w:rsid w:val="5DE23670"/>
    <w:rsid w:val="5E4239E8"/>
    <w:rsid w:val="5E90A66F"/>
    <w:rsid w:val="5EA4E405"/>
    <w:rsid w:val="5EBF73A6"/>
    <w:rsid w:val="5EDAE94E"/>
    <w:rsid w:val="5F0E3AA3"/>
    <w:rsid w:val="5F6BB0F1"/>
    <w:rsid w:val="5FA2C84B"/>
    <w:rsid w:val="5FB51BFD"/>
    <w:rsid w:val="600EE52B"/>
    <w:rsid w:val="60A11D1E"/>
    <w:rsid w:val="60B8FC2C"/>
    <w:rsid w:val="613CF469"/>
    <w:rsid w:val="61420EFD"/>
    <w:rsid w:val="615E5829"/>
    <w:rsid w:val="61719EE4"/>
    <w:rsid w:val="6241355B"/>
    <w:rsid w:val="62634A7C"/>
    <w:rsid w:val="62BF0915"/>
    <w:rsid w:val="62FFD795"/>
    <w:rsid w:val="630D6F45"/>
    <w:rsid w:val="6324353D"/>
    <w:rsid w:val="63C9AE92"/>
    <w:rsid w:val="63DA8BC0"/>
    <w:rsid w:val="63E45139"/>
    <w:rsid w:val="63FA5DA6"/>
    <w:rsid w:val="644C4F18"/>
    <w:rsid w:val="64A93FA6"/>
    <w:rsid w:val="64CDA22E"/>
    <w:rsid w:val="659A6634"/>
    <w:rsid w:val="65C060DC"/>
    <w:rsid w:val="65D21D32"/>
    <w:rsid w:val="65E56DD1"/>
    <w:rsid w:val="670D9083"/>
    <w:rsid w:val="671644AD"/>
    <w:rsid w:val="671775E2"/>
    <w:rsid w:val="671A0353"/>
    <w:rsid w:val="6725E58B"/>
    <w:rsid w:val="6738D59A"/>
    <w:rsid w:val="67533FCC"/>
    <w:rsid w:val="67929A87"/>
    <w:rsid w:val="68AEB11A"/>
    <w:rsid w:val="68DC2739"/>
    <w:rsid w:val="69084448"/>
    <w:rsid w:val="69712105"/>
    <w:rsid w:val="6999BC96"/>
    <w:rsid w:val="6A0ED8F6"/>
    <w:rsid w:val="6A39F451"/>
    <w:rsid w:val="6A3BF3C2"/>
    <w:rsid w:val="6A3E3397"/>
    <w:rsid w:val="6B1821EF"/>
    <w:rsid w:val="6B757D84"/>
    <w:rsid w:val="6B7E3C81"/>
    <w:rsid w:val="6BA64C16"/>
    <w:rsid w:val="6C34F221"/>
    <w:rsid w:val="6CABAD05"/>
    <w:rsid w:val="6CCC1205"/>
    <w:rsid w:val="6CF10D17"/>
    <w:rsid w:val="6D246873"/>
    <w:rsid w:val="6D7E0C46"/>
    <w:rsid w:val="6D858631"/>
    <w:rsid w:val="6E5021EC"/>
    <w:rsid w:val="6E6CC824"/>
    <w:rsid w:val="6F0255C0"/>
    <w:rsid w:val="6F11A4BA"/>
    <w:rsid w:val="6F65F9AB"/>
    <w:rsid w:val="6F68DEDF"/>
    <w:rsid w:val="6F8A96E6"/>
    <w:rsid w:val="6F97CBF1"/>
    <w:rsid w:val="6FAC265D"/>
    <w:rsid w:val="6FB60656"/>
    <w:rsid w:val="6FEBF24D"/>
    <w:rsid w:val="707AEE28"/>
    <w:rsid w:val="70B5DDE1"/>
    <w:rsid w:val="70CCC7D1"/>
    <w:rsid w:val="713DC007"/>
    <w:rsid w:val="71A5FD6B"/>
    <w:rsid w:val="71C7B007"/>
    <w:rsid w:val="71D16944"/>
    <w:rsid w:val="72EA7780"/>
    <w:rsid w:val="7302DB0B"/>
    <w:rsid w:val="735D4D27"/>
    <w:rsid w:val="736DFB82"/>
    <w:rsid w:val="736F6C22"/>
    <w:rsid w:val="7430410D"/>
    <w:rsid w:val="748128D2"/>
    <w:rsid w:val="74C71607"/>
    <w:rsid w:val="74ED3BD2"/>
    <w:rsid w:val="7538F68F"/>
    <w:rsid w:val="7539E7FA"/>
    <w:rsid w:val="756449C8"/>
    <w:rsid w:val="75A296B8"/>
    <w:rsid w:val="75C94247"/>
    <w:rsid w:val="761CACA0"/>
    <w:rsid w:val="763AE932"/>
    <w:rsid w:val="76481AEE"/>
    <w:rsid w:val="765A22F8"/>
    <w:rsid w:val="768E451B"/>
    <w:rsid w:val="76BB5745"/>
    <w:rsid w:val="76D4A52C"/>
    <w:rsid w:val="76FDAB77"/>
    <w:rsid w:val="772BB03C"/>
    <w:rsid w:val="77405E4B"/>
    <w:rsid w:val="776512A8"/>
    <w:rsid w:val="77AB4CF2"/>
    <w:rsid w:val="77E3EB4F"/>
    <w:rsid w:val="77F592A9"/>
    <w:rsid w:val="78C7809D"/>
    <w:rsid w:val="795EBACE"/>
    <w:rsid w:val="797289F4"/>
    <w:rsid w:val="797E9EB4"/>
    <w:rsid w:val="797FBBB0"/>
    <w:rsid w:val="79B7CDE6"/>
    <w:rsid w:val="7A0E201D"/>
    <w:rsid w:val="7A3C5DF4"/>
    <w:rsid w:val="7A99A737"/>
    <w:rsid w:val="7ACD498D"/>
    <w:rsid w:val="7AF79807"/>
    <w:rsid w:val="7B36927A"/>
    <w:rsid w:val="7B671776"/>
    <w:rsid w:val="7B869972"/>
    <w:rsid w:val="7BE07ED1"/>
    <w:rsid w:val="7C013DFE"/>
    <w:rsid w:val="7C310406"/>
    <w:rsid w:val="7C473C8C"/>
    <w:rsid w:val="7CD9479A"/>
    <w:rsid w:val="7CE7207F"/>
    <w:rsid w:val="7D6588EB"/>
    <w:rsid w:val="7D74C927"/>
    <w:rsid w:val="7D9ACEB5"/>
    <w:rsid w:val="7DBF95C8"/>
    <w:rsid w:val="7DCD5BD2"/>
    <w:rsid w:val="7DF4CF86"/>
    <w:rsid w:val="7E5B90D9"/>
    <w:rsid w:val="7E65624C"/>
    <w:rsid w:val="7E6E333C"/>
    <w:rsid w:val="7E80180E"/>
    <w:rsid w:val="7E93461B"/>
    <w:rsid w:val="7EA3B6EA"/>
    <w:rsid w:val="7EEE0DF1"/>
    <w:rsid w:val="7F422BD1"/>
    <w:rsid w:val="7FAEC4D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3F710"/>
  <w15:docId w15:val="{AC5C5A91-7FE6-46C6-A4DF-A04B9F3E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FD"/>
    <w:pPr>
      <w:widowControl w:val="0"/>
      <w:autoSpaceDE w:val="0"/>
      <w:autoSpaceDN w:val="0"/>
      <w:spacing w:line="240" w:lineRule="atLeast"/>
    </w:pPr>
    <w:rPr>
      <w:rFonts w:ascii="Arial" w:hAnsi="Arial"/>
      <w:snapToGrid w:val="0"/>
      <w:sz w:val="24"/>
      <w:lang w:eastAsia="en-US"/>
    </w:rPr>
  </w:style>
  <w:style w:type="paragraph" w:styleId="Ttulo1">
    <w:name w:val="heading 1"/>
    <w:basedOn w:val="Normal"/>
    <w:next w:val="Normal"/>
    <w:qFormat/>
    <w:rsid w:val="00D83BEB"/>
    <w:pPr>
      <w:keepNext/>
      <w:numPr>
        <w:numId w:val="1"/>
      </w:numPr>
      <w:spacing w:before="120" w:after="60"/>
      <w:outlineLvl w:val="0"/>
    </w:pPr>
    <w:rPr>
      <w:b/>
      <w:bCs/>
      <w:sz w:val="28"/>
      <w:szCs w:val="24"/>
    </w:rPr>
  </w:style>
  <w:style w:type="paragraph" w:styleId="Ttulo2">
    <w:name w:val="heading 2"/>
    <w:basedOn w:val="Ttulo1"/>
    <w:next w:val="Normal"/>
    <w:link w:val="Ttulo2Char"/>
    <w:qFormat/>
    <w:rsid w:val="00017B11"/>
    <w:pPr>
      <w:numPr>
        <w:ilvl w:val="1"/>
      </w:numPr>
      <w:outlineLvl w:val="1"/>
    </w:pPr>
    <w:rPr>
      <w:szCs w:val="20"/>
    </w:rPr>
  </w:style>
  <w:style w:type="paragraph" w:styleId="Ttulo3">
    <w:name w:val="heading 3"/>
    <w:basedOn w:val="Ttulo1"/>
    <w:next w:val="Normal"/>
    <w:link w:val="Ttulo3Char"/>
    <w:qFormat/>
    <w:rsid w:val="00017B11"/>
    <w:pPr>
      <w:numPr>
        <w:ilvl w:val="2"/>
      </w:numPr>
      <w:outlineLvl w:val="2"/>
    </w:pPr>
    <w:rPr>
      <w:b w:val="0"/>
      <w:bCs w:val="0"/>
      <w:i/>
      <w:iCs/>
      <w:szCs w:val="20"/>
    </w:rPr>
  </w:style>
  <w:style w:type="paragraph" w:styleId="Ttulo4">
    <w:name w:val="heading 4"/>
    <w:basedOn w:val="Ttulo1"/>
    <w:next w:val="Normal"/>
    <w:link w:val="Ttulo4Char"/>
    <w:qFormat/>
    <w:rsid w:val="00017B11"/>
    <w:pPr>
      <w:numPr>
        <w:ilvl w:val="3"/>
      </w:numPr>
      <w:outlineLvl w:val="3"/>
    </w:pPr>
    <w:rPr>
      <w:b w:val="0"/>
      <w:bCs w:val="0"/>
      <w:szCs w:val="20"/>
    </w:rPr>
  </w:style>
  <w:style w:type="paragraph" w:styleId="Ttulo5">
    <w:name w:val="heading 5"/>
    <w:basedOn w:val="Normal"/>
    <w:next w:val="Normal"/>
    <w:qFormat/>
    <w:rsid w:val="00017B11"/>
    <w:pPr>
      <w:numPr>
        <w:ilvl w:val="4"/>
        <w:numId w:val="1"/>
      </w:numPr>
      <w:spacing w:before="240" w:after="60"/>
      <w:outlineLvl w:val="4"/>
    </w:pPr>
    <w:rPr>
      <w:sz w:val="22"/>
      <w:szCs w:val="22"/>
    </w:rPr>
  </w:style>
  <w:style w:type="paragraph" w:styleId="Ttulo6">
    <w:name w:val="heading 6"/>
    <w:basedOn w:val="Normal"/>
    <w:next w:val="Normal"/>
    <w:qFormat/>
    <w:rsid w:val="00017B11"/>
    <w:pPr>
      <w:numPr>
        <w:ilvl w:val="5"/>
        <w:numId w:val="1"/>
      </w:numPr>
      <w:spacing w:before="240" w:after="60"/>
      <w:outlineLvl w:val="5"/>
    </w:pPr>
    <w:rPr>
      <w:i/>
      <w:iCs/>
      <w:sz w:val="22"/>
      <w:szCs w:val="22"/>
    </w:rPr>
  </w:style>
  <w:style w:type="paragraph" w:styleId="Ttulo7">
    <w:name w:val="heading 7"/>
    <w:basedOn w:val="Normal"/>
    <w:next w:val="Normal"/>
    <w:qFormat/>
    <w:rsid w:val="00017B11"/>
    <w:pPr>
      <w:numPr>
        <w:ilvl w:val="6"/>
        <w:numId w:val="1"/>
      </w:numPr>
      <w:spacing w:before="240" w:after="60"/>
      <w:outlineLvl w:val="6"/>
    </w:pPr>
  </w:style>
  <w:style w:type="paragraph" w:styleId="Ttulo8">
    <w:name w:val="heading 8"/>
    <w:basedOn w:val="Normal"/>
    <w:next w:val="Normal"/>
    <w:qFormat/>
    <w:rsid w:val="00017B11"/>
    <w:pPr>
      <w:numPr>
        <w:ilvl w:val="7"/>
        <w:numId w:val="1"/>
      </w:numPr>
      <w:spacing w:before="240" w:after="60"/>
      <w:outlineLvl w:val="7"/>
    </w:pPr>
    <w:rPr>
      <w:i/>
      <w:iCs/>
    </w:rPr>
  </w:style>
  <w:style w:type="paragraph" w:styleId="Ttulo9">
    <w:name w:val="heading 9"/>
    <w:basedOn w:val="Normal"/>
    <w:next w:val="Normal"/>
    <w:qFormat/>
    <w:rsid w:val="00017B11"/>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17B11"/>
    <w:pPr>
      <w:spacing w:before="80"/>
      <w:ind w:left="720"/>
      <w:jc w:val="both"/>
    </w:pPr>
    <w:rPr>
      <w:color w:val="000000"/>
      <w:lang w:val="en-AU"/>
    </w:rPr>
  </w:style>
  <w:style w:type="paragraph" w:styleId="Ttulo">
    <w:name w:val="Title"/>
    <w:basedOn w:val="Normal"/>
    <w:next w:val="Normal"/>
    <w:link w:val="TtuloChar"/>
    <w:qFormat/>
    <w:rsid w:val="00017B11"/>
    <w:pPr>
      <w:spacing w:line="240" w:lineRule="auto"/>
      <w:jc w:val="center"/>
    </w:pPr>
    <w:rPr>
      <w:b/>
      <w:bCs/>
      <w:sz w:val="36"/>
      <w:szCs w:val="36"/>
    </w:rPr>
  </w:style>
  <w:style w:type="paragraph" w:styleId="Subttulo">
    <w:name w:val="Subtitle"/>
    <w:basedOn w:val="Normal"/>
    <w:qFormat/>
    <w:rsid w:val="00017B11"/>
    <w:pPr>
      <w:spacing w:after="60"/>
      <w:jc w:val="center"/>
    </w:pPr>
    <w:rPr>
      <w:i/>
      <w:iCs/>
      <w:sz w:val="36"/>
      <w:szCs w:val="36"/>
      <w:lang w:val="en-AU"/>
    </w:rPr>
  </w:style>
  <w:style w:type="paragraph" w:styleId="Recuonormal">
    <w:name w:val="Normal Indent"/>
    <w:basedOn w:val="Normal"/>
    <w:semiHidden/>
    <w:rsid w:val="00017B11"/>
    <w:pPr>
      <w:ind w:left="900" w:hanging="900"/>
    </w:pPr>
  </w:style>
  <w:style w:type="paragraph" w:styleId="Sumrio1">
    <w:name w:val="toc 1"/>
    <w:basedOn w:val="Normal"/>
    <w:next w:val="Normal"/>
    <w:autoRedefine/>
    <w:uiPriority w:val="39"/>
    <w:rsid w:val="00F3720D"/>
    <w:pPr>
      <w:spacing w:before="360"/>
    </w:pPr>
    <w:rPr>
      <w:rFonts w:asciiTheme="majorHAnsi" w:hAnsiTheme="majorHAnsi" w:cstheme="majorHAnsi"/>
      <w:b/>
      <w:bCs/>
      <w:caps/>
      <w:szCs w:val="24"/>
    </w:rPr>
  </w:style>
  <w:style w:type="paragraph" w:styleId="Sumrio2">
    <w:name w:val="toc 2"/>
    <w:basedOn w:val="Normal"/>
    <w:next w:val="Normal"/>
    <w:autoRedefine/>
    <w:uiPriority w:val="39"/>
    <w:rsid w:val="00017B11"/>
    <w:pPr>
      <w:spacing w:before="240"/>
    </w:pPr>
    <w:rPr>
      <w:rFonts w:asciiTheme="minorHAnsi" w:hAnsiTheme="minorHAnsi" w:cstheme="minorHAnsi"/>
      <w:b/>
      <w:bCs/>
      <w:sz w:val="20"/>
    </w:rPr>
  </w:style>
  <w:style w:type="paragraph" w:styleId="Sumrio3">
    <w:name w:val="toc 3"/>
    <w:basedOn w:val="Normal"/>
    <w:next w:val="Normal"/>
    <w:autoRedefine/>
    <w:uiPriority w:val="39"/>
    <w:rsid w:val="00017B11"/>
    <w:pPr>
      <w:ind w:left="240"/>
    </w:pPr>
    <w:rPr>
      <w:rFonts w:asciiTheme="minorHAnsi" w:hAnsiTheme="minorHAnsi" w:cstheme="minorHAnsi"/>
      <w:sz w:val="20"/>
    </w:rPr>
  </w:style>
  <w:style w:type="paragraph" w:styleId="Cabealho">
    <w:name w:val="header"/>
    <w:basedOn w:val="Normal"/>
    <w:link w:val="CabealhoChar"/>
    <w:uiPriority w:val="99"/>
    <w:rsid w:val="00017B11"/>
    <w:pPr>
      <w:tabs>
        <w:tab w:val="center" w:pos="4320"/>
        <w:tab w:val="right" w:pos="8640"/>
      </w:tabs>
    </w:pPr>
  </w:style>
  <w:style w:type="paragraph" w:styleId="Rodap">
    <w:name w:val="footer"/>
    <w:basedOn w:val="Normal"/>
    <w:link w:val="RodapChar"/>
    <w:uiPriority w:val="99"/>
    <w:rsid w:val="00017B11"/>
    <w:pPr>
      <w:tabs>
        <w:tab w:val="center" w:pos="4320"/>
        <w:tab w:val="right" w:pos="8640"/>
      </w:tabs>
    </w:pPr>
  </w:style>
  <w:style w:type="character" w:styleId="Nmerodepgina">
    <w:name w:val="page number"/>
    <w:basedOn w:val="Fontepargpadro"/>
    <w:semiHidden/>
    <w:rsid w:val="00017B11"/>
  </w:style>
  <w:style w:type="paragraph" w:styleId="Sumrio4">
    <w:name w:val="toc 4"/>
    <w:basedOn w:val="Normal"/>
    <w:next w:val="Normal"/>
    <w:autoRedefine/>
    <w:semiHidden/>
    <w:rsid w:val="00017B11"/>
    <w:pPr>
      <w:ind w:left="480"/>
    </w:pPr>
    <w:rPr>
      <w:rFonts w:asciiTheme="minorHAnsi" w:hAnsiTheme="minorHAnsi" w:cstheme="minorHAnsi"/>
      <w:sz w:val="20"/>
    </w:rPr>
  </w:style>
  <w:style w:type="paragraph" w:styleId="Sumrio5">
    <w:name w:val="toc 5"/>
    <w:basedOn w:val="Normal"/>
    <w:next w:val="Normal"/>
    <w:autoRedefine/>
    <w:semiHidden/>
    <w:rsid w:val="00017B11"/>
    <w:pPr>
      <w:ind w:left="720"/>
    </w:pPr>
    <w:rPr>
      <w:rFonts w:asciiTheme="minorHAnsi" w:hAnsiTheme="minorHAnsi" w:cstheme="minorHAnsi"/>
      <w:sz w:val="20"/>
    </w:rPr>
  </w:style>
  <w:style w:type="paragraph" w:customStyle="1" w:styleId="Tabletext">
    <w:name w:val="Tabletext"/>
    <w:basedOn w:val="Normal"/>
    <w:rsid w:val="00017B11"/>
    <w:pPr>
      <w:keepLines/>
      <w:spacing w:after="120"/>
    </w:pPr>
  </w:style>
  <w:style w:type="paragraph" w:styleId="Corpodetexto">
    <w:name w:val="Body Text"/>
    <w:basedOn w:val="Normal"/>
    <w:link w:val="CorpodetextoChar"/>
    <w:semiHidden/>
    <w:rsid w:val="00017B11"/>
    <w:pPr>
      <w:keepLines/>
      <w:spacing w:after="120"/>
      <w:ind w:left="720"/>
    </w:pPr>
  </w:style>
  <w:style w:type="paragraph" w:styleId="Sumrio6">
    <w:name w:val="toc 6"/>
    <w:basedOn w:val="Normal"/>
    <w:next w:val="Normal"/>
    <w:autoRedefine/>
    <w:semiHidden/>
    <w:rsid w:val="00017B11"/>
    <w:pPr>
      <w:ind w:left="960"/>
    </w:pPr>
    <w:rPr>
      <w:rFonts w:asciiTheme="minorHAnsi" w:hAnsiTheme="minorHAnsi" w:cstheme="minorHAnsi"/>
      <w:sz w:val="20"/>
    </w:rPr>
  </w:style>
  <w:style w:type="paragraph" w:styleId="Sumrio7">
    <w:name w:val="toc 7"/>
    <w:basedOn w:val="Normal"/>
    <w:next w:val="Normal"/>
    <w:autoRedefine/>
    <w:semiHidden/>
    <w:rsid w:val="00017B11"/>
    <w:pPr>
      <w:ind w:left="1200"/>
    </w:pPr>
    <w:rPr>
      <w:rFonts w:asciiTheme="minorHAnsi" w:hAnsiTheme="minorHAnsi" w:cstheme="minorHAnsi"/>
      <w:sz w:val="20"/>
    </w:rPr>
  </w:style>
  <w:style w:type="paragraph" w:styleId="Sumrio8">
    <w:name w:val="toc 8"/>
    <w:basedOn w:val="Normal"/>
    <w:next w:val="Normal"/>
    <w:autoRedefine/>
    <w:semiHidden/>
    <w:rsid w:val="00017B11"/>
    <w:pPr>
      <w:ind w:left="1440"/>
    </w:pPr>
    <w:rPr>
      <w:rFonts w:asciiTheme="minorHAnsi" w:hAnsiTheme="minorHAnsi" w:cstheme="minorHAnsi"/>
      <w:sz w:val="20"/>
    </w:rPr>
  </w:style>
  <w:style w:type="paragraph" w:styleId="Sumrio9">
    <w:name w:val="toc 9"/>
    <w:basedOn w:val="Normal"/>
    <w:next w:val="Normal"/>
    <w:autoRedefine/>
    <w:semiHidden/>
    <w:rsid w:val="00017B11"/>
    <w:pPr>
      <w:ind w:left="1680"/>
    </w:pPr>
    <w:rPr>
      <w:rFonts w:asciiTheme="minorHAnsi" w:hAnsiTheme="minorHAnsi" w:cstheme="minorHAnsi"/>
      <w:sz w:val="20"/>
    </w:rPr>
  </w:style>
  <w:style w:type="paragraph" w:customStyle="1" w:styleId="Bullet1">
    <w:name w:val="Bullet1"/>
    <w:basedOn w:val="Normal"/>
    <w:rsid w:val="00017B11"/>
    <w:pPr>
      <w:ind w:left="720" w:hanging="432"/>
    </w:pPr>
  </w:style>
  <w:style w:type="paragraph" w:customStyle="1" w:styleId="Bullet2">
    <w:name w:val="Bullet2"/>
    <w:basedOn w:val="Normal"/>
    <w:rsid w:val="00017B11"/>
    <w:pPr>
      <w:ind w:left="1440" w:hanging="360"/>
    </w:pPr>
    <w:rPr>
      <w:color w:val="000080"/>
    </w:rPr>
  </w:style>
  <w:style w:type="paragraph" w:styleId="MapadoDocumento">
    <w:name w:val="Document Map"/>
    <w:basedOn w:val="Normal"/>
    <w:semiHidden/>
    <w:rsid w:val="00017B11"/>
    <w:pPr>
      <w:shd w:val="clear" w:color="auto" w:fill="000080"/>
    </w:pPr>
  </w:style>
  <w:style w:type="character" w:styleId="Refdenotaderodap">
    <w:name w:val="footnote reference"/>
    <w:basedOn w:val="Fontepargpadro"/>
    <w:semiHidden/>
    <w:rsid w:val="00017B11"/>
    <w:rPr>
      <w:sz w:val="20"/>
      <w:szCs w:val="20"/>
      <w:vertAlign w:val="superscript"/>
    </w:rPr>
  </w:style>
  <w:style w:type="paragraph" w:styleId="Textodenotaderodap">
    <w:name w:val="footnote text"/>
    <w:basedOn w:val="Normal"/>
    <w:semiHidden/>
    <w:rsid w:val="00017B11"/>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rsid w:val="00017B11"/>
    <w:pPr>
      <w:spacing w:before="480" w:after="60" w:line="240" w:lineRule="auto"/>
      <w:jc w:val="center"/>
    </w:pPr>
    <w:rPr>
      <w:b/>
      <w:bCs/>
      <w:kern w:val="28"/>
      <w:sz w:val="32"/>
      <w:szCs w:val="32"/>
    </w:rPr>
  </w:style>
  <w:style w:type="paragraph" w:customStyle="1" w:styleId="Paragraph1">
    <w:name w:val="Paragraph1"/>
    <w:basedOn w:val="Normal"/>
    <w:rsid w:val="00017B11"/>
    <w:pPr>
      <w:spacing w:before="80" w:line="240" w:lineRule="auto"/>
      <w:jc w:val="both"/>
    </w:pPr>
  </w:style>
  <w:style w:type="paragraph" w:customStyle="1" w:styleId="Paragraph3">
    <w:name w:val="Paragraph3"/>
    <w:basedOn w:val="Normal"/>
    <w:rsid w:val="00017B11"/>
    <w:pPr>
      <w:spacing w:before="80" w:line="240" w:lineRule="auto"/>
      <w:ind w:left="1530"/>
      <w:jc w:val="both"/>
    </w:pPr>
  </w:style>
  <w:style w:type="paragraph" w:customStyle="1" w:styleId="Paragraph4">
    <w:name w:val="Paragraph4"/>
    <w:basedOn w:val="Normal"/>
    <w:rsid w:val="00017B11"/>
    <w:pPr>
      <w:spacing w:before="80" w:line="240" w:lineRule="auto"/>
      <w:ind w:left="2250"/>
      <w:jc w:val="both"/>
    </w:pPr>
  </w:style>
  <w:style w:type="paragraph" w:styleId="Recuodecorpodetexto">
    <w:name w:val="Body Text Indent"/>
    <w:basedOn w:val="Normal"/>
    <w:semiHidden/>
    <w:rsid w:val="00017B11"/>
    <w:pPr>
      <w:ind w:left="720"/>
    </w:pPr>
    <w:rPr>
      <w:i/>
      <w:iCs/>
      <w:color w:val="0000FF"/>
      <w:u w:val="single"/>
    </w:rPr>
  </w:style>
  <w:style w:type="paragraph" w:customStyle="1" w:styleId="Body">
    <w:name w:val="Body"/>
    <w:basedOn w:val="Normal"/>
    <w:rsid w:val="00017B11"/>
    <w:pPr>
      <w:widowControl/>
      <w:spacing w:before="120" w:line="240" w:lineRule="auto"/>
      <w:jc w:val="both"/>
    </w:pPr>
  </w:style>
  <w:style w:type="paragraph" w:customStyle="1" w:styleId="Bullet">
    <w:name w:val="Bullet"/>
    <w:basedOn w:val="Normal"/>
    <w:rsid w:val="00017B11"/>
    <w:pPr>
      <w:widowControl/>
      <w:numPr>
        <w:numId w:val="2"/>
      </w:numPr>
      <w:tabs>
        <w:tab w:val="left" w:pos="720"/>
      </w:tabs>
      <w:spacing w:before="120" w:line="240" w:lineRule="auto"/>
      <w:ind w:right="360"/>
      <w:jc w:val="both"/>
    </w:pPr>
  </w:style>
  <w:style w:type="paragraph" w:customStyle="1" w:styleId="InfoBlue">
    <w:name w:val="InfoBlue"/>
    <w:basedOn w:val="Normal"/>
    <w:next w:val="Corpodetexto"/>
    <w:autoRedefine/>
    <w:rsid w:val="00CC5E5F"/>
    <w:pPr>
      <w:tabs>
        <w:tab w:val="left" w:pos="381"/>
      </w:tabs>
      <w:spacing w:after="120" w:line="360" w:lineRule="auto"/>
      <w:jc w:val="both"/>
    </w:pPr>
    <w:rPr>
      <w:color w:val="0D0D0D" w:themeColor="text1" w:themeTint="F2"/>
    </w:rPr>
  </w:style>
  <w:style w:type="character" w:styleId="Hyperlink">
    <w:name w:val="Hyperlink"/>
    <w:basedOn w:val="Fontepargpadro"/>
    <w:uiPriority w:val="99"/>
    <w:rsid w:val="00017B11"/>
    <w:rPr>
      <w:color w:val="0000FF"/>
      <w:u w:val="single"/>
    </w:rPr>
  </w:style>
  <w:style w:type="character" w:customStyle="1" w:styleId="tw4winNone">
    <w:name w:val="tw4winNone"/>
    <w:basedOn w:val="Fontepargpadro"/>
    <w:rsid w:val="00017B11"/>
  </w:style>
  <w:style w:type="character" w:customStyle="1" w:styleId="tw4winExternal">
    <w:name w:val="tw4winExternal"/>
    <w:basedOn w:val="Fontepargpadro"/>
    <w:rsid w:val="00017B11"/>
    <w:rPr>
      <w:rFonts w:ascii="Courier New" w:hAnsi="Courier New"/>
      <w:noProof/>
      <w:color w:val="808080"/>
    </w:rPr>
  </w:style>
  <w:style w:type="character" w:customStyle="1" w:styleId="tw4winInternal">
    <w:name w:val="tw4winInternal"/>
    <w:basedOn w:val="Fontepargpadro"/>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rsid w:val="00A52A49"/>
    <w:pPr>
      <w:widowControl/>
      <w:spacing w:after="120"/>
      <w:ind w:left="720"/>
    </w:pPr>
    <w:rPr>
      <w:i/>
      <w:iCs/>
      <w:color w:val="0000FF"/>
    </w:rPr>
  </w:style>
  <w:style w:type="character" w:styleId="TextodoEspaoReservado">
    <w:name w:val="Placeholder Text"/>
    <w:basedOn w:val="Fontepargpadro"/>
    <w:uiPriority w:val="99"/>
    <w:semiHidden/>
    <w:rsid w:val="005464F2"/>
    <w:rPr>
      <w:color w:val="808080"/>
    </w:rPr>
  </w:style>
  <w:style w:type="character" w:styleId="Refdecomentrio">
    <w:name w:val="annotation reference"/>
    <w:basedOn w:val="Fontepargpadro"/>
    <w:uiPriority w:val="99"/>
    <w:semiHidden/>
    <w:unhideWhenUsed/>
    <w:rsid w:val="00E948C5"/>
    <w:rPr>
      <w:sz w:val="16"/>
      <w:szCs w:val="16"/>
    </w:rPr>
  </w:style>
  <w:style w:type="paragraph" w:styleId="Textodecomentrio">
    <w:name w:val="annotation text"/>
    <w:basedOn w:val="Normal"/>
    <w:link w:val="TextodecomentrioChar"/>
    <w:uiPriority w:val="99"/>
    <w:unhideWhenUsed/>
    <w:rsid w:val="00E948C5"/>
    <w:pPr>
      <w:spacing w:line="240" w:lineRule="auto"/>
    </w:pPr>
  </w:style>
  <w:style w:type="character" w:customStyle="1" w:styleId="TextodecomentrioChar">
    <w:name w:val="Texto de comentário Char"/>
    <w:basedOn w:val="Fontepargpadro"/>
    <w:link w:val="Textodecomentrio"/>
    <w:uiPriority w:val="99"/>
    <w:rsid w:val="00E948C5"/>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E948C5"/>
    <w:rPr>
      <w:b/>
      <w:bCs/>
    </w:rPr>
  </w:style>
  <w:style w:type="character" w:customStyle="1" w:styleId="AssuntodocomentrioChar">
    <w:name w:val="Assunto do comentário Char"/>
    <w:basedOn w:val="TextodecomentrioChar"/>
    <w:link w:val="Assuntodocomentrio"/>
    <w:uiPriority w:val="99"/>
    <w:semiHidden/>
    <w:rsid w:val="00E948C5"/>
    <w:rPr>
      <w:b/>
      <w:bCs/>
      <w:snapToGrid w:val="0"/>
      <w:lang w:val="en-US" w:eastAsia="en-US"/>
    </w:rPr>
  </w:style>
  <w:style w:type="paragraph" w:styleId="Textodebalo">
    <w:name w:val="Balloon Text"/>
    <w:basedOn w:val="Normal"/>
    <w:link w:val="TextodebaloChar"/>
    <w:uiPriority w:val="99"/>
    <w:semiHidden/>
    <w:unhideWhenUsed/>
    <w:rsid w:val="00E948C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948C5"/>
    <w:rPr>
      <w:rFonts w:ascii="Segoe UI" w:hAnsi="Segoe UI" w:cs="Segoe UI"/>
      <w:snapToGrid w:val="0"/>
      <w:sz w:val="18"/>
      <w:szCs w:val="18"/>
      <w:lang w:val="en-US" w:eastAsia="en-US"/>
    </w:rPr>
  </w:style>
  <w:style w:type="character" w:customStyle="1" w:styleId="TtuloChar">
    <w:name w:val="Título Char"/>
    <w:basedOn w:val="Fontepargpadro"/>
    <w:link w:val="Ttulo"/>
    <w:rsid w:val="00B70F24"/>
    <w:rPr>
      <w:rFonts w:ascii="Arial" w:hAnsi="Arial"/>
      <w:b/>
      <w:bCs/>
      <w:snapToGrid w:val="0"/>
      <w:sz w:val="36"/>
      <w:szCs w:val="36"/>
      <w:lang w:val="en-US" w:eastAsia="en-US"/>
    </w:rPr>
  </w:style>
  <w:style w:type="character" w:customStyle="1" w:styleId="CabealhoChar">
    <w:name w:val="Cabeçalho Char"/>
    <w:basedOn w:val="Fontepargpadro"/>
    <w:link w:val="Cabealho"/>
    <w:uiPriority w:val="99"/>
    <w:rsid w:val="00B70F24"/>
    <w:rPr>
      <w:snapToGrid w:val="0"/>
      <w:lang w:val="en-US" w:eastAsia="en-US"/>
    </w:rPr>
  </w:style>
  <w:style w:type="character" w:customStyle="1" w:styleId="RodapChar">
    <w:name w:val="Rodapé Char"/>
    <w:basedOn w:val="Fontepargpadro"/>
    <w:link w:val="Rodap"/>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elacomgrade">
    <w:name w:val="Table Grid"/>
    <w:basedOn w:val="Tabela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14CC3"/>
    <w:pPr>
      <w:ind w:left="720"/>
      <w:contextualSpacing/>
    </w:pPr>
  </w:style>
  <w:style w:type="character" w:customStyle="1" w:styleId="Ttulo2Char">
    <w:name w:val="Título 2 Char"/>
    <w:basedOn w:val="Fontepargpadro"/>
    <w:link w:val="Ttulo2"/>
    <w:rsid w:val="00E14CC3"/>
    <w:rPr>
      <w:rFonts w:ascii="Arial" w:hAnsi="Arial"/>
      <w:b/>
      <w:bCs/>
      <w:snapToGrid w:val="0"/>
      <w:sz w:val="28"/>
      <w:lang w:eastAsia="en-US"/>
    </w:rPr>
  </w:style>
  <w:style w:type="character" w:customStyle="1" w:styleId="normaltextrun">
    <w:name w:val="normaltextrun"/>
    <w:basedOn w:val="Fontepargpadro"/>
    <w:rsid w:val="000C1884"/>
  </w:style>
  <w:style w:type="character" w:customStyle="1" w:styleId="spellingerror">
    <w:name w:val="spellingerror"/>
    <w:basedOn w:val="Fontepargpadro"/>
    <w:rsid w:val="000E5D86"/>
  </w:style>
  <w:style w:type="paragraph" w:styleId="Legenda">
    <w:name w:val="caption"/>
    <w:basedOn w:val="Normal"/>
    <w:next w:val="Normal"/>
    <w:uiPriority w:val="35"/>
    <w:unhideWhenUsed/>
    <w:qFormat/>
    <w:rsid w:val="000B563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C6119"/>
  </w:style>
  <w:style w:type="character" w:styleId="MenoPendente">
    <w:name w:val="Unresolved Mention"/>
    <w:basedOn w:val="Fontepargpadro"/>
    <w:uiPriority w:val="99"/>
    <w:semiHidden/>
    <w:unhideWhenUsed/>
    <w:rsid w:val="00617AD3"/>
    <w:rPr>
      <w:color w:val="605E5C"/>
      <w:shd w:val="clear" w:color="auto" w:fill="E1DFDD"/>
    </w:rPr>
  </w:style>
  <w:style w:type="paragraph" w:customStyle="1" w:styleId="paragraph">
    <w:name w:val="paragraph"/>
    <w:basedOn w:val="Normal"/>
    <w:rsid w:val="002901A4"/>
    <w:pPr>
      <w:widowControl/>
      <w:autoSpaceDE/>
      <w:autoSpaceDN/>
      <w:spacing w:before="100" w:beforeAutospacing="1" w:after="100" w:afterAutospacing="1" w:line="240" w:lineRule="auto"/>
    </w:pPr>
    <w:rPr>
      <w:rFonts w:ascii="Times New Roman" w:hAnsi="Times New Roman"/>
      <w:snapToGrid/>
      <w:szCs w:val="24"/>
      <w:lang w:eastAsia="pt-BR"/>
    </w:rPr>
  </w:style>
  <w:style w:type="character" w:customStyle="1" w:styleId="eop">
    <w:name w:val="eop"/>
    <w:basedOn w:val="Fontepargpadro"/>
    <w:rsid w:val="002901A4"/>
  </w:style>
  <w:style w:type="paragraph" w:styleId="CabealhodoSumrio">
    <w:name w:val="TOC Heading"/>
    <w:basedOn w:val="Ttulo1"/>
    <w:next w:val="Normal"/>
    <w:uiPriority w:val="39"/>
    <w:unhideWhenUsed/>
    <w:qFormat/>
    <w:rsid w:val="00E27FA1"/>
    <w:pPr>
      <w:keepLines/>
      <w:widowControl/>
      <w:numPr>
        <w:numId w:val="0"/>
      </w:numPr>
      <w:autoSpaceDE/>
      <w:autoSpaceDN/>
      <w:spacing w:before="240" w:after="0" w:line="259" w:lineRule="auto"/>
      <w:outlineLvl w:val="9"/>
    </w:pPr>
    <w:rPr>
      <w:rFonts w:asciiTheme="majorHAnsi" w:eastAsiaTheme="majorEastAsia" w:hAnsiTheme="majorHAnsi" w:cstheme="majorBidi"/>
      <w:b w:val="0"/>
      <w:bCs w:val="0"/>
      <w:snapToGrid/>
      <w:color w:val="2E74B5" w:themeColor="accent1" w:themeShade="BF"/>
      <w:sz w:val="32"/>
      <w:szCs w:val="32"/>
      <w:lang w:eastAsia="pt-BR"/>
    </w:rPr>
  </w:style>
  <w:style w:type="character" w:styleId="nfase">
    <w:name w:val="Emphasis"/>
    <w:basedOn w:val="Fontepargpadro"/>
    <w:uiPriority w:val="20"/>
    <w:qFormat/>
    <w:rsid w:val="00214455"/>
    <w:rPr>
      <w:i/>
      <w:iCs/>
    </w:rPr>
  </w:style>
  <w:style w:type="character" w:customStyle="1" w:styleId="ui-provider">
    <w:name w:val="ui-provider"/>
    <w:basedOn w:val="Fontepargpadro"/>
    <w:rsid w:val="00B21F64"/>
  </w:style>
  <w:style w:type="paragraph" w:styleId="NormalWeb">
    <w:name w:val="Normal (Web)"/>
    <w:basedOn w:val="Normal"/>
    <w:uiPriority w:val="99"/>
    <w:unhideWhenUsed/>
    <w:rsid w:val="00B21F64"/>
    <w:pPr>
      <w:widowControl/>
      <w:autoSpaceDE/>
      <w:autoSpaceDN/>
      <w:spacing w:before="100" w:beforeAutospacing="1" w:after="100" w:afterAutospacing="1" w:line="240" w:lineRule="auto"/>
    </w:pPr>
    <w:rPr>
      <w:rFonts w:ascii="Times New Roman" w:hAnsi="Times New Roman"/>
      <w:snapToGrid/>
      <w:szCs w:val="24"/>
      <w:lang w:eastAsia="pt-BR"/>
    </w:rPr>
  </w:style>
  <w:style w:type="character" w:customStyle="1" w:styleId="CorpodetextoChar">
    <w:name w:val="Corpo de texto Char"/>
    <w:basedOn w:val="Fontepargpadro"/>
    <w:link w:val="Corpodetexto"/>
    <w:semiHidden/>
    <w:rsid w:val="00CD3F61"/>
    <w:rPr>
      <w:rFonts w:ascii="Arial" w:hAnsi="Arial"/>
      <w:snapToGrid w:val="0"/>
      <w:sz w:val="24"/>
      <w:lang w:val="en-US" w:eastAsia="en-US"/>
    </w:rPr>
  </w:style>
  <w:style w:type="character" w:styleId="Forte">
    <w:name w:val="Strong"/>
    <w:basedOn w:val="Fontepargpadro"/>
    <w:uiPriority w:val="22"/>
    <w:qFormat/>
    <w:rsid w:val="007F0A2F"/>
    <w:rPr>
      <w:b/>
      <w:bCs/>
    </w:rPr>
  </w:style>
  <w:style w:type="character" w:customStyle="1" w:styleId="Ttulo4Char">
    <w:name w:val="Título 4 Char"/>
    <w:basedOn w:val="Fontepargpadro"/>
    <w:link w:val="Ttulo4"/>
    <w:rsid w:val="000336F6"/>
    <w:rPr>
      <w:rFonts w:ascii="Arial" w:hAnsi="Arial"/>
      <w:snapToGrid w:val="0"/>
      <w:sz w:val="28"/>
      <w:lang w:eastAsia="en-US"/>
    </w:rPr>
  </w:style>
  <w:style w:type="character" w:customStyle="1" w:styleId="Ttulo3Char">
    <w:name w:val="Título 3 Char"/>
    <w:basedOn w:val="Fontepargpadro"/>
    <w:link w:val="Ttulo3"/>
    <w:rsid w:val="00D26E3B"/>
    <w:rPr>
      <w:rFonts w:ascii="Arial" w:hAnsi="Arial"/>
      <w:i/>
      <w:iCs/>
      <w:snapToGrid w:val="0"/>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222374488">
      <w:bodyDiv w:val="1"/>
      <w:marLeft w:val="0"/>
      <w:marRight w:val="0"/>
      <w:marTop w:val="0"/>
      <w:marBottom w:val="0"/>
      <w:divBdr>
        <w:top w:val="none" w:sz="0" w:space="0" w:color="auto"/>
        <w:left w:val="none" w:sz="0" w:space="0" w:color="auto"/>
        <w:bottom w:val="none" w:sz="0" w:space="0" w:color="auto"/>
        <w:right w:val="none" w:sz="0" w:space="0" w:color="auto"/>
      </w:divBdr>
    </w:div>
    <w:div w:id="321158151">
      <w:bodyDiv w:val="1"/>
      <w:marLeft w:val="0"/>
      <w:marRight w:val="0"/>
      <w:marTop w:val="0"/>
      <w:marBottom w:val="0"/>
      <w:divBdr>
        <w:top w:val="none" w:sz="0" w:space="0" w:color="auto"/>
        <w:left w:val="none" w:sz="0" w:space="0" w:color="auto"/>
        <w:bottom w:val="none" w:sz="0" w:space="0" w:color="auto"/>
        <w:right w:val="none" w:sz="0" w:space="0" w:color="auto"/>
      </w:divBdr>
    </w:div>
    <w:div w:id="368382951">
      <w:bodyDiv w:val="1"/>
      <w:marLeft w:val="0"/>
      <w:marRight w:val="0"/>
      <w:marTop w:val="0"/>
      <w:marBottom w:val="0"/>
      <w:divBdr>
        <w:top w:val="none" w:sz="0" w:space="0" w:color="auto"/>
        <w:left w:val="none" w:sz="0" w:space="0" w:color="auto"/>
        <w:bottom w:val="none" w:sz="0" w:space="0" w:color="auto"/>
        <w:right w:val="none" w:sz="0" w:space="0" w:color="auto"/>
      </w:divBdr>
    </w:div>
    <w:div w:id="800077062">
      <w:bodyDiv w:val="1"/>
      <w:marLeft w:val="0"/>
      <w:marRight w:val="0"/>
      <w:marTop w:val="0"/>
      <w:marBottom w:val="0"/>
      <w:divBdr>
        <w:top w:val="none" w:sz="0" w:space="0" w:color="auto"/>
        <w:left w:val="none" w:sz="0" w:space="0" w:color="auto"/>
        <w:bottom w:val="none" w:sz="0" w:space="0" w:color="auto"/>
        <w:right w:val="none" w:sz="0" w:space="0" w:color="auto"/>
      </w:divBdr>
    </w:div>
    <w:div w:id="996222951">
      <w:bodyDiv w:val="1"/>
      <w:marLeft w:val="0"/>
      <w:marRight w:val="0"/>
      <w:marTop w:val="0"/>
      <w:marBottom w:val="0"/>
      <w:divBdr>
        <w:top w:val="none" w:sz="0" w:space="0" w:color="auto"/>
        <w:left w:val="none" w:sz="0" w:space="0" w:color="auto"/>
        <w:bottom w:val="none" w:sz="0" w:space="0" w:color="auto"/>
        <w:right w:val="none" w:sz="0" w:space="0" w:color="auto"/>
      </w:divBdr>
      <w:divsChild>
        <w:div w:id="1330214862">
          <w:marLeft w:val="0"/>
          <w:marRight w:val="0"/>
          <w:marTop w:val="0"/>
          <w:marBottom w:val="0"/>
          <w:divBdr>
            <w:top w:val="single" w:sz="2" w:space="0" w:color="E3E3E3"/>
            <w:left w:val="single" w:sz="2" w:space="0" w:color="E3E3E3"/>
            <w:bottom w:val="single" w:sz="2" w:space="0" w:color="E3E3E3"/>
            <w:right w:val="single" w:sz="2" w:space="0" w:color="E3E3E3"/>
          </w:divBdr>
        </w:div>
        <w:div w:id="1488588874">
          <w:marLeft w:val="0"/>
          <w:marRight w:val="0"/>
          <w:marTop w:val="0"/>
          <w:marBottom w:val="0"/>
          <w:divBdr>
            <w:top w:val="single" w:sz="2" w:space="0" w:color="E3E3E3"/>
            <w:left w:val="single" w:sz="2" w:space="0" w:color="E3E3E3"/>
            <w:bottom w:val="single" w:sz="2" w:space="0" w:color="E3E3E3"/>
            <w:right w:val="single" w:sz="2" w:space="0" w:color="E3E3E3"/>
          </w:divBdr>
          <w:divsChild>
            <w:div w:id="1329938959">
              <w:marLeft w:val="0"/>
              <w:marRight w:val="0"/>
              <w:marTop w:val="0"/>
              <w:marBottom w:val="0"/>
              <w:divBdr>
                <w:top w:val="single" w:sz="2" w:space="0" w:color="E3E3E3"/>
                <w:left w:val="single" w:sz="2" w:space="0" w:color="E3E3E3"/>
                <w:bottom w:val="single" w:sz="2" w:space="0" w:color="E3E3E3"/>
                <w:right w:val="single" w:sz="2" w:space="0" w:color="E3E3E3"/>
              </w:divBdr>
              <w:divsChild>
                <w:div w:id="928125802">
                  <w:marLeft w:val="0"/>
                  <w:marRight w:val="0"/>
                  <w:marTop w:val="0"/>
                  <w:marBottom w:val="0"/>
                  <w:divBdr>
                    <w:top w:val="single" w:sz="2" w:space="0" w:color="E3E3E3"/>
                    <w:left w:val="single" w:sz="2" w:space="0" w:color="E3E3E3"/>
                    <w:bottom w:val="single" w:sz="2" w:space="0" w:color="E3E3E3"/>
                    <w:right w:val="single" w:sz="2" w:space="0" w:color="E3E3E3"/>
                  </w:divBdr>
                  <w:divsChild>
                    <w:div w:id="1899394551">
                      <w:marLeft w:val="0"/>
                      <w:marRight w:val="0"/>
                      <w:marTop w:val="0"/>
                      <w:marBottom w:val="0"/>
                      <w:divBdr>
                        <w:top w:val="single" w:sz="2" w:space="0" w:color="E3E3E3"/>
                        <w:left w:val="single" w:sz="2" w:space="0" w:color="E3E3E3"/>
                        <w:bottom w:val="single" w:sz="2" w:space="0" w:color="E3E3E3"/>
                        <w:right w:val="single" w:sz="2" w:space="0" w:color="E3E3E3"/>
                      </w:divBdr>
                      <w:divsChild>
                        <w:div w:id="573586833">
                          <w:marLeft w:val="0"/>
                          <w:marRight w:val="0"/>
                          <w:marTop w:val="0"/>
                          <w:marBottom w:val="0"/>
                          <w:divBdr>
                            <w:top w:val="single" w:sz="2" w:space="0" w:color="E3E3E3"/>
                            <w:left w:val="single" w:sz="2" w:space="0" w:color="E3E3E3"/>
                            <w:bottom w:val="single" w:sz="2" w:space="0" w:color="E3E3E3"/>
                            <w:right w:val="single" w:sz="2" w:space="0" w:color="E3E3E3"/>
                          </w:divBdr>
                          <w:divsChild>
                            <w:div w:id="2093889007">
                              <w:marLeft w:val="0"/>
                              <w:marRight w:val="0"/>
                              <w:marTop w:val="0"/>
                              <w:marBottom w:val="0"/>
                              <w:divBdr>
                                <w:top w:val="single" w:sz="2" w:space="0" w:color="E3E3E3"/>
                                <w:left w:val="single" w:sz="2" w:space="0" w:color="E3E3E3"/>
                                <w:bottom w:val="single" w:sz="2" w:space="0" w:color="E3E3E3"/>
                                <w:right w:val="single" w:sz="2" w:space="0" w:color="E3E3E3"/>
                              </w:divBdr>
                              <w:divsChild>
                                <w:div w:id="1179848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115760">
                                      <w:marLeft w:val="0"/>
                                      <w:marRight w:val="0"/>
                                      <w:marTop w:val="0"/>
                                      <w:marBottom w:val="0"/>
                                      <w:divBdr>
                                        <w:top w:val="single" w:sz="2" w:space="0" w:color="E3E3E3"/>
                                        <w:left w:val="single" w:sz="2" w:space="0" w:color="E3E3E3"/>
                                        <w:bottom w:val="single" w:sz="2" w:space="0" w:color="E3E3E3"/>
                                        <w:right w:val="single" w:sz="2" w:space="0" w:color="E3E3E3"/>
                                      </w:divBdr>
                                      <w:divsChild>
                                        <w:div w:id="908618231">
                                          <w:marLeft w:val="0"/>
                                          <w:marRight w:val="0"/>
                                          <w:marTop w:val="0"/>
                                          <w:marBottom w:val="0"/>
                                          <w:divBdr>
                                            <w:top w:val="single" w:sz="2" w:space="0" w:color="E3E3E3"/>
                                            <w:left w:val="single" w:sz="2" w:space="0" w:color="E3E3E3"/>
                                            <w:bottom w:val="single" w:sz="2" w:space="0" w:color="E3E3E3"/>
                                            <w:right w:val="single" w:sz="2" w:space="0" w:color="E3E3E3"/>
                                          </w:divBdr>
                                          <w:divsChild>
                                            <w:div w:id="1526941699">
                                              <w:marLeft w:val="0"/>
                                              <w:marRight w:val="0"/>
                                              <w:marTop w:val="0"/>
                                              <w:marBottom w:val="0"/>
                                              <w:divBdr>
                                                <w:top w:val="single" w:sz="2" w:space="0" w:color="E3E3E3"/>
                                                <w:left w:val="single" w:sz="2" w:space="0" w:color="E3E3E3"/>
                                                <w:bottom w:val="single" w:sz="2" w:space="0" w:color="E3E3E3"/>
                                                <w:right w:val="single" w:sz="2" w:space="0" w:color="E3E3E3"/>
                                              </w:divBdr>
                                              <w:divsChild>
                                                <w:div w:id="1443724816">
                                                  <w:marLeft w:val="0"/>
                                                  <w:marRight w:val="0"/>
                                                  <w:marTop w:val="0"/>
                                                  <w:marBottom w:val="0"/>
                                                  <w:divBdr>
                                                    <w:top w:val="single" w:sz="2" w:space="0" w:color="E3E3E3"/>
                                                    <w:left w:val="single" w:sz="2" w:space="0" w:color="E3E3E3"/>
                                                    <w:bottom w:val="single" w:sz="2" w:space="0" w:color="E3E3E3"/>
                                                    <w:right w:val="single" w:sz="2" w:space="0" w:color="E3E3E3"/>
                                                  </w:divBdr>
                                                  <w:divsChild>
                                                    <w:div w:id="192689868">
                                                      <w:marLeft w:val="0"/>
                                                      <w:marRight w:val="0"/>
                                                      <w:marTop w:val="0"/>
                                                      <w:marBottom w:val="0"/>
                                                      <w:divBdr>
                                                        <w:top w:val="single" w:sz="2" w:space="0" w:color="E3E3E3"/>
                                                        <w:left w:val="single" w:sz="2" w:space="0" w:color="E3E3E3"/>
                                                        <w:bottom w:val="single" w:sz="2" w:space="0" w:color="E3E3E3"/>
                                                        <w:right w:val="single" w:sz="2" w:space="0" w:color="E3E3E3"/>
                                                      </w:divBdr>
                                                      <w:divsChild>
                                                        <w:div w:id="1794056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3636859">
      <w:bodyDiv w:val="1"/>
      <w:marLeft w:val="0"/>
      <w:marRight w:val="0"/>
      <w:marTop w:val="0"/>
      <w:marBottom w:val="0"/>
      <w:divBdr>
        <w:top w:val="none" w:sz="0" w:space="0" w:color="auto"/>
        <w:left w:val="none" w:sz="0" w:space="0" w:color="auto"/>
        <w:bottom w:val="none" w:sz="0" w:space="0" w:color="auto"/>
        <w:right w:val="none" w:sz="0" w:space="0" w:color="auto"/>
      </w:divBdr>
    </w:div>
    <w:div w:id="1304506650">
      <w:bodyDiv w:val="1"/>
      <w:marLeft w:val="0"/>
      <w:marRight w:val="0"/>
      <w:marTop w:val="0"/>
      <w:marBottom w:val="0"/>
      <w:divBdr>
        <w:top w:val="none" w:sz="0" w:space="0" w:color="auto"/>
        <w:left w:val="none" w:sz="0" w:space="0" w:color="auto"/>
        <w:bottom w:val="none" w:sz="0" w:space="0" w:color="auto"/>
        <w:right w:val="none" w:sz="0" w:space="0" w:color="auto"/>
      </w:divBdr>
    </w:div>
    <w:div w:id="1309243128">
      <w:bodyDiv w:val="1"/>
      <w:marLeft w:val="0"/>
      <w:marRight w:val="0"/>
      <w:marTop w:val="0"/>
      <w:marBottom w:val="0"/>
      <w:divBdr>
        <w:top w:val="none" w:sz="0" w:space="0" w:color="auto"/>
        <w:left w:val="none" w:sz="0" w:space="0" w:color="auto"/>
        <w:bottom w:val="none" w:sz="0" w:space="0" w:color="auto"/>
        <w:right w:val="none" w:sz="0" w:space="0" w:color="auto"/>
      </w:divBdr>
    </w:div>
    <w:div w:id="1329286903">
      <w:bodyDiv w:val="1"/>
      <w:marLeft w:val="0"/>
      <w:marRight w:val="0"/>
      <w:marTop w:val="0"/>
      <w:marBottom w:val="0"/>
      <w:divBdr>
        <w:top w:val="none" w:sz="0" w:space="0" w:color="auto"/>
        <w:left w:val="none" w:sz="0" w:space="0" w:color="auto"/>
        <w:bottom w:val="none" w:sz="0" w:space="0" w:color="auto"/>
        <w:right w:val="none" w:sz="0" w:space="0" w:color="auto"/>
      </w:divBdr>
    </w:div>
    <w:div w:id="1347438526">
      <w:bodyDiv w:val="1"/>
      <w:marLeft w:val="0"/>
      <w:marRight w:val="0"/>
      <w:marTop w:val="0"/>
      <w:marBottom w:val="0"/>
      <w:divBdr>
        <w:top w:val="none" w:sz="0" w:space="0" w:color="auto"/>
        <w:left w:val="none" w:sz="0" w:space="0" w:color="auto"/>
        <w:bottom w:val="none" w:sz="0" w:space="0" w:color="auto"/>
        <w:right w:val="none" w:sz="0" w:space="0" w:color="auto"/>
      </w:divBdr>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1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planalto.gov.br/ccivil_03/Leis/LEIS_2001/L10205.ht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gov.br/anvisa/pt-br/assuntos/noticias-anvisa/2022/manual_de_hemovigilancia__dez22-07-12-2022.pdf" TargetMode="External"/><Relationship Id="rId34" Type="http://schemas.openxmlformats.org/officeDocument/2006/relationships/image" Target="media/image17.png"/><Relationship Id="rId42" Type="http://schemas.openxmlformats.org/officeDocument/2006/relationships/hyperlink" Target="https://www.trt13.jus.br/informe-se/noticias/saiba-direitos-do-trabalhador-que-doa-sangue" TargetMode="External"/><Relationship Id="rId47" Type="http://schemas.openxmlformats.org/officeDocument/2006/relationships/hyperlink" Target="https://www.trt13.jus.br/informe-se/noticias/saiba-direitos-do-trabalhador-que-doa-sangue" TargetMode="External"/><Relationship Id="rId50" Type="http://schemas.openxmlformats.org/officeDocument/2006/relationships/hyperlink" Target="https://www.gov.br/saude/pt-br/composicao/saes/sangue." TargetMode="External"/><Relationship Id="rId55" Type="http://schemas.openxmlformats.org/officeDocument/2006/relationships/hyperlink" Target="https://github.com/tba-txt" TargetMode="External"/><Relationship Id="rId63"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gov.br/saude/pt-br/composicao/saes/sangue." TargetMode="External"/><Relationship Id="rId53" Type="http://schemas.openxmlformats.org/officeDocument/2006/relationships/hyperlink" Target="https://drauziovarella.uol.com.br/hematologia/11-perguntas-e-respostas-sobre-doacao-de-sangue/" TargetMode="External"/><Relationship Id="rId58" Type="http://schemas.openxmlformats.org/officeDocument/2006/relationships/hyperlink" Target="https://www.krop.com/"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saude.abril.com.br/medicina/quase-50-dos-brasileiros-nao-doam-sangue-por-medo-ou-falta-de-informacao/mobile" TargetMode="External"/><Relationship Id="rId57" Type="http://schemas.openxmlformats.org/officeDocument/2006/relationships/hyperlink" Target="https://bookcreator.com/" TargetMode="External"/><Relationship Id="rId61" Type="http://schemas.openxmlformats.org/officeDocument/2006/relationships/hyperlink" Target="https://spark.adobe.com/pt-BR/features" TargetMode="External"/><Relationship Id="rId10" Type="http://schemas.openxmlformats.org/officeDocument/2006/relationships/endnotes" Target="endnotes.xml"/><Relationship Id="rId19" Type="http://schemas.openxmlformats.org/officeDocument/2006/relationships/hyperlink" Target="https://www.prosangue.sp.gov.br/uploads/legislacao/lei10936.pdf" TargetMode="External"/><Relationship Id="rId31" Type="http://schemas.openxmlformats.org/officeDocument/2006/relationships/image" Target="media/image14.png"/><Relationship Id="rId44" Type="http://schemas.openxmlformats.org/officeDocument/2006/relationships/hyperlink" Target="https://www.camara.leg.br/proposicoesWeb/prop_mostrarintegra?codteor=1538107&amp;filename=Avulso%20PL%202137/2011" TargetMode="External"/><Relationship Id="rId52" Type="http://schemas.openxmlformats.org/officeDocument/2006/relationships/hyperlink" Target="https://www12.senado.leg.br/noticias/materias/2021/06/14/pandemia-afetou-doacoes-de-sangue-que-senado-busca-incentivar." TargetMode="External"/><Relationship Id="rId60" Type="http://schemas.openxmlformats.org/officeDocument/2006/relationships/hyperlink" Target="https://medium.com/@portugue" TargetMode="External"/><Relationship Id="rId65"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bbc.com/portuguese/noticias/2015/08/150812_sangue_doacoes_brasil_lgb" TargetMode="External"/><Relationship Id="rId48" Type="http://schemas.openxmlformats.org/officeDocument/2006/relationships/hyperlink" Target="https://www.bbc.com/portuguese/noticias/2015/08/150812_sangue_doacoes_brasil_lgb" TargetMode="External"/><Relationship Id="rId56" Type="http://schemas.openxmlformats.org/officeDocument/2006/relationships/hyperlink" Target="https://www.behance.net/"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abre.ai/jCkb."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lanalto.gov.br/ccivil_03/_ato2015-2018/2018/lei/l13709.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gov.br/saude/pt-br/composicao/saes/sangue." TargetMode="External"/><Relationship Id="rId59" Type="http://schemas.openxmlformats.org/officeDocument/2006/relationships/hyperlink" Target="https://mahara.org/" TargetMode="External"/><Relationship Id="rId67" Type="http://schemas.openxmlformats.org/officeDocument/2006/relationships/theme" Target="theme/theme1.xml"/><Relationship Id="rId20" Type="http://schemas.openxmlformats.org/officeDocument/2006/relationships/hyperlink" Target="https://brasil.un.org/pt-br/sdgs" TargetMode="External"/><Relationship Id="rId41" Type="http://schemas.openxmlformats.org/officeDocument/2006/relationships/hyperlink" Target="https://www.jusbrasil.com.br/artigos/quais-sao-os-direito-de-quem-doa-sangue-no-brasil/2022026887" TargetMode="External"/><Relationship Id="rId54" Type="http://schemas.openxmlformats.org/officeDocument/2006/relationships/hyperlink" Target="https://github.com/fenunesz" TargetMode="External"/><Relationship Id="rId62" Type="http://schemas.openxmlformats.org/officeDocument/2006/relationships/hyperlink" Target="https://pt.wix.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6f71a4-ff13-4119-9d98-089c92194be7">
      <Terms xmlns="http://schemas.microsoft.com/office/infopath/2007/PartnerControls"/>
    </lcf76f155ced4ddcb4097134ff3c332f>
    <ReferenceId xmlns="016f71a4-ff13-4119-9d98-089c92194be7" xsi:nil="true"/>
    <TaxCatchAll xmlns="cdc45b06-9e8f-4026-b663-9e55be16a1f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57FCFA0B7643A409060826485243C86" ma:contentTypeVersion="12" ma:contentTypeDescription="Crie um novo documento." ma:contentTypeScope="" ma:versionID="fe741f09ef43c266596321228f417f00">
  <xsd:schema xmlns:xsd="http://www.w3.org/2001/XMLSchema" xmlns:xs="http://www.w3.org/2001/XMLSchema" xmlns:p="http://schemas.microsoft.com/office/2006/metadata/properties" xmlns:ns2="016f71a4-ff13-4119-9d98-089c92194be7" xmlns:ns3="cdc45b06-9e8f-4026-b663-9e55be16a1fc" targetNamespace="http://schemas.microsoft.com/office/2006/metadata/properties" ma:root="true" ma:fieldsID="fb4da705e50c77d59ebac1f5214a2d82" ns2:_="" ns3:_="">
    <xsd:import namespace="016f71a4-ff13-4119-9d98-089c92194be7"/>
    <xsd:import namespace="cdc45b06-9e8f-4026-b663-9e55be16a1f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f71a4-ff13-4119-9d98-089c92194b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c45b06-9e8f-4026-b663-9e55be16a1f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60636617-bd61-45a3-9950-b4bf231e019b}" ma:internalName="TaxCatchAll" ma:showField="CatchAllData" ma:web="cdc45b06-9e8f-4026-b663-9e55be16a1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D470A3-EEA3-4844-A30A-2F5729329E69}">
  <ds:schemaRefs>
    <ds:schemaRef ds:uri="http://schemas.microsoft.com/sharepoint/v3/contenttype/forms"/>
  </ds:schemaRefs>
</ds:datastoreItem>
</file>

<file path=customXml/itemProps2.xml><?xml version="1.0" encoding="utf-8"?>
<ds:datastoreItem xmlns:ds="http://schemas.openxmlformats.org/officeDocument/2006/customXml" ds:itemID="{DF93099A-C078-4583-91A9-2A53E8F38DDE}">
  <ds:schemaRefs>
    <ds:schemaRef ds:uri="http://schemas.microsoft.com/office/infopath/2007/PartnerControls"/>
    <ds:schemaRef ds:uri="http://purl.org/dc/elements/1.1/"/>
    <ds:schemaRef ds:uri="016f71a4-ff13-4119-9d98-089c92194be7"/>
    <ds:schemaRef ds:uri="http://schemas.microsoft.com/office/2006/metadata/properties"/>
    <ds:schemaRef ds:uri="cdc45b06-9e8f-4026-b663-9e55be16a1fc"/>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56843032-A8BA-4279-B450-195A1D4ACDD1}">
  <ds:schemaRefs>
    <ds:schemaRef ds:uri="http://schemas.openxmlformats.org/officeDocument/2006/bibliography"/>
  </ds:schemaRefs>
</ds:datastoreItem>
</file>

<file path=customXml/itemProps4.xml><?xml version="1.0" encoding="utf-8"?>
<ds:datastoreItem xmlns:ds="http://schemas.openxmlformats.org/officeDocument/2006/customXml" ds:itemID="{98664595-3F63-4FAF-9E72-0A1667409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f71a4-ff13-4119-9d98-089c92194be7"/>
    <ds:schemaRef ds:uri="cdc45b06-9e8f-4026-b663-9e55be16a1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Esp-Componente.dot</Template>
  <TotalTime>20</TotalTime>
  <Pages>88</Pages>
  <Words>14041</Words>
  <Characters>75824</Characters>
  <Application>Microsoft Office Word</Application>
  <DocSecurity>0</DocSecurity>
  <Lines>631</Lines>
  <Paragraphs>179</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89686</CharactersWithSpaces>
  <SharedDoc>false</SharedDoc>
  <HLinks>
    <vt:vector size="744" baseType="variant">
      <vt:variant>
        <vt:i4>6553654</vt:i4>
      </vt:variant>
      <vt:variant>
        <vt:i4>774</vt:i4>
      </vt:variant>
      <vt:variant>
        <vt:i4>0</vt:i4>
      </vt:variant>
      <vt:variant>
        <vt:i4>5</vt:i4>
      </vt:variant>
      <vt:variant>
        <vt:lpwstr>https://pt.wix.com/</vt:lpwstr>
      </vt:variant>
      <vt:variant>
        <vt:lpwstr/>
      </vt:variant>
      <vt:variant>
        <vt:i4>8126564</vt:i4>
      </vt:variant>
      <vt:variant>
        <vt:i4>771</vt:i4>
      </vt:variant>
      <vt:variant>
        <vt:i4>0</vt:i4>
      </vt:variant>
      <vt:variant>
        <vt:i4>5</vt:i4>
      </vt:variant>
      <vt:variant>
        <vt:lpwstr>https://spark.adobe.com/pt-BR/features</vt:lpwstr>
      </vt:variant>
      <vt:variant>
        <vt:lpwstr/>
      </vt:variant>
      <vt:variant>
        <vt:i4>2555984</vt:i4>
      </vt:variant>
      <vt:variant>
        <vt:i4>768</vt:i4>
      </vt:variant>
      <vt:variant>
        <vt:i4>0</vt:i4>
      </vt:variant>
      <vt:variant>
        <vt:i4>5</vt:i4>
      </vt:variant>
      <vt:variant>
        <vt:lpwstr>https://medium.com/@portugue</vt:lpwstr>
      </vt:variant>
      <vt:variant>
        <vt:lpwstr/>
      </vt:variant>
      <vt:variant>
        <vt:i4>7864427</vt:i4>
      </vt:variant>
      <vt:variant>
        <vt:i4>765</vt:i4>
      </vt:variant>
      <vt:variant>
        <vt:i4>0</vt:i4>
      </vt:variant>
      <vt:variant>
        <vt:i4>5</vt:i4>
      </vt:variant>
      <vt:variant>
        <vt:lpwstr>https://mahara.org/</vt:lpwstr>
      </vt:variant>
      <vt:variant>
        <vt:lpwstr/>
      </vt:variant>
      <vt:variant>
        <vt:i4>4456453</vt:i4>
      </vt:variant>
      <vt:variant>
        <vt:i4>762</vt:i4>
      </vt:variant>
      <vt:variant>
        <vt:i4>0</vt:i4>
      </vt:variant>
      <vt:variant>
        <vt:i4>5</vt:i4>
      </vt:variant>
      <vt:variant>
        <vt:lpwstr>https://www.krop.com/</vt:lpwstr>
      </vt:variant>
      <vt:variant>
        <vt:lpwstr/>
      </vt:variant>
      <vt:variant>
        <vt:i4>458819</vt:i4>
      </vt:variant>
      <vt:variant>
        <vt:i4>759</vt:i4>
      </vt:variant>
      <vt:variant>
        <vt:i4>0</vt:i4>
      </vt:variant>
      <vt:variant>
        <vt:i4>5</vt:i4>
      </vt:variant>
      <vt:variant>
        <vt:lpwstr>https://bookcreator.com/</vt:lpwstr>
      </vt:variant>
      <vt:variant>
        <vt:lpwstr/>
      </vt:variant>
      <vt:variant>
        <vt:i4>4915291</vt:i4>
      </vt:variant>
      <vt:variant>
        <vt:i4>756</vt:i4>
      </vt:variant>
      <vt:variant>
        <vt:i4>0</vt:i4>
      </vt:variant>
      <vt:variant>
        <vt:i4>5</vt:i4>
      </vt:variant>
      <vt:variant>
        <vt:lpwstr>https://www.behance.net/</vt:lpwstr>
      </vt:variant>
      <vt:variant>
        <vt:lpwstr/>
      </vt:variant>
      <vt:variant>
        <vt:i4>6881407</vt:i4>
      </vt:variant>
      <vt:variant>
        <vt:i4>747</vt:i4>
      </vt:variant>
      <vt:variant>
        <vt:i4>0</vt:i4>
      </vt:variant>
      <vt:variant>
        <vt:i4>5</vt:i4>
      </vt:variant>
      <vt:variant>
        <vt:lpwstr>https://github.com/tba-txt</vt:lpwstr>
      </vt:variant>
      <vt:variant>
        <vt:lpwstr/>
      </vt:variant>
      <vt:variant>
        <vt:i4>6881341</vt:i4>
      </vt:variant>
      <vt:variant>
        <vt:i4>744</vt:i4>
      </vt:variant>
      <vt:variant>
        <vt:i4>0</vt:i4>
      </vt:variant>
      <vt:variant>
        <vt:i4>5</vt:i4>
      </vt:variant>
      <vt:variant>
        <vt:lpwstr>https://github.com/fenunesz</vt:lpwstr>
      </vt:variant>
      <vt:variant>
        <vt:lpwstr/>
      </vt:variant>
      <vt:variant>
        <vt:i4>2621501</vt:i4>
      </vt:variant>
      <vt:variant>
        <vt:i4>735</vt:i4>
      </vt:variant>
      <vt:variant>
        <vt:i4>0</vt:i4>
      </vt:variant>
      <vt:variant>
        <vt:i4>5</vt:i4>
      </vt:variant>
      <vt:variant>
        <vt:lpwstr>https://drauziovarella.uol.com.br/hematologia/11-perguntas-e-respostas-sobre-doacao-de-sangue/</vt:lpwstr>
      </vt:variant>
      <vt:variant>
        <vt:lpwstr>:~:text=O%20momento%20da%20doa%C3%A7%C3%A3o%20de%20sangue%20acontece%20da,peso%20e%20checam%20os%20sinais%20vitais%3B%20Mais%20itens</vt:lpwstr>
      </vt:variant>
      <vt:variant>
        <vt:i4>2883638</vt:i4>
      </vt:variant>
      <vt:variant>
        <vt:i4>732</vt:i4>
      </vt:variant>
      <vt:variant>
        <vt:i4>0</vt:i4>
      </vt:variant>
      <vt:variant>
        <vt:i4>5</vt:i4>
      </vt:variant>
      <vt:variant>
        <vt:lpwstr>https://www12.senado.leg.br/noticias/materias/2021/06/14/pandemia-afetou-doacoes-de-sangue-que-senado-busca-incentivar.</vt:lpwstr>
      </vt:variant>
      <vt:variant>
        <vt:lpwstr/>
      </vt:variant>
      <vt:variant>
        <vt:i4>5832725</vt:i4>
      </vt:variant>
      <vt:variant>
        <vt:i4>729</vt:i4>
      </vt:variant>
      <vt:variant>
        <vt:i4>0</vt:i4>
      </vt:variant>
      <vt:variant>
        <vt:i4>5</vt:i4>
      </vt:variant>
      <vt:variant>
        <vt:lpwstr>https://abre.ai/jCkb.</vt:lpwstr>
      </vt:variant>
      <vt:variant>
        <vt:lpwstr/>
      </vt:variant>
      <vt:variant>
        <vt:i4>2424885</vt:i4>
      </vt:variant>
      <vt:variant>
        <vt:i4>726</vt:i4>
      </vt:variant>
      <vt:variant>
        <vt:i4>0</vt:i4>
      </vt:variant>
      <vt:variant>
        <vt:i4>5</vt:i4>
      </vt:variant>
      <vt:variant>
        <vt:lpwstr>https://www.gov.br/saude/pt-br/composicao/saes/sangue.</vt:lpwstr>
      </vt:variant>
      <vt:variant>
        <vt:lpwstr/>
      </vt:variant>
      <vt:variant>
        <vt:i4>3997818</vt:i4>
      </vt:variant>
      <vt:variant>
        <vt:i4>723</vt:i4>
      </vt:variant>
      <vt:variant>
        <vt:i4>0</vt:i4>
      </vt:variant>
      <vt:variant>
        <vt:i4>5</vt:i4>
      </vt:variant>
      <vt:variant>
        <vt:lpwstr>https://saude.abril.com.br/medicina/quase-50-dos-brasileiros-nao-doam-sangue-por-medo-ou-falta-de-informacao/mobile</vt:lpwstr>
      </vt:variant>
      <vt:variant>
        <vt:lpwstr/>
      </vt:variant>
      <vt:variant>
        <vt:i4>4718686</vt:i4>
      </vt:variant>
      <vt:variant>
        <vt:i4>720</vt:i4>
      </vt:variant>
      <vt:variant>
        <vt:i4>0</vt:i4>
      </vt:variant>
      <vt:variant>
        <vt:i4>5</vt:i4>
      </vt:variant>
      <vt:variant>
        <vt:lpwstr>https://www.bbc.com/portuguese/noticias/2015/08/150812_sangue_doacoes_brasil_lgb</vt:lpwstr>
      </vt:variant>
      <vt:variant>
        <vt:lpwstr/>
      </vt:variant>
      <vt:variant>
        <vt:i4>917531</vt:i4>
      </vt:variant>
      <vt:variant>
        <vt:i4>717</vt:i4>
      </vt:variant>
      <vt:variant>
        <vt:i4>0</vt:i4>
      </vt:variant>
      <vt:variant>
        <vt:i4>5</vt:i4>
      </vt:variant>
      <vt:variant>
        <vt:lpwstr>https://www.trt13.jus.br/informe-se/noticias/saiba-direitos-do-trabalhador-que-doa-sangue</vt:lpwstr>
      </vt:variant>
      <vt:variant>
        <vt:lpwstr/>
      </vt:variant>
      <vt:variant>
        <vt:i4>2424885</vt:i4>
      </vt:variant>
      <vt:variant>
        <vt:i4>714</vt:i4>
      </vt:variant>
      <vt:variant>
        <vt:i4>0</vt:i4>
      </vt:variant>
      <vt:variant>
        <vt:i4>5</vt:i4>
      </vt:variant>
      <vt:variant>
        <vt:lpwstr>https://www.gov.br/saude/pt-br/composicao/saes/sangue.</vt:lpwstr>
      </vt:variant>
      <vt:variant>
        <vt:lpwstr/>
      </vt:variant>
      <vt:variant>
        <vt:i4>2424885</vt:i4>
      </vt:variant>
      <vt:variant>
        <vt:i4>711</vt:i4>
      </vt:variant>
      <vt:variant>
        <vt:i4>0</vt:i4>
      </vt:variant>
      <vt:variant>
        <vt:i4>5</vt:i4>
      </vt:variant>
      <vt:variant>
        <vt:lpwstr>https://www.gov.br/saude/pt-br/composicao/saes/sangue.</vt:lpwstr>
      </vt:variant>
      <vt:variant>
        <vt:lpwstr/>
      </vt:variant>
      <vt:variant>
        <vt:i4>6946827</vt:i4>
      </vt:variant>
      <vt:variant>
        <vt:i4>708</vt:i4>
      </vt:variant>
      <vt:variant>
        <vt:i4>0</vt:i4>
      </vt:variant>
      <vt:variant>
        <vt:i4>5</vt:i4>
      </vt:variant>
      <vt:variant>
        <vt:lpwstr>https://www.camara.leg.br/proposicoesWeb/prop_mostrarintegra?codteor=1538107&amp;filename=Avulso%20PL%202137/2011</vt:lpwstr>
      </vt:variant>
      <vt:variant>
        <vt:lpwstr>:~:text=Congresso%20Nacional%20decreta%3A-,Art.,e%20cinco%20anos%2C%2015%25.</vt:lpwstr>
      </vt:variant>
      <vt:variant>
        <vt:i4>4718686</vt:i4>
      </vt:variant>
      <vt:variant>
        <vt:i4>705</vt:i4>
      </vt:variant>
      <vt:variant>
        <vt:i4>0</vt:i4>
      </vt:variant>
      <vt:variant>
        <vt:i4>5</vt:i4>
      </vt:variant>
      <vt:variant>
        <vt:lpwstr>https://www.bbc.com/portuguese/noticias/2015/08/150812_sangue_doacoes_brasil_lgb</vt:lpwstr>
      </vt:variant>
      <vt:variant>
        <vt:lpwstr/>
      </vt:variant>
      <vt:variant>
        <vt:i4>917531</vt:i4>
      </vt:variant>
      <vt:variant>
        <vt:i4>702</vt:i4>
      </vt:variant>
      <vt:variant>
        <vt:i4>0</vt:i4>
      </vt:variant>
      <vt:variant>
        <vt:i4>5</vt:i4>
      </vt:variant>
      <vt:variant>
        <vt:lpwstr>https://www.trt13.jus.br/informe-se/noticias/saiba-direitos-do-trabalhador-que-doa-sangue</vt:lpwstr>
      </vt:variant>
      <vt:variant>
        <vt:lpwstr/>
      </vt:variant>
      <vt:variant>
        <vt:i4>5111809</vt:i4>
      </vt:variant>
      <vt:variant>
        <vt:i4>699</vt:i4>
      </vt:variant>
      <vt:variant>
        <vt:i4>0</vt:i4>
      </vt:variant>
      <vt:variant>
        <vt:i4>5</vt:i4>
      </vt:variant>
      <vt:variant>
        <vt:lpwstr>https://www.jusbrasil.com.br/artigos/quais-sao-os-direito-de-quem-doa-sangue-no-brasil/2022026887</vt:lpwstr>
      </vt:variant>
      <vt:variant>
        <vt:lpwstr/>
      </vt:variant>
      <vt:variant>
        <vt:i4>4456461</vt:i4>
      </vt:variant>
      <vt:variant>
        <vt:i4>618</vt:i4>
      </vt:variant>
      <vt:variant>
        <vt:i4>0</vt:i4>
      </vt:variant>
      <vt:variant>
        <vt:i4>5</vt:i4>
      </vt:variant>
      <vt:variant>
        <vt:lpwstr>https://www.gov.br/anvisa/pt-br/assuntos/noticias-anvisa/2022/manual_de_hemovigilancia__dez22-07-12-2022.pdf</vt:lpwstr>
      </vt:variant>
      <vt:variant>
        <vt:lpwstr/>
      </vt:variant>
      <vt:variant>
        <vt:i4>5505113</vt:i4>
      </vt:variant>
      <vt:variant>
        <vt:i4>615</vt:i4>
      </vt:variant>
      <vt:variant>
        <vt:i4>0</vt:i4>
      </vt:variant>
      <vt:variant>
        <vt:i4>5</vt:i4>
      </vt:variant>
      <vt:variant>
        <vt:lpwstr>https://brasil.un.org/pt-br/sdgs</vt:lpwstr>
      </vt:variant>
      <vt:variant>
        <vt:lpwstr/>
      </vt:variant>
      <vt:variant>
        <vt:i4>2359333</vt:i4>
      </vt:variant>
      <vt:variant>
        <vt:i4>612</vt:i4>
      </vt:variant>
      <vt:variant>
        <vt:i4>0</vt:i4>
      </vt:variant>
      <vt:variant>
        <vt:i4>5</vt:i4>
      </vt:variant>
      <vt:variant>
        <vt:lpwstr>https://www.prosangue.sp.gov.br/uploads/legislacao/lei10936.pdf</vt:lpwstr>
      </vt:variant>
      <vt:variant>
        <vt:lpwstr/>
      </vt:variant>
      <vt:variant>
        <vt:i4>524313</vt:i4>
      </vt:variant>
      <vt:variant>
        <vt:i4>609</vt:i4>
      </vt:variant>
      <vt:variant>
        <vt:i4>0</vt:i4>
      </vt:variant>
      <vt:variant>
        <vt:i4>5</vt:i4>
      </vt:variant>
      <vt:variant>
        <vt:lpwstr>https://www.planalto.gov.br/ccivil_03/Leis/LEIS_2001/L10205.htm</vt:lpwstr>
      </vt:variant>
      <vt:variant>
        <vt:lpwstr/>
      </vt:variant>
      <vt:variant>
        <vt:i4>7077994</vt:i4>
      </vt:variant>
      <vt:variant>
        <vt:i4>606</vt:i4>
      </vt:variant>
      <vt:variant>
        <vt:i4>0</vt:i4>
      </vt:variant>
      <vt:variant>
        <vt:i4>5</vt:i4>
      </vt:variant>
      <vt:variant>
        <vt:lpwstr>https://www.planalto.gov.br/ccivil_03/_ato2015-2018/2018/lei/l13709.htm</vt:lpwstr>
      </vt:variant>
      <vt:variant>
        <vt:lpwstr/>
      </vt:variant>
      <vt:variant>
        <vt:i4>1572920</vt:i4>
      </vt:variant>
      <vt:variant>
        <vt:i4>590</vt:i4>
      </vt:variant>
      <vt:variant>
        <vt:i4>0</vt:i4>
      </vt:variant>
      <vt:variant>
        <vt:i4>5</vt:i4>
      </vt:variant>
      <vt:variant>
        <vt:lpwstr/>
      </vt:variant>
      <vt:variant>
        <vt:lpwstr>_Toc168606192</vt:lpwstr>
      </vt:variant>
      <vt:variant>
        <vt:i4>1572920</vt:i4>
      </vt:variant>
      <vt:variant>
        <vt:i4>584</vt:i4>
      </vt:variant>
      <vt:variant>
        <vt:i4>0</vt:i4>
      </vt:variant>
      <vt:variant>
        <vt:i4>5</vt:i4>
      </vt:variant>
      <vt:variant>
        <vt:lpwstr/>
      </vt:variant>
      <vt:variant>
        <vt:lpwstr>_Toc168606191</vt:lpwstr>
      </vt:variant>
      <vt:variant>
        <vt:i4>1572920</vt:i4>
      </vt:variant>
      <vt:variant>
        <vt:i4>578</vt:i4>
      </vt:variant>
      <vt:variant>
        <vt:i4>0</vt:i4>
      </vt:variant>
      <vt:variant>
        <vt:i4>5</vt:i4>
      </vt:variant>
      <vt:variant>
        <vt:lpwstr/>
      </vt:variant>
      <vt:variant>
        <vt:lpwstr>_Toc168606190</vt:lpwstr>
      </vt:variant>
      <vt:variant>
        <vt:i4>1638456</vt:i4>
      </vt:variant>
      <vt:variant>
        <vt:i4>572</vt:i4>
      </vt:variant>
      <vt:variant>
        <vt:i4>0</vt:i4>
      </vt:variant>
      <vt:variant>
        <vt:i4>5</vt:i4>
      </vt:variant>
      <vt:variant>
        <vt:lpwstr/>
      </vt:variant>
      <vt:variant>
        <vt:lpwstr>_Toc168606189</vt:lpwstr>
      </vt:variant>
      <vt:variant>
        <vt:i4>1638456</vt:i4>
      </vt:variant>
      <vt:variant>
        <vt:i4>566</vt:i4>
      </vt:variant>
      <vt:variant>
        <vt:i4>0</vt:i4>
      </vt:variant>
      <vt:variant>
        <vt:i4>5</vt:i4>
      </vt:variant>
      <vt:variant>
        <vt:lpwstr/>
      </vt:variant>
      <vt:variant>
        <vt:lpwstr>_Toc168606188</vt:lpwstr>
      </vt:variant>
      <vt:variant>
        <vt:i4>1638456</vt:i4>
      </vt:variant>
      <vt:variant>
        <vt:i4>560</vt:i4>
      </vt:variant>
      <vt:variant>
        <vt:i4>0</vt:i4>
      </vt:variant>
      <vt:variant>
        <vt:i4>5</vt:i4>
      </vt:variant>
      <vt:variant>
        <vt:lpwstr/>
      </vt:variant>
      <vt:variant>
        <vt:lpwstr>_Toc168606187</vt:lpwstr>
      </vt:variant>
      <vt:variant>
        <vt:i4>1638456</vt:i4>
      </vt:variant>
      <vt:variant>
        <vt:i4>554</vt:i4>
      </vt:variant>
      <vt:variant>
        <vt:i4>0</vt:i4>
      </vt:variant>
      <vt:variant>
        <vt:i4>5</vt:i4>
      </vt:variant>
      <vt:variant>
        <vt:lpwstr/>
      </vt:variant>
      <vt:variant>
        <vt:lpwstr>_Toc168606186</vt:lpwstr>
      </vt:variant>
      <vt:variant>
        <vt:i4>1638456</vt:i4>
      </vt:variant>
      <vt:variant>
        <vt:i4>548</vt:i4>
      </vt:variant>
      <vt:variant>
        <vt:i4>0</vt:i4>
      </vt:variant>
      <vt:variant>
        <vt:i4>5</vt:i4>
      </vt:variant>
      <vt:variant>
        <vt:lpwstr/>
      </vt:variant>
      <vt:variant>
        <vt:lpwstr>_Toc168606185</vt:lpwstr>
      </vt:variant>
      <vt:variant>
        <vt:i4>1638456</vt:i4>
      </vt:variant>
      <vt:variant>
        <vt:i4>542</vt:i4>
      </vt:variant>
      <vt:variant>
        <vt:i4>0</vt:i4>
      </vt:variant>
      <vt:variant>
        <vt:i4>5</vt:i4>
      </vt:variant>
      <vt:variant>
        <vt:lpwstr/>
      </vt:variant>
      <vt:variant>
        <vt:lpwstr>_Toc168606184</vt:lpwstr>
      </vt:variant>
      <vt:variant>
        <vt:i4>1638456</vt:i4>
      </vt:variant>
      <vt:variant>
        <vt:i4>536</vt:i4>
      </vt:variant>
      <vt:variant>
        <vt:i4>0</vt:i4>
      </vt:variant>
      <vt:variant>
        <vt:i4>5</vt:i4>
      </vt:variant>
      <vt:variant>
        <vt:lpwstr/>
      </vt:variant>
      <vt:variant>
        <vt:lpwstr>_Toc168606183</vt:lpwstr>
      </vt:variant>
      <vt:variant>
        <vt:i4>1638456</vt:i4>
      </vt:variant>
      <vt:variant>
        <vt:i4>530</vt:i4>
      </vt:variant>
      <vt:variant>
        <vt:i4>0</vt:i4>
      </vt:variant>
      <vt:variant>
        <vt:i4>5</vt:i4>
      </vt:variant>
      <vt:variant>
        <vt:lpwstr/>
      </vt:variant>
      <vt:variant>
        <vt:lpwstr>_Toc168606182</vt:lpwstr>
      </vt:variant>
      <vt:variant>
        <vt:i4>1638456</vt:i4>
      </vt:variant>
      <vt:variant>
        <vt:i4>524</vt:i4>
      </vt:variant>
      <vt:variant>
        <vt:i4>0</vt:i4>
      </vt:variant>
      <vt:variant>
        <vt:i4>5</vt:i4>
      </vt:variant>
      <vt:variant>
        <vt:lpwstr/>
      </vt:variant>
      <vt:variant>
        <vt:lpwstr>_Toc168606181</vt:lpwstr>
      </vt:variant>
      <vt:variant>
        <vt:i4>1638456</vt:i4>
      </vt:variant>
      <vt:variant>
        <vt:i4>518</vt:i4>
      </vt:variant>
      <vt:variant>
        <vt:i4>0</vt:i4>
      </vt:variant>
      <vt:variant>
        <vt:i4>5</vt:i4>
      </vt:variant>
      <vt:variant>
        <vt:lpwstr/>
      </vt:variant>
      <vt:variant>
        <vt:lpwstr>_Toc168606180</vt:lpwstr>
      </vt:variant>
      <vt:variant>
        <vt:i4>1441848</vt:i4>
      </vt:variant>
      <vt:variant>
        <vt:i4>512</vt:i4>
      </vt:variant>
      <vt:variant>
        <vt:i4>0</vt:i4>
      </vt:variant>
      <vt:variant>
        <vt:i4>5</vt:i4>
      </vt:variant>
      <vt:variant>
        <vt:lpwstr/>
      </vt:variant>
      <vt:variant>
        <vt:lpwstr>_Toc168606179</vt:lpwstr>
      </vt:variant>
      <vt:variant>
        <vt:i4>1441848</vt:i4>
      </vt:variant>
      <vt:variant>
        <vt:i4>506</vt:i4>
      </vt:variant>
      <vt:variant>
        <vt:i4>0</vt:i4>
      </vt:variant>
      <vt:variant>
        <vt:i4>5</vt:i4>
      </vt:variant>
      <vt:variant>
        <vt:lpwstr/>
      </vt:variant>
      <vt:variant>
        <vt:lpwstr>_Toc168606178</vt:lpwstr>
      </vt:variant>
      <vt:variant>
        <vt:i4>1441848</vt:i4>
      </vt:variant>
      <vt:variant>
        <vt:i4>500</vt:i4>
      </vt:variant>
      <vt:variant>
        <vt:i4>0</vt:i4>
      </vt:variant>
      <vt:variant>
        <vt:i4>5</vt:i4>
      </vt:variant>
      <vt:variant>
        <vt:lpwstr/>
      </vt:variant>
      <vt:variant>
        <vt:lpwstr>_Toc168606177</vt:lpwstr>
      </vt:variant>
      <vt:variant>
        <vt:i4>1441848</vt:i4>
      </vt:variant>
      <vt:variant>
        <vt:i4>494</vt:i4>
      </vt:variant>
      <vt:variant>
        <vt:i4>0</vt:i4>
      </vt:variant>
      <vt:variant>
        <vt:i4>5</vt:i4>
      </vt:variant>
      <vt:variant>
        <vt:lpwstr/>
      </vt:variant>
      <vt:variant>
        <vt:lpwstr>_Toc168606176</vt:lpwstr>
      </vt:variant>
      <vt:variant>
        <vt:i4>1441848</vt:i4>
      </vt:variant>
      <vt:variant>
        <vt:i4>488</vt:i4>
      </vt:variant>
      <vt:variant>
        <vt:i4>0</vt:i4>
      </vt:variant>
      <vt:variant>
        <vt:i4>5</vt:i4>
      </vt:variant>
      <vt:variant>
        <vt:lpwstr/>
      </vt:variant>
      <vt:variant>
        <vt:lpwstr>_Toc168606175</vt:lpwstr>
      </vt:variant>
      <vt:variant>
        <vt:i4>1441848</vt:i4>
      </vt:variant>
      <vt:variant>
        <vt:i4>482</vt:i4>
      </vt:variant>
      <vt:variant>
        <vt:i4>0</vt:i4>
      </vt:variant>
      <vt:variant>
        <vt:i4>5</vt:i4>
      </vt:variant>
      <vt:variant>
        <vt:lpwstr/>
      </vt:variant>
      <vt:variant>
        <vt:lpwstr>_Toc168606174</vt:lpwstr>
      </vt:variant>
      <vt:variant>
        <vt:i4>1441848</vt:i4>
      </vt:variant>
      <vt:variant>
        <vt:i4>476</vt:i4>
      </vt:variant>
      <vt:variant>
        <vt:i4>0</vt:i4>
      </vt:variant>
      <vt:variant>
        <vt:i4>5</vt:i4>
      </vt:variant>
      <vt:variant>
        <vt:lpwstr/>
      </vt:variant>
      <vt:variant>
        <vt:lpwstr>_Toc168606173</vt:lpwstr>
      </vt:variant>
      <vt:variant>
        <vt:i4>1441848</vt:i4>
      </vt:variant>
      <vt:variant>
        <vt:i4>470</vt:i4>
      </vt:variant>
      <vt:variant>
        <vt:i4>0</vt:i4>
      </vt:variant>
      <vt:variant>
        <vt:i4>5</vt:i4>
      </vt:variant>
      <vt:variant>
        <vt:lpwstr/>
      </vt:variant>
      <vt:variant>
        <vt:lpwstr>_Toc168606172</vt:lpwstr>
      </vt:variant>
      <vt:variant>
        <vt:i4>1441848</vt:i4>
      </vt:variant>
      <vt:variant>
        <vt:i4>464</vt:i4>
      </vt:variant>
      <vt:variant>
        <vt:i4>0</vt:i4>
      </vt:variant>
      <vt:variant>
        <vt:i4>5</vt:i4>
      </vt:variant>
      <vt:variant>
        <vt:lpwstr/>
      </vt:variant>
      <vt:variant>
        <vt:lpwstr>_Toc168606171</vt:lpwstr>
      </vt:variant>
      <vt:variant>
        <vt:i4>1441848</vt:i4>
      </vt:variant>
      <vt:variant>
        <vt:i4>458</vt:i4>
      </vt:variant>
      <vt:variant>
        <vt:i4>0</vt:i4>
      </vt:variant>
      <vt:variant>
        <vt:i4>5</vt:i4>
      </vt:variant>
      <vt:variant>
        <vt:lpwstr/>
      </vt:variant>
      <vt:variant>
        <vt:lpwstr>_Toc168606170</vt:lpwstr>
      </vt:variant>
      <vt:variant>
        <vt:i4>1507384</vt:i4>
      </vt:variant>
      <vt:variant>
        <vt:i4>452</vt:i4>
      </vt:variant>
      <vt:variant>
        <vt:i4>0</vt:i4>
      </vt:variant>
      <vt:variant>
        <vt:i4>5</vt:i4>
      </vt:variant>
      <vt:variant>
        <vt:lpwstr/>
      </vt:variant>
      <vt:variant>
        <vt:lpwstr>_Toc168606169</vt:lpwstr>
      </vt:variant>
      <vt:variant>
        <vt:i4>1507384</vt:i4>
      </vt:variant>
      <vt:variant>
        <vt:i4>446</vt:i4>
      </vt:variant>
      <vt:variant>
        <vt:i4>0</vt:i4>
      </vt:variant>
      <vt:variant>
        <vt:i4>5</vt:i4>
      </vt:variant>
      <vt:variant>
        <vt:lpwstr/>
      </vt:variant>
      <vt:variant>
        <vt:lpwstr>_Toc168606168</vt:lpwstr>
      </vt:variant>
      <vt:variant>
        <vt:i4>1507384</vt:i4>
      </vt:variant>
      <vt:variant>
        <vt:i4>440</vt:i4>
      </vt:variant>
      <vt:variant>
        <vt:i4>0</vt:i4>
      </vt:variant>
      <vt:variant>
        <vt:i4>5</vt:i4>
      </vt:variant>
      <vt:variant>
        <vt:lpwstr/>
      </vt:variant>
      <vt:variant>
        <vt:lpwstr>_Toc168606167</vt:lpwstr>
      </vt:variant>
      <vt:variant>
        <vt:i4>1507384</vt:i4>
      </vt:variant>
      <vt:variant>
        <vt:i4>434</vt:i4>
      </vt:variant>
      <vt:variant>
        <vt:i4>0</vt:i4>
      </vt:variant>
      <vt:variant>
        <vt:i4>5</vt:i4>
      </vt:variant>
      <vt:variant>
        <vt:lpwstr/>
      </vt:variant>
      <vt:variant>
        <vt:lpwstr>_Toc168606166</vt:lpwstr>
      </vt:variant>
      <vt:variant>
        <vt:i4>1507384</vt:i4>
      </vt:variant>
      <vt:variant>
        <vt:i4>428</vt:i4>
      </vt:variant>
      <vt:variant>
        <vt:i4>0</vt:i4>
      </vt:variant>
      <vt:variant>
        <vt:i4>5</vt:i4>
      </vt:variant>
      <vt:variant>
        <vt:lpwstr/>
      </vt:variant>
      <vt:variant>
        <vt:lpwstr>_Toc168606165</vt:lpwstr>
      </vt:variant>
      <vt:variant>
        <vt:i4>1507384</vt:i4>
      </vt:variant>
      <vt:variant>
        <vt:i4>422</vt:i4>
      </vt:variant>
      <vt:variant>
        <vt:i4>0</vt:i4>
      </vt:variant>
      <vt:variant>
        <vt:i4>5</vt:i4>
      </vt:variant>
      <vt:variant>
        <vt:lpwstr/>
      </vt:variant>
      <vt:variant>
        <vt:lpwstr>_Toc168606164</vt:lpwstr>
      </vt:variant>
      <vt:variant>
        <vt:i4>1507384</vt:i4>
      </vt:variant>
      <vt:variant>
        <vt:i4>416</vt:i4>
      </vt:variant>
      <vt:variant>
        <vt:i4>0</vt:i4>
      </vt:variant>
      <vt:variant>
        <vt:i4>5</vt:i4>
      </vt:variant>
      <vt:variant>
        <vt:lpwstr/>
      </vt:variant>
      <vt:variant>
        <vt:lpwstr>_Toc168606163</vt:lpwstr>
      </vt:variant>
      <vt:variant>
        <vt:i4>1507384</vt:i4>
      </vt:variant>
      <vt:variant>
        <vt:i4>410</vt:i4>
      </vt:variant>
      <vt:variant>
        <vt:i4>0</vt:i4>
      </vt:variant>
      <vt:variant>
        <vt:i4>5</vt:i4>
      </vt:variant>
      <vt:variant>
        <vt:lpwstr/>
      </vt:variant>
      <vt:variant>
        <vt:lpwstr>_Toc168606162</vt:lpwstr>
      </vt:variant>
      <vt:variant>
        <vt:i4>1507384</vt:i4>
      </vt:variant>
      <vt:variant>
        <vt:i4>404</vt:i4>
      </vt:variant>
      <vt:variant>
        <vt:i4>0</vt:i4>
      </vt:variant>
      <vt:variant>
        <vt:i4>5</vt:i4>
      </vt:variant>
      <vt:variant>
        <vt:lpwstr/>
      </vt:variant>
      <vt:variant>
        <vt:lpwstr>_Toc168606161</vt:lpwstr>
      </vt:variant>
      <vt:variant>
        <vt:i4>1507384</vt:i4>
      </vt:variant>
      <vt:variant>
        <vt:i4>398</vt:i4>
      </vt:variant>
      <vt:variant>
        <vt:i4>0</vt:i4>
      </vt:variant>
      <vt:variant>
        <vt:i4>5</vt:i4>
      </vt:variant>
      <vt:variant>
        <vt:lpwstr/>
      </vt:variant>
      <vt:variant>
        <vt:lpwstr>_Toc168606160</vt:lpwstr>
      </vt:variant>
      <vt:variant>
        <vt:i4>1310776</vt:i4>
      </vt:variant>
      <vt:variant>
        <vt:i4>392</vt:i4>
      </vt:variant>
      <vt:variant>
        <vt:i4>0</vt:i4>
      </vt:variant>
      <vt:variant>
        <vt:i4>5</vt:i4>
      </vt:variant>
      <vt:variant>
        <vt:lpwstr/>
      </vt:variant>
      <vt:variant>
        <vt:lpwstr>_Toc168606159</vt:lpwstr>
      </vt:variant>
      <vt:variant>
        <vt:i4>1310776</vt:i4>
      </vt:variant>
      <vt:variant>
        <vt:i4>386</vt:i4>
      </vt:variant>
      <vt:variant>
        <vt:i4>0</vt:i4>
      </vt:variant>
      <vt:variant>
        <vt:i4>5</vt:i4>
      </vt:variant>
      <vt:variant>
        <vt:lpwstr/>
      </vt:variant>
      <vt:variant>
        <vt:lpwstr>_Toc168606158</vt:lpwstr>
      </vt:variant>
      <vt:variant>
        <vt:i4>1310776</vt:i4>
      </vt:variant>
      <vt:variant>
        <vt:i4>380</vt:i4>
      </vt:variant>
      <vt:variant>
        <vt:i4>0</vt:i4>
      </vt:variant>
      <vt:variant>
        <vt:i4>5</vt:i4>
      </vt:variant>
      <vt:variant>
        <vt:lpwstr/>
      </vt:variant>
      <vt:variant>
        <vt:lpwstr>_Toc168606157</vt:lpwstr>
      </vt:variant>
      <vt:variant>
        <vt:i4>1310776</vt:i4>
      </vt:variant>
      <vt:variant>
        <vt:i4>374</vt:i4>
      </vt:variant>
      <vt:variant>
        <vt:i4>0</vt:i4>
      </vt:variant>
      <vt:variant>
        <vt:i4>5</vt:i4>
      </vt:variant>
      <vt:variant>
        <vt:lpwstr/>
      </vt:variant>
      <vt:variant>
        <vt:lpwstr>_Toc168606156</vt:lpwstr>
      </vt:variant>
      <vt:variant>
        <vt:i4>1310776</vt:i4>
      </vt:variant>
      <vt:variant>
        <vt:i4>368</vt:i4>
      </vt:variant>
      <vt:variant>
        <vt:i4>0</vt:i4>
      </vt:variant>
      <vt:variant>
        <vt:i4>5</vt:i4>
      </vt:variant>
      <vt:variant>
        <vt:lpwstr/>
      </vt:variant>
      <vt:variant>
        <vt:lpwstr>_Toc168606155</vt:lpwstr>
      </vt:variant>
      <vt:variant>
        <vt:i4>1310776</vt:i4>
      </vt:variant>
      <vt:variant>
        <vt:i4>362</vt:i4>
      </vt:variant>
      <vt:variant>
        <vt:i4>0</vt:i4>
      </vt:variant>
      <vt:variant>
        <vt:i4>5</vt:i4>
      </vt:variant>
      <vt:variant>
        <vt:lpwstr/>
      </vt:variant>
      <vt:variant>
        <vt:lpwstr>_Toc168606154</vt:lpwstr>
      </vt:variant>
      <vt:variant>
        <vt:i4>1310776</vt:i4>
      </vt:variant>
      <vt:variant>
        <vt:i4>356</vt:i4>
      </vt:variant>
      <vt:variant>
        <vt:i4>0</vt:i4>
      </vt:variant>
      <vt:variant>
        <vt:i4>5</vt:i4>
      </vt:variant>
      <vt:variant>
        <vt:lpwstr/>
      </vt:variant>
      <vt:variant>
        <vt:lpwstr>_Toc168606153</vt:lpwstr>
      </vt:variant>
      <vt:variant>
        <vt:i4>1310776</vt:i4>
      </vt:variant>
      <vt:variant>
        <vt:i4>350</vt:i4>
      </vt:variant>
      <vt:variant>
        <vt:i4>0</vt:i4>
      </vt:variant>
      <vt:variant>
        <vt:i4>5</vt:i4>
      </vt:variant>
      <vt:variant>
        <vt:lpwstr/>
      </vt:variant>
      <vt:variant>
        <vt:lpwstr>_Toc168606152</vt:lpwstr>
      </vt:variant>
      <vt:variant>
        <vt:i4>1310776</vt:i4>
      </vt:variant>
      <vt:variant>
        <vt:i4>344</vt:i4>
      </vt:variant>
      <vt:variant>
        <vt:i4>0</vt:i4>
      </vt:variant>
      <vt:variant>
        <vt:i4>5</vt:i4>
      </vt:variant>
      <vt:variant>
        <vt:lpwstr/>
      </vt:variant>
      <vt:variant>
        <vt:lpwstr>_Toc168606151</vt:lpwstr>
      </vt:variant>
      <vt:variant>
        <vt:i4>1310776</vt:i4>
      </vt:variant>
      <vt:variant>
        <vt:i4>338</vt:i4>
      </vt:variant>
      <vt:variant>
        <vt:i4>0</vt:i4>
      </vt:variant>
      <vt:variant>
        <vt:i4>5</vt:i4>
      </vt:variant>
      <vt:variant>
        <vt:lpwstr/>
      </vt:variant>
      <vt:variant>
        <vt:lpwstr>_Toc168606150</vt:lpwstr>
      </vt:variant>
      <vt:variant>
        <vt:i4>1376312</vt:i4>
      </vt:variant>
      <vt:variant>
        <vt:i4>332</vt:i4>
      </vt:variant>
      <vt:variant>
        <vt:i4>0</vt:i4>
      </vt:variant>
      <vt:variant>
        <vt:i4>5</vt:i4>
      </vt:variant>
      <vt:variant>
        <vt:lpwstr/>
      </vt:variant>
      <vt:variant>
        <vt:lpwstr>_Toc168606149</vt:lpwstr>
      </vt:variant>
      <vt:variant>
        <vt:i4>1376312</vt:i4>
      </vt:variant>
      <vt:variant>
        <vt:i4>326</vt:i4>
      </vt:variant>
      <vt:variant>
        <vt:i4>0</vt:i4>
      </vt:variant>
      <vt:variant>
        <vt:i4>5</vt:i4>
      </vt:variant>
      <vt:variant>
        <vt:lpwstr/>
      </vt:variant>
      <vt:variant>
        <vt:lpwstr>_Toc168606148</vt:lpwstr>
      </vt:variant>
      <vt:variant>
        <vt:i4>1376312</vt:i4>
      </vt:variant>
      <vt:variant>
        <vt:i4>320</vt:i4>
      </vt:variant>
      <vt:variant>
        <vt:i4>0</vt:i4>
      </vt:variant>
      <vt:variant>
        <vt:i4>5</vt:i4>
      </vt:variant>
      <vt:variant>
        <vt:lpwstr/>
      </vt:variant>
      <vt:variant>
        <vt:lpwstr>_Toc168606147</vt:lpwstr>
      </vt:variant>
      <vt:variant>
        <vt:i4>1376312</vt:i4>
      </vt:variant>
      <vt:variant>
        <vt:i4>314</vt:i4>
      </vt:variant>
      <vt:variant>
        <vt:i4>0</vt:i4>
      </vt:variant>
      <vt:variant>
        <vt:i4>5</vt:i4>
      </vt:variant>
      <vt:variant>
        <vt:lpwstr/>
      </vt:variant>
      <vt:variant>
        <vt:lpwstr>_Toc168606146</vt:lpwstr>
      </vt:variant>
      <vt:variant>
        <vt:i4>1376312</vt:i4>
      </vt:variant>
      <vt:variant>
        <vt:i4>308</vt:i4>
      </vt:variant>
      <vt:variant>
        <vt:i4>0</vt:i4>
      </vt:variant>
      <vt:variant>
        <vt:i4>5</vt:i4>
      </vt:variant>
      <vt:variant>
        <vt:lpwstr/>
      </vt:variant>
      <vt:variant>
        <vt:lpwstr>_Toc168606145</vt:lpwstr>
      </vt:variant>
      <vt:variant>
        <vt:i4>1376312</vt:i4>
      </vt:variant>
      <vt:variant>
        <vt:i4>302</vt:i4>
      </vt:variant>
      <vt:variant>
        <vt:i4>0</vt:i4>
      </vt:variant>
      <vt:variant>
        <vt:i4>5</vt:i4>
      </vt:variant>
      <vt:variant>
        <vt:lpwstr/>
      </vt:variant>
      <vt:variant>
        <vt:lpwstr>_Toc168606144</vt:lpwstr>
      </vt:variant>
      <vt:variant>
        <vt:i4>1376312</vt:i4>
      </vt:variant>
      <vt:variant>
        <vt:i4>296</vt:i4>
      </vt:variant>
      <vt:variant>
        <vt:i4>0</vt:i4>
      </vt:variant>
      <vt:variant>
        <vt:i4>5</vt:i4>
      </vt:variant>
      <vt:variant>
        <vt:lpwstr/>
      </vt:variant>
      <vt:variant>
        <vt:lpwstr>_Toc168606143</vt:lpwstr>
      </vt:variant>
      <vt:variant>
        <vt:i4>1376312</vt:i4>
      </vt:variant>
      <vt:variant>
        <vt:i4>290</vt:i4>
      </vt:variant>
      <vt:variant>
        <vt:i4>0</vt:i4>
      </vt:variant>
      <vt:variant>
        <vt:i4>5</vt:i4>
      </vt:variant>
      <vt:variant>
        <vt:lpwstr/>
      </vt:variant>
      <vt:variant>
        <vt:lpwstr>_Toc168606142</vt:lpwstr>
      </vt:variant>
      <vt:variant>
        <vt:i4>1376312</vt:i4>
      </vt:variant>
      <vt:variant>
        <vt:i4>284</vt:i4>
      </vt:variant>
      <vt:variant>
        <vt:i4>0</vt:i4>
      </vt:variant>
      <vt:variant>
        <vt:i4>5</vt:i4>
      </vt:variant>
      <vt:variant>
        <vt:lpwstr/>
      </vt:variant>
      <vt:variant>
        <vt:lpwstr>_Toc168606141</vt:lpwstr>
      </vt:variant>
      <vt:variant>
        <vt:i4>1376312</vt:i4>
      </vt:variant>
      <vt:variant>
        <vt:i4>278</vt:i4>
      </vt:variant>
      <vt:variant>
        <vt:i4>0</vt:i4>
      </vt:variant>
      <vt:variant>
        <vt:i4>5</vt:i4>
      </vt:variant>
      <vt:variant>
        <vt:lpwstr/>
      </vt:variant>
      <vt:variant>
        <vt:lpwstr>_Toc168606140</vt:lpwstr>
      </vt:variant>
      <vt:variant>
        <vt:i4>1179704</vt:i4>
      </vt:variant>
      <vt:variant>
        <vt:i4>272</vt:i4>
      </vt:variant>
      <vt:variant>
        <vt:i4>0</vt:i4>
      </vt:variant>
      <vt:variant>
        <vt:i4>5</vt:i4>
      </vt:variant>
      <vt:variant>
        <vt:lpwstr/>
      </vt:variant>
      <vt:variant>
        <vt:lpwstr>_Toc168606139</vt:lpwstr>
      </vt:variant>
      <vt:variant>
        <vt:i4>1376318</vt:i4>
      </vt:variant>
      <vt:variant>
        <vt:i4>263</vt:i4>
      </vt:variant>
      <vt:variant>
        <vt:i4>0</vt:i4>
      </vt:variant>
      <vt:variant>
        <vt:i4>5</vt:i4>
      </vt:variant>
      <vt:variant>
        <vt:lpwstr/>
      </vt:variant>
      <vt:variant>
        <vt:lpwstr>_Toc169111741</vt:lpwstr>
      </vt:variant>
      <vt:variant>
        <vt:i4>1376318</vt:i4>
      </vt:variant>
      <vt:variant>
        <vt:i4>257</vt:i4>
      </vt:variant>
      <vt:variant>
        <vt:i4>0</vt:i4>
      </vt:variant>
      <vt:variant>
        <vt:i4>5</vt:i4>
      </vt:variant>
      <vt:variant>
        <vt:lpwstr/>
      </vt:variant>
      <vt:variant>
        <vt:lpwstr>_Toc169111740</vt:lpwstr>
      </vt:variant>
      <vt:variant>
        <vt:i4>1179710</vt:i4>
      </vt:variant>
      <vt:variant>
        <vt:i4>251</vt:i4>
      </vt:variant>
      <vt:variant>
        <vt:i4>0</vt:i4>
      </vt:variant>
      <vt:variant>
        <vt:i4>5</vt:i4>
      </vt:variant>
      <vt:variant>
        <vt:lpwstr/>
      </vt:variant>
      <vt:variant>
        <vt:lpwstr>_Toc169111739</vt:lpwstr>
      </vt:variant>
      <vt:variant>
        <vt:i4>1179710</vt:i4>
      </vt:variant>
      <vt:variant>
        <vt:i4>245</vt:i4>
      </vt:variant>
      <vt:variant>
        <vt:i4>0</vt:i4>
      </vt:variant>
      <vt:variant>
        <vt:i4>5</vt:i4>
      </vt:variant>
      <vt:variant>
        <vt:lpwstr/>
      </vt:variant>
      <vt:variant>
        <vt:lpwstr>_Toc169111738</vt:lpwstr>
      </vt:variant>
      <vt:variant>
        <vt:i4>1179710</vt:i4>
      </vt:variant>
      <vt:variant>
        <vt:i4>239</vt:i4>
      </vt:variant>
      <vt:variant>
        <vt:i4>0</vt:i4>
      </vt:variant>
      <vt:variant>
        <vt:i4>5</vt:i4>
      </vt:variant>
      <vt:variant>
        <vt:lpwstr/>
      </vt:variant>
      <vt:variant>
        <vt:lpwstr>_Toc169111737</vt:lpwstr>
      </vt:variant>
      <vt:variant>
        <vt:i4>1179710</vt:i4>
      </vt:variant>
      <vt:variant>
        <vt:i4>233</vt:i4>
      </vt:variant>
      <vt:variant>
        <vt:i4>0</vt:i4>
      </vt:variant>
      <vt:variant>
        <vt:i4>5</vt:i4>
      </vt:variant>
      <vt:variant>
        <vt:lpwstr/>
      </vt:variant>
      <vt:variant>
        <vt:lpwstr>_Toc169111736</vt:lpwstr>
      </vt:variant>
      <vt:variant>
        <vt:i4>1179710</vt:i4>
      </vt:variant>
      <vt:variant>
        <vt:i4>227</vt:i4>
      </vt:variant>
      <vt:variant>
        <vt:i4>0</vt:i4>
      </vt:variant>
      <vt:variant>
        <vt:i4>5</vt:i4>
      </vt:variant>
      <vt:variant>
        <vt:lpwstr/>
      </vt:variant>
      <vt:variant>
        <vt:lpwstr>_Toc169111735</vt:lpwstr>
      </vt:variant>
      <vt:variant>
        <vt:i4>1179710</vt:i4>
      </vt:variant>
      <vt:variant>
        <vt:i4>221</vt:i4>
      </vt:variant>
      <vt:variant>
        <vt:i4>0</vt:i4>
      </vt:variant>
      <vt:variant>
        <vt:i4>5</vt:i4>
      </vt:variant>
      <vt:variant>
        <vt:lpwstr/>
      </vt:variant>
      <vt:variant>
        <vt:lpwstr>_Toc169111734</vt:lpwstr>
      </vt:variant>
      <vt:variant>
        <vt:i4>1179710</vt:i4>
      </vt:variant>
      <vt:variant>
        <vt:i4>215</vt:i4>
      </vt:variant>
      <vt:variant>
        <vt:i4>0</vt:i4>
      </vt:variant>
      <vt:variant>
        <vt:i4>5</vt:i4>
      </vt:variant>
      <vt:variant>
        <vt:lpwstr/>
      </vt:variant>
      <vt:variant>
        <vt:lpwstr>_Toc169111733</vt:lpwstr>
      </vt:variant>
      <vt:variant>
        <vt:i4>1179710</vt:i4>
      </vt:variant>
      <vt:variant>
        <vt:i4>209</vt:i4>
      </vt:variant>
      <vt:variant>
        <vt:i4>0</vt:i4>
      </vt:variant>
      <vt:variant>
        <vt:i4>5</vt:i4>
      </vt:variant>
      <vt:variant>
        <vt:lpwstr/>
      </vt:variant>
      <vt:variant>
        <vt:lpwstr>_Toc169111732</vt:lpwstr>
      </vt:variant>
      <vt:variant>
        <vt:i4>1179710</vt:i4>
      </vt:variant>
      <vt:variant>
        <vt:i4>203</vt:i4>
      </vt:variant>
      <vt:variant>
        <vt:i4>0</vt:i4>
      </vt:variant>
      <vt:variant>
        <vt:i4>5</vt:i4>
      </vt:variant>
      <vt:variant>
        <vt:lpwstr/>
      </vt:variant>
      <vt:variant>
        <vt:lpwstr>_Toc169111731</vt:lpwstr>
      </vt:variant>
      <vt:variant>
        <vt:i4>1179710</vt:i4>
      </vt:variant>
      <vt:variant>
        <vt:i4>197</vt:i4>
      </vt:variant>
      <vt:variant>
        <vt:i4>0</vt:i4>
      </vt:variant>
      <vt:variant>
        <vt:i4>5</vt:i4>
      </vt:variant>
      <vt:variant>
        <vt:lpwstr/>
      </vt:variant>
      <vt:variant>
        <vt:lpwstr>_Toc169111730</vt:lpwstr>
      </vt:variant>
      <vt:variant>
        <vt:i4>1245246</vt:i4>
      </vt:variant>
      <vt:variant>
        <vt:i4>191</vt:i4>
      </vt:variant>
      <vt:variant>
        <vt:i4>0</vt:i4>
      </vt:variant>
      <vt:variant>
        <vt:i4>5</vt:i4>
      </vt:variant>
      <vt:variant>
        <vt:lpwstr/>
      </vt:variant>
      <vt:variant>
        <vt:lpwstr>_Toc169111729</vt:lpwstr>
      </vt:variant>
      <vt:variant>
        <vt:i4>1245246</vt:i4>
      </vt:variant>
      <vt:variant>
        <vt:i4>185</vt:i4>
      </vt:variant>
      <vt:variant>
        <vt:i4>0</vt:i4>
      </vt:variant>
      <vt:variant>
        <vt:i4>5</vt:i4>
      </vt:variant>
      <vt:variant>
        <vt:lpwstr/>
      </vt:variant>
      <vt:variant>
        <vt:lpwstr>_Toc169111728</vt:lpwstr>
      </vt:variant>
      <vt:variant>
        <vt:i4>1245246</vt:i4>
      </vt:variant>
      <vt:variant>
        <vt:i4>179</vt:i4>
      </vt:variant>
      <vt:variant>
        <vt:i4>0</vt:i4>
      </vt:variant>
      <vt:variant>
        <vt:i4>5</vt:i4>
      </vt:variant>
      <vt:variant>
        <vt:lpwstr/>
      </vt:variant>
      <vt:variant>
        <vt:lpwstr>_Toc169111727</vt:lpwstr>
      </vt:variant>
      <vt:variant>
        <vt:i4>1245246</vt:i4>
      </vt:variant>
      <vt:variant>
        <vt:i4>173</vt:i4>
      </vt:variant>
      <vt:variant>
        <vt:i4>0</vt:i4>
      </vt:variant>
      <vt:variant>
        <vt:i4>5</vt:i4>
      </vt:variant>
      <vt:variant>
        <vt:lpwstr/>
      </vt:variant>
      <vt:variant>
        <vt:lpwstr>_Toc169111726</vt:lpwstr>
      </vt:variant>
      <vt:variant>
        <vt:i4>1245246</vt:i4>
      </vt:variant>
      <vt:variant>
        <vt:i4>167</vt:i4>
      </vt:variant>
      <vt:variant>
        <vt:i4>0</vt:i4>
      </vt:variant>
      <vt:variant>
        <vt:i4>5</vt:i4>
      </vt:variant>
      <vt:variant>
        <vt:lpwstr/>
      </vt:variant>
      <vt:variant>
        <vt:lpwstr>_Toc169111725</vt:lpwstr>
      </vt:variant>
      <vt:variant>
        <vt:i4>1245246</vt:i4>
      </vt:variant>
      <vt:variant>
        <vt:i4>161</vt:i4>
      </vt:variant>
      <vt:variant>
        <vt:i4>0</vt:i4>
      </vt:variant>
      <vt:variant>
        <vt:i4>5</vt:i4>
      </vt:variant>
      <vt:variant>
        <vt:lpwstr/>
      </vt:variant>
      <vt:variant>
        <vt:lpwstr>_Toc169111724</vt:lpwstr>
      </vt:variant>
      <vt:variant>
        <vt:i4>1245246</vt:i4>
      </vt:variant>
      <vt:variant>
        <vt:i4>155</vt:i4>
      </vt:variant>
      <vt:variant>
        <vt:i4>0</vt:i4>
      </vt:variant>
      <vt:variant>
        <vt:i4>5</vt:i4>
      </vt:variant>
      <vt:variant>
        <vt:lpwstr/>
      </vt:variant>
      <vt:variant>
        <vt:lpwstr>_Toc169111723</vt:lpwstr>
      </vt:variant>
      <vt:variant>
        <vt:i4>1245246</vt:i4>
      </vt:variant>
      <vt:variant>
        <vt:i4>149</vt:i4>
      </vt:variant>
      <vt:variant>
        <vt:i4>0</vt:i4>
      </vt:variant>
      <vt:variant>
        <vt:i4>5</vt:i4>
      </vt:variant>
      <vt:variant>
        <vt:lpwstr/>
      </vt:variant>
      <vt:variant>
        <vt:lpwstr>_Toc169111722</vt:lpwstr>
      </vt:variant>
      <vt:variant>
        <vt:i4>1245246</vt:i4>
      </vt:variant>
      <vt:variant>
        <vt:i4>143</vt:i4>
      </vt:variant>
      <vt:variant>
        <vt:i4>0</vt:i4>
      </vt:variant>
      <vt:variant>
        <vt:i4>5</vt:i4>
      </vt:variant>
      <vt:variant>
        <vt:lpwstr/>
      </vt:variant>
      <vt:variant>
        <vt:lpwstr>_Toc169111721</vt:lpwstr>
      </vt:variant>
      <vt:variant>
        <vt:i4>1245246</vt:i4>
      </vt:variant>
      <vt:variant>
        <vt:i4>137</vt:i4>
      </vt:variant>
      <vt:variant>
        <vt:i4>0</vt:i4>
      </vt:variant>
      <vt:variant>
        <vt:i4>5</vt:i4>
      </vt:variant>
      <vt:variant>
        <vt:lpwstr/>
      </vt:variant>
      <vt:variant>
        <vt:lpwstr>_Toc169111720</vt:lpwstr>
      </vt:variant>
      <vt:variant>
        <vt:i4>1048638</vt:i4>
      </vt:variant>
      <vt:variant>
        <vt:i4>131</vt:i4>
      </vt:variant>
      <vt:variant>
        <vt:i4>0</vt:i4>
      </vt:variant>
      <vt:variant>
        <vt:i4>5</vt:i4>
      </vt:variant>
      <vt:variant>
        <vt:lpwstr/>
      </vt:variant>
      <vt:variant>
        <vt:lpwstr>_Toc169111719</vt:lpwstr>
      </vt:variant>
      <vt:variant>
        <vt:i4>1048638</vt:i4>
      </vt:variant>
      <vt:variant>
        <vt:i4>122</vt:i4>
      </vt:variant>
      <vt:variant>
        <vt:i4>0</vt:i4>
      </vt:variant>
      <vt:variant>
        <vt:i4>5</vt:i4>
      </vt:variant>
      <vt:variant>
        <vt:lpwstr/>
      </vt:variant>
      <vt:variant>
        <vt:lpwstr>_Toc169111718</vt:lpwstr>
      </vt:variant>
      <vt:variant>
        <vt:i4>1048638</vt:i4>
      </vt:variant>
      <vt:variant>
        <vt:i4>116</vt:i4>
      </vt:variant>
      <vt:variant>
        <vt:i4>0</vt:i4>
      </vt:variant>
      <vt:variant>
        <vt:i4>5</vt:i4>
      </vt:variant>
      <vt:variant>
        <vt:lpwstr/>
      </vt:variant>
      <vt:variant>
        <vt:lpwstr>_Toc169111717</vt:lpwstr>
      </vt:variant>
      <vt:variant>
        <vt:i4>1048638</vt:i4>
      </vt:variant>
      <vt:variant>
        <vt:i4>110</vt:i4>
      </vt:variant>
      <vt:variant>
        <vt:i4>0</vt:i4>
      </vt:variant>
      <vt:variant>
        <vt:i4>5</vt:i4>
      </vt:variant>
      <vt:variant>
        <vt:lpwstr/>
      </vt:variant>
      <vt:variant>
        <vt:lpwstr>_Toc169111716</vt:lpwstr>
      </vt:variant>
      <vt:variant>
        <vt:i4>1048638</vt:i4>
      </vt:variant>
      <vt:variant>
        <vt:i4>104</vt:i4>
      </vt:variant>
      <vt:variant>
        <vt:i4>0</vt:i4>
      </vt:variant>
      <vt:variant>
        <vt:i4>5</vt:i4>
      </vt:variant>
      <vt:variant>
        <vt:lpwstr/>
      </vt:variant>
      <vt:variant>
        <vt:lpwstr>_Toc169111715</vt:lpwstr>
      </vt:variant>
      <vt:variant>
        <vt:i4>1048638</vt:i4>
      </vt:variant>
      <vt:variant>
        <vt:i4>98</vt:i4>
      </vt:variant>
      <vt:variant>
        <vt:i4>0</vt:i4>
      </vt:variant>
      <vt:variant>
        <vt:i4>5</vt:i4>
      </vt:variant>
      <vt:variant>
        <vt:lpwstr/>
      </vt:variant>
      <vt:variant>
        <vt:lpwstr>_Toc169111714</vt:lpwstr>
      </vt:variant>
      <vt:variant>
        <vt:i4>1048638</vt:i4>
      </vt:variant>
      <vt:variant>
        <vt:i4>92</vt:i4>
      </vt:variant>
      <vt:variant>
        <vt:i4>0</vt:i4>
      </vt:variant>
      <vt:variant>
        <vt:i4>5</vt:i4>
      </vt:variant>
      <vt:variant>
        <vt:lpwstr/>
      </vt:variant>
      <vt:variant>
        <vt:lpwstr>_Toc169111713</vt:lpwstr>
      </vt:variant>
      <vt:variant>
        <vt:i4>1048638</vt:i4>
      </vt:variant>
      <vt:variant>
        <vt:i4>86</vt:i4>
      </vt:variant>
      <vt:variant>
        <vt:i4>0</vt:i4>
      </vt:variant>
      <vt:variant>
        <vt:i4>5</vt:i4>
      </vt:variant>
      <vt:variant>
        <vt:lpwstr/>
      </vt:variant>
      <vt:variant>
        <vt:lpwstr>_Toc169111712</vt:lpwstr>
      </vt:variant>
      <vt:variant>
        <vt:i4>1048638</vt:i4>
      </vt:variant>
      <vt:variant>
        <vt:i4>80</vt:i4>
      </vt:variant>
      <vt:variant>
        <vt:i4>0</vt:i4>
      </vt:variant>
      <vt:variant>
        <vt:i4>5</vt:i4>
      </vt:variant>
      <vt:variant>
        <vt:lpwstr/>
      </vt:variant>
      <vt:variant>
        <vt:lpwstr>_Toc169111711</vt:lpwstr>
      </vt:variant>
      <vt:variant>
        <vt:i4>1048638</vt:i4>
      </vt:variant>
      <vt:variant>
        <vt:i4>74</vt:i4>
      </vt:variant>
      <vt:variant>
        <vt:i4>0</vt:i4>
      </vt:variant>
      <vt:variant>
        <vt:i4>5</vt:i4>
      </vt:variant>
      <vt:variant>
        <vt:lpwstr/>
      </vt:variant>
      <vt:variant>
        <vt:lpwstr>_Toc169111710</vt:lpwstr>
      </vt:variant>
      <vt:variant>
        <vt:i4>1114174</vt:i4>
      </vt:variant>
      <vt:variant>
        <vt:i4>68</vt:i4>
      </vt:variant>
      <vt:variant>
        <vt:i4>0</vt:i4>
      </vt:variant>
      <vt:variant>
        <vt:i4>5</vt:i4>
      </vt:variant>
      <vt:variant>
        <vt:lpwstr/>
      </vt:variant>
      <vt:variant>
        <vt:lpwstr>_Toc169111709</vt:lpwstr>
      </vt:variant>
      <vt:variant>
        <vt:i4>1114174</vt:i4>
      </vt:variant>
      <vt:variant>
        <vt:i4>62</vt:i4>
      </vt:variant>
      <vt:variant>
        <vt:i4>0</vt:i4>
      </vt:variant>
      <vt:variant>
        <vt:i4>5</vt:i4>
      </vt:variant>
      <vt:variant>
        <vt:lpwstr/>
      </vt:variant>
      <vt:variant>
        <vt:lpwstr>_Toc169111708</vt:lpwstr>
      </vt:variant>
      <vt:variant>
        <vt:i4>1114174</vt:i4>
      </vt:variant>
      <vt:variant>
        <vt:i4>56</vt:i4>
      </vt:variant>
      <vt:variant>
        <vt:i4>0</vt:i4>
      </vt:variant>
      <vt:variant>
        <vt:i4>5</vt:i4>
      </vt:variant>
      <vt:variant>
        <vt:lpwstr/>
      </vt:variant>
      <vt:variant>
        <vt:lpwstr>_Toc169111707</vt:lpwstr>
      </vt:variant>
      <vt:variant>
        <vt:i4>1114174</vt:i4>
      </vt:variant>
      <vt:variant>
        <vt:i4>50</vt:i4>
      </vt:variant>
      <vt:variant>
        <vt:i4>0</vt:i4>
      </vt:variant>
      <vt:variant>
        <vt:i4>5</vt:i4>
      </vt:variant>
      <vt:variant>
        <vt:lpwstr/>
      </vt:variant>
      <vt:variant>
        <vt:lpwstr>_Toc169111706</vt:lpwstr>
      </vt:variant>
      <vt:variant>
        <vt:i4>1114174</vt:i4>
      </vt:variant>
      <vt:variant>
        <vt:i4>44</vt:i4>
      </vt:variant>
      <vt:variant>
        <vt:i4>0</vt:i4>
      </vt:variant>
      <vt:variant>
        <vt:i4>5</vt:i4>
      </vt:variant>
      <vt:variant>
        <vt:lpwstr/>
      </vt:variant>
      <vt:variant>
        <vt:lpwstr>_Toc169111705</vt:lpwstr>
      </vt:variant>
      <vt:variant>
        <vt:i4>1114174</vt:i4>
      </vt:variant>
      <vt:variant>
        <vt:i4>38</vt:i4>
      </vt:variant>
      <vt:variant>
        <vt:i4>0</vt:i4>
      </vt:variant>
      <vt:variant>
        <vt:i4>5</vt:i4>
      </vt:variant>
      <vt:variant>
        <vt:lpwstr/>
      </vt:variant>
      <vt:variant>
        <vt:lpwstr>_Toc169111704</vt:lpwstr>
      </vt:variant>
      <vt:variant>
        <vt:i4>1114174</vt:i4>
      </vt:variant>
      <vt:variant>
        <vt:i4>32</vt:i4>
      </vt:variant>
      <vt:variant>
        <vt:i4>0</vt:i4>
      </vt:variant>
      <vt:variant>
        <vt:i4>5</vt:i4>
      </vt:variant>
      <vt:variant>
        <vt:lpwstr/>
      </vt:variant>
      <vt:variant>
        <vt:lpwstr>_Toc169111703</vt:lpwstr>
      </vt:variant>
      <vt:variant>
        <vt:i4>1114174</vt:i4>
      </vt:variant>
      <vt:variant>
        <vt:i4>26</vt:i4>
      </vt:variant>
      <vt:variant>
        <vt:i4>0</vt:i4>
      </vt:variant>
      <vt:variant>
        <vt:i4>5</vt:i4>
      </vt:variant>
      <vt:variant>
        <vt:lpwstr/>
      </vt:variant>
      <vt:variant>
        <vt:lpwstr>_Toc169111702</vt:lpwstr>
      </vt:variant>
      <vt:variant>
        <vt:i4>1114174</vt:i4>
      </vt:variant>
      <vt:variant>
        <vt:i4>20</vt:i4>
      </vt:variant>
      <vt:variant>
        <vt:i4>0</vt:i4>
      </vt:variant>
      <vt:variant>
        <vt:i4>5</vt:i4>
      </vt:variant>
      <vt:variant>
        <vt:lpwstr/>
      </vt:variant>
      <vt:variant>
        <vt:lpwstr>_Toc169111701</vt:lpwstr>
      </vt:variant>
      <vt:variant>
        <vt:i4>1114174</vt:i4>
      </vt:variant>
      <vt:variant>
        <vt:i4>14</vt:i4>
      </vt:variant>
      <vt:variant>
        <vt:i4>0</vt:i4>
      </vt:variant>
      <vt:variant>
        <vt:i4>5</vt:i4>
      </vt:variant>
      <vt:variant>
        <vt:lpwstr/>
      </vt:variant>
      <vt:variant>
        <vt:lpwstr>_Toc169111700</vt:lpwstr>
      </vt:variant>
      <vt:variant>
        <vt:i4>1572927</vt:i4>
      </vt:variant>
      <vt:variant>
        <vt:i4>8</vt:i4>
      </vt:variant>
      <vt:variant>
        <vt:i4>0</vt:i4>
      </vt:variant>
      <vt:variant>
        <vt:i4>5</vt:i4>
      </vt:variant>
      <vt:variant>
        <vt:lpwstr/>
      </vt:variant>
      <vt:variant>
        <vt:lpwstr>_Toc169111699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
  <cp:lastModifiedBy>GABRIEL OLIVEIRA DE SANTANA</cp:lastModifiedBy>
  <cp:revision>10</cp:revision>
  <cp:lastPrinted>2024-06-06T15:24:00Z</cp:lastPrinted>
  <dcterms:created xsi:type="dcterms:W3CDTF">2024-06-13T21:43:00Z</dcterms:created>
  <dcterms:modified xsi:type="dcterms:W3CDTF">2024-06-17T18:41:00Z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0x0101009FAB1AFF81DEC349B3BEA2137DD75A96</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